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3F70A" w14:textId="486859E2" w:rsidR="003B705F" w:rsidRDefault="003B705F">
      <w:pPr>
        <w:pStyle w:val="Nessunaspaziatura"/>
        <w:rPr>
          <w:noProof/>
          <w:color w:val="4D322D" w:themeColor="text2"/>
          <w:sz w:val="24"/>
          <w:szCs w:val="24"/>
          <w:lang w:val="it-IT"/>
        </w:rPr>
      </w:pPr>
      <w:bookmarkStart w:id="0" w:name="_Toc321147011"/>
      <w:bookmarkStart w:id="1" w:name="_Toc318189312"/>
      <w:bookmarkStart w:id="2" w:name="_Toc318188327"/>
      <w:bookmarkStart w:id="3" w:name="_Toc318188227"/>
      <w:bookmarkStart w:id="4" w:name="_Toc321147149"/>
    </w:p>
    <w:sdt>
      <w:sdtPr>
        <w:rPr>
          <w:noProof/>
          <w:color w:val="4D322D" w:themeColor="text2"/>
          <w:sz w:val="24"/>
          <w:szCs w:val="24"/>
          <w:lang w:val="it-IT"/>
        </w:rPr>
        <w:id w:val="1068995422"/>
        <w:docPartObj>
          <w:docPartGallery w:val="Cover Pages"/>
          <w:docPartUnique/>
        </w:docPartObj>
      </w:sdtPr>
      <w:sdtEndPr>
        <w:rPr>
          <w:sz w:val="22"/>
          <w:szCs w:val="20"/>
        </w:rPr>
      </w:sdtEndPr>
      <w:sdtContent>
        <w:p w14:paraId="0D0B33C8" w14:textId="492A4570" w:rsidR="0088720E" w:rsidRPr="00636E92" w:rsidRDefault="004258EB" w:rsidP="00636E92">
          <w:pPr>
            <w:pStyle w:val="Nessunaspaziatura"/>
            <w:rPr>
              <w:noProof/>
              <w:sz w:val="24"/>
              <w:lang w:val="it-IT"/>
            </w:rPr>
          </w:pPr>
          <w:r w:rsidRPr="009F24FA">
            <w:rPr>
              <w:noProof/>
              <w:lang w:val="it-IT" w:eastAsia="sv-SE"/>
            </w:rPr>
            <mc:AlternateContent>
              <mc:Choice Requires="wps">
                <w:drawing>
                  <wp:anchor distT="0" distB="0" distL="114300" distR="114300" simplePos="0" relativeHeight="251658241" behindDoc="0" locked="0" layoutInCell="1" allowOverlap="0" wp14:anchorId="08D07F4C" wp14:editId="6320662D">
                    <wp:simplePos x="0" y="0"/>
                    <wp:positionH relativeFrom="margin">
                      <wp:align>right</wp:align>
                    </wp:positionH>
                    <wp:positionV relativeFrom="margin">
                      <wp:posOffset>47625</wp:posOffset>
                    </wp:positionV>
                    <wp:extent cx="5480050" cy="1435100"/>
                    <wp:effectExtent l="0" t="0" r="6350" b="12700"/>
                    <wp:wrapSquare wrapText="bothSides"/>
                    <wp:docPr id="21" name="Casella di tes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48005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lang w:val="it-IT"/>
                                  </w:rPr>
                                  <w:alias w:val="Titolo"/>
                                  <w:tag w:val=""/>
                                  <w:id w:val="-259994002"/>
                                  <w:dataBinding w:prefixMappings="xmlns:ns0='http://purl.org/dc/elements/1.1/' xmlns:ns1='http://schemas.openxmlformats.org/package/2006/metadata/core-properties' " w:xpath="/ns1:coreProperties[1]/ns0:title[1]" w:storeItemID="{6C3C8BC8-F283-45AE-878A-BAB7291924A1}"/>
                                  <w:text/>
                                </w:sdtPr>
                                <w:sdtContent>
                                  <w:p w14:paraId="53368170" w14:textId="4E9FF5C3" w:rsidR="0088720E" w:rsidRPr="006F2FF4" w:rsidRDefault="004258EB">
                                    <w:pPr>
                                      <w:pStyle w:val="Titolo"/>
                                      <w:rPr>
                                        <w:lang w:val="it-IT"/>
                                      </w:rPr>
                                    </w:pPr>
                                    <w:r w:rsidRPr="006F5FC2">
                                      <w:rPr>
                                        <w:lang w:val="it-IT"/>
                                      </w:rPr>
                                      <w:t>Sviluppo di un database per la prevenzione di disastri naturali</w:t>
                                    </w:r>
                                  </w:p>
                                </w:sdtContent>
                              </w:sdt>
                              <w:p w14:paraId="6D10866B" w14:textId="76CA54B3" w:rsidR="0088720E" w:rsidRPr="006F2FF4" w:rsidRDefault="0088720E">
                                <w:pPr>
                                  <w:pStyle w:val="Sottotitolo"/>
                                  <w:rPr>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07F4C" id="_x0000_t202" coordsize="21600,21600" o:spt="202" path="m,l,21600r21600,l21600,xe">
                    <v:stroke joinstyle="miter"/>
                    <v:path gradientshapeok="t" o:connecttype="rect"/>
                  </v:shapetype>
                  <v:shape id="Casella di testo 21" o:spid="_x0000_s1026" type="#_x0000_t202" alt="&quot;&quot;" style="position:absolute;margin-left:380.3pt;margin-top:3.75pt;width:431.5pt;height:113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" o:allowoverlap="f" filled="f" stroked="f" strokeweight=".5pt">
                    <v:textbox inset="0,0,0,0">
                      <w:txbxContent>
                        <w:sdt>
                          <w:sdtPr>
                            <w:rPr>
                              <w:lang w:val="it-IT"/>
                            </w:rPr>
                            <w:alias w:val="Titolo"/>
                            <w:tag w:val=""/>
                            <w:id w:val="-259994002"/>
                            <w:dataBinding w:prefixMappings="xmlns:ns0='http://purl.org/dc/elements/1.1/' xmlns:ns1='http://schemas.openxmlformats.org/package/2006/metadata/core-properties' " w:xpath="/ns1:coreProperties[1]/ns0:title[1]" w:storeItemID="{6C3C8BC8-F283-45AE-878A-BAB7291924A1}"/>
                            <w:text/>
                          </w:sdtPr>
                          <w:sdtContent>
                            <w:p w14:paraId="53368170" w14:textId="4E9FF5C3" w:rsidR="0088720E" w:rsidRPr="006F2FF4" w:rsidRDefault="004258EB">
                              <w:pPr>
                                <w:pStyle w:val="Titolo"/>
                                <w:rPr>
                                  <w:lang w:val="it-IT"/>
                                </w:rPr>
                              </w:pPr>
                              <w:r w:rsidRPr="006F5FC2">
                                <w:rPr>
                                  <w:lang w:val="it-IT"/>
                                </w:rPr>
                                <w:t>Sviluppo di un database per la prevenzione di disastri naturali</w:t>
                              </w:r>
                            </w:p>
                          </w:sdtContent>
                        </w:sdt>
                        <w:p w14:paraId="6D10866B" w14:textId="76CA54B3" w:rsidR="0088720E" w:rsidRPr="006F2FF4" w:rsidRDefault="0088720E">
                          <w:pPr>
                            <w:pStyle w:val="Sottotitolo"/>
                            <w:rPr>
                              <w:lang w:val="it-IT"/>
                            </w:rPr>
                          </w:pPr>
                        </w:p>
                      </w:txbxContent>
                    </v:textbox>
                    <w10:wrap type="square" anchorx="margin" anchory="margin"/>
                  </v:shape>
                </w:pict>
              </mc:Fallback>
            </mc:AlternateContent>
          </w:r>
        </w:p>
        <w:p w14:paraId="01CE48B7" w14:textId="4DED2455" w:rsidR="0088720E" w:rsidRPr="00B3295C" w:rsidRDefault="00372164">
          <w:pPr>
            <w:rPr>
              <w:noProof/>
              <w:color w:val="auto"/>
              <w:lang w:val="it-IT"/>
            </w:rPr>
          </w:pPr>
          <w:r>
            <w:rPr>
              <w:noProof/>
              <w:color w:val="auto"/>
              <w:lang w:val="it-IT"/>
            </w:rPr>
            <w:drawing>
              <wp:anchor distT="0" distB="0" distL="114300" distR="114300" simplePos="0" relativeHeight="251658249" behindDoc="1" locked="0" layoutInCell="1" allowOverlap="1" wp14:anchorId="1676E4AE" wp14:editId="34D9DB0B">
                <wp:simplePos x="0" y="0"/>
                <wp:positionH relativeFrom="margin">
                  <wp:posOffset>3162300</wp:posOffset>
                </wp:positionH>
                <wp:positionV relativeFrom="paragraph">
                  <wp:posOffset>4653915</wp:posOffset>
                </wp:positionV>
                <wp:extent cx="1581150" cy="511175"/>
                <wp:effectExtent l="0" t="0" r="0" b="3175"/>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8115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24FA">
            <w:rPr>
              <w:noProof/>
              <w:lang w:val="it-IT"/>
            </w:rPr>
            <w:drawing>
              <wp:anchor distT="0" distB="0" distL="114300" distR="114300" simplePos="0" relativeHeight="251658243" behindDoc="0" locked="0" layoutInCell="1" allowOverlap="1" wp14:anchorId="03169DA3" wp14:editId="64878686">
                <wp:simplePos x="0" y="0"/>
                <wp:positionH relativeFrom="margin">
                  <wp:posOffset>876300</wp:posOffset>
                </wp:positionH>
                <wp:positionV relativeFrom="paragraph">
                  <wp:posOffset>4635500</wp:posOffset>
                </wp:positionV>
                <wp:extent cx="1555750" cy="579120"/>
                <wp:effectExtent l="0" t="0" r="6350" b="0"/>
                <wp:wrapSquare wrapText="bothSides"/>
                <wp:docPr id="1" name="Immagin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5750" cy="579120"/>
                        </a:xfrm>
                        <a:prstGeom prst="rect">
                          <a:avLst/>
                        </a:prstGeom>
                      </pic:spPr>
                    </pic:pic>
                  </a:graphicData>
                </a:graphic>
                <wp14:sizeRelH relativeFrom="margin">
                  <wp14:pctWidth>0</wp14:pctWidth>
                </wp14:sizeRelH>
                <wp14:sizeRelV relativeFrom="margin">
                  <wp14:pctHeight>0</wp14:pctHeight>
                </wp14:sizeRelV>
              </wp:anchor>
            </w:drawing>
          </w:r>
          <w:r w:rsidR="00C224FA" w:rsidRPr="009F24FA">
            <w:rPr>
              <w:noProof/>
              <w:lang w:val="it-IT" w:eastAsia="sv-SE"/>
            </w:rPr>
            <mc:AlternateContent>
              <mc:Choice Requires="wps">
                <w:drawing>
                  <wp:anchor distT="0" distB="0" distL="114300" distR="114300" simplePos="0" relativeHeight="251658240" behindDoc="0" locked="0" layoutInCell="1" allowOverlap="0" wp14:anchorId="18C292FD" wp14:editId="3D62F38F">
                    <wp:simplePos x="0" y="0"/>
                    <wp:positionH relativeFrom="margin">
                      <wp:align>center</wp:align>
                    </wp:positionH>
                    <wp:positionV relativeFrom="margin">
                      <wp:align>bottom</wp:align>
                    </wp:positionV>
                    <wp:extent cx="6000750" cy="577850"/>
                    <wp:effectExtent l="0" t="0" r="0" b="0"/>
                    <wp:wrapSquare wrapText="bothSides"/>
                    <wp:docPr id="20" name="Casella di tes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000750" cy="57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DB65C" w14:textId="1FA12C4A" w:rsidR="004258EB" w:rsidRPr="006F5FC2" w:rsidRDefault="002B069A">
                                <w:pPr>
                                  <w:pStyle w:val="Informazionicontatto"/>
                                  <w:rPr>
                                    <w:sz w:val="28"/>
                                    <w:szCs w:val="28"/>
                                    <w:lang w:val="it-IT"/>
                                  </w:rPr>
                                </w:pPr>
                                <w:sdt>
                                  <w:sdtPr>
                                    <w:rPr>
                                      <w:sz w:val="28"/>
                                      <w:szCs w:val="28"/>
                                      <w:lang w:val="it-IT"/>
                                    </w:rPr>
                                    <w:alias w:val="Nome"/>
                                    <w:tag w:val=""/>
                                    <w:id w:val="-818349135"/>
                                    <w:dataBinding w:prefixMappings="xmlns:ns0='http://purl.org/dc/elements/1.1/' xmlns:ns1='http://schemas.openxmlformats.org/package/2006/metadata/core-properties' " w:xpath="/ns1:coreProperties[1]/ns0:creator[1]" w:storeItemID="{6C3C8BC8-F283-45AE-878A-BAB7291924A1}"/>
                                    <w:text/>
                                  </w:sdtPr>
                                  <w:sdtContent>
                                    <w:r w:rsidR="003636E7" w:rsidRPr="00375968">
                                      <w:rPr>
                                        <w:sz w:val="28"/>
                                        <w:szCs w:val="28"/>
                                        <w:lang w:val="it-IT"/>
                                      </w:rPr>
                                      <w:t>Arduini F</w:t>
                                    </w:r>
                                    <w:r w:rsidR="00C224FA">
                                      <w:rPr>
                                        <w:sz w:val="28"/>
                                        <w:szCs w:val="28"/>
                                        <w:lang w:val="it-IT"/>
                                      </w:rPr>
                                      <w:t>.</w:t>
                                    </w:r>
                                    <w:r w:rsidR="00FC210E" w:rsidRPr="00375968">
                                      <w:rPr>
                                        <w:sz w:val="28"/>
                                        <w:szCs w:val="28"/>
                                        <w:lang w:val="it-IT"/>
                                      </w:rPr>
                                      <w:t xml:space="preserve"> (1098699)</w:t>
                                    </w:r>
                                    <w:r w:rsidR="003636E7" w:rsidRPr="00375968">
                                      <w:rPr>
                                        <w:sz w:val="28"/>
                                        <w:szCs w:val="28"/>
                                        <w:lang w:val="it-IT"/>
                                      </w:rPr>
                                      <w:t xml:space="preserve"> – Pigliacampo L</w:t>
                                    </w:r>
                                    <w:r w:rsidR="00C224FA">
                                      <w:rPr>
                                        <w:sz w:val="28"/>
                                        <w:szCs w:val="28"/>
                                        <w:lang w:val="it-IT"/>
                                      </w:rPr>
                                      <w:t>.</w:t>
                                    </w:r>
                                    <w:r w:rsidR="00FC210E" w:rsidRPr="00375968">
                                      <w:rPr>
                                        <w:sz w:val="28"/>
                                        <w:szCs w:val="28"/>
                                        <w:lang w:val="it-IT"/>
                                      </w:rPr>
                                      <w:t xml:space="preserve"> (</w:t>
                                    </w:r>
                                    <w:r w:rsidR="00636A4B">
                                      <w:rPr>
                                        <w:sz w:val="28"/>
                                        <w:szCs w:val="28"/>
                                        <w:lang w:val="it-IT"/>
                                      </w:rPr>
                                      <w:t>1098288</w:t>
                                    </w:r>
                                    <w:r w:rsidR="00FC210E" w:rsidRPr="00375968">
                                      <w:rPr>
                                        <w:sz w:val="28"/>
                                        <w:szCs w:val="28"/>
                                        <w:lang w:val="it-IT"/>
                                      </w:rPr>
                                      <w:t>)</w:t>
                                    </w:r>
                                    <w:r w:rsidR="003636E7" w:rsidRPr="00375968">
                                      <w:rPr>
                                        <w:sz w:val="28"/>
                                        <w:szCs w:val="28"/>
                                        <w:lang w:val="it-IT"/>
                                      </w:rPr>
                                      <w:t xml:space="preserve"> – Rossi </w:t>
                                    </w:r>
                                    <w:r w:rsidR="00C224FA">
                                      <w:rPr>
                                        <w:sz w:val="28"/>
                                        <w:szCs w:val="28"/>
                                        <w:lang w:val="it-IT"/>
                                      </w:rPr>
                                      <w:t>A.</w:t>
                                    </w:r>
                                    <w:r w:rsidR="00FC210E" w:rsidRPr="00375968">
                                      <w:rPr>
                                        <w:sz w:val="28"/>
                                        <w:szCs w:val="28"/>
                                        <w:lang w:val="it-IT"/>
                                      </w:rPr>
                                      <w:t xml:space="preserve"> (</w:t>
                                    </w:r>
                                    <w:r w:rsidR="00C224FA">
                                      <w:rPr>
                                        <w:sz w:val="28"/>
                                        <w:szCs w:val="28"/>
                                        <w:lang w:val="it-IT"/>
                                      </w:rPr>
                                      <w:t>1097619</w:t>
                                    </w:r>
                                    <w:r w:rsidR="00FC210E" w:rsidRPr="00375968">
                                      <w:rPr>
                                        <w:sz w:val="28"/>
                                        <w:szCs w:val="28"/>
                                        <w:lang w:val="it-IT"/>
                                      </w:rPr>
                                      <w:t>)</w:t>
                                    </w:r>
                                  </w:sdtContent>
                                </w:sdt>
                              </w:p>
                              <w:p w14:paraId="2EA7BA38" w14:textId="2A76AB64" w:rsidR="0088720E" w:rsidRPr="006F5FC2" w:rsidRDefault="002B069A">
                                <w:pPr>
                                  <w:pStyle w:val="Informazionicontatto"/>
                                  <w:rPr>
                                    <w:sz w:val="28"/>
                                    <w:szCs w:val="28"/>
                                    <w:lang w:val="it-IT"/>
                                  </w:rPr>
                                </w:pPr>
                                <w:sdt>
                                  <w:sdtPr>
                                    <w:rPr>
                                      <w:sz w:val="28"/>
                                      <w:szCs w:val="28"/>
                                      <w:lang w:val="it-IT"/>
                                    </w:rPr>
                                    <w:alias w:val="Titolo del corso"/>
                                    <w:tag w:val=""/>
                                    <w:id w:val="887150108"/>
                                    <w:dataBinding w:prefixMappings="xmlns:ns0='http://purl.org/dc/elements/1.1/' xmlns:ns1='http://schemas.openxmlformats.org/package/2006/metadata/core-properties' " w:xpath="/ns1:coreProperties[1]/ns1:keywords[1]" w:storeItemID="{6C3C8BC8-F283-45AE-878A-BAB7291924A1}"/>
                                    <w:text/>
                                  </w:sdtPr>
                                  <w:sdtContent>
                                    <w:r w:rsidR="000E6B83">
                                      <w:rPr>
                                        <w:sz w:val="28"/>
                                        <w:szCs w:val="28"/>
                                        <w:lang w:val="it-IT"/>
                                      </w:rPr>
                                      <w:t>Corso di Sistemi Informativi e Basi di Dati</w:t>
                                    </w:r>
                                    <w:r w:rsidR="00C224FA">
                                      <w:rPr>
                                        <w:sz w:val="28"/>
                                        <w:szCs w:val="28"/>
                                        <w:lang w:val="it-IT"/>
                                      </w:rPr>
                                      <w:t xml:space="preserve"> (progetto 1610)</w:t>
                                    </w:r>
                                  </w:sdtContent>
                                </w:sdt>
                                <w:r w:rsidR="00B3295C" w:rsidRPr="006F5FC2">
                                  <w:rPr>
                                    <w:sz w:val="28"/>
                                    <w:szCs w:val="28"/>
                                    <w:lang w:val="it-IT"/>
                                  </w:rPr>
                                  <w:t> </w:t>
                                </w:r>
                                <w:r w:rsidR="00C57348" w:rsidRPr="004258EB">
                                  <w:rPr>
                                    <w:sz w:val="28"/>
                                    <w:szCs w:val="28"/>
                                    <w:lang w:val="it-IT"/>
                                  </w:rPr>
                                  <w:t>–</w:t>
                                </w:r>
                                <w:r w:rsidR="00B3295C" w:rsidRPr="006F5FC2">
                                  <w:rPr>
                                    <w:sz w:val="28"/>
                                    <w:szCs w:val="28"/>
                                    <w:lang w:val="it-IT"/>
                                  </w:rPr>
                                  <w:t> </w:t>
                                </w:r>
                                <w:sdt>
                                  <w:sdtPr>
                                    <w:rPr>
                                      <w:sz w:val="28"/>
                                      <w:szCs w:val="28"/>
                                      <w:lang w:val="it-IT"/>
                                    </w:rPr>
                                    <w:alias w:val="Data"/>
                                    <w:tag w:val=""/>
                                    <w:id w:val="1647544435"/>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r w:rsidR="004258EB" w:rsidRPr="006F5FC2">
                                      <w:rPr>
                                        <w:sz w:val="28"/>
                                        <w:szCs w:val="28"/>
                                        <w:lang w:val="it-IT"/>
                                      </w:rPr>
                                      <w:t>A. A. 2022 - 2023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292FD" id="Casella di testo 20" o:spid="_x0000_s1027" type="#_x0000_t202" alt="&quot;&quot;" style="position:absolute;margin-left:0;margin-top:0;width:472.5pt;height:45.5pt;z-index:25165824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" o:allowoverlap="f" filled="f" stroked="f" strokeweight=".5pt">
                    <v:textbox inset="0,,0">
                      <w:txbxContent>
                        <w:p w14:paraId="42EDB65C" w14:textId="1FA12C4A" w:rsidR="004258EB" w:rsidRPr="006F5FC2" w:rsidRDefault="002B069A">
                          <w:pPr>
                            <w:pStyle w:val="Informazionicontatto"/>
                            <w:rPr>
                              <w:sz w:val="28"/>
                              <w:szCs w:val="28"/>
                              <w:lang w:val="it-IT"/>
                            </w:rPr>
                          </w:pPr>
                          <w:sdt>
                            <w:sdtPr>
                              <w:rPr>
                                <w:sz w:val="28"/>
                                <w:szCs w:val="28"/>
                                <w:lang w:val="it-IT"/>
                              </w:rPr>
                              <w:alias w:val="Nome"/>
                              <w:tag w:val=""/>
                              <w:id w:val="-818349135"/>
                              <w:dataBinding w:prefixMappings="xmlns:ns0='http://purl.org/dc/elements/1.1/' xmlns:ns1='http://schemas.openxmlformats.org/package/2006/metadata/core-properties' " w:xpath="/ns1:coreProperties[1]/ns0:creator[1]" w:storeItemID="{6C3C8BC8-F283-45AE-878A-BAB7291924A1}"/>
                              <w:text/>
                            </w:sdtPr>
                            <w:sdtContent>
                              <w:r w:rsidR="003636E7" w:rsidRPr="00375968">
                                <w:rPr>
                                  <w:sz w:val="28"/>
                                  <w:szCs w:val="28"/>
                                  <w:lang w:val="it-IT"/>
                                </w:rPr>
                                <w:t>Arduini F</w:t>
                              </w:r>
                              <w:r w:rsidR="00C224FA">
                                <w:rPr>
                                  <w:sz w:val="28"/>
                                  <w:szCs w:val="28"/>
                                  <w:lang w:val="it-IT"/>
                                </w:rPr>
                                <w:t>.</w:t>
                              </w:r>
                              <w:r w:rsidR="00FC210E" w:rsidRPr="00375968">
                                <w:rPr>
                                  <w:sz w:val="28"/>
                                  <w:szCs w:val="28"/>
                                  <w:lang w:val="it-IT"/>
                                </w:rPr>
                                <w:t xml:space="preserve"> (1098699)</w:t>
                              </w:r>
                              <w:r w:rsidR="003636E7" w:rsidRPr="00375968">
                                <w:rPr>
                                  <w:sz w:val="28"/>
                                  <w:szCs w:val="28"/>
                                  <w:lang w:val="it-IT"/>
                                </w:rPr>
                                <w:t xml:space="preserve"> – Pigliacampo L</w:t>
                              </w:r>
                              <w:r w:rsidR="00C224FA">
                                <w:rPr>
                                  <w:sz w:val="28"/>
                                  <w:szCs w:val="28"/>
                                  <w:lang w:val="it-IT"/>
                                </w:rPr>
                                <w:t>.</w:t>
                              </w:r>
                              <w:r w:rsidR="00FC210E" w:rsidRPr="00375968">
                                <w:rPr>
                                  <w:sz w:val="28"/>
                                  <w:szCs w:val="28"/>
                                  <w:lang w:val="it-IT"/>
                                </w:rPr>
                                <w:t xml:space="preserve"> (</w:t>
                              </w:r>
                              <w:r w:rsidR="00636A4B">
                                <w:rPr>
                                  <w:sz w:val="28"/>
                                  <w:szCs w:val="28"/>
                                  <w:lang w:val="it-IT"/>
                                </w:rPr>
                                <w:t>1098288</w:t>
                              </w:r>
                              <w:r w:rsidR="00FC210E" w:rsidRPr="00375968">
                                <w:rPr>
                                  <w:sz w:val="28"/>
                                  <w:szCs w:val="28"/>
                                  <w:lang w:val="it-IT"/>
                                </w:rPr>
                                <w:t>)</w:t>
                              </w:r>
                              <w:r w:rsidR="003636E7" w:rsidRPr="00375968">
                                <w:rPr>
                                  <w:sz w:val="28"/>
                                  <w:szCs w:val="28"/>
                                  <w:lang w:val="it-IT"/>
                                </w:rPr>
                                <w:t xml:space="preserve"> – Rossi </w:t>
                              </w:r>
                              <w:r w:rsidR="00C224FA">
                                <w:rPr>
                                  <w:sz w:val="28"/>
                                  <w:szCs w:val="28"/>
                                  <w:lang w:val="it-IT"/>
                                </w:rPr>
                                <w:t>A.</w:t>
                              </w:r>
                              <w:r w:rsidR="00FC210E" w:rsidRPr="00375968">
                                <w:rPr>
                                  <w:sz w:val="28"/>
                                  <w:szCs w:val="28"/>
                                  <w:lang w:val="it-IT"/>
                                </w:rPr>
                                <w:t xml:space="preserve"> (</w:t>
                              </w:r>
                              <w:r w:rsidR="00C224FA">
                                <w:rPr>
                                  <w:sz w:val="28"/>
                                  <w:szCs w:val="28"/>
                                  <w:lang w:val="it-IT"/>
                                </w:rPr>
                                <w:t>1097619</w:t>
                              </w:r>
                              <w:r w:rsidR="00FC210E" w:rsidRPr="00375968">
                                <w:rPr>
                                  <w:sz w:val="28"/>
                                  <w:szCs w:val="28"/>
                                  <w:lang w:val="it-IT"/>
                                </w:rPr>
                                <w:t>)</w:t>
                              </w:r>
                            </w:sdtContent>
                          </w:sdt>
                        </w:p>
                        <w:p w14:paraId="2EA7BA38" w14:textId="2A76AB64" w:rsidR="0088720E" w:rsidRPr="006F5FC2" w:rsidRDefault="002B069A">
                          <w:pPr>
                            <w:pStyle w:val="Informazionicontatto"/>
                            <w:rPr>
                              <w:sz w:val="28"/>
                              <w:szCs w:val="28"/>
                              <w:lang w:val="it-IT"/>
                            </w:rPr>
                          </w:pPr>
                          <w:sdt>
                            <w:sdtPr>
                              <w:rPr>
                                <w:sz w:val="28"/>
                                <w:szCs w:val="28"/>
                                <w:lang w:val="it-IT"/>
                              </w:rPr>
                              <w:alias w:val="Titolo del corso"/>
                              <w:tag w:val=""/>
                              <w:id w:val="887150108"/>
                              <w:dataBinding w:prefixMappings="xmlns:ns0='http://purl.org/dc/elements/1.1/' xmlns:ns1='http://schemas.openxmlformats.org/package/2006/metadata/core-properties' " w:xpath="/ns1:coreProperties[1]/ns1:keywords[1]" w:storeItemID="{6C3C8BC8-F283-45AE-878A-BAB7291924A1}"/>
                              <w:text/>
                            </w:sdtPr>
                            <w:sdtContent>
                              <w:r w:rsidR="000E6B83">
                                <w:rPr>
                                  <w:sz w:val="28"/>
                                  <w:szCs w:val="28"/>
                                  <w:lang w:val="it-IT"/>
                                </w:rPr>
                                <w:t>Corso di Sistemi Informativi e Basi di Dati</w:t>
                              </w:r>
                              <w:r w:rsidR="00C224FA">
                                <w:rPr>
                                  <w:sz w:val="28"/>
                                  <w:szCs w:val="28"/>
                                  <w:lang w:val="it-IT"/>
                                </w:rPr>
                                <w:t xml:space="preserve"> (progetto 1610)</w:t>
                              </w:r>
                            </w:sdtContent>
                          </w:sdt>
                          <w:r w:rsidR="00B3295C" w:rsidRPr="006F5FC2">
                            <w:rPr>
                              <w:sz w:val="28"/>
                              <w:szCs w:val="28"/>
                              <w:lang w:val="it-IT"/>
                            </w:rPr>
                            <w:t> </w:t>
                          </w:r>
                          <w:r w:rsidR="00C57348" w:rsidRPr="004258EB">
                            <w:rPr>
                              <w:sz w:val="28"/>
                              <w:szCs w:val="28"/>
                              <w:lang w:val="it-IT"/>
                            </w:rPr>
                            <w:t>–</w:t>
                          </w:r>
                          <w:r w:rsidR="00B3295C" w:rsidRPr="006F5FC2">
                            <w:rPr>
                              <w:sz w:val="28"/>
                              <w:szCs w:val="28"/>
                              <w:lang w:val="it-IT"/>
                            </w:rPr>
                            <w:t> </w:t>
                          </w:r>
                          <w:sdt>
                            <w:sdtPr>
                              <w:rPr>
                                <w:sz w:val="28"/>
                                <w:szCs w:val="28"/>
                                <w:lang w:val="it-IT"/>
                              </w:rPr>
                              <w:alias w:val="Data"/>
                              <w:tag w:val=""/>
                              <w:id w:val="1647544435"/>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r w:rsidR="004258EB" w:rsidRPr="006F5FC2">
                                <w:rPr>
                                  <w:sz w:val="28"/>
                                  <w:szCs w:val="28"/>
                                  <w:lang w:val="it-IT"/>
                                </w:rPr>
                                <w:t>A. A. 2022 - 2023</w:t>
                              </w:r>
                            </w:sdtContent>
                          </w:sdt>
                        </w:p>
                      </w:txbxContent>
                    </v:textbox>
                    <w10:wrap type="square" anchorx="margin" anchory="margin"/>
                  </v:shape>
                </w:pict>
              </mc:Fallback>
            </mc:AlternateContent>
          </w:r>
          <w:r w:rsidR="003A0A44" w:rsidRPr="009F24FA">
            <w:rPr>
              <w:noProof/>
              <w:lang w:val="it-IT" w:eastAsia="sv-SE"/>
            </w:rPr>
            <w:drawing>
              <wp:anchor distT="0" distB="0" distL="114300" distR="114300" simplePos="0" relativeHeight="251658242" behindDoc="1" locked="0" layoutInCell="1" allowOverlap="0" wp14:anchorId="09A3BA2F" wp14:editId="3B07D53D">
                <wp:simplePos x="0" y="0"/>
                <wp:positionH relativeFrom="margin">
                  <wp:align>center</wp:align>
                </wp:positionH>
                <wp:positionV relativeFrom="margin">
                  <wp:align>center</wp:align>
                </wp:positionV>
                <wp:extent cx="6099810" cy="3429000"/>
                <wp:effectExtent l="133350" t="114300" r="129540" b="171450"/>
                <wp:wrapSquare wrapText="bothSides"/>
                <wp:docPr id="22" name="Immagin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1">
                          <a:extLst>
                            <a:ext uri="{C183D7F6-B498-43B3-948B-1728B52AA6E4}">
                              <adec:decorative xmlns:adec="http://schemas.microsoft.com/office/drawing/2017/decorative" val="1"/>
                            </a:ext>
                          </a:extLst>
                        </pic:cNvPr>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99810"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3295C" w:rsidRPr="00B3295C">
            <w:rPr>
              <w:noProof/>
              <w:color w:val="auto"/>
              <w:lang w:val="it-IT"/>
            </w:rPr>
            <w:br w:type="page"/>
          </w:r>
        </w:p>
      </w:sdtContent>
    </w:sdt>
    <w:bookmarkEnd w:id="4" w:displacedByCustomXml="next"/>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color w:val="4D322D" w:themeColor="text2"/>
          <w:sz w:val="22"/>
          <w:szCs w:val="20"/>
          <w:lang w:val="it-IT"/>
        </w:rPr>
        <w:id w:val="-792747965"/>
        <w:docPartObj>
          <w:docPartGallery w:val="Table of Contents"/>
          <w:docPartUnique/>
        </w:docPartObj>
      </w:sdtPr>
      <w:sdtEndPr>
        <w:rPr>
          <w:b/>
          <w:lang w:val="en-US"/>
        </w:rPr>
      </w:sdtEndPr>
      <w:sdtContent>
        <w:p w14:paraId="74093FFF" w14:textId="2F4289C9" w:rsidR="00470373" w:rsidRDefault="00470373">
          <w:pPr>
            <w:pStyle w:val="Titolosommario"/>
          </w:pPr>
          <w:r>
            <w:rPr>
              <w:lang w:val="it-IT"/>
            </w:rPr>
            <w:t>Sommario</w:t>
          </w:r>
        </w:p>
        <w:p w14:paraId="3E8B1049" w14:textId="39433393" w:rsidR="000B5F6B" w:rsidRDefault="00F6687B">
          <w:pPr>
            <w:pStyle w:val="Sommario1"/>
            <w:rPr>
              <w:noProof/>
              <w:color w:val="auto"/>
              <w:szCs w:val="22"/>
              <w:lang w:val="it-IT" w:eastAsia="it-IT"/>
            </w:rPr>
          </w:pPr>
          <w:r>
            <w:fldChar w:fldCharType="begin"/>
          </w:r>
          <w:r>
            <w:instrText xml:space="preserve"> TOC \o "1-3" \h \z \u </w:instrText>
          </w:r>
          <w:r>
            <w:fldChar w:fldCharType="separate"/>
          </w:r>
          <w:hyperlink w:anchor="_Toc123824772" w:history="1">
            <w:r w:rsidR="000B5F6B" w:rsidRPr="000F0EAE">
              <w:rPr>
                <w:rStyle w:val="Collegamentoipertestuale"/>
                <w:noProof/>
                <w:lang w:val="it-IT"/>
              </w:rPr>
              <w:t>Introduzione</w:t>
            </w:r>
            <w:r w:rsidR="000B5F6B">
              <w:rPr>
                <w:noProof/>
                <w:webHidden/>
              </w:rPr>
              <w:tab/>
            </w:r>
            <w:r w:rsidR="000B5F6B">
              <w:rPr>
                <w:noProof/>
                <w:webHidden/>
              </w:rPr>
              <w:fldChar w:fldCharType="begin"/>
            </w:r>
            <w:r w:rsidR="000B5F6B">
              <w:rPr>
                <w:noProof/>
                <w:webHidden/>
              </w:rPr>
              <w:instrText xml:space="preserve"> PAGEREF _Toc123824772 \h </w:instrText>
            </w:r>
            <w:r w:rsidR="000B5F6B">
              <w:rPr>
                <w:noProof/>
                <w:webHidden/>
              </w:rPr>
            </w:r>
            <w:r w:rsidR="000B5F6B">
              <w:rPr>
                <w:noProof/>
                <w:webHidden/>
              </w:rPr>
              <w:fldChar w:fldCharType="separate"/>
            </w:r>
            <w:r w:rsidR="005878B0">
              <w:rPr>
                <w:noProof/>
                <w:webHidden/>
              </w:rPr>
              <w:t>5</w:t>
            </w:r>
            <w:r w:rsidR="000B5F6B">
              <w:rPr>
                <w:noProof/>
                <w:webHidden/>
              </w:rPr>
              <w:fldChar w:fldCharType="end"/>
            </w:r>
          </w:hyperlink>
        </w:p>
        <w:p w14:paraId="77FC8EAB" w14:textId="259767DF" w:rsidR="000B5F6B" w:rsidRDefault="00DA031A">
          <w:pPr>
            <w:pStyle w:val="Sommario1"/>
            <w:rPr>
              <w:noProof/>
              <w:color w:val="auto"/>
              <w:szCs w:val="22"/>
              <w:lang w:val="it-IT" w:eastAsia="it-IT"/>
            </w:rPr>
          </w:pPr>
          <w:hyperlink w:anchor="_Toc123824773" w:history="1">
            <w:r w:rsidR="000B5F6B" w:rsidRPr="000F0EAE">
              <w:rPr>
                <w:rStyle w:val="Collegamentoipertestuale"/>
                <w:noProof/>
                <w:lang w:val="it-IT"/>
              </w:rPr>
              <w:t>Raccolta delle informazioni</w:t>
            </w:r>
            <w:r w:rsidR="000B5F6B">
              <w:rPr>
                <w:noProof/>
                <w:webHidden/>
              </w:rPr>
              <w:tab/>
            </w:r>
            <w:r w:rsidR="000B5F6B">
              <w:rPr>
                <w:noProof/>
                <w:webHidden/>
              </w:rPr>
              <w:fldChar w:fldCharType="begin"/>
            </w:r>
            <w:r w:rsidR="000B5F6B">
              <w:rPr>
                <w:noProof/>
                <w:webHidden/>
              </w:rPr>
              <w:instrText xml:space="preserve"> PAGEREF _Toc123824773 \h </w:instrText>
            </w:r>
            <w:r w:rsidR="000B5F6B">
              <w:rPr>
                <w:noProof/>
                <w:webHidden/>
              </w:rPr>
            </w:r>
            <w:r w:rsidR="000B5F6B">
              <w:rPr>
                <w:noProof/>
                <w:webHidden/>
              </w:rPr>
              <w:fldChar w:fldCharType="separate"/>
            </w:r>
            <w:r w:rsidR="005878B0">
              <w:rPr>
                <w:noProof/>
                <w:webHidden/>
              </w:rPr>
              <w:t>6</w:t>
            </w:r>
            <w:r w:rsidR="000B5F6B">
              <w:rPr>
                <w:noProof/>
                <w:webHidden/>
              </w:rPr>
              <w:fldChar w:fldCharType="end"/>
            </w:r>
          </w:hyperlink>
        </w:p>
        <w:p w14:paraId="2EFA2145" w14:textId="77E04AD6" w:rsidR="000B5F6B" w:rsidRDefault="00DA031A">
          <w:pPr>
            <w:pStyle w:val="Sommario2"/>
            <w:tabs>
              <w:tab w:val="right" w:leader="dot" w:pos="8630"/>
            </w:tabs>
            <w:rPr>
              <w:noProof/>
              <w:color w:val="auto"/>
              <w:szCs w:val="22"/>
              <w:lang w:val="it-IT" w:eastAsia="it-IT"/>
            </w:rPr>
          </w:pPr>
          <w:hyperlink w:anchor="_Toc123824774" w:history="1">
            <w:r w:rsidR="000B5F6B" w:rsidRPr="000F0EAE">
              <w:rPr>
                <w:rStyle w:val="Collegamentoipertestuale"/>
                <w:noProof/>
                <w:lang w:val="it-IT"/>
              </w:rPr>
              <w:t>Intervista al ProgettoRIO</w:t>
            </w:r>
            <w:r w:rsidR="000B5F6B">
              <w:rPr>
                <w:noProof/>
                <w:webHidden/>
              </w:rPr>
              <w:tab/>
            </w:r>
            <w:r w:rsidR="000B5F6B">
              <w:rPr>
                <w:noProof/>
                <w:webHidden/>
              </w:rPr>
              <w:fldChar w:fldCharType="begin"/>
            </w:r>
            <w:r w:rsidR="000B5F6B">
              <w:rPr>
                <w:noProof/>
                <w:webHidden/>
              </w:rPr>
              <w:instrText xml:space="preserve"> PAGEREF _Toc123824774 \h </w:instrText>
            </w:r>
            <w:r w:rsidR="000B5F6B">
              <w:rPr>
                <w:noProof/>
                <w:webHidden/>
              </w:rPr>
            </w:r>
            <w:r w:rsidR="000B5F6B">
              <w:rPr>
                <w:noProof/>
                <w:webHidden/>
              </w:rPr>
              <w:fldChar w:fldCharType="separate"/>
            </w:r>
            <w:r w:rsidR="005878B0">
              <w:rPr>
                <w:noProof/>
                <w:webHidden/>
              </w:rPr>
              <w:t>6</w:t>
            </w:r>
            <w:r w:rsidR="000B5F6B">
              <w:rPr>
                <w:noProof/>
                <w:webHidden/>
              </w:rPr>
              <w:fldChar w:fldCharType="end"/>
            </w:r>
          </w:hyperlink>
        </w:p>
        <w:p w14:paraId="4CDB2450" w14:textId="16AA1E79" w:rsidR="000B5F6B" w:rsidRDefault="00DA031A">
          <w:pPr>
            <w:pStyle w:val="Sommario2"/>
            <w:tabs>
              <w:tab w:val="right" w:leader="dot" w:pos="8630"/>
            </w:tabs>
            <w:rPr>
              <w:noProof/>
              <w:color w:val="auto"/>
              <w:szCs w:val="22"/>
              <w:lang w:val="it-IT" w:eastAsia="it-IT"/>
            </w:rPr>
          </w:pPr>
          <w:hyperlink w:anchor="_Toc123824775" w:history="1">
            <w:r w:rsidR="000B5F6B" w:rsidRPr="000F0EAE">
              <w:rPr>
                <w:rStyle w:val="Collegamentoipertestuale"/>
                <w:noProof/>
                <w:lang w:val="it-IT"/>
              </w:rPr>
              <w:t>Modulistica</w:t>
            </w:r>
            <w:r w:rsidR="000B5F6B">
              <w:rPr>
                <w:noProof/>
                <w:webHidden/>
              </w:rPr>
              <w:tab/>
            </w:r>
            <w:r w:rsidR="000B5F6B">
              <w:rPr>
                <w:noProof/>
                <w:webHidden/>
              </w:rPr>
              <w:fldChar w:fldCharType="begin"/>
            </w:r>
            <w:r w:rsidR="000B5F6B">
              <w:rPr>
                <w:noProof/>
                <w:webHidden/>
              </w:rPr>
              <w:instrText xml:space="preserve"> PAGEREF _Toc123824775 \h </w:instrText>
            </w:r>
            <w:r w:rsidR="000B5F6B">
              <w:rPr>
                <w:noProof/>
                <w:webHidden/>
              </w:rPr>
            </w:r>
            <w:r w:rsidR="000B5F6B">
              <w:rPr>
                <w:noProof/>
                <w:webHidden/>
              </w:rPr>
              <w:fldChar w:fldCharType="separate"/>
            </w:r>
            <w:r w:rsidR="005878B0">
              <w:rPr>
                <w:noProof/>
                <w:webHidden/>
              </w:rPr>
              <w:t>10</w:t>
            </w:r>
            <w:r w:rsidR="000B5F6B">
              <w:rPr>
                <w:noProof/>
                <w:webHidden/>
              </w:rPr>
              <w:fldChar w:fldCharType="end"/>
            </w:r>
          </w:hyperlink>
        </w:p>
        <w:p w14:paraId="0E0CFF83" w14:textId="5288F640" w:rsidR="000B5F6B" w:rsidRDefault="00DA031A">
          <w:pPr>
            <w:pStyle w:val="Sommario1"/>
            <w:rPr>
              <w:noProof/>
              <w:color w:val="auto"/>
              <w:szCs w:val="22"/>
              <w:lang w:val="it-IT" w:eastAsia="it-IT"/>
            </w:rPr>
          </w:pPr>
          <w:hyperlink w:anchor="_Toc123824776" w:history="1">
            <w:r w:rsidR="000B5F6B" w:rsidRPr="000F0EAE">
              <w:rPr>
                <w:rStyle w:val="Collegamentoipertestuale"/>
                <w:noProof/>
                <w:lang w:val="it-IT"/>
              </w:rPr>
              <w:t>Analisi delle azioni e dei processi interni</w:t>
            </w:r>
            <w:r w:rsidR="000B5F6B">
              <w:rPr>
                <w:noProof/>
                <w:webHidden/>
              </w:rPr>
              <w:tab/>
            </w:r>
            <w:r w:rsidR="000B5F6B">
              <w:rPr>
                <w:noProof/>
                <w:webHidden/>
              </w:rPr>
              <w:fldChar w:fldCharType="begin"/>
            </w:r>
            <w:r w:rsidR="000B5F6B">
              <w:rPr>
                <w:noProof/>
                <w:webHidden/>
              </w:rPr>
              <w:instrText xml:space="preserve"> PAGEREF _Toc123824776 \h </w:instrText>
            </w:r>
            <w:r w:rsidR="000B5F6B">
              <w:rPr>
                <w:noProof/>
                <w:webHidden/>
              </w:rPr>
            </w:r>
            <w:r w:rsidR="000B5F6B">
              <w:rPr>
                <w:noProof/>
                <w:webHidden/>
              </w:rPr>
              <w:fldChar w:fldCharType="separate"/>
            </w:r>
            <w:r w:rsidR="005878B0">
              <w:rPr>
                <w:noProof/>
                <w:webHidden/>
              </w:rPr>
              <w:t>12</w:t>
            </w:r>
            <w:r w:rsidR="000B5F6B">
              <w:rPr>
                <w:noProof/>
                <w:webHidden/>
              </w:rPr>
              <w:fldChar w:fldCharType="end"/>
            </w:r>
          </w:hyperlink>
        </w:p>
        <w:p w14:paraId="23B2EE07" w14:textId="3B1C02ED" w:rsidR="000B5F6B" w:rsidRDefault="00DA031A">
          <w:pPr>
            <w:pStyle w:val="Sommario1"/>
            <w:rPr>
              <w:noProof/>
              <w:color w:val="auto"/>
              <w:szCs w:val="22"/>
              <w:lang w:val="it-IT" w:eastAsia="it-IT"/>
            </w:rPr>
          </w:pPr>
          <w:hyperlink w:anchor="_Toc123824777" w:history="1">
            <w:r w:rsidR="000B5F6B" w:rsidRPr="000F0EAE">
              <w:rPr>
                <w:rStyle w:val="Collegamentoipertestuale"/>
                <w:noProof/>
                <w:lang w:val="it-IT"/>
              </w:rPr>
              <w:t>Requisiti espressi nel linguaggio naturale</w:t>
            </w:r>
            <w:r w:rsidR="000B5F6B">
              <w:rPr>
                <w:noProof/>
                <w:webHidden/>
              </w:rPr>
              <w:tab/>
            </w:r>
            <w:r w:rsidR="000B5F6B">
              <w:rPr>
                <w:noProof/>
                <w:webHidden/>
              </w:rPr>
              <w:fldChar w:fldCharType="begin"/>
            </w:r>
            <w:r w:rsidR="000B5F6B">
              <w:rPr>
                <w:noProof/>
                <w:webHidden/>
              </w:rPr>
              <w:instrText xml:space="preserve"> PAGEREF _Toc123824777 \h </w:instrText>
            </w:r>
            <w:r w:rsidR="000B5F6B">
              <w:rPr>
                <w:noProof/>
                <w:webHidden/>
              </w:rPr>
            </w:r>
            <w:r w:rsidR="000B5F6B">
              <w:rPr>
                <w:noProof/>
                <w:webHidden/>
              </w:rPr>
              <w:fldChar w:fldCharType="separate"/>
            </w:r>
            <w:r w:rsidR="005878B0">
              <w:rPr>
                <w:noProof/>
                <w:webHidden/>
              </w:rPr>
              <w:t>14</w:t>
            </w:r>
            <w:r w:rsidR="000B5F6B">
              <w:rPr>
                <w:noProof/>
                <w:webHidden/>
              </w:rPr>
              <w:fldChar w:fldCharType="end"/>
            </w:r>
          </w:hyperlink>
        </w:p>
        <w:p w14:paraId="2262472E" w14:textId="3D502C23" w:rsidR="000B5F6B" w:rsidRDefault="00DA031A">
          <w:pPr>
            <w:pStyle w:val="Sommario1"/>
            <w:rPr>
              <w:noProof/>
              <w:color w:val="auto"/>
              <w:szCs w:val="22"/>
              <w:lang w:val="it-IT" w:eastAsia="it-IT"/>
            </w:rPr>
          </w:pPr>
          <w:hyperlink w:anchor="_Toc123824778" w:history="1">
            <w:r w:rsidR="000B5F6B" w:rsidRPr="000F0EAE">
              <w:rPr>
                <w:rStyle w:val="Collegamentoipertestuale"/>
                <w:noProof/>
                <w:lang w:val="it-IT"/>
              </w:rPr>
              <w:t>Glossario dei termini</w:t>
            </w:r>
            <w:r w:rsidR="000B5F6B">
              <w:rPr>
                <w:noProof/>
                <w:webHidden/>
              </w:rPr>
              <w:tab/>
            </w:r>
            <w:r w:rsidR="000B5F6B">
              <w:rPr>
                <w:noProof/>
                <w:webHidden/>
              </w:rPr>
              <w:fldChar w:fldCharType="begin"/>
            </w:r>
            <w:r w:rsidR="000B5F6B">
              <w:rPr>
                <w:noProof/>
                <w:webHidden/>
              </w:rPr>
              <w:instrText xml:space="preserve"> PAGEREF _Toc123824778 \h </w:instrText>
            </w:r>
            <w:r w:rsidR="000B5F6B">
              <w:rPr>
                <w:noProof/>
                <w:webHidden/>
              </w:rPr>
            </w:r>
            <w:r w:rsidR="000B5F6B">
              <w:rPr>
                <w:noProof/>
                <w:webHidden/>
              </w:rPr>
              <w:fldChar w:fldCharType="separate"/>
            </w:r>
            <w:r w:rsidR="005878B0">
              <w:rPr>
                <w:noProof/>
                <w:webHidden/>
              </w:rPr>
              <w:t>16</w:t>
            </w:r>
            <w:r w:rsidR="000B5F6B">
              <w:rPr>
                <w:noProof/>
                <w:webHidden/>
              </w:rPr>
              <w:fldChar w:fldCharType="end"/>
            </w:r>
          </w:hyperlink>
        </w:p>
        <w:p w14:paraId="2F5171E0" w14:textId="47EA264F" w:rsidR="000B5F6B" w:rsidRDefault="00DA031A">
          <w:pPr>
            <w:pStyle w:val="Sommario1"/>
            <w:rPr>
              <w:noProof/>
              <w:color w:val="auto"/>
              <w:szCs w:val="22"/>
              <w:lang w:val="it-IT" w:eastAsia="it-IT"/>
            </w:rPr>
          </w:pPr>
          <w:hyperlink w:anchor="_Toc123824779" w:history="1">
            <w:r w:rsidR="000B5F6B" w:rsidRPr="000F0EAE">
              <w:rPr>
                <w:rStyle w:val="Collegamentoipertestuale"/>
                <w:noProof/>
                <w:lang w:val="it-IT"/>
              </w:rPr>
              <w:t>Strutturazione dei requisiti</w:t>
            </w:r>
            <w:r w:rsidR="000B5F6B">
              <w:rPr>
                <w:noProof/>
                <w:webHidden/>
              </w:rPr>
              <w:tab/>
            </w:r>
            <w:r w:rsidR="000B5F6B">
              <w:rPr>
                <w:noProof/>
                <w:webHidden/>
              </w:rPr>
              <w:fldChar w:fldCharType="begin"/>
            </w:r>
            <w:r w:rsidR="000B5F6B">
              <w:rPr>
                <w:noProof/>
                <w:webHidden/>
              </w:rPr>
              <w:instrText xml:space="preserve"> PAGEREF _Toc123824779 \h </w:instrText>
            </w:r>
            <w:r w:rsidR="000B5F6B">
              <w:rPr>
                <w:noProof/>
                <w:webHidden/>
              </w:rPr>
            </w:r>
            <w:r w:rsidR="000B5F6B">
              <w:rPr>
                <w:noProof/>
                <w:webHidden/>
              </w:rPr>
              <w:fldChar w:fldCharType="separate"/>
            </w:r>
            <w:r w:rsidR="005878B0">
              <w:rPr>
                <w:noProof/>
                <w:webHidden/>
              </w:rPr>
              <w:t>17</w:t>
            </w:r>
            <w:r w:rsidR="000B5F6B">
              <w:rPr>
                <w:noProof/>
                <w:webHidden/>
              </w:rPr>
              <w:fldChar w:fldCharType="end"/>
            </w:r>
          </w:hyperlink>
        </w:p>
        <w:p w14:paraId="628A60C2" w14:textId="4F0AA42E" w:rsidR="000B5F6B" w:rsidRDefault="00DA031A">
          <w:pPr>
            <w:pStyle w:val="Sommario2"/>
            <w:tabs>
              <w:tab w:val="right" w:leader="dot" w:pos="8630"/>
            </w:tabs>
            <w:rPr>
              <w:noProof/>
              <w:color w:val="auto"/>
              <w:szCs w:val="22"/>
              <w:lang w:val="it-IT" w:eastAsia="it-IT"/>
            </w:rPr>
          </w:pPr>
          <w:hyperlink w:anchor="_Toc123824780" w:history="1">
            <w:r w:rsidR="000B5F6B" w:rsidRPr="000F0EAE">
              <w:rPr>
                <w:rStyle w:val="Collegamentoipertestuale"/>
                <w:noProof/>
                <w:lang w:val="it-IT"/>
              </w:rPr>
              <w:t>Frasi di carattere generale</w:t>
            </w:r>
            <w:r w:rsidR="000B5F6B">
              <w:rPr>
                <w:noProof/>
                <w:webHidden/>
              </w:rPr>
              <w:tab/>
            </w:r>
            <w:r w:rsidR="000B5F6B">
              <w:rPr>
                <w:noProof/>
                <w:webHidden/>
              </w:rPr>
              <w:fldChar w:fldCharType="begin"/>
            </w:r>
            <w:r w:rsidR="000B5F6B">
              <w:rPr>
                <w:noProof/>
                <w:webHidden/>
              </w:rPr>
              <w:instrText xml:space="preserve"> PAGEREF _Toc123824780 \h </w:instrText>
            </w:r>
            <w:r w:rsidR="000B5F6B">
              <w:rPr>
                <w:noProof/>
                <w:webHidden/>
              </w:rPr>
            </w:r>
            <w:r w:rsidR="000B5F6B">
              <w:rPr>
                <w:noProof/>
                <w:webHidden/>
              </w:rPr>
              <w:fldChar w:fldCharType="separate"/>
            </w:r>
            <w:r w:rsidR="005878B0">
              <w:rPr>
                <w:noProof/>
                <w:webHidden/>
              </w:rPr>
              <w:t>17</w:t>
            </w:r>
            <w:r w:rsidR="000B5F6B">
              <w:rPr>
                <w:noProof/>
                <w:webHidden/>
              </w:rPr>
              <w:fldChar w:fldCharType="end"/>
            </w:r>
          </w:hyperlink>
        </w:p>
        <w:p w14:paraId="71AEF021" w14:textId="264CB8C2" w:rsidR="000B5F6B" w:rsidRDefault="00DA031A">
          <w:pPr>
            <w:pStyle w:val="Sommario2"/>
            <w:tabs>
              <w:tab w:val="right" w:leader="dot" w:pos="8630"/>
            </w:tabs>
            <w:rPr>
              <w:noProof/>
              <w:color w:val="auto"/>
              <w:szCs w:val="22"/>
              <w:lang w:val="it-IT" w:eastAsia="it-IT"/>
            </w:rPr>
          </w:pPr>
          <w:hyperlink w:anchor="_Toc123824781" w:history="1">
            <w:r w:rsidR="000B5F6B" w:rsidRPr="000F0EAE">
              <w:rPr>
                <w:rStyle w:val="Collegamentoipertestuale"/>
                <w:noProof/>
                <w:lang w:val="it-IT"/>
              </w:rPr>
              <w:t>Frasi relative ai sensori</w:t>
            </w:r>
            <w:r w:rsidR="000B5F6B">
              <w:rPr>
                <w:noProof/>
                <w:webHidden/>
              </w:rPr>
              <w:tab/>
            </w:r>
            <w:r w:rsidR="000B5F6B">
              <w:rPr>
                <w:noProof/>
                <w:webHidden/>
              </w:rPr>
              <w:fldChar w:fldCharType="begin"/>
            </w:r>
            <w:r w:rsidR="000B5F6B">
              <w:rPr>
                <w:noProof/>
                <w:webHidden/>
              </w:rPr>
              <w:instrText xml:space="preserve"> PAGEREF _Toc123824781 \h </w:instrText>
            </w:r>
            <w:r w:rsidR="000B5F6B">
              <w:rPr>
                <w:noProof/>
                <w:webHidden/>
              </w:rPr>
            </w:r>
            <w:r w:rsidR="000B5F6B">
              <w:rPr>
                <w:noProof/>
                <w:webHidden/>
              </w:rPr>
              <w:fldChar w:fldCharType="separate"/>
            </w:r>
            <w:r w:rsidR="005878B0">
              <w:rPr>
                <w:noProof/>
                <w:webHidden/>
              </w:rPr>
              <w:t>17</w:t>
            </w:r>
            <w:r w:rsidR="000B5F6B">
              <w:rPr>
                <w:noProof/>
                <w:webHidden/>
              </w:rPr>
              <w:fldChar w:fldCharType="end"/>
            </w:r>
          </w:hyperlink>
        </w:p>
        <w:p w14:paraId="5F3F1347" w14:textId="2DDB06D8" w:rsidR="000B5F6B" w:rsidRDefault="00DA031A">
          <w:pPr>
            <w:pStyle w:val="Sommario2"/>
            <w:tabs>
              <w:tab w:val="right" w:leader="dot" w:pos="8630"/>
            </w:tabs>
            <w:rPr>
              <w:noProof/>
              <w:color w:val="auto"/>
              <w:szCs w:val="22"/>
              <w:lang w:val="it-IT" w:eastAsia="it-IT"/>
            </w:rPr>
          </w:pPr>
          <w:hyperlink w:anchor="_Toc123824782" w:history="1">
            <w:r w:rsidR="000B5F6B" w:rsidRPr="000F0EAE">
              <w:rPr>
                <w:rStyle w:val="Collegamentoipertestuale"/>
                <w:noProof/>
                <w:lang w:val="it-IT"/>
              </w:rPr>
              <w:t>Frasi relative ai social network</w:t>
            </w:r>
            <w:r w:rsidR="000B5F6B">
              <w:rPr>
                <w:noProof/>
                <w:webHidden/>
              </w:rPr>
              <w:tab/>
            </w:r>
            <w:r w:rsidR="000B5F6B">
              <w:rPr>
                <w:noProof/>
                <w:webHidden/>
              </w:rPr>
              <w:fldChar w:fldCharType="begin"/>
            </w:r>
            <w:r w:rsidR="000B5F6B">
              <w:rPr>
                <w:noProof/>
                <w:webHidden/>
              </w:rPr>
              <w:instrText xml:space="preserve"> PAGEREF _Toc123824782 \h </w:instrText>
            </w:r>
            <w:r w:rsidR="000B5F6B">
              <w:rPr>
                <w:noProof/>
                <w:webHidden/>
              </w:rPr>
            </w:r>
            <w:r w:rsidR="000B5F6B">
              <w:rPr>
                <w:noProof/>
                <w:webHidden/>
              </w:rPr>
              <w:fldChar w:fldCharType="separate"/>
            </w:r>
            <w:r w:rsidR="005878B0">
              <w:rPr>
                <w:noProof/>
                <w:webHidden/>
              </w:rPr>
              <w:t>17</w:t>
            </w:r>
            <w:r w:rsidR="000B5F6B">
              <w:rPr>
                <w:noProof/>
                <w:webHidden/>
              </w:rPr>
              <w:fldChar w:fldCharType="end"/>
            </w:r>
          </w:hyperlink>
        </w:p>
        <w:p w14:paraId="11D37D36" w14:textId="5D7B4A8B" w:rsidR="000B5F6B" w:rsidRDefault="00DA031A">
          <w:pPr>
            <w:pStyle w:val="Sommario2"/>
            <w:tabs>
              <w:tab w:val="right" w:leader="dot" w:pos="8630"/>
            </w:tabs>
            <w:rPr>
              <w:noProof/>
              <w:color w:val="auto"/>
              <w:szCs w:val="22"/>
              <w:lang w:val="it-IT" w:eastAsia="it-IT"/>
            </w:rPr>
          </w:pPr>
          <w:hyperlink w:anchor="_Toc123824783" w:history="1">
            <w:r w:rsidR="000B5F6B" w:rsidRPr="000F0EAE">
              <w:rPr>
                <w:rStyle w:val="Collegamentoipertestuale"/>
                <w:noProof/>
                <w:lang w:val="it-IT"/>
              </w:rPr>
              <w:t>Frasi relative alla piattaforma proprietaria</w:t>
            </w:r>
            <w:r w:rsidR="000B5F6B">
              <w:rPr>
                <w:noProof/>
                <w:webHidden/>
              </w:rPr>
              <w:tab/>
            </w:r>
            <w:r w:rsidR="000B5F6B">
              <w:rPr>
                <w:noProof/>
                <w:webHidden/>
              </w:rPr>
              <w:fldChar w:fldCharType="begin"/>
            </w:r>
            <w:r w:rsidR="000B5F6B">
              <w:rPr>
                <w:noProof/>
                <w:webHidden/>
              </w:rPr>
              <w:instrText xml:space="preserve"> PAGEREF _Toc123824783 \h </w:instrText>
            </w:r>
            <w:r w:rsidR="000B5F6B">
              <w:rPr>
                <w:noProof/>
                <w:webHidden/>
              </w:rPr>
            </w:r>
            <w:r w:rsidR="000B5F6B">
              <w:rPr>
                <w:noProof/>
                <w:webHidden/>
              </w:rPr>
              <w:fldChar w:fldCharType="separate"/>
            </w:r>
            <w:r w:rsidR="005878B0">
              <w:rPr>
                <w:noProof/>
                <w:webHidden/>
              </w:rPr>
              <w:t>18</w:t>
            </w:r>
            <w:r w:rsidR="000B5F6B">
              <w:rPr>
                <w:noProof/>
                <w:webHidden/>
              </w:rPr>
              <w:fldChar w:fldCharType="end"/>
            </w:r>
          </w:hyperlink>
        </w:p>
        <w:p w14:paraId="7977421A" w14:textId="1BE31384" w:rsidR="000B5F6B" w:rsidRDefault="00DA031A">
          <w:pPr>
            <w:pStyle w:val="Sommario1"/>
            <w:rPr>
              <w:noProof/>
              <w:color w:val="auto"/>
              <w:szCs w:val="22"/>
              <w:lang w:val="it-IT" w:eastAsia="it-IT"/>
            </w:rPr>
          </w:pPr>
          <w:hyperlink w:anchor="_Toc123824784" w:history="1">
            <w:r w:rsidR="000B5F6B" w:rsidRPr="000F0EAE">
              <w:rPr>
                <w:rStyle w:val="Collegamentoipertestuale"/>
                <w:noProof/>
                <w:lang w:val="it-IT"/>
              </w:rPr>
              <w:t>Specifica delle operazioni</w:t>
            </w:r>
            <w:r w:rsidR="000B5F6B">
              <w:rPr>
                <w:noProof/>
                <w:webHidden/>
              </w:rPr>
              <w:tab/>
            </w:r>
            <w:r w:rsidR="000B5F6B">
              <w:rPr>
                <w:noProof/>
                <w:webHidden/>
              </w:rPr>
              <w:fldChar w:fldCharType="begin"/>
            </w:r>
            <w:r w:rsidR="000B5F6B">
              <w:rPr>
                <w:noProof/>
                <w:webHidden/>
              </w:rPr>
              <w:instrText xml:space="preserve"> PAGEREF _Toc123824784 \h </w:instrText>
            </w:r>
            <w:r w:rsidR="000B5F6B">
              <w:rPr>
                <w:noProof/>
                <w:webHidden/>
              </w:rPr>
            </w:r>
            <w:r w:rsidR="000B5F6B">
              <w:rPr>
                <w:noProof/>
                <w:webHidden/>
              </w:rPr>
              <w:fldChar w:fldCharType="separate"/>
            </w:r>
            <w:r w:rsidR="005878B0">
              <w:rPr>
                <w:noProof/>
                <w:webHidden/>
              </w:rPr>
              <w:t>19</w:t>
            </w:r>
            <w:r w:rsidR="000B5F6B">
              <w:rPr>
                <w:noProof/>
                <w:webHidden/>
              </w:rPr>
              <w:fldChar w:fldCharType="end"/>
            </w:r>
          </w:hyperlink>
        </w:p>
        <w:p w14:paraId="6F2FD634" w14:textId="7F37EABC" w:rsidR="000B5F6B" w:rsidRDefault="00DA031A">
          <w:pPr>
            <w:pStyle w:val="Sommario1"/>
            <w:rPr>
              <w:noProof/>
              <w:color w:val="auto"/>
              <w:szCs w:val="22"/>
              <w:lang w:val="it-IT" w:eastAsia="it-IT"/>
            </w:rPr>
          </w:pPr>
          <w:hyperlink w:anchor="_Toc123824785" w:history="1">
            <w:r w:rsidR="000B5F6B" w:rsidRPr="000F0EAE">
              <w:rPr>
                <w:rStyle w:val="Collegamentoipertestuale"/>
                <w:noProof/>
                <w:lang w:val="it-IT"/>
              </w:rPr>
              <w:t>Progettazione concettuale</w:t>
            </w:r>
            <w:r w:rsidR="000B5F6B">
              <w:rPr>
                <w:noProof/>
                <w:webHidden/>
              </w:rPr>
              <w:tab/>
            </w:r>
            <w:r w:rsidR="000B5F6B">
              <w:rPr>
                <w:noProof/>
                <w:webHidden/>
              </w:rPr>
              <w:fldChar w:fldCharType="begin"/>
            </w:r>
            <w:r w:rsidR="000B5F6B">
              <w:rPr>
                <w:noProof/>
                <w:webHidden/>
              </w:rPr>
              <w:instrText xml:space="preserve"> PAGEREF _Toc123824785 \h </w:instrText>
            </w:r>
            <w:r w:rsidR="000B5F6B">
              <w:rPr>
                <w:noProof/>
                <w:webHidden/>
              </w:rPr>
            </w:r>
            <w:r w:rsidR="000B5F6B">
              <w:rPr>
                <w:noProof/>
                <w:webHidden/>
              </w:rPr>
              <w:fldChar w:fldCharType="separate"/>
            </w:r>
            <w:r w:rsidR="005878B0">
              <w:rPr>
                <w:noProof/>
                <w:webHidden/>
              </w:rPr>
              <w:t>21</w:t>
            </w:r>
            <w:r w:rsidR="000B5F6B">
              <w:rPr>
                <w:noProof/>
                <w:webHidden/>
              </w:rPr>
              <w:fldChar w:fldCharType="end"/>
            </w:r>
          </w:hyperlink>
        </w:p>
        <w:p w14:paraId="19398559" w14:textId="53CD52B3" w:rsidR="000B5F6B" w:rsidRDefault="00DA031A">
          <w:pPr>
            <w:pStyle w:val="Sommario2"/>
            <w:tabs>
              <w:tab w:val="right" w:leader="dot" w:pos="8630"/>
            </w:tabs>
            <w:rPr>
              <w:noProof/>
              <w:color w:val="auto"/>
              <w:szCs w:val="22"/>
              <w:lang w:val="it-IT" w:eastAsia="it-IT"/>
            </w:rPr>
          </w:pPr>
          <w:hyperlink w:anchor="_Toc123824786" w:history="1">
            <w:r w:rsidR="000B5F6B" w:rsidRPr="000F0EAE">
              <w:rPr>
                <w:rStyle w:val="Collegamentoipertestuale"/>
                <w:noProof/>
                <w:lang w:val="it-IT"/>
              </w:rPr>
              <w:t>Come intendiamo procedere</w:t>
            </w:r>
            <w:r w:rsidR="000B5F6B">
              <w:rPr>
                <w:noProof/>
                <w:webHidden/>
              </w:rPr>
              <w:tab/>
            </w:r>
            <w:r w:rsidR="000B5F6B">
              <w:rPr>
                <w:noProof/>
                <w:webHidden/>
              </w:rPr>
              <w:fldChar w:fldCharType="begin"/>
            </w:r>
            <w:r w:rsidR="000B5F6B">
              <w:rPr>
                <w:noProof/>
                <w:webHidden/>
              </w:rPr>
              <w:instrText xml:space="preserve"> PAGEREF _Toc123824786 \h </w:instrText>
            </w:r>
            <w:r w:rsidR="000B5F6B">
              <w:rPr>
                <w:noProof/>
                <w:webHidden/>
              </w:rPr>
            </w:r>
            <w:r w:rsidR="000B5F6B">
              <w:rPr>
                <w:noProof/>
                <w:webHidden/>
              </w:rPr>
              <w:fldChar w:fldCharType="separate"/>
            </w:r>
            <w:r w:rsidR="005878B0">
              <w:rPr>
                <w:noProof/>
                <w:webHidden/>
              </w:rPr>
              <w:t>21</w:t>
            </w:r>
            <w:r w:rsidR="000B5F6B">
              <w:rPr>
                <w:noProof/>
                <w:webHidden/>
              </w:rPr>
              <w:fldChar w:fldCharType="end"/>
            </w:r>
          </w:hyperlink>
        </w:p>
        <w:p w14:paraId="4EBD75EE" w14:textId="6ABCA161" w:rsidR="000B5F6B" w:rsidRDefault="00DA031A">
          <w:pPr>
            <w:pStyle w:val="Sommario2"/>
            <w:tabs>
              <w:tab w:val="right" w:leader="dot" w:pos="8630"/>
            </w:tabs>
            <w:rPr>
              <w:noProof/>
              <w:color w:val="auto"/>
              <w:szCs w:val="22"/>
              <w:lang w:val="it-IT" w:eastAsia="it-IT"/>
            </w:rPr>
          </w:pPr>
          <w:hyperlink w:anchor="_Toc123824787" w:history="1">
            <w:r w:rsidR="000B5F6B" w:rsidRPr="000F0EAE">
              <w:rPr>
                <w:rStyle w:val="Collegamentoipertestuale"/>
                <w:noProof/>
                <w:lang w:val="it-IT"/>
              </w:rPr>
              <w:t>Identificazione delle entità e delle relazioni principali</w:t>
            </w:r>
            <w:r w:rsidR="000B5F6B">
              <w:rPr>
                <w:noProof/>
                <w:webHidden/>
              </w:rPr>
              <w:tab/>
            </w:r>
            <w:r w:rsidR="000B5F6B">
              <w:rPr>
                <w:noProof/>
                <w:webHidden/>
              </w:rPr>
              <w:fldChar w:fldCharType="begin"/>
            </w:r>
            <w:r w:rsidR="000B5F6B">
              <w:rPr>
                <w:noProof/>
                <w:webHidden/>
              </w:rPr>
              <w:instrText xml:space="preserve"> PAGEREF _Toc123824787 \h </w:instrText>
            </w:r>
            <w:r w:rsidR="000B5F6B">
              <w:rPr>
                <w:noProof/>
                <w:webHidden/>
              </w:rPr>
            </w:r>
            <w:r w:rsidR="000B5F6B">
              <w:rPr>
                <w:noProof/>
                <w:webHidden/>
              </w:rPr>
              <w:fldChar w:fldCharType="separate"/>
            </w:r>
            <w:r w:rsidR="005878B0">
              <w:rPr>
                <w:noProof/>
                <w:webHidden/>
              </w:rPr>
              <w:t>21</w:t>
            </w:r>
            <w:r w:rsidR="000B5F6B">
              <w:rPr>
                <w:noProof/>
                <w:webHidden/>
              </w:rPr>
              <w:fldChar w:fldCharType="end"/>
            </w:r>
          </w:hyperlink>
        </w:p>
        <w:p w14:paraId="55621A0E" w14:textId="397D5975" w:rsidR="000B5F6B" w:rsidRDefault="00DA031A">
          <w:pPr>
            <w:pStyle w:val="Sommario2"/>
            <w:tabs>
              <w:tab w:val="right" w:leader="dot" w:pos="8630"/>
            </w:tabs>
            <w:rPr>
              <w:noProof/>
              <w:color w:val="auto"/>
              <w:szCs w:val="22"/>
              <w:lang w:val="it-IT" w:eastAsia="it-IT"/>
            </w:rPr>
          </w:pPr>
          <w:hyperlink w:anchor="_Toc123824788" w:history="1">
            <w:r w:rsidR="000B5F6B" w:rsidRPr="000F0EAE">
              <w:rPr>
                <w:rStyle w:val="Collegamentoipertestuale"/>
                <w:noProof/>
                <w:lang w:val="it-IT"/>
              </w:rPr>
              <w:t>Scheletro dello schema</w:t>
            </w:r>
            <w:r w:rsidR="000B5F6B">
              <w:rPr>
                <w:noProof/>
                <w:webHidden/>
              </w:rPr>
              <w:tab/>
            </w:r>
            <w:r w:rsidR="000B5F6B">
              <w:rPr>
                <w:noProof/>
                <w:webHidden/>
              </w:rPr>
              <w:fldChar w:fldCharType="begin"/>
            </w:r>
            <w:r w:rsidR="000B5F6B">
              <w:rPr>
                <w:noProof/>
                <w:webHidden/>
              </w:rPr>
              <w:instrText xml:space="preserve"> PAGEREF _Toc123824788 \h </w:instrText>
            </w:r>
            <w:r w:rsidR="000B5F6B">
              <w:rPr>
                <w:noProof/>
                <w:webHidden/>
              </w:rPr>
            </w:r>
            <w:r w:rsidR="000B5F6B">
              <w:rPr>
                <w:noProof/>
                <w:webHidden/>
              </w:rPr>
              <w:fldChar w:fldCharType="separate"/>
            </w:r>
            <w:r w:rsidR="005878B0">
              <w:rPr>
                <w:noProof/>
                <w:webHidden/>
              </w:rPr>
              <w:t>21</w:t>
            </w:r>
            <w:r w:rsidR="000B5F6B">
              <w:rPr>
                <w:noProof/>
                <w:webHidden/>
              </w:rPr>
              <w:fldChar w:fldCharType="end"/>
            </w:r>
          </w:hyperlink>
        </w:p>
        <w:p w14:paraId="2F8E68D3" w14:textId="0C42A2FB" w:rsidR="000B5F6B" w:rsidRDefault="00DA031A">
          <w:pPr>
            <w:pStyle w:val="Sommario2"/>
            <w:tabs>
              <w:tab w:val="right" w:leader="dot" w:pos="8630"/>
            </w:tabs>
            <w:rPr>
              <w:noProof/>
              <w:color w:val="auto"/>
              <w:szCs w:val="22"/>
              <w:lang w:val="it-IT" w:eastAsia="it-IT"/>
            </w:rPr>
          </w:pPr>
          <w:hyperlink w:anchor="_Toc123824789" w:history="1">
            <w:r w:rsidR="000B5F6B" w:rsidRPr="000F0EAE">
              <w:rPr>
                <w:rStyle w:val="Collegamentoipertestuale"/>
                <w:noProof/>
                <w:lang w:val="it-IT"/>
              </w:rPr>
              <w:t>Sviluppo dei componenti dello scheletro</w:t>
            </w:r>
            <w:r w:rsidR="000B5F6B">
              <w:rPr>
                <w:noProof/>
                <w:webHidden/>
              </w:rPr>
              <w:tab/>
            </w:r>
            <w:r w:rsidR="000B5F6B">
              <w:rPr>
                <w:noProof/>
                <w:webHidden/>
              </w:rPr>
              <w:fldChar w:fldCharType="begin"/>
            </w:r>
            <w:r w:rsidR="000B5F6B">
              <w:rPr>
                <w:noProof/>
                <w:webHidden/>
              </w:rPr>
              <w:instrText xml:space="preserve"> PAGEREF _Toc123824789 \h </w:instrText>
            </w:r>
            <w:r w:rsidR="000B5F6B">
              <w:rPr>
                <w:noProof/>
                <w:webHidden/>
              </w:rPr>
            </w:r>
            <w:r w:rsidR="000B5F6B">
              <w:rPr>
                <w:noProof/>
                <w:webHidden/>
              </w:rPr>
              <w:fldChar w:fldCharType="separate"/>
            </w:r>
            <w:r w:rsidR="005878B0">
              <w:rPr>
                <w:noProof/>
                <w:webHidden/>
              </w:rPr>
              <w:t>22</w:t>
            </w:r>
            <w:r w:rsidR="000B5F6B">
              <w:rPr>
                <w:noProof/>
                <w:webHidden/>
              </w:rPr>
              <w:fldChar w:fldCharType="end"/>
            </w:r>
          </w:hyperlink>
        </w:p>
        <w:p w14:paraId="0558230C" w14:textId="25AB3663" w:rsidR="000B5F6B" w:rsidRDefault="00DA031A">
          <w:pPr>
            <w:pStyle w:val="Sommario3"/>
            <w:tabs>
              <w:tab w:val="right" w:leader="dot" w:pos="8630"/>
            </w:tabs>
            <w:rPr>
              <w:i w:val="0"/>
              <w:iCs w:val="0"/>
              <w:noProof/>
              <w:color w:val="auto"/>
              <w:szCs w:val="22"/>
              <w:lang w:val="it-IT" w:eastAsia="it-IT"/>
            </w:rPr>
          </w:pPr>
          <w:hyperlink w:anchor="_Toc123824790" w:history="1">
            <w:r w:rsidR="000B5F6B" w:rsidRPr="000F0EAE">
              <w:rPr>
                <w:rStyle w:val="Collegamentoipertestuale"/>
                <w:noProof/>
                <w:lang w:val="it-IT"/>
              </w:rPr>
              <w:t>Monitoraggio</w:t>
            </w:r>
            <w:r w:rsidR="000B5F6B">
              <w:rPr>
                <w:noProof/>
                <w:webHidden/>
              </w:rPr>
              <w:tab/>
            </w:r>
            <w:r w:rsidR="000B5F6B">
              <w:rPr>
                <w:noProof/>
                <w:webHidden/>
              </w:rPr>
              <w:fldChar w:fldCharType="begin"/>
            </w:r>
            <w:r w:rsidR="000B5F6B">
              <w:rPr>
                <w:noProof/>
                <w:webHidden/>
              </w:rPr>
              <w:instrText xml:space="preserve"> PAGEREF _Toc123824790 \h </w:instrText>
            </w:r>
            <w:r w:rsidR="000B5F6B">
              <w:rPr>
                <w:noProof/>
                <w:webHidden/>
              </w:rPr>
            </w:r>
            <w:r w:rsidR="000B5F6B">
              <w:rPr>
                <w:noProof/>
                <w:webHidden/>
              </w:rPr>
              <w:fldChar w:fldCharType="separate"/>
            </w:r>
            <w:r w:rsidR="005878B0">
              <w:rPr>
                <w:noProof/>
                <w:webHidden/>
              </w:rPr>
              <w:t>22</w:t>
            </w:r>
            <w:r w:rsidR="000B5F6B">
              <w:rPr>
                <w:noProof/>
                <w:webHidden/>
              </w:rPr>
              <w:fldChar w:fldCharType="end"/>
            </w:r>
          </w:hyperlink>
        </w:p>
        <w:p w14:paraId="21454646" w14:textId="4F8362EE" w:rsidR="000B5F6B" w:rsidRDefault="00DA031A">
          <w:pPr>
            <w:pStyle w:val="Sommario3"/>
            <w:tabs>
              <w:tab w:val="right" w:leader="dot" w:pos="8630"/>
            </w:tabs>
            <w:rPr>
              <w:i w:val="0"/>
              <w:iCs w:val="0"/>
              <w:noProof/>
              <w:color w:val="auto"/>
              <w:szCs w:val="22"/>
              <w:lang w:val="it-IT" w:eastAsia="it-IT"/>
            </w:rPr>
          </w:pPr>
          <w:hyperlink w:anchor="_Toc123824791" w:history="1">
            <w:r w:rsidR="000B5F6B" w:rsidRPr="000F0EAE">
              <w:rPr>
                <w:rStyle w:val="Collegamentoipertestuale"/>
                <w:noProof/>
                <w:lang w:val="it-IT"/>
              </w:rPr>
              <w:t>Segnalazione</w:t>
            </w:r>
            <w:r w:rsidR="000B5F6B">
              <w:rPr>
                <w:noProof/>
                <w:webHidden/>
              </w:rPr>
              <w:tab/>
            </w:r>
            <w:r w:rsidR="000B5F6B">
              <w:rPr>
                <w:noProof/>
                <w:webHidden/>
              </w:rPr>
              <w:fldChar w:fldCharType="begin"/>
            </w:r>
            <w:r w:rsidR="000B5F6B">
              <w:rPr>
                <w:noProof/>
                <w:webHidden/>
              </w:rPr>
              <w:instrText xml:space="preserve"> PAGEREF _Toc123824791 \h </w:instrText>
            </w:r>
            <w:r w:rsidR="000B5F6B">
              <w:rPr>
                <w:noProof/>
                <w:webHidden/>
              </w:rPr>
            </w:r>
            <w:r w:rsidR="000B5F6B">
              <w:rPr>
                <w:noProof/>
                <w:webHidden/>
              </w:rPr>
              <w:fldChar w:fldCharType="separate"/>
            </w:r>
            <w:r w:rsidR="005878B0">
              <w:rPr>
                <w:noProof/>
                <w:webHidden/>
              </w:rPr>
              <w:t>23</w:t>
            </w:r>
            <w:r w:rsidR="000B5F6B">
              <w:rPr>
                <w:noProof/>
                <w:webHidden/>
              </w:rPr>
              <w:fldChar w:fldCharType="end"/>
            </w:r>
          </w:hyperlink>
        </w:p>
        <w:p w14:paraId="79A5A6C5" w14:textId="39009699" w:rsidR="000B5F6B" w:rsidRDefault="00DA031A">
          <w:pPr>
            <w:pStyle w:val="Sommario3"/>
            <w:tabs>
              <w:tab w:val="right" w:leader="dot" w:pos="8630"/>
            </w:tabs>
            <w:rPr>
              <w:i w:val="0"/>
              <w:iCs w:val="0"/>
              <w:noProof/>
              <w:color w:val="auto"/>
              <w:szCs w:val="22"/>
              <w:lang w:val="it-IT" w:eastAsia="it-IT"/>
            </w:rPr>
          </w:pPr>
          <w:hyperlink w:anchor="_Toc123824792" w:history="1">
            <w:r w:rsidR="000B5F6B" w:rsidRPr="000F0EAE">
              <w:rPr>
                <w:rStyle w:val="Collegamentoipertestuale"/>
                <w:noProof/>
                <w:lang w:val="it-IT"/>
              </w:rPr>
              <w:t>Social network</w:t>
            </w:r>
            <w:r w:rsidR="000B5F6B">
              <w:rPr>
                <w:noProof/>
                <w:webHidden/>
              </w:rPr>
              <w:tab/>
            </w:r>
            <w:r w:rsidR="000B5F6B">
              <w:rPr>
                <w:noProof/>
                <w:webHidden/>
              </w:rPr>
              <w:fldChar w:fldCharType="begin"/>
            </w:r>
            <w:r w:rsidR="000B5F6B">
              <w:rPr>
                <w:noProof/>
                <w:webHidden/>
              </w:rPr>
              <w:instrText xml:space="preserve"> PAGEREF _Toc123824792 \h </w:instrText>
            </w:r>
            <w:r w:rsidR="000B5F6B">
              <w:rPr>
                <w:noProof/>
                <w:webHidden/>
              </w:rPr>
            </w:r>
            <w:r w:rsidR="000B5F6B">
              <w:rPr>
                <w:noProof/>
                <w:webHidden/>
              </w:rPr>
              <w:fldChar w:fldCharType="separate"/>
            </w:r>
            <w:r w:rsidR="005878B0">
              <w:rPr>
                <w:noProof/>
                <w:webHidden/>
              </w:rPr>
              <w:t>24</w:t>
            </w:r>
            <w:r w:rsidR="000B5F6B">
              <w:rPr>
                <w:noProof/>
                <w:webHidden/>
              </w:rPr>
              <w:fldChar w:fldCharType="end"/>
            </w:r>
          </w:hyperlink>
        </w:p>
        <w:p w14:paraId="62FBCE5F" w14:textId="5D593A41" w:rsidR="000B5F6B" w:rsidRDefault="00DA031A">
          <w:pPr>
            <w:pStyle w:val="Sommario2"/>
            <w:tabs>
              <w:tab w:val="right" w:leader="dot" w:pos="8630"/>
            </w:tabs>
            <w:rPr>
              <w:noProof/>
              <w:color w:val="auto"/>
              <w:szCs w:val="22"/>
              <w:lang w:val="it-IT" w:eastAsia="it-IT"/>
            </w:rPr>
          </w:pPr>
          <w:hyperlink w:anchor="_Toc123824793" w:history="1">
            <w:r w:rsidR="000B5F6B" w:rsidRPr="000F0EAE">
              <w:rPr>
                <w:rStyle w:val="Collegamentoipertestuale"/>
                <w:noProof/>
                <w:lang w:val="it-IT"/>
              </w:rPr>
              <w:t>Modello E-R completo</w:t>
            </w:r>
            <w:r w:rsidR="000B5F6B">
              <w:rPr>
                <w:noProof/>
                <w:webHidden/>
              </w:rPr>
              <w:tab/>
            </w:r>
            <w:r w:rsidR="000B5F6B">
              <w:rPr>
                <w:noProof/>
                <w:webHidden/>
              </w:rPr>
              <w:fldChar w:fldCharType="begin"/>
            </w:r>
            <w:r w:rsidR="000B5F6B">
              <w:rPr>
                <w:noProof/>
                <w:webHidden/>
              </w:rPr>
              <w:instrText xml:space="preserve"> PAGEREF _Toc123824793 \h </w:instrText>
            </w:r>
            <w:r w:rsidR="000B5F6B">
              <w:rPr>
                <w:noProof/>
                <w:webHidden/>
              </w:rPr>
            </w:r>
            <w:r w:rsidR="000B5F6B">
              <w:rPr>
                <w:noProof/>
                <w:webHidden/>
              </w:rPr>
              <w:fldChar w:fldCharType="separate"/>
            </w:r>
            <w:r w:rsidR="005878B0">
              <w:rPr>
                <w:noProof/>
                <w:webHidden/>
              </w:rPr>
              <w:t>26</w:t>
            </w:r>
            <w:r w:rsidR="000B5F6B">
              <w:rPr>
                <w:noProof/>
                <w:webHidden/>
              </w:rPr>
              <w:fldChar w:fldCharType="end"/>
            </w:r>
          </w:hyperlink>
        </w:p>
        <w:p w14:paraId="7129079F" w14:textId="40833772" w:rsidR="000B5F6B" w:rsidRDefault="00DA031A">
          <w:pPr>
            <w:pStyle w:val="Sommario3"/>
            <w:tabs>
              <w:tab w:val="right" w:leader="dot" w:pos="8630"/>
            </w:tabs>
            <w:rPr>
              <w:i w:val="0"/>
              <w:iCs w:val="0"/>
              <w:noProof/>
              <w:color w:val="auto"/>
              <w:szCs w:val="22"/>
              <w:lang w:val="it-IT" w:eastAsia="it-IT"/>
            </w:rPr>
          </w:pPr>
          <w:hyperlink w:anchor="_Toc123824794" w:history="1">
            <w:r w:rsidR="000B5F6B" w:rsidRPr="000F0EAE">
              <w:rPr>
                <w:rStyle w:val="Collegamentoipertestuale"/>
                <w:noProof/>
                <w:lang w:val="it-IT"/>
              </w:rPr>
              <w:t>Analisi di qualità dello schema E-R</w:t>
            </w:r>
            <w:r w:rsidR="000B5F6B">
              <w:rPr>
                <w:noProof/>
                <w:webHidden/>
              </w:rPr>
              <w:tab/>
            </w:r>
            <w:r w:rsidR="000B5F6B">
              <w:rPr>
                <w:noProof/>
                <w:webHidden/>
              </w:rPr>
              <w:fldChar w:fldCharType="begin"/>
            </w:r>
            <w:r w:rsidR="000B5F6B">
              <w:rPr>
                <w:noProof/>
                <w:webHidden/>
              </w:rPr>
              <w:instrText xml:space="preserve"> PAGEREF _Toc123824794 \h </w:instrText>
            </w:r>
            <w:r w:rsidR="000B5F6B">
              <w:rPr>
                <w:noProof/>
                <w:webHidden/>
              </w:rPr>
            </w:r>
            <w:r w:rsidR="000B5F6B">
              <w:rPr>
                <w:noProof/>
                <w:webHidden/>
              </w:rPr>
              <w:fldChar w:fldCharType="separate"/>
            </w:r>
            <w:r w:rsidR="005878B0">
              <w:rPr>
                <w:noProof/>
                <w:webHidden/>
              </w:rPr>
              <w:t>27</w:t>
            </w:r>
            <w:r w:rsidR="000B5F6B">
              <w:rPr>
                <w:noProof/>
                <w:webHidden/>
              </w:rPr>
              <w:fldChar w:fldCharType="end"/>
            </w:r>
          </w:hyperlink>
        </w:p>
        <w:p w14:paraId="4E165B4B" w14:textId="77A3FF2D" w:rsidR="000B5F6B" w:rsidRDefault="00DA031A">
          <w:pPr>
            <w:pStyle w:val="Sommario2"/>
            <w:tabs>
              <w:tab w:val="right" w:leader="dot" w:pos="8630"/>
            </w:tabs>
            <w:rPr>
              <w:noProof/>
              <w:color w:val="auto"/>
              <w:szCs w:val="22"/>
              <w:lang w:val="it-IT" w:eastAsia="it-IT"/>
            </w:rPr>
          </w:pPr>
          <w:hyperlink w:anchor="_Toc123824795" w:history="1">
            <w:r w:rsidR="000B5F6B" w:rsidRPr="000F0EAE">
              <w:rPr>
                <w:rStyle w:val="Collegamentoipertestuale"/>
                <w:noProof/>
                <w:lang w:val="it-IT"/>
              </w:rPr>
              <w:t>Dizionario dei dati</w:t>
            </w:r>
            <w:r w:rsidR="000B5F6B">
              <w:rPr>
                <w:noProof/>
                <w:webHidden/>
              </w:rPr>
              <w:tab/>
            </w:r>
            <w:r w:rsidR="000B5F6B">
              <w:rPr>
                <w:noProof/>
                <w:webHidden/>
              </w:rPr>
              <w:fldChar w:fldCharType="begin"/>
            </w:r>
            <w:r w:rsidR="000B5F6B">
              <w:rPr>
                <w:noProof/>
                <w:webHidden/>
              </w:rPr>
              <w:instrText xml:space="preserve"> PAGEREF _Toc123824795 \h </w:instrText>
            </w:r>
            <w:r w:rsidR="000B5F6B">
              <w:rPr>
                <w:noProof/>
                <w:webHidden/>
              </w:rPr>
            </w:r>
            <w:r w:rsidR="000B5F6B">
              <w:rPr>
                <w:noProof/>
                <w:webHidden/>
              </w:rPr>
              <w:fldChar w:fldCharType="separate"/>
            </w:r>
            <w:r w:rsidR="005878B0">
              <w:rPr>
                <w:noProof/>
                <w:webHidden/>
              </w:rPr>
              <w:t>28</w:t>
            </w:r>
            <w:r w:rsidR="000B5F6B">
              <w:rPr>
                <w:noProof/>
                <w:webHidden/>
              </w:rPr>
              <w:fldChar w:fldCharType="end"/>
            </w:r>
          </w:hyperlink>
        </w:p>
        <w:p w14:paraId="4AB921E4" w14:textId="233D7355" w:rsidR="000B5F6B" w:rsidRDefault="00DA031A">
          <w:pPr>
            <w:pStyle w:val="Sommario3"/>
            <w:tabs>
              <w:tab w:val="right" w:leader="dot" w:pos="8630"/>
            </w:tabs>
            <w:rPr>
              <w:i w:val="0"/>
              <w:iCs w:val="0"/>
              <w:noProof/>
              <w:color w:val="auto"/>
              <w:szCs w:val="22"/>
              <w:lang w:val="it-IT" w:eastAsia="it-IT"/>
            </w:rPr>
          </w:pPr>
          <w:hyperlink w:anchor="_Toc123824796" w:history="1">
            <w:r w:rsidR="000B5F6B" w:rsidRPr="000F0EAE">
              <w:rPr>
                <w:rStyle w:val="Collegamentoipertestuale"/>
                <w:noProof/>
                <w:lang w:val="it-IT"/>
              </w:rPr>
              <w:t>Entità</w:t>
            </w:r>
            <w:r w:rsidR="000B5F6B">
              <w:rPr>
                <w:noProof/>
                <w:webHidden/>
              </w:rPr>
              <w:tab/>
            </w:r>
            <w:r w:rsidR="000B5F6B">
              <w:rPr>
                <w:noProof/>
                <w:webHidden/>
              </w:rPr>
              <w:fldChar w:fldCharType="begin"/>
            </w:r>
            <w:r w:rsidR="000B5F6B">
              <w:rPr>
                <w:noProof/>
                <w:webHidden/>
              </w:rPr>
              <w:instrText xml:space="preserve"> PAGEREF _Toc123824796 \h </w:instrText>
            </w:r>
            <w:r w:rsidR="000B5F6B">
              <w:rPr>
                <w:noProof/>
                <w:webHidden/>
              </w:rPr>
            </w:r>
            <w:r w:rsidR="000B5F6B">
              <w:rPr>
                <w:noProof/>
                <w:webHidden/>
              </w:rPr>
              <w:fldChar w:fldCharType="separate"/>
            </w:r>
            <w:r w:rsidR="005878B0">
              <w:rPr>
                <w:noProof/>
                <w:webHidden/>
              </w:rPr>
              <w:t>28</w:t>
            </w:r>
            <w:r w:rsidR="000B5F6B">
              <w:rPr>
                <w:noProof/>
                <w:webHidden/>
              </w:rPr>
              <w:fldChar w:fldCharType="end"/>
            </w:r>
          </w:hyperlink>
        </w:p>
        <w:p w14:paraId="3B55F2E8" w14:textId="15A78FFA" w:rsidR="000B5F6B" w:rsidRDefault="00DA031A">
          <w:pPr>
            <w:pStyle w:val="Sommario3"/>
            <w:tabs>
              <w:tab w:val="right" w:leader="dot" w:pos="8630"/>
            </w:tabs>
            <w:rPr>
              <w:i w:val="0"/>
              <w:iCs w:val="0"/>
              <w:noProof/>
              <w:color w:val="auto"/>
              <w:szCs w:val="22"/>
              <w:lang w:val="it-IT" w:eastAsia="it-IT"/>
            </w:rPr>
          </w:pPr>
          <w:hyperlink w:anchor="_Toc123824797" w:history="1">
            <w:r w:rsidR="000B5F6B" w:rsidRPr="000F0EAE">
              <w:rPr>
                <w:rStyle w:val="Collegamentoipertestuale"/>
                <w:noProof/>
                <w:lang w:val="it-IT"/>
              </w:rPr>
              <w:t>Relazione</w:t>
            </w:r>
            <w:r w:rsidR="000B5F6B">
              <w:rPr>
                <w:noProof/>
                <w:webHidden/>
              </w:rPr>
              <w:tab/>
            </w:r>
            <w:r w:rsidR="000B5F6B">
              <w:rPr>
                <w:noProof/>
                <w:webHidden/>
              </w:rPr>
              <w:fldChar w:fldCharType="begin"/>
            </w:r>
            <w:r w:rsidR="000B5F6B">
              <w:rPr>
                <w:noProof/>
                <w:webHidden/>
              </w:rPr>
              <w:instrText xml:space="preserve"> PAGEREF _Toc123824797 \h </w:instrText>
            </w:r>
            <w:r w:rsidR="000B5F6B">
              <w:rPr>
                <w:noProof/>
                <w:webHidden/>
              </w:rPr>
            </w:r>
            <w:r w:rsidR="000B5F6B">
              <w:rPr>
                <w:noProof/>
                <w:webHidden/>
              </w:rPr>
              <w:fldChar w:fldCharType="separate"/>
            </w:r>
            <w:r w:rsidR="005878B0">
              <w:rPr>
                <w:noProof/>
                <w:webHidden/>
              </w:rPr>
              <w:t>31</w:t>
            </w:r>
            <w:r w:rsidR="000B5F6B">
              <w:rPr>
                <w:noProof/>
                <w:webHidden/>
              </w:rPr>
              <w:fldChar w:fldCharType="end"/>
            </w:r>
          </w:hyperlink>
        </w:p>
        <w:p w14:paraId="6B548845" w14:textId="54DADC57" w:rsidR="000B5F6B" w:rsidRDefault="00DA031A">
          <w:pPr>
            <w:pStyle w:val="Sommario2"/>
            <w:tabs>
              <w:tab w:val="right" w:leader="dot" w:pos="8630"/>
            </w:tabs>
            <w:rPr>
              <w:noProof/>
              <w:color w:val="auto"/>
              <w:szCs w:val="22"/>
              <w:lang w:val="it-IT" w:eastAsia="it-IT"/>
            </w:rPr>
          </w:pPr>
          <w:hyperlink w:anchor="_Toc123824798" w:history="1">
            <w:r w:rsidR="000B5F6B" w:rsidRPr="000F0EAE">
              <w:rPr>
                <w:rStyle w:val="Collegamentoipertestuale"/>
                <w:noProof/>
                <w:lang w:val="it-IT"/>
              </w:rPr>
              <w:t>Regole aziendali</w:t>
            </w:r>
            <w:r w:rsidR="000B5F6B">
              <w:rPr>
                <w:noProof/>
                <w:webHidden/>
              </w:rPr>
              <w:tab/>
            </w:r>
            <w:r w:rsidR="000B5F6B">
              <w:rPr>
                <w:noProof/>
                <w:webHidden/>
              </w:rPr>
              <w:fldChar w:fldCharType="begin"/>
            </w:r>
            <w:r w:rsidR="000B5F6B">
              <w:rPr>
                <w:noProof/>
                <w:webHidden/>
              </w:rPr>
              <w:instrText xml:space="preserve"> PAGEREF _Toc123824798 \h </w:instrText>
            </w:r>
            <w:r w:rsidR="000B5F6B">
              <w:rPr>
                <w:noProof/>
                <w:webHidden/>
              </w:rPr>
            </w:r>
            <w:r w:rsidR="000B5F6B">
              <w:rPr>
                <w:noProof/>
                <w:webHidden/>
              </w:rPr>
              <w:fldChar w:fldCharType="separate"/>
            </w:r>
            <w:r w:rsidR="005878B0">
              <w:rPr>
                <w:noProof/>
                <w:webHidden/>
              </w:rPr>
              <w:t>33</w:t>
            </w:r>
            <w:r w:rsidR="000B5F6B">
              <w:rPr>
                <w:noProof/>
                <w:webHidden/>
              </w:rPr>
              <w:fldChar w:fldCharType="end"/>
            </w:r>
          </w:hyperlink>
        </w:p>
        <w:p w14:paraId="24FC9EAD" w14:textId="25A4E121" w:rsidR="000B5F6B" w:rsidRDefault="00DA031A">
          <w:pPr>
            <w:pStyle w:val="Sommario3"/>
            <w:tabs>
              <w:tab w:val="right" w:leader="dot" w:pos="8630"/>
            </w:tabs>
            <w:rPr>
              <w:i w:val="0"/>
              <w:iCs w:val="0"/>
              <w:noProof/>
              <w:color w:val="auto"/>
              <w:szCs w:val="22"/>
              <w:lang w:val="it-IT" w:eastAsia="it-IT"/>
            </w:rPr>
          </w:pPr>
          <w:hyperlink w:anchor="_Toc123824799" w:history="1">
            <w:r w:rsidR="000B5F6B" w:rsidRPr="000F0EAE">
              <w:rPr>
                <w:rStyle w:val="Collegamentoipertestuale"/>
                <w:noProof/>
                <w:lang w:val="it-IT"/>
              </w:rPr>
              <w:t>Regole di vincolo</w:t>
            </w:r>
            <w:r w:rsidR="000B5F6B">
              <w:rPr>
                <w:noProof/>
                <w:webHidden/>
              </w:rPr>
              <w:tab/>
            </w:r>
            <w:r w:rsidR="000B5F6B">
              <w:rPr>
                <w:noProof/>
                <w:webHidden/>
              </w:rPr>
              <w:fldChar w:fldCharType="begin"/>
            </w:r>
            <w:r w:rsidR="000B5F6B">
              <w:rPr>
                <w:noProof/>
                <w:webHidden/>
              </w:rPr>
              <w:instrText xml:space="preserve"> PAGEREF _Toc123824799 \h </w:instrText>
            </w:r>
            <w:r w:rsidR="000B5F6B">
              <w:rPr>
                <w:noProof/>
                <w:webHidden/>
              </w:rPr>
            </w:r>
            <w:r w:rsidR="000B5F6B">
              <w:rPr>
                <w:noProof/>
                <w:webHidden/>
              </w:rPr>
              <w:fldChar w:fldCharType="separate"/>
            </w:r>
            <w:r w:rsidR="005878B0">
              <w:rPr>
                <w:noProof/>
                <w:webHidden/>
              </w:rPr>
              <w:t>33</w:t>
            </w:r>
            <w:r w:rsidR="000B5F6B">
              <w:rPr>
                <w:noProof/>
                <w:webHidden/>
              </w:rPr>
              <w:fldChar w:fldCharType="end"/>
            </w:r>
          </w:hyperlink>
        </w:p>
        <w:p w14:paraId="0A602400" w14:textId="3812AFD5" w:rsidR="000B5F6B" w:rsidRDefault="00DA031A">
          <w:pPr>
            <w:pStyle w:val="Sommario3"/>
            <w:tabs>
              <w:tab w:val="right" w:leader="dot" w:pos="8630"/>
            </w:tabs>
            <w:rPr>
              <w:i w:val="0"/>
              <w:iCs w:val="0"/>
              <w:noProof/>
              <w:color w:val="auto"/>
              <w:szCs w:val="22"/>
              <w:lang w:val="it-IT" w:eastAsia="it-IT"/>
            </w:rPr>
          </w:pPr>
          <w:hyperlink w:anchor="_Toc123824800" w:history="1">
            <w:r w:rsidR="000B5F6B" w:rsidRPr="000F0EAE">
              <w:rPr>
                <w:rStyle w:val="Collegamentoipertestuale"/>
                <w:noProof/>
                <w:lang w:val="it-IT"/>
              </w:rPr>
              <w:t>Regole di derivazione</w:t>
            </w:r>
            <w:r w:rsidR="000B5F6B">
              <w:rPr>
                <w:noProof/>
                <w:webHidden/>
              </w:rPr>
              <w:tab/>
            </w:r>
            <w:r w:rsidR="000B5F6B">
              <w:rPr>
                <w:noProof/>
                <w:webHidden/>
              </w:rPr>
              <w:fldChar w:fldCharType="begin"/>
            </w:r>
            <w:r w:rsidR="000B5F6B">
              <w:rPr>
                <w:noProof/>
                <w:webHidden/>
              </w:rPr>
              <w:instrText xml:space="preserve"> PAGEREF _Toc123824800 \h </w:instrText>
            </w:r>
            <w:r w:rsidR="000B5F6B">
              <w:rPr>
                <w:noProof/>
                <w:webHidden/>
              </w:rPr>
            </w:r>
            <w:r w:rsidR="000B5F6B">
              <w:rPr>
                <w:noProof/>
                <w:webHidden/>
              </w:rPr>
              <w:fldChar w:fldCharType="separate"/>
            </w:r>
            <w:r w:rsidR="005878B0">
              <w:rPr>
                <w:noProof/>
                <w:webHidden/>
              </w:rPr>
              <w:t>33</w:t>
            </w:r>
            <w:r w:rsidR="000B5F6B">
              <w:rPr>
                <w:noProof/>
                <w:webHidden/>
              </w:rPr>
              <w:fldChar w:fldCharType="end"/>
            </w:r>
          </w:hyperlink>
        </w:p>
        <w:p w14:paraId="2551BC9D" w14:textId="015B7AB2" w:rsidR="000B5F6B" w:rsidRDefault="00DA031A">
          <w:pPr>
            <w:pStyle w:val="Sommario1"/>
            <w:rPr>
              <w:noProof/>
              <w:color w:val="auto"/>
              <w:szCs w:val="22"/>
              <w:lang w:val="it-IT" w:eastAsia="it-IT"/>
            </w:rPr>
          </w:pPr>
          <w:hyperlink w:anchor="_Toc123824801" w:history="1">
            <w:r w:rsidR="000B5F6B" w:rsidRPr="000F0EAE">
              <w:rPr>
                <w:rStyle w:val="Collegamentoipertestuale"/>
                <w:noProof/>
                <w:lang w:val="it-IT"/>
              </w:rPr>
              <w:t>Progettazione logica</w:t>
            </w:r>
            <w:r w:rsidR="000B5F6B">
              <w:rPr>
                <w:noProof/>
                <w:webHidden/>
              </w:rPr>
              <w:tab/>
            </w:r>
            <w:r w:rsidR="000B5F6B">
              <w:rPr>
                <w:noProof/>
                <w:webHidden/>
              </w:rPr>
              <w:fldChar w:fldCharType="begin"/>
            </w:r>
            <w:r w:rsidR="000B5F6B">
              <w:rPr>
                <w:noProof/>
                <w:webHidden/>
              </w:rPr>
              <w:instrText xml:space="preserve"> PAGEREF _Toc123824801 \h </w:instrText>
            </w:r>
            <w:r w:rsidR="000B5F6B">
              <w:rPr>
                <w:noProof/>
                <w:webHidden/>
              </w:rPr>
            </w:r>
            <w:r w:rsidR="000B5F6B">
              <w:rPr>
                <w:noProof/>
                <w:webHidden/>
              </w:rPr>
              <w:fldChar w:fldCharType="separate"/>
            </w:r>
            <w:r w:rsidR="005878B0">
              <w:rPr>
                <w:noProof/>
                <w:webHidden/>
              </w:rPr>
              <w:t>34</w:t>
            </w:r>
            <w:r w:rsidR="000B5F6B">
              <w:rPr>
                <w:noProof/>
                <w:webHidden/>
              </w:rPr>
              <w:fldChar w:fldCharType="end"/>
            </w:r>
          </w:hyperlink>
        </w:p>
        <w:p w14:paraId="4BBD97BE" w14:textId="6DBC00D2" w:rsidR="000B5F6B" w:rsidRDefault="00DA031A">
          <w:pPr>
            <w:pStyle w:val="Sommario2"/>
            <w:tabs>
              <w:tab w:val="right" w:leader="dot" w:pos="8630"/>
            </w:tabs>
            <w:rPr>
              <w:noProof/>
              <w:color w:val="auto"/>
              <w:szCs w:val="22"/>
              <w:lang w:val="it-IT" w:eastAsia="it-IT"/>
            </w:rPr>
          </w:pPr>
          <w:hyperlink w:anchor="_Toc123824802" w:history="1">
            <w:r w:rsidR="000B5F6B" w:rsidRPr="000F0EAE">
              <w:rPr>
                <w:rStyle w:val="Collegamentoipertestuale"/>
                <w:noProof/>
                <w:lang w:val="it-IT"/>
              </w:rPr>
              <w:t>Tavola dei volumi</w:t>
            </w:r>
            <w:r w:rsidR="000B5F6B">
              <w:rPr>
                <w:noProof/>
                <w:webHidden/>
              </w:rPr>
              <w:tab/>
            </w:r>
            <w:r w:rsidR="000B5F6B">
              <w:rPr>
                <w:noProof/>
                <w:webHidden/>
              </w:rPr>
              <w:fldChar w:fldCharType="begin"/>
            </w:r>
            <w:r w:rsidR="000B5F6B">
              <w:rPr>
                <w:noProof/>
                <w:webHidden/>
              </w:rPr>
              <w:instrText xml:space="preserve"> PAGEREF _Toc123824802 \h </w:instrText>
            </w:r>
            <w:r w:rsidR="000B5F6B">
              <w:rPr>
                <w:noProof/>
                <w:webHidden/>
              </w:rPr>
            </w:r>
            <w:r w:rsidR="000B5F6B">
              <w:rPr>
                <w:noProof/>
                <w:webHidden/>
              </w:rPr>
              <w:fldChar w:fldCharType="separate"/>
            </w:r>
            <w:r w:rsidR="005878B0">
              <w:rPr>
                <w:noProof/>
                <w:webHidden/>
              </w:rPr>
              <w:t>34</w:t>
            </w:r>
            <w:r w:rsidR="000B5F6B">
              <w:rPr>
                <w:noProof/>
                <w:webHidden/>
              </w:rPr>
              <w:fldChar w:fldCharType="end"/>
            </w:r>
          </w:hyperlink>
        </w:p>
        <w:p w14:paraId="43734384" w14:textId="084A6048" w:rsidR="000B5F6B" w:rsidRDefault="00DA031A">
          <w:pPr>
            <w:pStyle w:val="Sommario2"/>
            <w:tabs>
              <w:tab w:val="right" w:leader="dot" w:pos="8630"/>
            </w:tabs>
            <w:rPr>
              <w:noProof/>
              <w:color w:val="auto"/>
              <w:szCs w:val="22"/>
              <w:lang w:val="it-IT" w:eastAsia="it-IT"/>
            </w:rPr>
          </w:pPr>
          <w:hyperlink w:anchor="_Toc123824803" w:history="1">
            <w:r w:rsidR="000B5F6B" w:rsidRPr="000F0EAE">
              <w:rPr>
                <w:rStyle w:val="Collegamentoipertestuale"/>
                <w:noProof/>
                <w:lang w:val="it-IT"/>
              </w:rPr>
              <w:t>Tavola delle operazioni</w:t>
            </w:r>
            <w:r w:rsidR="000B5F6B">
              <w:rPr>
                <w:noProof/>
                <w:webHidden/>
              </w:rPr>
              <w:tab/>
            </w:r>
            <w:r w:rsidR="000B5F6B">
              <w:rPr>
                <w:noProof/>
                <w:webHidden/>
              </w:rPr>
              <w:fldChar w:fldCharType="begin"/>
            </w:r>
            <w:r w:rsidR="000B5F6B">
              <w:rPr>
                <w:noProof/>
                <w:webHidden/>
              </w:rPr>
              <w:instrText xml:space="preserve"> PAGEREF _Toc123824803 \h </w:instrText>
            </w:r>
            <w:r w:rsidR="000B5F6B">
              <w:rPr>
                <w:noProof/>
                <w:webHidden/>
              </w:rPr>
            </w:r>
            <w:r w:rsidR="000B5F6B">
              <w:rPr>
                <w:noProof/>
                <w:webHidden/>
              </w:rPr>
              <w:fldChar w:fldCharType="separate"/>
            </w:r>
            <w:r w:rsidR="005878B0">
              <w:rPr>
                <w:noProof/>
                <w:webHidden/>
              </w:rPr>
              <w:t>36</w:t>
            </w:r>
            <w:r w:rsidR="000B5F6B">
              <w:rPr>
                <w:noProof/>
                <w:webHidden/>
              </w:rPr>
              <w:fldChar w:fldCharType="end"/>
            </w:r>
          </w:hyperlink>
        </w:p>
        <w:p w14:paraId="37F20395" w14:textId="7B8C357E" w:rsidR="000B5F6B" w:rsidRDefault="00DA031A">
          <w:pPr>
            <w:pStyle w:val="Sommario2"/>
            <w:tabs>
              <w:tab w:val="right" w:leader="dot" w:pos="8630"/>
            </w:tabs>
            <w:rPr>
              <w:noProof/>
              <w:color w:val="auto"/>
              <w:szCs w:val="22"/>
              <w:lang w:val="it-IT" w:eastAsia="it-IT"/>
            </w:rPr>
          </w:pPr>
          <w:hyperlink w:anchor="_Toc123824804" w:history="1">
            <w:r w:rsidR="000B5F6B" w:rsidRPr="000F0EAE">
              <w:rPr>
                <w:rStyle w:val="Collegamentoipertestuale"/>
                <w:noProof/>
                <w:lang w:val="it-IT"/>
              </w:rPr>
              <w:t>Ristrutturazione schema concettuale</w:t>
            </w:r>
            <w:r w:rsidR="000B5F6B">
              <w:rPr>
                <w:noProof/>
                <w:webHidden/>
              </w:rPr>
              <w:tab/>
            </w:r>
            <w:r w:rsidR="000B5F6B">
              <w:rPr>
                <w:noProof/>
                <w:webHidden/>
              </w:rPr>
              <w:fldChar w:fldCharType="begin"/>
            </w:r>
            <w:r w:rsidR="000B5F6B">
              <w:rPr>
                <w:noProof/>
                <w:webHidden/>
              </w:rPr>
              <w:instrText xml:space="preserve"> PAGEREF _Toc123824804 \h </w:instrText>
            </w:r>
            <w:r w:rsidR="000B5F6B">
              <w:rPr>
                <w:noProof/>
                <w:webHidden/>
              </w:rPr>
            </w:r>
            <w:r w:rsidR="000B5F6B">
              <w:rPr>
                <w:noProof/>
                <w:webHidden/>
              </w:rPr>
              <w:fldChar w:fldCharType="separate"/>
            </w:r>
            <w:r w:rsidR="005878B0">
              <w:rPr>
                <w:noProof/>
                <w:webHidden/>
              </w:rPr>
              <w:t>38</w:t>
            </w:r>
            <w:r w:rsidR="000B5F6B">
              <w:rPr>
                <w:noProof/>
                <w:webHidden/>
              </w:rPr>
              <w:fldChar w:fldCharType="end"/>
            </w:r>
          </w:hyperlink>
        </w:p>
        <w:p w14:paraId="5A8042CB" w14:textId="4060C2C6" w:rsidR="000B5F6B" w:rsidRDefault="00DA031A">
          <w:pPr>
            <w:pStyle w:val="Sommario3"/>
            <w:tabs>
              <w:tab w:val="right" w:leader="dot" w:pos="8630"/>
            </w:tabs>
            <w:rPr>
              <w:i w:val="0"/>
              <w:iCs w:val="0"/>
              <w:noProof/>
              <w:color w:val="auto"/>
              <w:szCs w:val="22"/>
              <w:lang w:val="it-IT" w:eastAsia="it-IT"/>
            </w:rPr>
          </w:pPr>
          <w:hyperlink w:anchor="_Toc123824805" w:history="1">
            <w:r w:rsidR="000B5F6B" w:rsidRPr="000F0EAE">
              <w:rPr>
                <w:rStyle w:val="Collegamentoipertestuale"/>
                <w:noProof/>
                <w:lang w:val="it-IT"/>
              </w:rPr>
              <w:t>Analisi delle derivazioni e delle ridondanze</w:t>
            </w:r>
            <w:r w:rsidR="000B5F6B">
              <w:rPr>
                <w:noProof/>
                <w:webHidden/>
              </w:rPr>
              <w:tab/>
            </w:r>
            <w:r w:rsidR="000B5F6B">
              <w:rPr>
                <w:noProof/>
                <w:webHidden/>
              </w:rPr>
              <w:fldChar w:fldCharType="begin"/>
            </w:r>
            <w:r w:rsidR="000B5F6B">
              <w:rPr>
                <w:noProof/>
                <w:webHidden/>
              </w:rPr>
              <w:instrText xml:space="preserve"> PAGEREF _Toc123824805 \h </w:instrText>
            </w:r>
            <w:r w:rsidR="000B5F6B">
              <w:rPr>
                <w:noProof/>
                <w:webHidden/>
              </w:rPr>
            </w:r>
            <w:r w:rsidR="000B5F6B">
              <w:rPr>
                <w:noProof/>
                <w:webHidden/>
              </w:rPr>
              <w:fldChar w:fldCharType="separate"/>
            </w:r>
            <w:r w:rsidR="005878B0">
              <w:rPr>
                <w:noProof/>
                <w:webHidden/>
              </w:rPr>
              <w:t>38</w:t>
            </w:r>
            <w:r w:rsidR="000B5F6B">
              <w:rPr>
                <w:noProof/>
                <w:webHidden/>
              </w:rPr>
              <w:fldChar w:fldCharType="end"/>
            </w:r>
          </w:hyperlink>
        </w:p>
        <w:p w14:paraId="058F5385" w14:textId="7F70BE0F" w:rsidR="000B5F6B" w:rsidRDefault="00DA031A">
          <w:pPr>
            <w:pStyle w:val="Sommario3"/>
            <w:tabs>
              <w:tab w:val="right" w:leader="dot" w:pos="8630"/>
            </w:tabs>
            <w:rPr>
              <w:i w:val="0"/>
              <w:iCs w:val="0"/>
              <w:noProof/>
              <w:color w:val="auto"/>
              <w:szCs w:val="22"/>
              <w:lang w:val="it-IT" w:eastAsia="it-IT"/>
            </w:rPr>
          </w:pPr>
          <w:hyperlink w:anchor="_Toc123824806" w:history="1">
            <w:r w:rsidR="000B5F6B" w:rsidRPr="000F0EAE">
              <w:rPr>
                <w:rStyle w:val="Collegamentoipertestuale"/>
                <w:noProof/>
                <w:lang w:val="it-IT"/>
              </w:rPr>
              <w:t>Eliminazione delle gerarchie</w:t>
            </w:r>
            <w:r w:rsidR="000B5F6B">
              <w:rPr>
                <w:noProof/>
                <w:webHidden/>
              </w:rPr>
              <w:tab/>
            </w:r>
            <w:r w:rsidR="000B5F6B">
              <w:rPr>
                <w:noProof/>
                <w:webHidden/>
              </w:rPr>
              <w:fldChar w:fldCharType="begin"/>
            </w:r>
            <w:r w:rsidR="000B5F6B">
              <w:rPr>
                <w:noProof/>
                <w:webHidden/>
              </w:rPr>
              <w:instrText xml:space="preserve"> PAGEREF _Toc123824806 \h </w:instrText>
            </w:r>
            <w:r w:rsidR="000B5F6B">
              <w:rPr>
                <w:noProof/>
                <w:webHidden/>
              </w:rPr>
            </w:r>
            <w:r w:rsidR="000B5F6B">
              <w:rPr>
                <w:noProof/>
                <w:webHidden/>
              </w:rPr>
              <w:fldChar w:fldCharType="separate"/>
            </w:r>
            <w:r w:rsidR="005878B0">
              <w:rPr>
                <w:noProof/>
                <w:webHidden/>
              </w:rPr>
              <w:t>42</w:t>
            </w:r>
            <w:r w:rsidR="000B5F6B">
              <w:rPr>
                <w:noProof/>
                <w:webHidden/>
              </w:rPr>
              <w:fldChar w:fldCharType="end"/>
            </w:r>
          </w:hyperlink>
        </w:p>
        <w:p w14:paraId="6683CCC3" w14:textId="3F5C5A48" w:rsidR="000B5F6B" w:rsidRDefault="00DA031A">
          <w:pPr>
            <w:pStyle w:val="Sommario2"/>
            <w:tabs>
              <w:tab w:val="right" w:leader="dot" w:pos="8630"/>
            </w:tabs>
            <w:rPr>
              <w:noProof/>
              <w:color w:val="auto"/>
              <w:szCs w:val="22"/>
              <w:lang w:val="it-IT" w:eastAsia="it-IT"/>
            </w:rPr>
          </w:pPr>
          <w:hyperlink w:anchor="_Toc123824807" w:history="1">
            <w:r w:rsidR="000B5F6B" w:rsidRPr="000F0EAE">
              <w:rPr>
                <w:rStyle w:val="Collegamentoipertestuale"/>
                <w:noProof/>
                <w:lang w:val="it-IT"/>
              </w:rPr>
              <w:t>Elenco degli identificatori principali</w:t>
            </w:r>
            <w:r w:rsidR="000B5F6B">
              <w:rPr>
                <w:noProof/>
                <w:webHidden/>
              </w:rPr>
              <w:tab/>
            </w:r>
            <w:r w:rsidR="000B5F6B">
              <w:rPr>
                <w:noProof/>
                <w:webHidden/>
              </w:rPr>
              <w:fldChar w:fldCharType="begin"/>
            </w:r>
            <w:r w:rsidR="000B5F6B">
              <w:rPr>
                <w:noProof/>
                <w:webHidden/>
              </w:rPr>
              <w:instrText xml:space="preserve"> PAGEREF _Toc123824807 \h </w:instrText>
            </w:r>
            <w:r w:rsidR="000B5F6B">
              <w:rPr>
                <w:noProof/>
                <w:webHidden/>
              </w:rPr>
            </w:r>
            <w:r w:rsidR="000B5F6B">
              <w:rPr>
                <w:noProof/>
                <w:webHidden/>
              </w:rPr>
              <w:fldChar w:fldCharType="separate"/>
            </w:r>
            <w:r w:rsidR="005878B0">
              <w:rPr>
                <w:noProof/>
                <w:webHidden/>
              </w:rPr>
              <w:t>44</w:t>
            </w:r>
            <w:r w:rsidR="000B5F6B">
              <w:rPr>
                <w:noProof/>
                <w:webHidden/>
              </w:rPr>
              <w:fldChar w:fldCharType="end"/>
            </w:r>
          </w:hyperlink>
        </w:p>
        <w:p w14:paraId="69533E90" w14:textId="0949054E" w:rsidR="000B5F6B" w:rsidRDefault="00DA031A">
          <w:pPr>
            <w:pStyle w:val="Sommario2"/>
            <w:tabs>
              <w:tab w:val="right" w:leader="dot" w:pos="8630"/>
            </w:tabs>
            <w:rPr>
              <w:noProof/>
              <w:color w:val="auto"/>
              <w:szCs w:val="22"/>
              <w:lang w:val="it-IT" w:eastAsia="it-IT"/>
            </w:rPr>
          </w:pPr>
          <w:hyperlink w:anchor="_Toc123824808" w:history="1">
            <w:r w:rsidR="000B5F6B" w:rsidRPr="000F0EAE">
              <w:rPr>
                <w:rStyle w:val="Collegamentoipertestuale"/>
                <w:noProof/>
                <w:lang w:val="it-IT"/>
              </w:rPr>
              <w:t>Normalizzazione</w:t>
            </w:r>
            <w:r w:rsidR="000B5F6B">
              <w:rPr>
                <w:noProof/>
                <w:webHidden/>
              </w:rPr>
              <w:tab/>
            </w:r>
            <w:r w:rsidR="000B5F6B">
              <w:rPr>
                <w:noProof/>
                <w:webHidden/>
              </w:rPr>
              <w:fldChar w:fldCharType="begin"/>
            </w:r>
            <w:r w:rsidR="000B5F6B">
              <w:rPr>
                <w:noProof/>
                <w:webHidden/>
              </w:rPr>
              <w:instrText xml:space="preserve"> PAGEREF _Toc123824808 \h </w:instrText>
            </w:r>
            <w:r w:rsidR="000B5F6B">
              <w:rPr>
                <w:noProof/>
                <w:webHidden/>
              </w:rPr>
            </w:r>
            <w:r w:rsidR="000B5F6B">
              <w:rPr>
                <w:noProof/>
                <w:webHidden/>
              </w:rPr>
              <w:fldChar w:fldCharType="separate"/>
            </w:r>
            <w:r w:rsidR="005878B0">
              <w:rPr>
                <w:noProof/>
                <w:webHidden/>
              </w:rPr>
              <w:t>45</w:t>
            </w:r>
            <w:r w:rsidR="000B5F6B">
              <w:rPr>
                <w:noProof/>
                <w:webHidden/>
              </w:rPr>
              <w:fldChar w:fldCharType="end"/>
            </w:r>
          </w:hyperlink>
        </w:p>
        <w:p w14:paraId="3993FF77" w14:textId="7DC8D7DD" w:rsidR="000B5F6B" w:rsidRDefault="00DA031A">
          <w:pPr>
            <w:pStyle w:val="Sommario2"/>
            <w:tabs>
              <w:tab w:val="right" w:leader="dot" w:pos="8630"/>
            </w:tabs>
            <w:rPr>
              <w:noProof/>
              <w:color w:val="auto"/>
              <w:szCs w:val="22"/>
              <w:lang w:val="it-IT" w:eastAsia="it-IT"/>
            </w:rPr>
          </w:pPr>
          <w:hyperlink w:anchor="_Toc123824809" w:history="1">
            <w:r w:rsidR="000B5F6B" w:rsidRPr="000F0EAE">
              <w:rPr>
                <w:rStyle w:val="Collegamentoipertestuale"/>
                <w:noProof/>
                <w:lang w:val="it-IT"/>
              </w:rPr>
              <w:t>Traduzione verso il modello relazionale</w:t>
            </w:r>
            <w:r w:rsidR="000B5F6B">
              <w:rPr>
                <w:noProof/>
                <w:webHidden/>
              </w:rPr>
              <w:tab/>
            </w:r>
            <w:r w:rsidR="000B5F6B">
              <w:rPr>
                <w:noProof/>
                <w:webHidden/>
              </w:rPr>
              <w:fldChar w:fldCharType="begin"/>
            </w:r>
            <w:r w:rsidR="000B5F6B">
              <w:rPr>
                <w:noProof/>
                <w:webHidden/>
              </w:rPr>
              <w:instrText xml:space="preserve"> PAGEREF _Toc123824809 \h </w:instrText>
            </w:r>
            <w:r w:rsidR="000B5F6B">
              <w:rPr>
                <w:noProof/>
                <w:webHidden/>
              </w:rPr>
            </w:r>
            <w:r w:rsidR="000B5F6B">
              <w:rPr>
                <w:noProof/>
                <w:webHidden/>
              </w:rPr>
              <w:fldChar w:fldCharType="separate"/>
            </w:r>
            <w:r w:rsidR="005878B0">
              <w:rPr>
                <w:noProof/>
                <w:webHidden/>
              </w:rPr>
              <w:t>46</w:t>
            </w:r>
            <w:r w:rsidR="000B5F6B">
              <w:rPr>
                <w:noProof/>
                <w:webHidden/>
              </w:rPr>
              <w:fldChar w:fldCharType="end"/>
            </w:r>
          </w:hyperlink>
        </w:p>
        <w:p w14:paraId="7DBC5A4F" w14:textId="4486F054" w:rsidR="000B5F6B" w:rsidRDefault="00DA031A">
          <w:pPr>
            <w:pStyle w:val="Sommario1"/>
            <w:rPr>
              <w:noProof/>
              <w:color w:val="auto"/>
              <w:szCs w:val="22"/>
              <w:lang w:val="it-IT" w:eastAsia="it-IT"/>
            </w:rPr>
          </w:pPr>
          <w:hyperlink w:anchor="_Toc123824810" w:history="1">
            <w:r w:rsidR="000B5F6B" w:rsidRPr="000F0EAE">
              <w:rPr>
                <w:rStyle w:val="Collegamentoipertestuale"/>
                <w:noProof/>
                <w:lang w:val="it-IT"/>
              </w:rPr>
              <w:t>Codifica in SQL e testing</w:t>
            </w:r>
            <w:r w:rsidR="000B5F6B">
              <w:rPr>
                <w:noProof/>
                <w:webHidden/>
              </w:rPr>
              <w:tab/>
            </w:r>
            <w:r w:rsidR="000B5F6B">
              <w:rPr>
                <w:noProof/>
                <w:webHidden/>
              </w:rPr>
              <w:fldChar w:fldCharType="begin"/>
            </w:r>
            <w:r w:rsidR="000B5F6B">
              <w:rPr>
                <w:noProof/>
                <w:webHidden/>
              </w:rPr>
              <w:instrText xml:space="preserve"> PAGEREF _Toc123824810 \h </w:instrText>
            </w:r>
            <w:r w:rsidR="000B5F6B">
              <w:rPr>
                <w:noProof/>
                <w:webHidden/>
              </w:rPr>
            </w:r>
            <w:r w:rsidR="000B5F6B">
              <w:rPr>
                <w:noProof/>
                <w:webHidden/>
              </w:rPr>
              <w:fldChar w:fldCharType="separate"/>
            </w:r>
            <w:r w:rsidR="005878B0">
              <w:rPr>
                <w:noProof/>
                <w:webHidden/>
              </w:rPr>
              <w:t>49</w:t>
            </w:r>
            <w:r w:rsidR="000B5F6B">
              <w:rPr>
                <w:noProof/>
                <w:webHidden/>
              </w:rPr>
              <w:fldChar w:fldCharType="end"/>
            </w:r>
          </w:hyperlink>
        </w:p>
        <w:p w14:paraId="3DE17FFC" w14:textId="3773B0B9" w:rsidR="000B5F6B" w:rsidRDefault="00DA031A">
          <w:pPr>
            <w:pStyle w:val="Sommario2"/>
            <w:tabs>
              <w:tab w:val="right" w:leader="dot" w:pos="8630"/>
            </w:tabs>
            <w:rPr>
              <w:noProof/>
              <w:color w:val="auto"/>
              <w:szCs w:val="22"/>
              <w:lang w:val="it-IT" w:eastAsia="it-IT"/>
            </w:rPr>
          </w:pPr>
          <w:hyperlink w:anchor="_Toc123824811" w:history="1">
            <w:r w:rsidR="000B5F6B" w:rsidRPr="000F0EAE">
              <w:rPr>
                <w:rStyle w:val="Collegamentoipertestuale"/>
                <w:noProof/>
                <w:lang w:val="it-IT"/>
              </w:rPr>
              <w:t>Definizione dello schema dei dati</w:t>
            </w:r>
            <w:r w:rsidR="000B5F6B">
              <w:rPr>
                <w:noProof/>
                <w:webHidden/>
              </w:rPr>
              <w:tab/>
            </w:r>
            <w:r w:rsidR="000B5F6B">
              <w:rPr>
                <w:noProof/>
                <w:webHidden/>
              </w:rPr>
              <w:fldChar w:fldCharType="begin"/>
            </w:r>
            <w:r w:rsidR="000B5F6B">
              <w:rPr>
                <w:noProof/>
                <w:webHidden/>
              </w:rPr>
              <w:instrText xml:space="preserve"> PAGEREF _Toc123824811 \h </w:instrText>
            </w:r>
            <w:r w:rsidR="000B5F6B">
              <w:rPr>
                <w:noProof/>
                <w:webHidden/>
              </w:rPr>
            </w:r>
            <w:r w:rsidR="000B5F6B">
              <w:rPr>
                <w:noProof/>
                <w:webHidden/>
              </w:rPr>
              <w:fldChar w:fldCharType="separate"/>
            </w:r>
            <w:r w:rsidR="005878B0">
              <w:rPr>
                <w:noProof/>
                <w:webHidden/>
              </w:rPr>
              <w:t>49</w:t>
            </w:r>
            <w:r w:rsidR="000B5F6B">
              <w:rPr>
                <w:noProof/>
                <w:webHidden/>
              </w:rPr>
              <w:fldChar w:fldCharType="end"/>
            </w:r>
          </w:hyperlink>
        </w:p>
        <w:p w14:paraId="0EF7C6FC" w14:textId="3F6C2BAA" w:rsidR="000B5F6B" w:rsidRDefault="00DA031A">
          <w:pPr>
            <w:pStyle w:val="Sommario3"/>
            <w:tabs>
              <w:tab w:val="right" w:leader="dot" w:pos="8630"/>
            </w:tabs>
            <w:rPr>
              <w:i w:val="0"/>
              <w:iCs w:val="0"/>
              <w:noProof/>
              <w:color w:val="auto"/>
              <w:szCs w:val="22"/>
              <w:lang w:val="it-IT" w:eastAsia="it-IT"/>
            </w:rPr>
          </w:pPr>
          <w:hyperlink w:anchor="_Toc123824812" w:history="1">
            <w:r w:rsidR="000B5F6B" w:rsidRPr="000F0EAE">
              <w:rPr>
                <w:rStyle w:val="Collegamentoipertestuale"/>
                <w:noProof/>
                <w:lang w:val="it-IT"/>
              </w:rPr>
              <w:t>Entità Allerta</w:t>
            </w:r>
            <w:r w:rsidR="000B5F6B">
              <w:rPr>
                <w:noProof/>
                <w:webHidden/>
              </w:rPr>
              <w:tab/>
            </w:r>
            <w:r w:rsidR="000B5F6B">
              <w:rPr>
                <w:noProof/>
                <w:webHidden/>
              </w:rPr>
              <w:fldChar w:fldCharType="begin"/>
            </w:r>
            <w:r w:rsidR="000B5F6B">
              <w:rPr>
                <w:noProof/>
                <w:webHidden/>
              </w:rPr>
              <w:instrText xml:space="preserve"> PAGEREF _Toc123824812 \h </w:instrText>
            </w:r>
            <w:r w:rsidR="000B5F6B">
              <w:rPr>
                <w:noProof/>
                <w:webHidden/>
              </w:rPr>
            </w:r>
            <w:r w:rsidR="000B5F6B">
              <w:rPr>
                <w:noProof/>
                <w:webHidden/>
              </w:rPr>
              <w:fldChar w:fldCharType="separate"/>
            </w:r>
            <w:r w:rsidR="005878B0">
              <w:rPr>
                <w:noProof/>
                <w:webHidden/>
              </w:rPr>
              <w:t>49</w:t>
            </w:r>
            <w:r w:rsidR="000B5F6B">
              <w:rPr>
                <w:noProof/>
                <w:webHidden/>
              </w:rPr>
              <w:fldChar w:fldCharType="end"/>
            </w:r>
          </w:hyperlink>
        </w:p>
        <w:p w14:paraId="52995C41" w14:textId="63D83738" w:rsidR="000B5F6B" w:rsidRDefault="00DA031A">
          <w:pPr>
            <w:pStyle w:val="Sommario3"/>
            <w:tabs>
              <w:tab w:val="right" w:leader="dot" w:pos="8630"/>
            </w:tabs>
            <w:rPr>
              <w:i w:val="0"/>
              <w:iCs w:val="0"/>
              <w:noProof/>
              <w:color w:val="auto"/>
              <w:szCs w:val="22"/>
              <w:lang w:val="it-IT" w:eastAsia="it-IT"/>
            </w:rPr>
          </w:pPr>
          <w:hyperlink w:anchor="_Toc123824813" w:history="1">
            <w:r w:rsidR="000B5F6B" w:rsidRPr="000F0EAE">
              <w:rPr>
                <w:rStyle w:val="Collegamentoipertestuale"/>
                <w:noProof/>
              </w:rPr>
              <w:t>Entità AvvioSessione</w:t>
            </w:r>
            <w:r w:rsidR="000B5F6B">
              <w:rPr>
                <w:noProof/>
                <w:webHidden/>
              </w:rPr>
              <w:tab/>
            </w:r>
            <w:r w:rsidR="000B5F6B">
              <w:rPr>
                <w:noProof/>
                <w:webHidden/>
              </w:rPr>
              <w:fldChar w:fldCharType="begin"/>
            </w:r>
            <w:r w:rsidR="000B5F6B">
              <w:rPr>
                <w:noProof/>
                <w:webHidden/>
              </w:rPr>
              <w:instrText xml:space="preserve"> PAGEREF _Toc123824813 \h </w:instrText>
            </w:r>
            <w:r w:rsidR="000B5F6B">
              <w:rPr>
                <w:noProof/>
                <w:webHidden/>
              </w:rPr>
            </w:r>
            <w:r w:rsidR="000B5F6B">
              <w:rPr>
                <w:noProof/>
                <w:webHidden/>
              </w:rPr>
              <w:fldChar w:fldCharType="separate"/>
            </w:r>
            <w:r w:rsidR="005878B0">
              <w:rPr>
                <w:noProof/>
                <w:webHidden/>
              </w:rPr>
              <w:t>50</w:t>
            </w:r>
            <w:r w:rsidR="000B5F6B">
              <w:rPr>
                <w:noProof/>
                <w:webHidden/>
              </w:rPr>
              <w:fldChar w:fldCharType="end"/>
            </w:r>
          </w:hyperlink>
        </w:p>
        <w:p w14:paraId="607517FB" w14:textId="2AC1AAB1" w:rsidR="000B5F6B" w:rsidRDefault="00DA031A">
          <w:pPr>
            <w:pStyle w:val="Sommario3"/>
            <w:tabs>
              <w:tab w:val="right" w:leader="dot" w:pos="8630"/>
            </w:tabs>
            <w:rPr>
              <w:i w:val="0"/>
              <w:iCs w:val="0"/>
              <w:noProof/>
              <w:color w:val="auto"/>
              <w:szCs w:val="22"/>
              <w:lang w:val="it-IT" w:eastAsia="it-IT"/>
            </w:rPr>
          </w:pPr>
          <w:hyperlink w:anchor="_Toc123824814" w:history="1">
            <w:r w:rsidR="000B5F6B" w:rsidRPr="000F0EAE">
              <w:rPr>
                <w:rStyle w:val="Collegamentoipertestuale"/>
                <w:noProof/>
              </w:rPr>
              <w:t>Entità Collaboratore</w:t>
            </w:r>
            <w:r w:rsidR="000B5F6B">
              <w:rPr>
                <w:noProof/>
                <w:webHidden/>
              </w:rPr>
              <w:tab/>
            </w:r>
            <w:r w:rsidR="000B5F6B">
              <w:rPr>
                <w:noProof/>
                <w:webHidden/>
              </w:rPr>
              <w:fldChar w:fldCharType="begin"/>
            </w:r>
            <w:r w:rsidR="000B5F6B">
              <w:rPr>
                <w:noProof/>
                <w:webHidden/>
              </w:rPr>
              <w:instrText xml:space="preserve"> PAGEREF _Toc123824814 \h </w:instrText>
            </w:r>
            <w:r w:rsidR="000B5F6B">
              <w:rPr>
                <w:noProof/>
                <w:webHidden/>
              </w:rPr>
            </w:r>
            <w:r w:rsidR="000B5F6B">
              <w:rPr>
                <w:noProof/>
                <w:webHidden/>
              </w:rPr>
              <w:fldChar w:fldCharType="separate"/>
            </w:r>
            <w:r w:rsidR="005878B0">
              <w:rPr>
                <w:noProof/>
                <w:webHidden/>
              </w:rPr>
              <w:t>50</w:t>
            </w:r>
            <w:r w:rsidR="000B5F6B">
              <w:rPr>
                <w:noProof/>
                <w:webHidden/>
              </w:rPr>
              <w:fldChar w:fldCharType="end"/>
            </w:r>
          </w:hyperlink>
        </w:p>
        <w:p w14:paraId="0725E762" w14:textId="3095AEC1" w:rsidR="000B5F6B" w:rsidRDefault="00DA031A">
          <w:pPr>
            <w:pStyle w:val="Sommario3"/>
            <w:tabs>
              <w:tab w:val="right" w:leader="dot" w:pos="8630"/>
            </w:tabs>
            <w:rPr>
              <w:i w:val="0"/>
              <w:iCs w:val="0"/>
              <w:noProof/>
              <w:color w:val="auto"/>
              <w:szCs w:val="22"/>
              <w:lang w:val="it-IT" w:eastAsia="it-IT"/>
            </w:rPr>
          </w:pPr>
          <w:hyperlink w:anchor="_Toc123824815" w:history="1">
            <w:r w:rsidR="000B5F6B" w:rsidRPr="000F0EAE">
              <w:rPr>
                <w:rStyle w:val="Collegamentoipertestuale"/>
                <w:noProof/>
              </w:rPr>
              <w:t>Entità DiramazioneAllerta</w:t>
            </w:r>
            <w:r w:rsidR="000B5F6B">
              <w:rPr>
                <w:noProof/>
                <w:webHidden/>
              </w:rPr>
              <w:tab/>
            </w:r>
            <w:r w:rsidR="000B5F6B">
              <w:rPr>
                <w:noProof/>
                <w:webHidden/>
              </w:rPr>
              <w:fldChar w:fldCharType="begin"/>
            </w:r>
            <w:r w:rsidR="000B5F6B">
              <w:rPr>
                <w:noProof/>
                <w:webHidden/>
              </w:rPr>
              <w:instrText xml:space="preserve"> PAGEREF _Toc123824815 \h </w:instrText>
            </w:r>
            <w:r w:rsidR="000B5F6B">
              <w:rPr>
                <w:noProof/>
                <w:webHidden/>
              </w:rPr>
            </w:r>
            <w:r w:rsidR="000B5F6B">
              <w:rPr>
                <w:noProof/>
                <w:webHidden/>
              </w:rPr>
              <w:fldChar w:fldCharType="separate"/>
            </w:r>
            <w:r w:rsidR="005878B0">
              <w:rPr>
                <w:noProof/>
                <w:webHidden/>
              </w:rPr>
              <w:t>51</w:t>
            </w:r>
            <w:r w:rsidR="000B5F6B">
              <w:rPr>
                <w:noProof/>
                <w:webHidden/>
              </w:rPr>
              <w:fldChar w:fldCharType="end"/>
            </w:r>
          </w:hyperlink>
        </w:p>
        <w:p w14:paraId="542A3CFE" w14:textId="25135743" w:rsidR="000B5F6B" w:rsidRDefault="00DA031A">
          <w:pPr>
            <w:pStyle w:val="Sommario3"/>
            <w:tabs>
              <w:tab w:val="right" w:leader="dot" w:pos="8630"/>
            </w:tabs>
            <w:rPr>
              <w:i w:val="0"/>
              <w:iCs w:val="0"/>
              <w:noProof/>
              <w:color w:val="auto"/>
              <w:szCs w:val="22"/>
              <w:lang w:val="it-IT" w:eastAsia="it-IT"/>
            </w:rPr>
          </w:pPr>
          <w:hyperlink w:anchor="_Toc123824816" w:history="1">
            <w:r w:rsidR="000B5F6B" w:rsidRPr="000F0EAE">
              <w:rPr>
                <w:rStyle w:val="Collegamentoipertestuale"/>
                <w:noProof/>
                <w:lang w:val="it-IT"/>
              </w:rPr>
              <w:t>Entità EsecuzioneRiparazione</w:t>
            </w:r>
            <w:r w:rsidR="000B5F6B">
              <w:rPr>
                <w:noProof/>
                <w:webHidden/>
              </w:rPr>
              <w:tab/>
            </w:r>
            <w:r w:rsidR="000B5F6B">
              <w:rPr>
                <w:noProof/>
                <w:webHidden/>
              </w:rPr>
              <w:fldChar w:fldCharType="begin"/>
            </w:r>
            <w:r w:rsidR="000B5F6B">
              <w:rPr>
                <w:noProof/>
                <w:webHidden/>
              </w:rPr>
              <w:instrText xml:space="preserve"> PAGEREF _Toc123824816 \h </w:instrText>
            </w:r>
            <w:r w:rsidR="000B5F6B">
              <w:rPr>
                <w:noProof/>
                <w:webHidden/>
              </w:rPr>
            </w:r>
            <w:r w:rsidR="000B5F6B">
              <w:rPr>
                <w:noProof/>
                <w:webHidden/>
              </w:rPr>
              <w:fldChar w:fldCharType="separate"/>
            </w:r>
            <w:r w:rsidR="005878B0">
              <w:rPr>
                <w:noProof/>
                <w:webHidden/>
              </w:rPr>
              <w:t>51</w:t>
            </w:r>
            <w:r w:rsidR="000B5F6B">
              <w:rPr>
                <w:noProof/>
                <w:webHidden/>
              </w:rPr>
              <w:fldChar w:fldCharType="end"/>
            </w:r>
          </w:hyperlink>
        </w:p>
        <w:p w14:paraId="7372C46C" w14:textId="243F5E0A" w:rsidR="000B5F6B" w:rsidRDefault="00DA031A">
          <w:pPr>
            <w:pStyle w:val="Sommario3"/>
            <w:tabs>
              <w:tab w:val="right" w:leader="dot" w:pos="8630"/>
            </w:tabs>
            <w:rPr>
              <w:i w:val="0"/>
              <w:iCs w:val="0"/>
              <w:noProof/>
              <w:color w:val="auto"/>
              <w:szCs w:val="22"/>
              <w:lang w:val="it-IT" w:eastAsia="it-IT"/>
            </w:rPr>
          </w:pPr>
          <w:hyperlink w:anchor="_Toc123824817" w:history="1">
            <w:r w:rsidR="000B5F6B" w:rsidRPr="000F0EAE">
              <w:rPr>
                <w:rStyle w:val="Collegamentoipertestuale"/>
                <w:noProof/>
              </w:rPr>
              <w:t>Entità FactChecker</w:t>
            </w:r>
            <w:r w:rsidR="000B5F6B">
              <w:rPr>
                <w:noProof/>
                <w:webHidden/>
              </w:rPr>
              <w:tab/>
            </w:r>
            <w:r w:rsidR="000B5F6B">
              <w:rPr>
                <w:noProof/>
                <w:webHidden/>
              </w:rPr>
              <w:fldChar w:fldCharType="begin"/>
            </w:r>
            <w:r w:rsidR="000B5F6B">
              <w:rPr>
                <w:noProof/>
                <w:webHidden/>
              </w:rPr>
              <w:instrText xml:space="preserve"> PAGEREF _Toc123824817 \h </w:instrText>
            </w:r>
            <w:r w:rsidR="000B5F6B">
              <w:rPr>
                <w:noProof/>
                <w:webHidden/>
              </w:rPr>
            </w:r>
            <w:r w:rsidR="000B5F6B">
              <w:rPr>
                <w:noProof/>
                <w:webHidden/>
              </w:rPr>
              <w:fldChar w:fldCharType="separate"/>
            </w:r>
            <w:r w:rsidR="005878B0">
              <w:rPr>
                <w:noProof/>
                <w:webHidden/>
              </w:rPr>
              <w:t>52</w:t>
            </w:r>
            <w:r w:rsidR="000B5F6B">
              <w:rPr>
                <w:noProof/>
                <w:webHidden/>
              </w:rPr>
              <w:fldChar w:fldCharType="end"/>
            </w:r>
          </w:hyperlink>
        </w:p>
        <w:p w14:paraId="14E64F82" w14:textId="6FE31FF0" w:rsidR="000B5F6B" w:rsidRDefault="00DA031A">
          <w:pPr>
            <w:pStyle w:val="Sommario3"/>
            <w:tabs>
              <w:tab w:val="right" w:leader="dot" w:pos="8630"/>
            </w:tabs>
            <w:rPr>
              <w:i w:val="0"/>
              <w:iCs w:val="0"/>
              <w:noProof/>
              <w:color w:val="auto"/>
              <w:szCs w:val="22"/>
              <w:lang w:val="it-IT" w:eastAsia="it-IT"/>
            </w:rPr>
          </w:pPr>
          <w:hyperlink w:anchor="_Toc123824818" w:history="1">
            <w:r w:rsidR="000B5F6B" w:rsidRPr="000F0EAE">
              <w:rPr>
                <w:rStyle w:val="Collegamentoipertestuale"/>
                <w:noProof/>
              </w:rPr>
              <w:t>Entità FileMultimediale</w:t>
            </w:r>
            <w:r w:rsidR="000B5F6B">
              <w:rPr>
                <w:noProof/>
                <w:webHidden/>
              </w:rPr>
              <w:tab/>
            </w:r>
            <w:r w:rsidR="000B5F6B">
              <w:rPr>
                <w:noProof/>
                <w:webHidden/>
              </w:rPr>
              <w:fldChar w:fldCharType="begin"/>
            </w:r>
            <w:r w:rsidR="000B5F6B">
              <w:rPr>
                <w:noProof/>
                <w:webHidden/>
              </w:rPr>
              <w:instrText xml:space="preserve"> PAGEREF _Toc123824818 \h </w:instrText>
            </w:r>
            <w:r w:rsidR="000B5F6B">
              <w:rPr>
                <w:noProof/>
                <w:webHidden/>
              </w:rPr>
            </w:r>
            <w:r w:rsidR="000B5F6B">
              <w:rPr>
                <w:noProof/>
                <w:webHidden/>
              </w:rPr>
              <w:fldChar w:fldCharType="separate"/>
            </w:r>
            <w:r w:rsidR="005878B0">
              <w:rPr>
                <w:noProof/>
                <w:webHidden/>
              </w:rPr>
              <w:t>52</w:t>
            </w:r>
            <w:r w:rsidR="000B5F6B">
              <w:rPr>
                <w:noProof/>
                <w:webHidden/>
              </w:rPr>
              <w:fldChar w:fldCharType="end"/>
            </w:r>
          </w:hyperlink>
        </w:p>
        <w:p w14:paraId="6284F3D5" w14:textId="672DB270" w:rsidR="000B5F6B" w:rsidRDefault="00DA031A">
          <w:pPr>
            <w:pStyle w:val="Sommario3"/>
            <w:tabs>
              <w:tab w:val="right" w:leader="dot" w:pos="8630"/>
            </w:tabs>
            <w:rPr>
              <w:i w:val="0"/>
              <w:iCs w:val="0"/>
              <w:noProof/>
              <w:color w:val="auto"/>
              <w:szCs w:val="22"/>
              <w:lang w:val="it-IT" w:eastAsia="it-IT"/>
            </w:rPr>
          </w:pPr>
          <w:hyperlink w:anchor="_Toc123824819" w:history="1">
            <w:r w:rsidR="000B5F6B" w:rsidRPr="000F0EAE">
              <w:rPr>
                <w:rStyle w:val="Collegamentoipertestuale"/>
                <w:noProof/>
              </w:rPr>
              <w:t>Entità ImpiegoSensore</w:t>
            </w:r>
            <w:r w:rsidR="000B5F6B">
              <w:rPr>
                <w:noProof/>
                <w:webHidden/>
              </w:rPr>
              <w:tab/>
            </w:r>
            <w:r w:rsidR="000B5F6B">
              <w:rPr>
                <w:noProof/>
                <w:webHidden/>
              </w:rPr>
              <w:fldChar w:fldCharType="begin"/>
            </w:r>
            <w:r w:rsidR="000B5F6B">
              <w:rPr>
                <w:noProof/>
                <w:webHidden/>
              </w:rPr>
              <w:instrText xml:space="preserve"> PAGEREF _Toc123824819 \h </w:instrText>
            </w:r>
            <w:r w:rsidR="000B5F6B">
              <w:rPr>
                <w:noProof/>
                <w:webHidden/>
              </w:rPr>
            </w:r>
            <w:r w:rsidR="000B5F6B">
              <w:rPr>
                <w:noProof/>
                <w:webHidden/>
              </w:rPr>
              <w:fldChar w:fldCharType="separate"/>
            </w:r>
            <w:r w:rsidR="005878B0">
              <w:rPr>
                <w:noProof/>
                <w:webHidden/>
              </w:rPr>
              <w:t>53</w:t>
            </w:r>
            <w:r w:rsidR="000B5F6B">
              <w:rPr>
                <w:noProof/>
                <w:webHidden/>
              </w:rPr>
              <w:fldChar w:fldCharType="end"/>
            </w:r>
          </w:hyperlink>
        </w:p>
        <w:p w14:paraId="218B28C5" w14:textId="6AAE4C85" w:rsidR="000B5F6B" w:rsidRDefault="00DA031A">
          <w:pPr>
            <w:pStyle w:val="Sommario3"/>
            <w:tabs>
              <w:tab w:val="right" w:leader="dot" w:pos="8630"/>
            </w:tabs>
            <w:rPr>
              <w:i w:val="0"/>
              <w:iCs w:val="0"/>
              <w:noProof/>
              <w:color w:val="auto"/>
              <w:szCs w:val="22"/>
              <w:lang w:val="it-IT" w:eastAsia="it-IT"/>
            </w:rPr>
          </w:pPr>
          <w:hyperlink w:anchor="_Toc123824820" w:history="1">
            <w:r w:rsidR="000B5F6B" w:rsidRPr="000F0EAE">
              <w:rPr>
                <w:rStyle w:val="Collegamentoipertestuale"/>
                <w:noProof/>
              </w:rPr>
              <w:t>Entità Misurazione</w:t>
            </w:r>
            <w:r w:rsidR="000B5F6B">
              <w:rPr>
                <w:noProof/>
                <w:webHidden/>
              </w:rPr>
              <w:tab/>
            </w:r>
            <w:r w:rsidR="000B5F6B">
              <w:rPr>
                <w:noProof/>
                <w:webHidden/>
              </w:rPr>
              <w:fldChar w:fldCharType="begin"/>
            </w:r>
            <w:r w:rsidR="000B5F6B">
              <w:rPr>
                <w:noProof/>
                <w:webHidden/>
              </w:rPr>
              <w:instrText xml:space="preserve"> PAGEREF _Toc123824820 \h </w:instrText>
            </w:r>
            <w:r w:rsidR="000B5F6B">
              <w:rPr>
                <w:noProof/>
                <w:webHidden/>
              </w:rPr>
            </w:r>
            <w:r w:rsidR="000B5F6B">
              <w:rPr>
                <w:noProof/>
                <w:webHidden/>
              </w:rPr>
              <w:fldChar w:fldCharType="separate"/>
            </w:r>
            <w:r w:rsidR="005878B0">
              <w:rPr>
                <w:noProof/>
                <w:webHidden/>
              </w:rPr>
              <w:t>54</w:t>
            </w:r>
            <w:r w:rsidR="000B5F6B">
              <w:rPr>
                <w:noProof/>
                <w:webHidden/>
              </w:rPr>
              <w:fldChar w:fldCharType="end"/>
            </w:r>
          </w:hyperlink>
        </w:p>
        <w:p w14:paraId="72A7C0BD" w14:textId="7BE87E70" w:rsidR="000B5F6B" w:rsidRDefault="00DA031A">
          <w:pPr>
            <w:pStyle w:val="Sommario3"/>
            <w:tabs>
              <w:tab w:val="right" w:leader="dot" w:pos="8630"/>
            </w:tabs>
            <w:rPr>
              <w:i w:val="0"/>
              <w:iCs w:val="0"/>
              <w:noProof/>
              <w:color w:val="auto"/>
              <w:szCs w:val="22"/>
              <w:lang w:val="it-IT" w:eastAsia="it-IT"/>
            </w:rPr>
          </w:pPr>
          <w:hyperlink w:anchor="_Toc123824821" w:history="1">
            <w:r w:rsidR="000B5F6B" w:rsidRPr="000F0EAE">
              <w:rPr>
                <w:rStyle w:val="Collegamentoipertestuale"/>
                <w:noProof/>
              </w:rPr>
              <w:t>Entità Post</w:t>
            </w:r>
            <w:r w:rsidR="000B5F6B">
              <w:rPr>
                <w:noProof/>
                <w:webHidden/>
              </w:rPr>
              <w:tab/>
            </w:r>
            <w:r w:rsidR="000B5F6B">
              <w:rPr>
                <w:noProof/>
                <w:webHidden/>
              </w:rPr>
              <w:fldChar w:fldCharType="begin"/>
            </w:r>
            <w:r w:rsidR="000B5F6B">
              <w:rPr>
                <w:noProof/>
                <w:webHidden/>
              </w:rPr>
              <w:instrText xml:space="preserve"> PAGEREF _Toc123824821 \h </w:instrText>
            </w:r>
            <w:r w:rsidR="000B5F6B">
              <w:rPr>
                <w:noProof/>
                <w:webHidden/>
              </w:rPr>
            </w:r>
            <w:r w:rsidR="000B5F6B">
              <w:rPr>
                <w:noProof/>
                <w:webHidden/>
              </w:rPr>
              <w:fldChar w:fldCharType="separate"/>
            </w:r>
            <w:r w:rsidR="005878B0">
              <w:rPr>
                <w:noProof/>
                <w:webHidden/>
              </w:rPr>
              <w:t>55</w:t>
            </w:r>
            <w:r w:rsidR="000B5F6B">
              <w:rPr>
                <w:noProof/>
                <w:webHidden/>
              </w:rPr>
              <w:fldChar w:fldCharType="end"/>
            </w:r>
          </w:hyperlink>
        </w:p>
        <w:p w14:paraId="289A1530" w14:textId="4F13EBAA" w:rsidR="000B5F6B" w:rsidRDefault="00DA031A">
          <w:pPr>
            <w:pStyle w:val="Sommario3"/>
            <w:tabs>
              <w:tab w:val="right" w:leader="dot" w:pos="8630"/>
            </w:tabs>
            <w:rPr>
              <w:i w:val="0"/>
              <w:iCs w:val="0"/>
              <w:noProof/>
              <w:color w:val="auto"/>
              <w:szCs w:val="22"/>
              <w:lang w:val="it-IT" w:eastAsia="it-IT"/>
            </w:rPr>
          </w:pPr>
          <w:hyperlink w:anchor="_Toc123824822" w:history="1">
            <w:r w:rsidR="000B5F6B" w:rsidRPr="000F0EAE">
              <w:rPr>
                <w:rStyle w:val="Collegamentoipertestuale"/>
                <w:noProof/>
                <w:lang w:val="it-IT"/>
              </w:rPr>
              <w:t>Entità Riparazione</w:t>
            </w:r>
            <w:r w:rsidR="000B5F6B">
              <w:rPr>
                <w:noProof/>
                <w:webHidden/>
              </w:rPr>
              <w:tab/>
            </w:r>
            <w:r w:rsidR="000B5F6B">
              <w:rPr>
                <w:noProof/>
                <w:webHidden/>
              </w:rPr>
              <w:fldChar w:fldCharType="begin"/>
            </w:r>
            <w:r w:rsidR="000B5F6B">
              <w:rPr>
                <w:noProof/>
                <w:webHidden/>
              </w:rPr>
              <w:instrText xml:space="preserve"> PAGEREF _Toc123824822 \h </w:instrText>
            </w:r>
            <w:r w:rsidR="000B5F6B">
              <w:rPr>
                <w:noProof/>
                <w:webHidden/>
              </w:rPr>
            </w:r>
            <w:r w:rsidR="000B5F6B">
              <w:rPr>
                <w:noProof/>
                <w:webHidden/>
              </w:rPr>
              <w:fldChar w:fldCharType="separate"/>
            </w:r>
            <w:r w:rsidR="005878B0">
              <w:rPr>
                <w:noProof/>
                <w:webHidden/>
              </w:rPr>
              <w:t>55</w:t>
            </w:r>
            <w:r w:rsidR="000B5F6B">
              <w:rPr>
                <w:noProof/>
                <w:webHidden/>
              </w:rPr>
              <w:fldChar w:fldCharType="end"/>
            </w:r>
          </w:hyperlink>
        </w:p>
        <w:p w14:paraId="3A2B9619" w14:textId="4892C89B" w:rsidR="000B5F6B" w:rsidRDefault="00DA031A">
          <w:pPr>
            <w:pStyle w:val="Sommario3"/>
            <w:tabs>
              <w:tab w:val="right" w:leader="dot" w:pos="8630"/>
            </w:tabs>
            <w:rPr>
              <w:i w:val="0"/>
              <w:iCs w:val="0"/>
              <w:noProof/>
              <w:color w:val="auto"/>
              <w:szCs w:val="22"/>
              <w:lang w:val="it-IT" w:eastAsia="it-IT"/>
            </w:rPr>
          </w:pPr>
          <w:hyperlink w:anchor="_Toc123824823" w:history="1">
            <w:r w:rsidR="000B5F6B" w:rsidRPr="000F0EAE">
              <w:rPr>
                <w:rStyle w:val="Collegamentoipertestuale"/>
                <w:noProof/>
                <w:lang w:val="it-IT"/>
              </w:rPr>
              <w:t>Entità Segnalazione</w:t>
            </w:r>
            <w:r w:rsidR="000B5F6B">
              <w:rPr>
                <w:noProof/>
                <w:webHidden/>
              </w:rPr>
              <w:tab/>
            </w:r>
            <w:r w:rsidR="000B5F6B">
              <w:rPr>
                <w:noProof/>
                <w:webHidden/>
              </w:rPr>
              <w:fldChar w:fldCharType="begin"/>
            </w:r>
            <w:r w:rsidR="000B5F6B">
              <w:rPr>
                <w:noProof/>
                <w:webHidden/>
              </w:rPr>
              <w:instrText xml:space="preserve"> PAGEREF _Toc123824823 \h </w:instrText>
            </w:r>
            <w:r w:rsidR="000B5F6B">
              <w:rPr>
                <w:noProof/>
                <w:webHidden/>
              </w:rPr>
            </w:r>
            <w:r w:rsidR="000B5F6B">
              <w:rPr>
                <w:noProof/>
                <w:webHidden/>
              </w:rPr>
              <w:fldChar w:fldCharType="separate"/>
            </w:r>
            <w:r w:rsidR="005878B0">
              <w:rPr>
                <w:noProof/>
                <w:webHidden/>
              </w:rPr>
              <w:t>56</w:t>
            </w:r>
            <w:r w:rsidR="000B5F6B">
              <w:rPr>
                <w:noProof/>
                <w:webHidden/>
              </w:rPr>
              <w:fldChar w:fldCharType="end"/>
            </w:r>
          </w:hyperlink>
        </w:p>
        <w:p w14:paraId="352A17BF" w14:textId="65A4D19A" w:rsidR="000B5F6B" w:rsidRDefault="00DA031A">
          <w:pPr>
            <w:pStyle w:val="Sommario3"/>
            <w:tabs>
              <w:tab w:val="right" w:leader="dot" w:pos="8630"/>
            </w:tabs>
            <w:rPr>
              <w:i w:val="0"/>
              <w:iCs w:val="0"/>
              <w:noProof/>
              <w:color w:val="auto"/>
              <w:szCs w:val="22"/>
              <w:lang w:val="it-IT" w:eastAsia="it-IT"/>
            </w:rPr>
          </w:pPr>
          <w:hyperlink w:anchor="_Toc123824824" w:history="1">
            <w:r w:rsidR="000B5F6B" w:rsidRPr="000F0EAE">
              <w:rPr>
                <w:rStyle w:val="Collegamentoipertestuale"/>
                <w:noProof/>
                <w:lang w:val="it-IT"/>
              </w:rPr>
              <w:t>Entità Sensore</w:t>
            </w:r>
            <w:r w:rsidR="000B5F6B">
              <w:rPr>
                <w:noProof/>
                <w:webHidden/>
              </w:rPr>
              <w:tab/>
            </w:r>
            <w:r w:rsidR="000B5F6B">
              <w:rPr>
                <w:noProof/>
                <w:webHidden/>
              </w:rPr>
              <w:fldChar w:fldCharType="begin"/>
            </w:r>
            <w:r w:rsidR="000B5F6B">
              <w:rPr>
                <w:noProof/>
                <w:webHidden/>
              </w:rPr>
              <w:instrText xml:space="preserve"> PAGEREF _Toc123824824 \h </w:instrText>
            </w:r>
            <w:r w:rsidR="000B5F6B">
              <w:rPr>
                <w:noProof/>
                <w:webHidden/>
              </w:rPr>
            </w:r>
            <w:r w:rsidR="000B5F6B">
              <w:rPr>
                <w:noProof/>
                <w:webHidden/>
              </w:rPr>
              <w:fldChar w:fldCharType="separate"/>
            </w:r>
            <w:r w:rsidR="005878B0">
              <w:rPr>
                <w:noProof/>
                <w:webHidden/>
              </w:rPr>
              <w:t>57</w:t>
            </w:r>
            <w:r w:rsidR="000B5F6B">
              <w:rPr>
                <w:noProof/>
                <w:webHidden/>
              </w:rPr>
              <w:fldChar w:fldCharType="end"/>
            </w:r>
          </w:hyperlink>
        </w:p>
        <w:p w14:paraId="2ADDCBFC" w14:textId="391AF72F" w:rsidR="000B5F6B" w:rsidRDefault="00DA031A">
          <w:pPr>
            <w:pStyle w:val="Sommario3"/>
            <w:tabs>
              <w:tab w:val="right" w:leader="dot" w:pos="8630"/>
            </w:tabs>
            <w:rPr>
              <w:i w:val="0"/>
              <w:iCs w:val="0"/>
              <w:noProof/>
              <w:color w:val="auto"/>
              <w:szCs w:val="22"/>
              <w:lang w:val="it-IT" w:eastAsia="it-IT"/>
            </w:rPr>
          </w:pPr>
          <w:hyperlink w:anchor="_Toc123824825" w:history="1">
            <w:r w:rsidR="000B5F6B" w:rsidRPr="000F0EAE">
              <w:rPr>
                <w:rStyle w:val="Collegamentoipertestuale"/>
                <w:noProof/>
                <w:lang w:val="it-IT"/>
              </w:rPr>
              <w:t>Entità SessioneCampionamento</w:t>
            </w:r>
            <w:r w:rsidR="000B5F6B">
              <w:rPr>
                <w:noProof/>
                <w:webHidden/>
              </w:rPr>
              <w:tab/>
            </w:r>
            <w:r w:rsidR="000B5F6B">
              <w:rPr>
                <w:noProof/>
                <w:webHidden/>
              </w:rPr>
              <w:fldChar w:fldCharType="begin"/>
            </w:r>
            <w:r w:rsidR="000B5F6B">
              <w:rPr>
                <w:noProof/>
                <w:webHidden/>
              </w:rPr>
              <w:instrText xml:space="preserve"> PAGEREF _Toc123824825 \h </w:instrText>
            </w:r>
            <w:r w:rsidR="000B5F6B">
              <w:rPr>
                <w:noProof/>
                <w:webHidden/>
              </w:rPr>
            </w:r>
            <w:r w:rsidR="000B5F6B">
              <w:rPr>
                <w:noProof/>
                <w:webHidden/>
              </w:rPr>
              <w:fldChar w:fldCharType="separate"/>
            </w:r>
            <w:r w:rsidR="005878B0">
              <w:rPr>
                <w:noProof/>
                <w:webHidden/>
              </w:rPr>
              <w:t>57</w:t>
            </w:r>
            <w:r w:rsidR="000B5F6B">
              <w:rPr>
                <w:noProof/>
                <w:webHidden/>
              </w:rPr>
              <w:fldChar w:fldCharType="end"/>
            </w:r>
          </w:hyperlink>
        </w:p>
        <w:p w14:paraId="19E754F8" w14:textId="69814B71" w:rsidR="000B5F6B" w:rsidRDefault="00DA031A">
          <w:pPr>
            <w:pStyle w:val="Sommario3"/>
            <w:tabs>
              <w:tab w:val="right" w:leader="dot" w:pos="8630"/>
            </w:tabs>
            <w:rPr>
              <w:i w:val="0"/>
              <w:iCs w:val="0"/>
              <w:noProof/>
              <w:color w:val="auto"/>
              <w:szCs w:val="22"/>
              <w:lang w:val="it-IT" w:eastAsia="it-IT"/>
            </w:rPr>
          </w:pPr>
          <w:hyperlink w:anchor="_Toc123824826" w:history="1">
            <w:r w:rsidR="000B5F6B" w:rsidRPr="000F0EAE">
              <w:rPr>
                <w:rStyle w:val="Collegamentoipertestuale"/>
                <w:noProof/>
                <w:lang w:val="it-IT"/>
              </w:rPr>
              <w:t>Entità Utente</w:t>
            </w:r>
            <w:r w:rsidR="000B5F6B">
              <w:rPr>
                <w:noProof/>
                <w:webHidden/>
              </w:rPr>
              <w:tab/>
            </w:r>
            <w:r w:rsidR="000B5F6B">
              <w:rPr>
                <w:noProof/>
                <w:webHidden/>
              </w:rPr>
              <w:fldChar w:fldCharType="begin"/>
            </w:r>
            <w:r w:rsidR="000B5F6B">
              <w:rPr>
                <w:noProof/>
                <w:webHidden/>
              </w:rPr>
              <w:instrText xml:space="preserve"> PAGEREF _Toc123824826 \h </w:instrText>
            </w:r>
            <w:r w:rsidR="000B5F6B">
              <w:rPr>
                <w:noProof/>
                <w:webHidden/>
              </w:rPr>
            </w:r>
            <w:r w:rsidR="000B5F6B">
              <w:rPr>
                <w:noProof/>
                <w:webHidden/>
              </w:rPr>
              <w:fldChar w:fldCharType="separate"/>
            </w:r>
            <w:r w:rsidR="005878B0">
              <w:rPr>
                <w:noProof/>
                <w:webHidden/>
              </w:rPr>
              <w:t>58</w:t>
            </w:r>
            <w:r w:rsidR="000B5F6B">
              <w:rPr>
                <w:noProof/>
                <w:webHidden/>
              </w:rPr>
              <w:fldChar w:fldCharType="end"/>
            </w:r>
          </w:hyperlink>
        </w:p>
        <w:p w14:paraId="5AB38070" w14:textId="229EAFF7" w:rsidR="000B5F6B" w:rsidRDefault="00DA031A">
          <w:pPr>
            <w:pStyle w:val="Sommario3"/>
            <w:tabs>
              <w:tab w:val="right" w:leader="dot" w:pos="8630"/>
            </w:tabs>
            <w:rPr>
              <w:i w:val="0"/>
              <w:iCs w:val="0"/>
              <w:noProof/>
              <w:color w:val="auto"/>
              <w:szCs w:val="22"/>
              <w:lang w:val="it-IT" w:eastAsia="it-IT"/>
            </w:rPr>
          </w:pPr>
          <w:hyperlink w:anchor="_Toc123824827" w:history="1">
            <w:r w:rsidR="000B5F6B" w:rsidRPr="000F0EAE">
              <w:rPr>
                <w:rStyle w:val="Collegamentoipertestuale"/>
                <w:noProof/>
                <w:lang w:val="it-IT"/>
              </w:rPr>
              <w:t>Entità UtentePiattaforma</w:t>
            </w:r>
            <w:r w:rsidR="000B5F6B">
              <w:rPr>
                <w:noProof/>
                <w:webHidden/>
              </w:rPr>
              <w:tab/>
            </w:r>
            <w:r w:rsidR="000B5F6B">
              <w:rPr>
                <w:noProof/>
                <w:webHidden/>
              </w:rPr>
              <w:fldChar w:fldCharType="begin"/>
            </w:r>
            <w:r w:rsidR="000B5F6B">
              <w:rPr>
                <w:noProof/>
                <w:webHidden/>
              </w:rPr>
              <w:instrText xml:space="preserve"> PAGEREF _Toc123824827 \h </w:instrText>
            </w:r>
            <w:r w:rsidR="000B5F6B">
              <w:rPr>
                <w:noProof/>
                <w:webHidden/>
              </w:rPr>
            </w:r>
            <w:r w:rsidR="000B5F6B">
              <w:rPr>
                <w:noProof/>
                <w:webHidden/>
              </w:rPr>
              <w:fldChar w:fldCharType="separate"/>
            </w:r>
            <w:r w:rsidR="005878B0">
              <w:rPr>
                <w:noProof/>
                <w:webHidden/>
              </w:rPr>
              <w:t>58</w:t>
            </w:r>
            <w:r w:rsidR="000B5F6B">
              <w:rPr>
                <w:noProof/>
                <w:webHidden/>
              </w:rPr>
              <w:fldChar w:fldCharType="end"/>
            </w:r>
          </w:hyperlink>
        </w:p>
        <w:p w14:paraId="33533A6E" w14:textId="469C87F5" w:rsidR="000B5F6B" w:rsidRDefault="00DA031A">
          <w:pPr>
            <w:pStyle w:val="Sommario3"/>
            <w:tabs>
              <w:tab w:val="right" w:leader="dot" w:pos="8630"/>
            </w:tabs>
            <w:rPr>
              <w:i w:val="0"/>
              <w:iCs w:val="0"/>
              <w:noProof/>
              <w:color w:val="auto"/>
              <w:szCs w:val="22"/>
              <w:lang w:val="it-IT" w:eastAsia="it-IT"/>
            </w:rPr>
          </w:pPr>
          <w:hyperlink w:anchor="_Toc123824828" w:history="1">
            <w:r w:rsidR="000B5F6B" w:rsidRPr="000F0EAE">
              <w:rPr>
                <w:rStyle w:val="Collegamentoipertestuale"/>
                <w:noProof/>
                <w:lang w:val="en-GB"/>
              </w:rPr>
              <w:t>Entità VerificaPost</w:t>
            </w:r>
            <w:r w:rsidR="000B5F6B">
              <w:rPr>
                <w:noProof/>
                <w:webHidden/>
              </w:rPr>
              <w:tab/>
            </w:r>
            <w:r w:rsidR="000B5F6B">
              <w:rPr>
                <w:noProof/>
                <w:webHidden/>
              </w:rPr>
              <w:fldChar w:fldCharType="begin"/>
            </w:r>
            <w:r w:rsidR="000B5F6B">
              <w:rPr>
                <w:noProof/>
                <w:webHidden/>
              </w:rPr>
              <w:instrText xml:space="preserve"> PAGEREF _Toc123824828 \h </w:instrText>
            </w:r>
            <w:r w:rsidR="000B5F6B">
              <w:rPr>
                <w:noProof/>
                <w:webHidden/>
              </w:rPr>
            </w:r>
            <w:r w:rsidR="000B5F6B">
              <w:rPr>
                <w:noProof/>
                <w:webHidden/>
              </w:rPr>
              <w:fldChar w:fldCharType="separate"/>
            </w:r>
            <w:r w:rsidR="005878B0">
              <w:rPr>
                <w:noProof/>
                <w:webHidden/>
              </w:rPr>
              <w:t>59</w:t>
            </w:r>
            <w:r w:rsidR="000B5F6B">
              <w:rPr>
                <w:noProof/>
                <w:webHidden/>
              </w:rPr>
              <w:fldChar w:fldCharType="end"/>
            </w:r>
          </w:hyperlink>
        </w:p>
        <w:p w14:paraId="1AF55D76" w14:textId="10B2440F" w:rsidR="000B5F6B" w:rsidRDefault="00DA031A">
          <w:pPr>
            <w:pStyle w:val="Sommario3"/>
            <w:tabs>
              <w:tab w:val="right" w:leader="dot" w:pos="8630"/>
            </w:tabs>
            <w:rPr>
              <w:i w:val="0"/>
              <w:iCs w:val="0"/>
              <w:noProof/>
              <w:color w:val="auto"/>
              <w:szCs w:val="22"/>
              <w:lang w:val="it-IT" w:eastAsia="it-IT"/>
            </w:rPr>
          </w:pPr>
          <w:hyperlink w:anchor="_Toc123824829" w:history="1">
            <w:r w:rsidR="000B5F6B" w:rsidRPr="000F0EAE">
              <w:rPr>
                <w:rStyle w:val="Collegamentoipertestuale"/>
                <w:noProof/>
                <w:lang w:val="it-IT"/>
              </w:rPr>
              <w:t>Entità Zona</w:t>
            </w:r>
            <w:r w:rsidR="000B5F6B">
              <w:rPr>
                <w:noProof/>
                <w:webHidden/>
              </w:rPr>
              <w:tab/>
            </w:r>
            <w:r w:rsidR="000B5F6B">
              <w:rPr>
                <w:noProof/>
                <w:webHidden/>
              </w:rPr>
              <w:fldChar w:fldCharType="begin"/>
            </w:r>
            <w:r w:rsidR="000B5F6B">
              <w:rPr>
                <w:noProof/>
                <w:webHidden/>
              </w:rPr>
              <w:instrText xml:space="preserve"> PAGEREF _Toc123824829 \h </w:instrText>
            </w:r>
            <w:r w:rsidR="000B5F6B">
              <w:rPr>
                <w:noProof/>
                <w:webHidden/>
              </w:rPr>
            </w:r>
            <w:r w:rsidR="000B5F6B">
              <w:rPr>
                <w:noProof/>
                <w:webHidden/>
              </w:rPr>
              <w:fldChar w:fldCharType="separate"/>
            </w:r>
            <w:r w:rsidR="005878B0">
              <w:rPr>
                <w:noProof/>
                <w:webHidden/>
              </w:rPr>
              <w:t>59</w:t>
            </w:r>
            <w:r w:rsidR="000B5F6B">
              <w:rPr>
                <w:noProof/>
                <w:webHidden/>
              </w:rPr>
              <w:fldChar w:fldCharType="end"/>
            </w:r>
          </w:hyperlink>
        </w:p>
        <w:p w14:paraId="520F46FE" w14:textId="1C1D1F1E" w:rsidR="000B5F6B" w:rsidRDefault="00DA031A">
          <w:pPr>
            <w:pStyle w:val="Sommario2"/>
            <w:tabs>
              <w:tab w:val="right" w:leader="dot" w:pos="8630"/>
            </w:tabs>
            <w:rPr>
              <w:noProof/>
              <w:color w:val="auto"/>
              <w:szCs w:val="22"/>
              <w:lang w:val="it-IT" w:eastAsia="it-IT"/>
            </w:rPr>
          </w:pPr>
          <w:hyperlink w:anchor="_Toc123824830" w:history="1">
            <w:r w:rsidR="000B5F6B" w:rsidRPr="000F0EAE">
              <w:rPr>
                <w:rStyle w:val="Collegamentoipertestuale"/>
                <w:noProof/>
                <w:lang w:val="it-IT"/>
              </w:rPr>
              <w:t>Codifica delle operazioni</w:t>
            </w:r>
            <w:r w:rsidR="000B5F6B">
              <w:rPr>
                <w:noProof/>
                <w:webHidden/>
              </w:rPr>
              <w:tab/>
            </w:r>
            <w:r w:rsidR="000B5F6B">
              <w:rPr>
                <w:noProof/>
                <w:webHidden/>
              </w:rPr>
              <w:fldChar w:fldCharType="begin"/>
            </w:r>
            <w:r w:rsidR="000B5F6B">
              <w:rPr>
                <w:noProof/>
                <w:webHidden/>
              </w:rPr>
              <w:instrText xml:space="preserve"> PAGEREF _Toc123824830 \h </w:instrText>
            </w:r>
            <w:r w:rsidR="000B5F6B">
              <w:rPr>
                <w:noProof/>
                <w:webHidden/>
              </w:rPr>
            </w:r>
            <w:r w:rsidR="000B5F6B">
              <w:rPr>
                <w:noProof/>
                <w:webHidden/>
              </w:rPr>
              <w:fldChar w:fldCharType="separate"/>
            </w:r>
            <w:r w:rsidR="005878B0">
              <w:rPr>
                <w:noProof/>
                <w:webHidden/>
              </w:rPr>
              <w:t>60</w:t>
            </w:r>
            <w:r w:rsidR="000B5F6B">
              <w:rPr>
                <w:noProof/>
                <w:webHidden/>
              </w:rPr>
              <w:fldChar w:fldCharType="end"/>
            </w:r>
          </w:hyperlink>
        </w:p>
        <w:p w14:paraId="2F2350EC" w14:textId="3238ED88" w:rsidR="000B5F6B" w:rsidRDefault="00DA031A">
          <w:pPr>
            <w:pStyle w:val="Sommario3"/>
            <w:tabs>
              <w:tab w:val="right" w:leader="dot" w:pos="8630"/>
            </w:tabs>
            <w:rPr>
              <w:i w:val="0"/>
              <w:iCs w:val="0"/>
              <w:noProof/>
              <w:color w:val="auto"/>
              <w:szCs w:val="22"/>
              <w:lang w:val="it-IT" w:eastAsia="it-IT"/>
            </w:rPr>
          </w:pPr>
          <w:hyperlink w:anchor="_Toc123824831" w:history="1">
            <w:r w:rsidR="000B5F6B" w:rsidRPr="000F0EAE">
              <w:rPr>
                <w:rStyle w:val="Collegamentoipertestuale"/>
                <w:noProof/>
                <w:lang w:val="it-IT"/>
              </w:rPr>
              <w:t>1: Inserimento nuovo collaboratore</w:t>
            </w:r>
            <w:r w:rsidR="000B5F6B">
              <w:rPr>
                <w:noProof/>
                <w:webHidden/>
              </w:rPr>
              <w:tab/>
            </w:r>
            <w:r w:rsidR="000B5F6B">
              <w:rPr>
                <w:noProof/>
                <w:webHidden/>
              </w:rPr>
              <w:fldChar w:fldCharType="begin"/>
            </w:r>
            <w:r w:rsidR="000B5F6B">
              <w:rPr>
                <w:noProof/>
                <w:webHidden/>
              </w:rPr>
              <w:instrText xml:space="preserve"> PAGEREF _Toc123824831 \h </w:instrText>
            </w:r>
            <w:r w:rsidR="000B5F6B">
              <w:rPr>
                <w:noProof/>
                <w:webHidden/>
              </w:rPr>
            </w:r>
            <w:r w:rsidR="000B5F6B">
              <w:rPr>
                <w:noProof/>
                <w:webHidden/>
              </w:rPr>
              <w:fldChar w:fldCharType="separate"/>
            </w:r>
            <w:r w:rsidR="005878B0">
              <w:rPr>
                <w:noProof/>
                <w:webHidden/>
              </w:rPr>
              <w:t>60</w:t>
            </w:r>
            <w:r w:rsidR="000B5F6B">
              <w:rPr>
                <w:noProof/>
                <w:webHidden/>
              </w:rPr>
              <w:fldChar w:fldCharType="end"/>
            </w:r>
          </w:hyperlink>
        </w:p>
        <w:p w14:paraId="78E42E9E" w14:textId="29B8F30C" w:rsidR="000B5F6B" w:rsidRDefault="00DA031A">
          <w:pPr>
            <w:pStyle w:val="Sommario3"/>
            <w:tabs>
              <w:tab w:val="right" w:leader="dot" w:pos="8630"/>
            </w:tabs>
            <w:rPr>
              <w:i w:val="0"/>
              <w:iCs w:val="0"/>
              <w:noProof/>
              <w:color w:val="auto"/>
              <w:szCs w:val="22"/>
              <w:lang w:val="it-IT" w:eastAsia="it-IT"/>
            </w:rPr>
          </w:pPr>
          <w:hyperlink w:anchor="_Toc123824832" w:history="1">
            <w:r w:rsidR="000B5F6B" w:rsidRPr="000F0EAE">
              <w:rPr>
                <w:rStyle w:val="Collegamentoipertestuale"/>
                <w:noProof/>
                <w:lang w:val="it-IT"/>
              </w:rPr>
              <w:t>2: Inserimento nuovo sensore</w:t>
            </w:r>
            <w:r w:rsidR="000B5F6B">
              <w:rPr>
                <w:noProof/>
                <w:webHidden/>
              </w:rPr>
              <w:tab/>
            </w:r>
            <w:r w:rsidR="000B5F6B">
              <w:rPr>
                <w:noProof/>
                <w:webHidden/>
              </w:rPr>
              <w:fldChar w:fldCharType="begin"/>
            </w:r>
            <w:r w:rsidR="000B5F6B">
              <w:rPr>
                <w:noProof/>
                <w:webHidden/>
              </w:rPr>
              <w:instrText xml:space="preserve"> PAGEREF _Toc123824832 \h </w:instrText>
            </w:r>
            <w:r w:rsidR="000B5F6B">
              <w:rPr>
                <w:noProof/>
                <w:webHidden/>
              </w:rPr>
            </w:r>
            <w:r w:rsidR="000B5F6B">
              <w:rPr>
                <w:noProof/>
                <w:webHidden/>
              </w:rPr>
              <w:fldChar w:fldCharType="separate"/>
            </w:r>
            <w:r w:rsidR="005878B0">
              <w:rPr>
                <w:noProof/>
                <w:webHidden/>
              </w:rPr>
              <w:t>60</w:t>
            </w:r>
            <w:r w:rsidR="000B5F6B">
              <w:rPr>
                <w:noProof/>
                <w:webHidden/>
              </w:rPr>
              <w:fldChar w:fldCharType="end"/>
            </w:r>
          </w:hyperlink>
        </w:p>
        <w:p w14:paraId="64DD6F23" w14:textId="36525314" w:rsidR="000B5F6B" w:rsidRDefault="00DA031A">
          <w:pPr>
            <w:pStyle w:val="Sommario3"/>
            <w:tabs>
              <w:tab w:val="right" w:leader="dot" w:pos="8630"/>
            </w:tabs>
            <w:rPr>
              <w:i w:val="0"/>
              <w:iCs w:val="0"/>
              <w:noProof/>
              <w:color w:val="auto"/>
              <w:szCs w:val="22"/>
              <w:lang w:val="it-IT" w:eastAsia="it-IT"/>
            </w:rPr>
          </w:pPr>
          <w:hyperlink w:anchor="_Toc123824833" w:history="1">
            <w:r w:rsidR="000B5F6B" w:rsidRPr="000F0EAE">
              <w:rPr>
                <w:rStyle w:val="Collegamentoipertestuale"/>
                <w:noProof/>
                <w:lang w:val="it-IT"/>
              </w:rPr>
              <w:t>3: Inserimento nuova sessione di campionamento</w:t>
            </w:r>
            <w:r w:rsidR="000B5F6B">
              <w:rPr>
                <w:noProof/>
                <w:webHidden/>
              </w:rPr>
              <w:tab/>
            </w:r>
            <w:r w:rsidR="000B5F6B">
              <w:rPr>
                <w:noProof/>
                <w:webHidden/>
              </w:rPr>
              <w:fldChar w:fldCharType="begin"/>
            </w:r>
            <w:r w:rsidR="000B5F6B">
              <w:rPr>
                <w:noProof/>
                <w:webHidden/>
              </w:rPr>
              <w:instrText xml:space="preserve"> PAGEREF _Toc123824833 \h </w:instrText>
            </w:r>
            <w:r w:rsidR="000B5F6B">
              <w:rPr>
                <w:noProof/>
                <w:webHidden/>
              </w:rPr>
            </w:r>
            <w:r w:rsidR="000B5F6B">
              <w:rPr>
                <w:noProof/>
                <w:webHidden/>
              </w:rPr>
              <w:fldChar w:fldCharType="separate"/>
            </w:r>
            <w:r w:rsidR="005878B0">
              <w:rPr>
                <w:noProof/>
                <w:webHidden/>
              </w:rPr>
              <w:t>60</w:t>
            </w:r>
            <w:r w:rsidR="000B5F6B">
              <w:rPr>
                <w:noProof/>
                <w:webHidden/>
              </w:rPr>
              <w:fldChar w:fldCharType="end"/>
            </w:r>
          </w:hyperlink>
        </w:p>
        <w:p w14:paraId="1DFD88C7" w14:textId="26294F84" w:rsidR="000B5F6B" w:rsidRDefault="00DA031A">
          <w:pPr>
            <w:pStyle w:val="Sommario3"/>
            <w:tabs>
              <w:tab w:val="right" w:leader="dot" w:pos="8630"/>
            </w:tabs>
            <w:rPr>
              <w:i w:val="0"/>
              <w:iCs w:val="0"/>
              <w:noProof/>
              <w:color w:val="auto"/>
              <w:szCs w:val="22"/>
              <w:lang w:val="it-IT" w:eastAsia="it-IT"/>
            </w:rPr>
          </w:pPr>
          <w:hyperlink w:anchor="_Toc123824834" w:history="1">
            <w:r w:rsidR="000B5F6B" w:rsidRPr="000F0EAE">
              <w:rPr>
                <w:rStyle w:val="Collegamentoipertestuale"/>
                <w:noProof/>
                <w:lang w:val="it-IT"/>
              </w:rPr>
              <w:t>4: Inserimento dei dati ottenuti dalla sessione di campionamento</w:t>
            </w:r>
            <w:r w:rsidR="000B5F6B">
              <w:rPr>
                <w:noProof/>
                <w:webHidden/>
              </w:rPr>
              <w:tab/>
            </w:r>
            <w:r w:rsidR="000B5F6B">
              <w:rPr>
                <w:noProof/>
                <w:webHidden/>
              </w:rPr>
              <w:fldChar w:fldCharType="begin"/>
            </w:r>
            <w:r w:rsidR="000B5F6B">
              <w:rPr>
                <w:noProof/>
                <w:webHidden/>
              </w:rPr>
              <w:instrText xml:space="preserve"> PAGEREF _Toc123824834 \h </w:instrText>
            </w:r>
            <w:r w:rsidR="000B5F6B">
              <w:rPr>
                <w:noProof/>
                <w:webHidden/>
              </w:rPr>
            </w:r>
            <w:r w:rsidR="000B5F6B">
              <w:rPr>
                <w:noProof/>
                <w:webHidden/>
              </w:rPr>
              <w:fldChar w:fldCharType="separate"/>
            </w:r>
            <w:r w:rsidR="005878B0">
              <w:rPr>
                <w:noProof/>
                <w:webHidden/>
              </w:rPr>
              <w:t>61</w:t>
            </w:r>
            <w:r w:rsidR="000B5F6B">
              <w:rPr>
                <w:noProof/>
                <w:webHidden/>
              </w:rPr>
              <w:fldChar w:fldCharType="end"/>
            </w:r>
          </w:hyperlink>
        </w:p>
        <w:p w14:paraId="227505D3" w14:textId="31272A07" w:rsidR="000B5F6B" w:rsidRDefault="00DA031A">
          <w:pPr>
            <w:pStyle w:val="Sommario3"/>
            <w:tabs>
              <w:tab w:val="right" w:leader="dot" w:pos="8630"/>
            </w:tabs>
            <w:rPr>
              <w:i w:val="0"/>
              <w:iCs w:val="0"/>
              <w:noProof/>
              <w:color w:val="auto"/>
              <w:szCs w:val="22"/>
              <w:lang w:val="it-IT" w:eastAsia="it-IT"/>
            </w:rPr>
          </w:pPr>
          <w:hyperlink w:anchor="_Toc123824835" w:history="1">
            <w:r w:rsidR="000B5F6B" w:rsidRPr="000F0EAE">
              <w:rPr>
                <w:rStyle w:val="Collegamentoipertestuale"/>
                <w:noProof/>
                <w:lang w:val="it-IT"/>
              </w:rPr>
              <w:t>5: Inserimento delle soglie minime di pericolo</w:t>
            </w:r>
            <w:r w:rsidR="000B5F6B">
              <w:rPr>
                <w:noProof/>
                <w:webHidden/>
              </w:rPr>
              <w:tab/>
            </w:r>
            <w:r w:rsidR="000B5F6B">
              <w:rPr>
                <w:noProof/>
                <w:webHidden/>
              </w:rPr>
              <w:fldChar w:fldCharType="begin"/>
            </w:r>
            <w:r w:rsidR="000B5F6B">
              <w:rPr>
                <w:noProof/>
                <w:webHidden/>
              </w:rPr>
              <w:instrText xml:space="preserve"> PAGEREF _Toc123824835 \h </w:instrText>
            </w:r>
            <w:r w:rsidR="000B5F6B">
              <w:rPr>
                <w:noProof/>
                <w:webHidden/>
              </w:rPr>
            </w:r>
            <w:r w:rsidR="000B5F6B">
              <w:rPr>
                <w:noProof/>
                <w:webHidden/>
              </w:rPr>
              <w:fldChar w:fldCharType="separate"/>
            </w:r>
            <w:r w:rsidR="005878B0">
              <w:rPr>
                <w:noProof/>
                <w:webHidden/>
              </w:rPr>
              <w:t>61</w:t>
            </w:r>
            <w:r w:rsidR="000B5F6B">
              <w:rPr>
                <w:noProof/>
                <w:webHidden/>
              </w:rPr>
              <w:fldChar w:fldCharType="end"/>
            </w:r>
          </w:hyperlink>
        </w:p>
        <w:p w14:paraId="7E6D26B9" w14:textId="55701BE5" w:rsidR="000B5F6B" w:rsidRDefault="00DA031A">
          <w:pPr>
            <w:pStyle w:val="Sommario3"/>
            <w:tabs>
              <w:tab w:val="right" w:leader="dot" w:pos="8630"/>
            </w:tabs>
            <w:rPr>
              <w:i w:val="0"/>
              <w:iCs w:val="0"/>
              <w:noProof/>
              <w:color w:val="auto"/>
              <w:szCs w:val="22"/>
              <w:lang w:val="it-IT" w:eastAsia="it-IT"/>
            </w:rPr>
          </w:pPr>
          <w:hyperlink w:anchor="_Toc123824836" w:history="1">
            <w:r w:rsidR="000B5F6B" w:rsidRPr="000F0EAE">
              <w:rPr>
                <w:rStyle w:val="Collegamentoipertestuale"/>
                <w:noProof/>
                <w:lang w:val="it-IT"/>
              </w:rPr>
              <w:t>6: Selezione dei dati che superano le soglie minime di pericolo</w:t>
            </w:r>
            <w:r w:rsidR="000B5F6B">
              <w:rPr>
                <w:noProof/>
                <w:webHidden/>
              </w:rPr>
              <w:tab/>
            </w:r>
            <w:r w:rsidR="000B5F6B">
              <w:rPr>
                <w:noProof/>
                <w:webHidden/>
              </w:rPr>
              <w:fldChar w:fldCharType="begin"/>
            </w:r>
            <w:r w:rsidR="000B5F6B">
              <w:rPr>
                <w:noProof/>
                <w:webHidden/>
              </w:rPr>
              <w:instrText xml:space="preserve"> PAGEREF _Toc123824836 \h </w:instrText>
            </w:r>
            <w:r w:rsidR="000B5F6B">
              <w:rPr>
                <w:noProof/>
                <w:webHidden/>
              </w:rPr>
            </w:r>
            <w:r w:rsidR="000B5F6B">
              <w:rPr>
                <w:noProof/>
                <w:webHidden/>
              </w:rPr>
              <w:fldChar w:fldCharType="separate"/>
            </w:r>
            <w:r w:rsidR="005878B0">
              <w:rPr>
                <w:noProof/>
                <w:webHidden/>
              </w:rPr>
              <w:t>62</w:t>
            </w:r>
            <w:r w:rsidR="000B5F6B">
              <w:rPr>
                <w:noProof/>
                <w:webHidden/>
              </w:rPr>
              <w:fldChar w:fldCharType="end"/>
            </w:r>
          </w:hyperlink>
        </w:p>
        <w:p w14:paraId="3C737474" w14:textId="7C277850" w:rsidR="000B5F6B" w:rsidRDefault="00DA031A">
          <w:pPr>
            <w:pStyle w:val="Sommario3"/>
            <w:tabs>
              <w:tab w:val="right" w:leader="dot" w:pos="8630"/>
            </w:tabs>
            <w:rPr>
              <w:i w:val="0"/>
              <w:iCs w:val="0"/>
              <w:noProof/>
              <w:color w:val="auto"/>
              <w:szCs w:val="22"/>
              <w:lang w:val="it-IT" w:eastAsia="it-IT"/>
            </w:rPr>
          </w:pPr>
          <w:hyperlink w:anchor="_Toc123824837" w:history="1">
            <w:r w:rsidR="000B5F6B" w:rsidRPr="000F0EAE">
              <w:rPr>
                <w:rStyle w:val="Collegamentoipertestuale"/>
                <w:noProof/>
                <w:lang w:val="it-IT" w:eastAsia="it-IT"/>
              </w:rPr>
              <w:t>7: Selezione dei dati che superano le soglie minime di pericolo</w:t>
            </w:r>
            <w:r w:rsidR="000B5F6B">
              <w:rPr>
                <w:noProof/>
                <w:webHidden/>
              </w:rPr>
              <w:tab/>
            </w:r>
            <w:r w:rsidR="000B5F6B">
              <w:rPr>
                <w:noProof/>
                <w:webHidden/>
              </w:rPr>
              <w:fldChar w:fldCharType="begin"/>
            </w:r>
            <w:r w:rsidR="000B5F6B">
              <w:rPr>
                <w:noProof/>
                <w:webHidden/>
              </w:rPr>
              <w:instrText xml:space="preserve"> PAGEREF _Toc123824837 \h </w:instrText>
            </w:r>
            <w:r w:rsidR="000B5F6B">
              <w:rPr>
                <w:noProof/>
                <w:webHidden/>
              </w:rPr>
            </w:r>
            <w:r w:rsidR="000B5F6B">
              <w:rPr>
                <w:noProof/>
                <w:webHidden/>
              </w:rPr>
              <w:fldChar w:fldCharType="separate"/>
            </w:r>
            <w:r w:rsidR="005878B0">
              <w:rPr>
                <w:noProof/>
                <w:webHidden/>
              </w:rPr>
              <w:t>62</w:t>
            </w:r>
            <w:r w:rsidR="000B5F6B">
              <w:rPr>
                <w:noProof/>
                <w:webHidden/>
              </w:rPr>
              <w:fldChar w:fldCharType="end"/>
            </w:r>
          </w:hyperlink>
        </w:p>
        <w:p w14:paraId="344759B0" w14:textId="4E73AD47" w:rsidR="000B5F6B" w:rsidRDefault="00DA031A">
          <w:pPr>
            <w:pStyle w:val="Sommario3"/>
            <w:tabs>
              <w:tab w:val="right" w:leader="dot" w:pos="8630"/>
            </w:tabs>
            <w:rPr>
              <w:i w:val="0"/>
              <w:iCs w:val="0"/>
              <w:noProof/>
              <w:color w:val="auto"/>
              <w:szCs w:val="22"/>
              <w:lang w:val="it-IT" w:eastAsia="it-IT"/>
            </w:rPr>
          </w:pPr>
          <w:hyperlink w:anchor="_Toc123824838" w:history="1">
            <w:r w:rsidR="000B5F6B" w:rsidRPr="000F0EAE">
              <w:rPr>
                <w:rStyle w:val="Collegamentoipertestuale"/>
                <w:noProof/>
                <w:lang w:val="it-IT"/>
              </w:rPr>
              <w:t>8: Inserimento nuovo utente dei social network</w:t>
            </w:r>
            <w:r w:rsidR="000B5F6B">
              <w:rPr>
                <w:noProof/>
                <w:webHidden/>
              </w:rPr>
              <w:tab/>
            </w:r>
            <w:r w:rsidR="000B5F6B">
              <w:rPr>
                <w:noProof/>
                <w:webHidden/>
              </w:rPr>
              <w:fldChar w:fldCharType="begin"/>
            </w:r>
            <w:r w:rsidR="000B5F6B">
              <w:rPr>
                <w:noProof/>
                <w:webHidden/>
              </w:rPr>
              <w:instrText xml:space="preserve"> PAGEREF _Toc123824838 \h </w:instrText>
            </w:r>
            <w:r w:rsidR="000B5F6B">
              <w:rPr>
                <w:noProof/>
                <w:webHidden/>
              </w:rPr>
            </w:r>
            <w:r w:rsidR="000B5F6B">
              <w:rPr>
                <w:noProof/>
                <w:webHidden/>
              </w:rPr>
              <w:fldChar w:fldCharType="separate"/>
            </w:r>
            <w:r w:rsidR="005878B0">
              <w:rPr>
                <w:noProof/>
                <w:webHidden/>
              </w:rPr>
              <w:t>63</w:t>
            </w:r>
            <w:r w:rsidR="000B5F6B">
              <w:rPr>
                <w:noProof/>
                <w:webHidden/>
              </w:rPr>
              <w:fldChar w:fldCharType="end"/>
            </w:r>
          </w:hyperlink>
        </w:p>
        <w:p w14:paraId="30487CB8" w14:textId="03B2E06A" w:rsidR="000B5F6B" w:rsidRDefault="00DA031A">
          <w:pPr>
            <w:pStyle w:val="Sommario3"/>
            <w:tabs>
              <w:tab w:val="right" w:leader="dot" w:pos="8630"/>
            </w:tabs>
            <w:rPr>
              <w:i w:val="0"/>
              <w:iCs w:val="0"/>
              <w:noProof/>
              <w:color w:val="auto"/>
              <w:szCs w:val="22"/>
              <w:lang w:val="it-IT" w:eastAsia="it-IT"/>
            </w:rPr>
          </w:pPr>
          <w:hyperlink w:anchor="_Toc123824839" w:history="1">
            <w:r w:rsidR="000B5F6B" w:rsidRPr="000F0EAE">
              <w:rPr>
                <w:rStyle w:val="Collegamentoipertestuale"/>
                <w:noProof/>
                <w:lang w:val="it-IT"/>
              </w:rPr>
              <w:t>9: Inserimento contenuti testuali dei social network</w:t>
            </w:r>
            <w:r w:rsidR="000B5F6B">
              <w:rPr>
                <w:noProof/>
                <w:webHidden/>
              </w:rPr>
              <w:tab/>
            </w:r>
            <w:r w:rsidR="000B5F6B">
              <w:rPr>
                <w:noProof/>
                <w:webHidden/>
              </w:rPr>
              <w:fldChar w:fldCharType="begin"/>
            </w:r>
            <w:r w:rsidR="000B5F6B">
              <w:rPr>
                <w:noProof/>
                <w:webHidden/>
              </w:rPr>
              <w:instrText xml:space="preserve"> PAGEREF _Toc123824839 \h </w:instrText>
            </w:r>
            <w:r w:rsidR="000B5F6B">
              <w:rPr>
                <w:noProof/>
                <w:webHidden/>
              </w:rPr>
            </w:r>
            <w:r w:rsidR="000B5F6B">
              <w:rPr>
                <w:noProof/>
                <w:webHidden/>
              </w:rPr>
              <w:fldChar w:fldCharType="separate"/>
            </w:r>
            <w:r w:rsidR="005878B0">
              <w:rPr>
                <w:noProof/>
                <w:webHidden/>
              </w:rPr>
              <w:t>63</w:t>
            </w:r>
            <w:r w:rsidR="000B5F6B">
              <w:rPr>
                <w:noProof/>
                <w:webHidden/>
              </w:rPr>
              <w:fldChar w:fldCharType="end"/>
            </w:r>
          </w:hyperlink>
        </w:p>
        <w:p w14:paraId="67E57921" w14:textId="47540F70" w:rsidR="000B5F6B" w:rsidRDefault="00DA031A">
          <w:pPr>
            <w:pStyle w:val="Sommario3"/>
            <w:tabs>
              <w:tab w:val="right" w:leader="dot" w:pos="8630"/>
            </w:tabs>
            <w:rPr>
              <w:i w:val="0"/>
              <w:iCs w:val="0"/>
              <w:noProof/>
              <w:color w:val="auto"/>
              <w:szCs w:val="22"/>
              <w:lang w:val="it-IT" w:eastAsia="it-IT"/>
            </w:rPr>
          </w:pPr>
          <w:hyperlink w:anchor="_Toc123824840" w:history="1">
            <w:r w:rsidR="000B5F6B" w:rsidRPr="000F0EAE">
              <w:rPr>
                <w:rStyle w:val="Collegamentoipertestuale"/>
                <w:noProof/>
                <w:lang w:val="it-IT"/>
              </w:rPr>
              <w:t>10: Inserimento contenuti multimediali dei social network</w:t>
            </w:r>
            <w:r w:rsidR="000B5F6B">
              <w:rPr>
                <w:noProof/>
                <w:webHidden/>
              </w:rPr>
              <w:tab/>
            </w:r>
            <w:r w:rsidR="000B5F6B">
              <w:rPr>
                <w:noProof/>
                <w:webHidden/>
              </w:rPr>
              <w:fldChar w:fldCharType="begin"/>
            </w:r>
            <w:r w:rsidR="000B5F6B">
              <w:rPr>
                <w:noProof/>
                <w:webHidden/>
              </w:rPr>
              <w:instrText xml:space="preserve"> PAGEREF _Toc123824840 \h </w:instrText>
            </w:r>
            <w:r w:rsidR="000B5F6B">
              <w:rPr>
                <w:noProof/>
                <w:webHidden/>
              </w:rPr>
            </w:r>
            <w:r w:rsidR="000B5F6B">
              <w:rPr>
                <w:noProof/>
                <w:webHidden/>
              </w:rPr>
              <w:fldChar w:fldCharType="separate"/>
            </w:r>
            <w:r w:rsidR="005878B0">
              <w:rPr>
                <w:noProof/>
                <w:webHidden/>
              </w:rPr>
              <w:t>63</w:t>
            </w:r>
            <w:r w:rsidR="000B5F6B">
              <w:rPr>
                <w:noProof/>
                <w:webHidden/>
              </w:rPr>
              <w:fldChar w:fldCharType="end"/>
            </w:r>
          </w:hyperlink>
        </w:p>
        <w:p w14:paraId="6964E278" w14:textId="1BA4E05F" w:rsidR="000B5F6B" w:rsidRDefault="00DA031A">
          <w:pPr>
            <w:pStyle w:val="Sommario3"/>
            <w:tabs>
              <w:tab w:val="right" w:leader="dot" w:pos="8630"/>
            </w:tabs>
            <w:rPr>
              <w:i w:val="0"/>
              <w:iCs w:val="0"/>
              <w:noProof/>
              <w:color w:val="auto"/>
              <w:szCs w:val="22"/>
              <w:lang w:val="it-IT" w:eastAsia="it-IT"/>
            </w:rPr>
          </w:pPr>
          <w:hyperlink w:anchor="_Toc123824841" w:history="1">
            <w:r w:rsidR="000B5F6B" w:rsidRPr="000F0EAE">
              <w:rPr>
                <w:rStyle w:val="Collegamentoipertestuale"/>
                <w:noProof/>
                <w:lang w:val="it-IT" w:eastAsia="it-IT"/>
              </w:rPr>
              <w:t>11: Inserimento nuovo utente della piattaforma proprietaria</w:t>
            </w:r>
            <w:r w:rsidR="000B5F6B">
              <w:rPr>
                <w:noProof/>
                <w:webHidden/>
              </w:rPr>
              <w:tab/>
            </w:r>
            <w:r w:rsidR="000B5F6B">
              <w:rPr>
                <w:noProof/>
                <w:webHidden/>
              </w:rPr>
              <w:fldChar w:fldCharType="begin"/>
            </w:r>
            <w:r w:rsidR="000B5F6B">
              <w:rPr>
                <w:noProof/>
                <w:webHidden/>
              </w:rPr>
              <w:instrText xml:space="preserve"> PAGEREF _Toc123824841 \h </w:instrText>
            </w:r>
            <w:r w:rsidR="000B5F6B">
              <w:rPr>
                <w:noProof/>
                <w:webHidden/>
              </w:rPr>
            </w:r>
            <w:r w:rsidR="000B5F6B">
              <w:rPr>
                <w:noProof/>
                <w:webHidden/>
              </w:rPr>
              <w:fldChar w:fldCharType="separate"/>
            </w:r>
            <w:r w:rsidR="005878B0">
              <w:rPr>
                <w:noProof/>
                <w:webHidden/>
              </w:rPr>
              <w:t>64</w:t>
            </w:r>
            <w:r w:rsidR="000B5F6B">
              <w:rPr>
                <w:noProof/>
                <w:webHidden/>
              </w:rPr>
              <w:fldChar w:fldCharType="end"/>
            </w:r>
          </w:hyperlink>
        </w:p>
        <w:p w14:paraId="5E50FC9E" w14:textId="03A5136D" w:rsidR="000B5F6B" w:rsidRDefault="00DA031A">
          <w:pPr>
            <w:pStyle w:val="Sommario3"/>
            <w:tabs>
              <w:tab w:val="right" w:leader="dot" w:pos="8630"/>
            </w:tabs>
            <w:rPr>
              <w:i w:val="0"/>
              <w:iCs w:val="0"/>
              <w:noProof/>
              <w:color w:val="auto"/>
              <w:szCs w:val="22"/>
              <w:lang w:val="it-IT" w:eastAsia="it-IT"/>
            </w:rPr>
          </w:pPr>
          <w:hyperlink w:anchor="_Toc123824842" w:history="1">
            <w:r w:rsidR="000B5F6B" w:rsidRPr="000F0EAE">
              <w:rPr>
                <w:rStyle w:val="Collegamentoipertestuale"/>
                <w:noProof/>
                <w:lang w:val="it-IT" w:eastAsia="it-IT"/>
              </w:rPr>
              <w:t>12: Inserimento segnalazione evento straordinario</w:t>
            </w:r>
            <w:r w:rsidR="000B5F6B">
              <w:rPr>
                <w:noProof/>
                <w:webHidden/>
              </w:rPr>
              <w:tab/>
            </w:r>
            <w:r w:rsidR="000B5F6B">
              <w:rPr>
                <w:noProof/>
                <w:webHidden/>
              </w:rPr>
              <w:fldChar w:fldCharType="begin"/>
            </w:r>
            <w:r w:rsidR="000B5F6B">
              <w:rPr>
                <w:noProof/>
                <w:webHidden/>
              </w:rPr>
              <w:instrText xml:space="preserve"> PAGEREF _Toc123824842 \h </w:instrText>
            </w:r>
            <w:r w:rsidR="000B5F6B">
              <w:rPr>
                <w:noProof/>
                <w:webHidden/>
              </w:rPr>
            </w:r>
            <w:r w:rsidR="000B5F6B">
              <w:rPr>
                <w:noProof/>
                <w:webHidden/>
              </w:rPr>
              <w:fldChar w:fldCharType="separate"/>
            </w:r>
            <w:r w:rsidR="005878B0">
              <w:rPr>
                <w:noProof/>
                <w:webHidden/>
              </w:rPr>
              <w:t>64</w:t>
            </w:r>
            <w:r w:rsidR="000B5F6B">
              <w:rPr>
                <w:noProof/>
                <w:webHidden/>
              </w:rPr>
              <w:fldChar w:fldCharType="end"/>
            </w:r>
          </w:hyperlink>
        </w:p>
        <w:p w14:paraId="63F8303C" w14:textId="2F0D3E20" w:rsidR="000B5F6B" w:rsidRDefault="00DA031A">
          <w:pPr>
            <w:pStyle w:val="Sommario3"/>
            <w:tabs>
              <w:tab w:val="right" w:leader="dot" w:pos="8630"/>
            </w:tabs>
            <w:rPr>
              <w:i w:val="0"/>
              <w:iCs w:val="0"/>
              <w:noProof/>
              <w:color w:val="auto"/>
              <w:szCs w:val="22"/>
              <w:lang w:val="it-IT" w:eastAsia="it-IT"/>
            </w:rPr>
          </w:pPr>
          <w:hyperlink w:anchor="_Toc123824843" w:history="1">
            <w:r w:rsidR="000B5F6B" w:rsidRPr="000F0EAE">
              <w:rPr>
                <w:rStyle w:val="Collegamentoipertestuale"/>
                <w:noProof/>
                <w:lang w:val="it-IT" w:eastAsia="it-IT"/>
              </w:rPr>
              <w:t>13: Inserimento segnalazione di un post inerente ad un evento straordinario</w:t>
            </w:r>
            <w:r w:rsidR="000B5F6B">
              <w:rPr>
                <w:noProof/>
                <w:webHidden/>
              </w:rPr>
              <w:tab/>
            </w:r>
            <w:r w:rsidR="000B5F6B">
              <w:rPr>
                <w:noProof/>
                <w:webHidden/>
              </w:rPr>
              <w:fldChar w:fldCharType="begin"/>
            </w:r>
            <w:r w:rsidR="000B5F6B">
              <w:rPr>
                <w:noProof/>
                <w:webHidden/>
              </w:rPr>
              <w:instrText xml:space="preserve"> PAGEREF _Toc123824843 \h </w:instrText>
            </w:r>
            <w:r w:rsidR="000B5F6B">
              <w:rPr>
                <w:noProof/>
                <w:webHidden/>
              </w:rPr>
            </w:r>
            <w:r w:rsidR="000B5F6B">
              <w:rPr>
                <w:noProof/>
                <w:webHidden/>
              </w:rPr>
              <w:fldChar w:fldCharType="separate"/>
            </w:r>
            <w:r w:rsidR="005878B0">
              <w:rPr>
                <w:noProof/>
                <w:webHidden/>
              </w:rPr>
              <w:t>64</w:t>
            </w:r>
            <w:r w:rsidR="000B5F6B">
              <w:rPr>
                <w:noProof/>
                <w:webHidden/>
              </w:rPr>
              <w:fldChar w:fldCharType="end"/>
            </w:r>
          </w:hyperlink>
        </w:p>
        <w:p w14:paraId="435F4AC8" w14:textId="05827053" w:rsidR="000B5F6B" w:rsidRDefault="00DA031A">
          <w:pPr>
            <w:pStyle w:val="Sommario3"/>
            <w:tabs>
              <w:tab w:val="right" w:leader="dot" w:pos="8630"/>
            </w:tabs>
            <w:rPr>
              <w:i w:val="0"/>
              <w:iCs w:val="0"/>
              <w:noProof/>
              <w:color w:val="auto"/>
              <w:szCs w:val="22"/>
              <w:lang w:val="it-IT" w:eastAsia="it-IT"/>
            </w:rPr>
          </w:pPr>
          <w:hyperlink w:anchor="_Toc123824844" w:history="1">
            <w:r w:rsidR="000B5F6B" w:rsidRPr="000F0EAE">
              <w:rPr>
                <w:rStyle w:val="Collegamentoipertestuale"/>
                <w:noProof/>
                <w:lang w:val="it-IT" w:eastAsia="it-IT"/>
              </w:rPr>
              <w:t>14: Inserimento diramazione allerta</w:t>
            </w:r>
            <w:r w:rsidR="000B5F6B">
              <w:rPr>
                <w:noProof/>
                <w:webHidden/>
              </w:rPr>
              <w:tab/>
            </w:r>
            <w:r w:rsidR="000B5F6B">
              <w:rPr>
                <w:noProof/>
                <w:webHidden/>
              </w:rPr>
              <w:fldChar w:fldCharType="begin"/>
            </w:r>
            <w:r w:rsidR="000B5F6B">
              <w:rPr>
                <w:noProof/>
                <w:webHidden/>
              </w:rPr>
              <w:instrText xml:space="preserve"> PAGEREF _Toc123824844 \h </w:instrText>
            </w:r>
            <w:r w:rsidR="000B5F6B">
              <w:rPr>
                <w:noProof/>
                <w:webHidden/>
              </w:rPr>
            </w:r>
            <w:r w:rsidR="000B5F6B">
              <w:rPr>
                <w:noProof/>
                <w:webHidden/>
              </w:rPr>
              <w:fldChar w:fldCharType="separate"/>
            </w:r>
            <w:r w:rsidR="005878B0">
              <w:rPr>
                <w:noProof/>
                <w:webHidden/>
              </w:rPr>
              <w:t>65</w:t>
            </w:r>
            <w:r w:rsidR="000B5F6B">
              <w:rPr>
                <w:noProof/>
                <w:webHidden/>
              </w:rPr>
              <w:fldChar w:fldCharType="end"/>
            </w:r>
          </w:hyperlink>
        </w:p>
        <w:p w14:paraId="39C4C475" w14:textId="5FDA4A6A" w:rsidR="000B5F6B" w:rsidRDefault="00DA031A">
          <w:pPr>
            <w:pStyle w:val="Sommario3"/>
            <w:tabs>
              <w:tab w:val="right" w:leader="dot" w:pos="8630"/>
            </w:tabs>
            <w:rPr>
              <w:i w:val="0"/>
              <w:iCs w:val="0"/>
              <w:noProof/>
              <w:color w:val="auto"/>
              <w:szCs w:val="22"/>
              <w:lang w:val="it-IT" w:eastAsia="it-IT"/>
            </w:rPr>
          </w:pPr>
          <w:hyperlink w:anchor="_Toc123824845" w:history="1">
            <w:r w:rsidR="000B5F6B" w:rsidRPr="000F0EAE">
              <w:rPr>
                <w:rStyle w:val="Collegamentoipertestuale"/>
                <w:noProof/>
                <w:lang w:val="it-IT"/>
              </w:rPr>
              <w:t>15: Inserimento dell’indice di affidabilità di Utente</w:t>
            </w:r>
            <w:r w:rsidR="000B5F6B">
              <w:rPr>
                <w:noProof/>
                <w:webHidden/>
              </w:rPr>
              <w:tab/>
            </w:r>
            <w:r w:rsidR="000B5F6B">
              <w:rPr>
                <w:noProof/>
                <w:webHidden/>
              </w:rPr>
              <w:fldChar w:fldCharType="begin"/>
            </w:r>
            <w:r w:rsidR="000B5F6B">
              <w:rPr>
                <w:noProof/>
                <w:webHidden/>
              </w:rPr>
              <w:instrText xml:space="preserve"> PAGEREF _Toc123824845 \h </w:instrText>
            </w:r>
            <w:r w:rsidR="000B5F6B">
              <w:rPr>
                <w:noProof/>
                <w:webHidden/>
              </w:rPr>
            </w:r>
            <w:r w:rsidR="000B5F6B">
              <w:rPr>
                <w:noProof/>
                <w:webHidden/>
              </w:rPr>
              <w:fldChar w:fldCharType="separate"/>
            </w:r>
            <w:r w:rsidR="005878B0">
              <w:rPr>
                <w:noProof/>
                <w:webHidden/>
              </w:rPr>
              <w:t>66</w:t>
            </w:r>
            <w:r w:rsidR="000B5F6B">
              <w:rPr>
                <w:noProof/>
                <w:webHidden/>
              </w:rPr>
              <w:fldChar w:fldCharType="end"/>
            </w:r>
          </w:hyperlink>
        </w:p>
        <w:p w14:paraId="4CB18243" w14:textId="5DBCDCDC" w:rsidR="000B5F6B" w:rsidRDefault="00DA031A">
          <w:pPr>
            <w:pStyle w:val="Sommario3"/>
            <w:tabs>
              <w:tab w:val="right" w:leader="dot" w:pos="8630"/>
            </w:tabs>
            <w:rPr>
              <w:i w:val="0"/>
              <w:iCs w:val="0"/>
              <w:noProof/>
              <w:color w:val="auto"/>
              <w:szCs w:val="22"/>
              <w:lang w:val="it-IT" w:eastAsia="it-IT"/>
            </w:rPr>
          </w:pPr>
          <w:hyperlink w:anchor="_Toc123824846" w:history="1">
            <w:r w:rsidR="000B5F6B" w:rsidRPr="000F0EAE">
              <w:rPr>
                <w:rStyle w:val="Collegamentoipertestuale"/>
                <w:noProof/>
                <w:lang w:val="it-IT"/>
              </w:rPr>
              <w:t>16: Inserimento dell’indice di affidabilità del contenuto testuale/multimediale</w:t>
            </w:r>
            <w:r w:rsidR="000B5F6B">
              <w:rPr>
                <w:noProof/>
                <w:webHidden/>
              </w:rPr>
              <w:tab/>
            </w:r>
            <w:r w:rsidR="000B5F6B">
              <w:rPr>
                <w:noProof/>
                <w:webHidden/>
              </w:rPr>
              <w:fldChar w:fldCharType="begin"/>
            </w:r>
            <w:r w:rsidR="000B5F6B">
              <w:rPr>
                <w:noProof/>
                <w:webHidden/>
              </w:rPr>
              <w:instrText xml:space="preserve"> PAGEREF _Toc123824846 \h </w:instrText>
            </w:r>
            <w:r w:rsidR="000B5F6B">
              <w:rPr>
                <w:noProof/>
                <w:webHidden/>
              </w:rPr>
            </w:r>
            <w:r w:rsidR="000B5F6B">
              <w:rPr>
                <w:noProof/>
                <w:webHidden/>
              </w:rPr>
              <w:fldChar w:fldCharType="separate"/>
            </w:r>
            <w:r w:rsidR="005878B0">
              <w:rPr>
                <w:noProof/>
                <w:webHidden/>
              </w:rPr>
              <w:t>66</w:t>
            </w:r>
            <w:r w:rsidR="000B5F6B">
              <w:rPr>
                <w:noProof/>
                <w:webHidden/>
              </w:rPr>
              <w:fldChar w:fldCharType="end"/>
            </w:r>
          </w:hyperlink>
        </w:p>
        <w:p w14:paraId="50DF224D" w14:textId="7480E863" w:rsidR="000B5F6B" w:rsidRDefault="00DA031A">
          <w:pPr>
            <w:pStyle w:val="Sommario3"/>
            <w:tabs>
              <w:tab w:val="right" w:leader="dot" w:pos="8630"/>
            </w:tabs>
            <w:rPr>
              <w:i w:val="0"/>
              <w:iCs w:val="0"/>
              <w:noProof/>
              <w:color w:val="auto"/>
              <w:szCs w:val="22"/>
              <w:lang w:val="it-IT" w:eastAsia="it-IT"/>
            </w:rPr>
          </w:pPr>
          <w:hyperlink w:anchor="_Toc123824847" w:history="1">
            <w:r w:rsidR="000B5F6B" w:rsidRPr="000F0EAE">
              <w:rPr>
                <w:rStyle w:val="Collegamentoipertestuale"/>
                <w:noProof/>
                <w:lang w:val="it-IT"/>
              </w:rPr>
              <w:t>17: Modifica dati collaboratore</w:t>
            </w:r>
            <w:r w:rsidR="000B5F6B">
              <w:rPr>
                <w:noProof/>
                <w:webHidden/>
              </w:rPr>
              <w:tab/>
            </w:r>
            <w:r w:rsidR="000B5F6B">
              <w:rPr>
                <w:noProof/>
                <w:webHidden/>
              </w:rPr>
              <w:fldChar w:fldCharType="begin"/>
            </w:r>
            <w:r w:rsidR="000B5F6B">
              <w:rPr>
                <w:noProof/>
                <w:webHidden/>
              </w:rPr>
              <w:instrText xml:space="preserve"> PAGEREF _Toc123824847 \h </w:instrText>
            </w:r>
            <w:r w:rsidR="000B5F6B">
              <w:rPr>
                <w:noProof/>
                <w:webHidden/>
              </w:rPr>
            </w:r>
            <w:r w:rsidR="000B5F6B">
              <w:rPr>
                <w:noProof/>
                <w:webHidden/>
              </w:rPr>
              <w:fldChar w:fldCharType="separate"/>
            </w:r>
            <w:r w:rsidR="005878B0">
              <w:rPr>
                <w:noProof/>
                <w:webHidden/>
              </w:rPr>
              <w:t>66</w:t>
            </w:r>
            <w:r w:rsidR="000B5F6B">
              <w:rPr>
                <w:noProof/>
                <w:webHidden/>
              </w:rPr>
              <w:fldChar w:fldCharType="end"/>
            </w:r>
          </w:hyperlink>
        </w:p>
        <w:p w14:paraId="1B33B546" w14:textId="510239EC" w:rsidR="000B5F6B" w:rsidRDefault="00DA031A">
          <w:pPr>
            <w:pStyle w:val="Sommario3"/>
            <w:tabs>
              <w:tab w:val="right" w:leader="dot" w:pos="8630"/>
            </w:tabs>
            <w:rPr>
              <w:i w:val="0"/>
              <w:iCs w:val="0"/>
              <w:noProof/>
              <w:color w:val="auto"/>
              <w:szCs w:val="22"/>
              <w:lang w:val="it-IT" w:eastAsia="it-IT"/>
            </w:rPr>
          </w:pPr>
          <w:hyperlink w:anchor="_Toc123824848" w:history="1">
            <w:r w:rsidR="000B5F6B" w:rsidRPr="000F0EAE">
              <w:rPr>
                <w:rStyle w:val="Collegamentoipertestuale"/>
                <w:noProof/>
                <w:lang w:val="it-IT" w:eastAsia="it-IT"/>
              </w:rPr>
              <w:t>18: Modifica dati sensore</w:t>
            </w:r>
            <w:r w:rsidR="000B5F6B">
              <w:rPr>
                <w:noProof/>
                <w:webHidden/>
              </w:rPr>
              <w:tab/>
            </w:r>
            <w:r w:rsidR="000B5F6B">
              <w:rPr>
                <w:noProof/>
                <w:webHidden/>
              </w:rPr>
              <w:fldChar w:fldCharType="begin"/>
            </w:r>
            <w:r w:rsidR="000B5F6B">
              <w:rPr>
                <w:noProof/>
                <w:webHidden/>
              </w:rPr>
              <w:instrText xml:space="preserve"> PAGEREF _Toc123824848 \h </w:instrText>
            </w:r>
            <w:r w:rsidR="000B5F6B">
              <w:rPr>
                <w:noProof/>
                <w:webHidden/>
              </w:rPr>
            </w:r>
            <w:r w:rsidR="000B5F6B">
              <w:rPr>
                <w:noProof/>
                <w:webHidden/>
              </w:rPr>
              <w:fldChar w:fldCharType="separate"/>
            </w:r>
            <w:r w:rsidR="005878B0">
              <w:rPr>
                <w:noProof/>
                <w:webHidden/>
              </w:rPr>
              <w:t>67</w:t>
            </w:r>
            <w:r w:rsidR="000B5F6B">
              <w:rPr>
                <w:noProof/>
                <w:webHidden/>
              </w:rPr>
              <w:fldChar w:fldCharType="end"/>
            </w:r>
          </w:hyperlink>
        </w:p>
        <w:p w14:paraId="29BDF4FB" w14:textId="692EBA60" w:rsidR="000B5F6B" w:rsidRDefault="00DA031A">
          <w:pPr>
            <w:pStyle w:val="Sommario3"/>
            <w:tabs>
              <w:tab w:val="right" w:leader="dot" w:pos="8630"/>
            </w:tabs>
            <w:rPr>
              <w:i w:val="0"/>
              <w:iCs w:val="0"/>
              <w:noProof/>
              <w:color w:val="auto"/>
              <w:szCs w:val="22"/>
              <w:lang w:val="it-IT" w:eastAsia="it-IT"/>
            </w:rPr>
          </w:pPr>
          <w:hyperlink w:anchor="_Toc123824849" w:history="1">
            <w:r w:rsidR="000B5F6B" w:rsidRPr="000F0EAE">
              <w:rPr>
                <w:rStyle w:val="Collegamentoipertestuale"/>
                <w:noProof/>
                <w:lang w:val="it-IT" w:eastAsia="it-IT"/>
              </w:rPr>
              <w:t>19: Modifica utente della piattaforma proprietaria</w:t>
            </w:r>
            <w:r w:rsidR="000B5F6B">
              <w:rPr>
                <w:noProof/>
                <w:webHidden/>
              </w:rPr>
              <w:tab/>
            </w:r>
            <w:r w:rsidR="000B5F6B">
              <w:rPr>
                <w:noProof/>
                <w:webHidden/>
              </w:rPr>
              <w:fldChar w:fldCharType="begin"/>
            </w:r>
            <w:r w:rsidR="000B5F6B">
              <w:rPr>
                <w:noProof/>
                <w:webHidden/>
              </w:rPr>
              <w:instrText xml:space="preserve"> PAGEREF _Toc123824849 \h </w:instrText>
            </w:r>
            <w:r w:rsidR="000B5F6B">
              <w:rPr>
                <w:noProof/>
                <w:webHidden/>
              </w:rPr>
            </w:r>
            <w:r w:rsidR="000B5F6B">
              <w:rPr>
                <w:noProof/>
                <w:webHidden/>
              </w:rPr>
              <w:fldChar w:fldCharType="separate"/>
            </w:r>
            <w:r w:rsidR="005878B0">
              <w:rPr>
                <w:noProof/>
                <w:webHidden/>
              </w:rPr>
              <w:t>67</w:t>
            </w:r>
            <w:r w:rsidR="000B5F6B">
              <w:rPr>
                <w:noProof/>
                <w:webHidden/>
              </w:rPr>
              <w:fldChar w:fldCharType="end"/>
            </w:r>
          </w:hyperlink>
        </w:p>
        <w:p w14:paraId="776BFDA6" w14:textId="5C38DA28" w:rsidR="000B5F6B" w:rsidRDefault="00DA031A">
          <w:pPr>
            <w:pStyle w:val="Sommario3"/>
            <w:tabs>
              <w:tab w:val="right" w:leader="dot" w:pos="8630"/>
            </w:tabs>
            <w:rPr>
              <w:i w:val="0"/>
              <w:iCs w:val="0"/>
              <w:noProof/>
              <w:color w:val="auto"/>
              <w:szCs w:val="22"/>
              <w:lang w:val="it-IT" w:eastAsia="it-IT"/>
            </w:rPr>
          </w:pPr>
          <w:hyperlink w:anchor="_Toc123824850" w:history="1">
            <w:r w:rsidR="000B5F6B" w:rsidRPr="000F0EAE">
              <w:rPr>
                <w:rStyle w:val="Collegamentoipertestuale"/>
                <w:noProof/>
                <w:lang w:val="it-IT" w:eastAsia="it-IT"/>
              </w:rPr>
              <w:t>20: Modifica dell’indice di affidabilità dell’utente</w:t>
            </w:r>
            <w:r w:rsidR="000B5F6B">
              <w:rPr>
                <w:noProof/>
                <w:webHidden/>
              </w:rPr>
              <w:tab/>
            </w:r>
            <w:r w:rsidR="000B5F6B">
              <w:rPr>
                <w:noProof/>
                <w:webHidden/>
              </w:rPr>
              <w:fldChar w:fldCharType="begin"/>
            </w:r>
            <w:r w:rsidR="000B5F6B">
              <w:rPr>
                <w:noProof/>
                <w:webHidden/>
              </w:rPr>
              <w:instrText xml:space="preserve"> PAGEREF _Toc123824850 \h </w:instrText>
            </w:r>
            <w:r w:rsidR="000B5F6B">
              <w:rPr>
                <w:noProof/>
                <w:webHidden/>
              </w:rPr>
            </w:r>
            <w:r w:rsidR="000B5F6B">
              <w:rPr>
                <w:noProof/>
                <w:webHidden/>
              </w:rPr>
              <w:fldChar w:fldCharType="separate"/>
            </w:r>
            <w:r w:rsidR="005878B0">
              <w:rPr>
                <w:noProof/>
                <w:webHidden/>
              </w:rPr>
              <w:t>67</w:t>
            </w:r>
            <w:r w:rsidR="000B5F6B">
              <w:rPr>
                <w:noProof/>
                <w:webHidden/>
              </w:rPr>
              <w:fldChar w:fldCharType="end"/>
            </w:r>
          </w:hyperlink>
        </w:p>
        <w:p w14:paraId="04EEB98D" w14:textId="46E035EE" w:rsidR="000B5F6B" w:rsidRDefault="00DA031A">
          <w:pPr>
            <w:pStyle w:val="Sommario3"/>
            <w:tabs>
              <w:tab w:val="right" w:leader="dot" w:pos="8630"/>
            </w:tabs>
            <w:rPr>
              <w:i w:val="0"/>
              <w:iCs w:val="0"/>
              <w:noProof/>
              <w:color w:val="auto"/>
              <w:szCs w:val="22"/>
              <w:lang w:val="it-IT" w:eastAsia="it-IT"/>
            </w:rPr>
          </w:pPr>
          <w:hyperlink w:anchor="_Toc123824851" w:history="1">
            <w:r w:rsidR="000B5F6B" w:rsidRPr="000F0EAE">
              <w:rPr>
                <w:rStyle w:val="Collegamentoipertestuale"/>
                <w:noProof/>
                <w:lang w:val="it-IT" w:eastAsia="it-IT"/>
              </w:rPr>
              <w:t>21: Modifica dell’indice di attendibilità del contenuto testuale/multimediale</w:t>
            </w:r>
            <w:r w:rsidR="000B5F6B">
              <w:rPr>
                <w:noProof/>
                <w:webHidden/>
              </w:rPr>
              <w:tab/>
            </w:r>
            <w:r w:rsidR="000B5F6B">
              <w:rPr>
                <w:noProof/>
                <w:webHidden/>
              </w:rPr>
              <w:fldChar w:fldCharType="begin"/>
            </w:r>
            <w:r w:rsidR="000B5F6B">
              <w:rPr>
                <w:noProof/>
                <w:webHidden/>
              </w:rPr>
              <w:instrText xml:space="preserve"> PAGEREF _Toc123824851 \h </w:instrText>
            </w:r>
            <w:r w:rsidR="000B5F6B">
              <w:rPr>
                <w:noProof/>
                <w:webHidden/>
              </w:rPr>
            </w:r>
            <w:r w:rsidR="000B5F6B">
              <w:rPr>
                <w:noProof/>
                <w:webHidden/>
              </w:rPr>
              <w:fldChar w:fldCharType="separate"/>
            </w:r>
            <w:r w:rsidR="005878B0">
              <w:rPr>
                <w:noProof/>
                <w:webHidden/>
              </w:rPr>
              <w:t>67</w:t>
            </w:r>
            <w:r w:rsidR="000B5F6B">
              <w:rPr>
                <w:noProof/>
                <w:webHidden/>
              </w:rPr>
              <w:fldChar w:fldCharType="end"/>
            </w:r>
          </w:hyperlink>
        </w:p>
        <w:p w14:paraId="55510D98" w14:textId="6886409D" w:rsidR="000B5F6B" w:rsidRDefault="00DA031A">
          <w:pPr>
            <w:pStyle w:val="Sommario3"/>
            <w:tabs>
              <w:tab w:val="right" w:leader="dot" w:pos="8630"/>
            </w:tabs>
            <w:rPr>
              <w:i w:val="0"/>
              <w:iCs w:val="0"/>
              <w:noProof/>
              <w:color w:val="auto"/>
              <w:szCs w:val="22"/>
              <w:lang w:val="it-IT" w:eastAsia="it-IT"/>
            </w:rPr>
          </w:pPr>
          <w:hyperlink w:anchor="_Toc123824852" w:history="1">
            <w:r w:rsidR="000B5F6B" w:rsidRPr="000F0EAE">
              <w:rPr>
                <w:rStyle w:val="Collegamentoipertestuale"/>
                <w:noProof/>
                <w:lang w:val="it-IT" w:eastAsia="it-IT"/>
              </w:rPr>
              <w:t>22: Cancellazione collaboratore</w:t>
            </w:r>
            <w:r w:rsidR="000B5F6B">
              <w:rPr>
                <w:noProof/>
                <w:webHidden/>
              </w:rPr>
              <w:tab/>
            </w:r>
            <w:r w:rsidR="000B5F6B">
              <w:rPr>
                <w:noProof/>
                <w:webHidden/>
              </w:rPr>
              <w:fldChar w:fldCharType="begin"/>
            </w:r>
            <w:r w:rsidR="000B5F6B">
              <w:rPr>
                <w:noProof/>
                <w:webHidden/>
              </w:rPr>
              <w:instrText xml:space="preserve"> PAGEREF _Toc123824852 \h </w:instrText>
            </w:r>
            <w:r w:rsidR="000B5F6B">
              <w:rPr>
                <w:noProof/>
                <w:webHidden/>
              </w:rPr>
            </w:r>
            <w:r w:rsidR="000B5F6B">
              <w:rPr>
                <w:noProof/>
                <w:webHidden/>
              </w:rPr>
              <w:fldChar w:fldCharType="separate"/>
            </w:r>
            <w:r w:rsidR="005878B0">
              <w:rPr>
                <w:noProof/>
                <w:webHidden/>
              </w:rPr>
              <w:t>68</w:t>
            </w:r>
            <w:r w:rsidR="000B5F6B">
              <w:rPr>
                <w:noProof/>
                <w:webHidden/>
              </w:rPr>
              <w:fldChar w:fldCharType="end"/>
            </w:r>
          </w:hyperlink>
        </w:p>
        <w:p w14:paraId="218362FA" w14:textId="520A60F6" w:rsidR="000B5F6B" w:rsidRDefault="00DA031A">
          <w:pPr>
            <w:pStyle w:val="Sommario3"/>
            <w:tabs>
              <w:tab w:val="right" w:leader="dot" w:pos="8630"/>
            </w:tabs>
            <w:rPr>
              <w:i w:val="0"/>
              <w:iCs w:val="0"/>
              <w:noProof/>
              <w:color w:val="auto"/>
              <w:szCs w:val="22"/>
              <w:lang w:val="it-IT" w:eastAsia="it-IT"/>
            </w:rPr>
          </w:pPr>
          <w:hyperlink w:anchor="_Toc123824853" w:history="1">
            <w:r w:rsidR="000B5F6B" w:rsidRPr="000F0EAE">
              <w:rPr>
                <w:rStyle w:val="Collegamentoipertestuale"/>
                <w:noProof/>
                <w:lang w:val="it-IT" w:eastAsia="it-IT"/>
              </w:rPr>
              <w:t>23: Cancellazione sensore</w:t>
            </w:r>
            <w:r w:rsidR="000B5F6B">
              <w:rPr>
                <w:noProof/>
                <w:webHidden/>
              </w:rPr>
              <w:tab/>
            </w:r>
            <w:r w:rsidR="000B5F6B">
              <w:rPr>
                <w:noProof/>
                <w:webHidden/>
              </w:rPr>
              <w:fldChar w:fldCharType="begin"/>
            </w:r>
            <w:r w:rsidR="000B5F6B">
              <w:rPr>
                <w:noProof/>
                <w:webHidden/>
              </w:rPr>
              <w:instrText xml:space="preserve"> PAGEREF _Toc123824853 \h </w:instrText>
            </w:r>
            <w:r w:rsidR="000B5F6B">
              <w:rPr>
                <w:noProof/>
                <w:webHidden/>
              </w:rPr>
            </w:r>
            <w:r w:rsidR="000B5F6B">
              <w:rPr>
                <w:noProof/>
                <w:webHidden/>
              </w:rPr>
              <w:fldChar w:fldCharType="separate"/>
            </w:r>
            <w:r w:rsidR="005878B0">
              <w:rPr>
                <w:noProof/>
                <w:webHidden/>
              </w:rPr>
              <w:t>68</w:t>
            </w:r>
            <w:r w:rsidR="000B5F6B">
              <w:rPr>
                <w:noProof/>
                <w:webHidden/>
              </w:rPr>
              <w:fldChar w:fldCharType="end"/>
            </w:r>
          </w:hyperlink>
        </w:p>
        <w:p w14:paraId="4878D3BB" w14:textId="10E0830E" w:rsidR="000B5F6B" w:rsidRDefault="00DA031A">
          <w:pPr>
            <w:pStyle w:val="Sommario3"/>
            <w:tabs>
              <w:tab w:val="right" w:leader="dot" w:pos="8630"/>
            </w:tabs>
            <w:rPr>
              <w:i w:val="0"/>
              <w:iCs w:val="0"/>
              <w:noProof/>
              <w:color w:val="auto"/>
              <w:szCs w:val="22"/>
              <w:lang w:val="it-IT" w:eastAsia="it-IT"/>
            </w:rPr>
          </w:pPr>
          <w:hyperlink w:anchor="_Toc123824854" w:history="1">
            <w:r w:rsidR="000B5F6B" w:rsidRPr="000F0EAE">
              <w:rPr>
                <w:rStyle w:val="Collegamentoipertestuale"/>
                <w:noProof/>
                <w:lang w:val="it-IT" w:eastAsia="it-IT"/>
              </w:rPr>
              <w:t>24: Cancellazione sessioni di campionamento effettuate in un determinato periodo</w:t>
            </w:r>
            <w:r w:rsidR="000B5F6B">
              <w:rPr>
                <w:noProof/>
                <w:webHidden/>
              </w:rPr>
              <w:tab/>
            </w:r>
            <w:r w:rsidR="000B5F6B">
              <w:rPr>
                <w:noProof/>
                <w:webHidden/>
              </w:rPr>
              <w:fldChar w:fldCharType="begin"/>
            </w:r>
            <w:r w:rsidR="000B5F6B">
              <w:rPr>
                <w:noProof/>
                <w:webHidden/>
              </w:rPr>
              <w:instrText xml:space="preserve"> PAGEREF _Toc123824854 \h </w:instrText>
            </w:r>
            <w:r w:rsidR="000B5F6B">
              <w:rPr>
                <w:noProof/>
                <w:webHidden/>
              </w:rPr>
            </w:r>
            <w:r w:rsidR="000B5F6B">
              <w:rPr>
                <w:noProof/>
                <w:webHidden/>
              </w:rPr>
              <w:fldChar w:fldCharType="separate"/>
            </w:r>
            <w:r w:rsidR="005878B0">
              <w:rPr>
                <w:noProof/>
                <w:webHidden/>
              </w:rPr>
              <w:t>68</w:t>
            </w:r>
            <w:r w:rsidR="000B5F6B">
              <w:rPr>
                <w:noProof/>
                <w:webHidden/>
              </w:rPr>
              <w:fldChar w:fldCharType="end"/>
            </w:r>
          </w:hyperlink>
        </w:p>
        <w:p w14:paraId="5E5F8EA3" w14:textId="62BF3AD7" w:rsidR="000B5F6B" w:rsidRDefault="00DA031A">
          <w:pPr>
            <w:pStyle w:val="Sommario3"/>
            <w:tabs>
              <w:tab w:val="right" w:leader="dot" w:pos="8630"/>
            </w:tabs>
            <w:rPr>
              <w:i w:val="0"/>
              <w:iCs w:val="0"/>
              <w:noProof/>
              <w:color w:val="auto"/>
              <w:szCs w:val="22"/>
              <w:lang w:val="it-IT" w:eastAsia="it-IT"/>
            </w:rPr>
          </w:pPr>
          <w:hyperlink w:anchor="_Toc123824855" w:history="1">
            <w:r w:rsidR="000B5F6B" w:rsidRPr="000F0EAE">
              <w:rPr>
                <w:rStyle w:val="Collegamentoipertestuale"/>
                <w:noProof/>
                <w:lang w:val="it-IT" w:eastAsia="it-IT"/>
              </w:rPr>
              <w:t>25: Cancellazione contenuti testuali dei social network</w:t>
            </w:r>
            <w:r w:rsidR="000B5F6B">
              <w:rPr>
                <w:noProof/>
                <w:webHidden/>
              </w:rPr>
              <w:tab/>
            </w:r>
            <w:r w:rsidR="000B5F6B">
              <w:rPr>
                <w:noProof/>
                <w:webHidden/>
              </w:rPr>
              <w:fldChar w:fldCharType="begin"/>
            </w:r>
            <w:r w:rsidR="000B5F6B">
              <w:rPr>
                <w:noProof/>
                <w:webHidden/>
              </w:rPr>
              <w:instrText xml:space="preserve"> PAGEREF _Toc123824855 \h </w:instrText>
            </w:r>
            <w:r w:rsidR="000B5F6B">
              <w:rPr>
                <w:noProof/>
                <w:webHidden/>
              </w:rPr>
            </w:r>
            <w:r w:rsidR="000B5F6B">
              <w:rPr>
                <w:noProof/>
                <w:webHidden/>
              </w:rPr>
              <w:fldChar w:fldCharType="separate"/>
            </w:r>
            <w:r w:rsidR="005878B0">
              <w:rPr>
                <w:noProof/>
                <w:webHidden/>
              </w:rPr>
              <w:t>68</w:t>
            </w:r>
            <w:r w:rsidR="000B5F6B">
              <w:rPr>
                <w:noProof/>
                <w:webHidden/>
              </w:rPr>
              <w:fldChar w:fldCharType="end"/>
            </w:r>
          </w:hyperlink>
        </w:p>
        <w:p w14:paraId="12EFFE06" w14:textId="2AAA62F2" w:rsidR="000B5F6B" w:rsidRDefault="00DA031A">
          <w:pPr>
            <w:pStyle w:val="Sommario3"/>
            <w:tabs>
              <w:tab w:val="right" w:leader="dot" w:pos="8630"/>
            </w:tabs>
            <w:rPr>
              <w:i w:val="0"/>
              <w:iCs w:val="0"/>
              <w:noProof/>
              <w:color w:val="auto"/>
              <w:szCs w:val="22"/>
              <w:lang w:val="it-IT" w:eastAsia="it-IT"/>
            </w:rPr>
          </w:pPr>
          <w:hyperlink w:anchor="_Toc123824856" w:history="1">
            <w:r w:rsidR="000B5F6B" w:rsidRPr="000F0EAE">
              <w:rPr>
                <w:rStyle w:val="Collegamentoipertestuale"/>
                <w:noProof/>
                <w:lang w:val="it-IT" w:eastAsia="it-IT"/>
              </w:rPr>
              <w:t>26: Cancellazione contenuti multimediali dei social network</w:t>
            </w:r>
            <w:r w:rsidR="000B5F6B">
              <w:rPr>
                <w:noProof/>
                <w:webHidden/>
              </w:rPr>
              <w:tab/>
            </w:r>
            <w:r w:rsidR="000B5F6B">
              <w:rPr>
                <w:noProof/>
                <w:webHidden/>
              </w:rPr>
              <w:fldChar w:fldCharType="begin"/>
            </w:r>
            <w:r w:rsidR="000B5F6B">
              <w:rPr>
                <w:noProof/>
                <w:webHidden/>
              </w:rPr>
              <w:instrText xml:space="preserve"> PAGEREF _Toc123824856 \h </w:instrText>
            </w:r>
            <w:r w:rsidR="000B5F6B">
              <w:rPr>
                <w:noProof/>
                <w:webHidden/>
              </w:rPr>
            </w:r>
            <w:r w:rsidR="000B5F6B">
              <w:rPr>
                <w:noProof/>
                <w:webHidden/>
              </w:rPr>
              <w:fldChar w:fldCharType="separate"/>
            </w:r>
            <w:r w:rsidR="005878B0">
              <w:rPr>
                <w:noProof/>
                <w:webHidden/>
              </w:rPr>
              <w:t>68</w:t>
            </w:r>
            <w:r w:rsidR="000B5F6B">
              <w:rPr>
                <w:noProof/>
                <w:webHidden/>
              </w:rPr>
              <w:fldChar w:fldCharType="end"/>
            </w:r>
          </w:hyperlink>
        </w:p>
        <w:p w14:paraId="1BF0FADB" w14:textId="2AFAE09E" w:rsidR="000B5F6B" w:rsidRDefault="00DA031A">
          <w:pPr>
            <w:pStyle w:val="Sommario3"/>
            <w:tabs>
              <w:tab w:val="right" w:leader="dot" w:pos="8630"/>
            </w:tabs>
            <w:rPr>
              <w:i w:val="0"/>
              <w:iCs w:val="0"/>
              <w:noProof/>
              <w:color w:val="auto"/>
              <w:szCs w:val="22"/>
              <w:lang w:val="it-IT" w:eastAsia="it-IT"/>
            </w:rPr>
          </w:pPr>
          <w:hyperlink w:anchor="_Toc123824857" w:history="1">
            <w:r w:rsidR="000B5F6B" w:rsidRPr="000F0EAE">
              <w:rPr>
                <w:rStyle w:val="Collegamentoipertestuale"/>
                <w:noProof/>
                <w:lang w:val="it-IT" w:eastAsia="it-IT"/>
              </w:rPr>
              <w:t>27: Cancellazione Utente della piattaforma proprietaria</w:t>
            </w:r>
            <w:r w:rsidR="000B5F6B">
              <w:rPr>
                <w:noProof/>
                <w:webHidden/>
              </w:rPr>
              <w:tab/>
            </w:r>
            <w:r w:rsidR="000B5F6B">
              <w:rPr>
                <w:noProof/>
                <w:webHidden/>
              </w:rPr>
              <w:fldChar w:fldCharType="begin"/>
            </w:r>
            <w:r w:rsidR="000B5F6B">
              <w:rPr>
                <w:noProof/>
                <w:webHidden/>
              </w:rPr>
              <w:instrText xml:space="preserve"> PAGEREF _Toc123824857 \h </w:instrText>
            </w:r>
            <w:r w:rsidR="000B5F6B">
              <w:rPr>
                <w:noProof/>
                <w:webHidden/>
              </w:rPr>
            </w:r>
            <w:r w:rsidR="000B5F6B">
              <w:rPr>
                <w:noProof/>
                <w:webHidden/>
              </w:rPr>
              <w:fldChar w:fldCharType="separate"/>
            </w:r>
            <w:r w:rsidR="005878B0">
              <w:rPr>
                <w:noProof/>
                <w:webHidden/>
              </w:rPr>
              <w:t>69</w:t>
            </w:r>
            <w:r w:rsidR="000B5F6B">
              <w:rPr>
                <w:noProof/>
                <w:webHidden/>
              </w:rPr>
              <w:fldChar w:fldCharType="end"/>
            </w:r>
          </w:hyperlink>
        </w:p>
        <w:p w14:paraId="06D472C3" w14:textId="7A2C1BEA" w:rsidR="000B5F6B" w:rsidRDefault="00DA031A">
          <w:pPr>
            <w:pStyle w:val="Sommario3"/>
            <w:tabs>
              <w:tab w:val="right" w:leader="dot" w:pos="8630"/>
            </w:tabs>
            <w:rPr>
              <w:i w:val="0"/>
              <w:iCs w:val="0"/>
              <w:noProof/>
              <w:color w:val="auto"/>
              <w:szCs w:val="22"/>
              <w:lang w:val="it-IT" w:eastAsia="it-IT"/>
            </w:rPr>
          </w:pPr>
          <w:hyperlink w:anchor="_Toc123824858" w:history="1">
            <w:r w:rsidR="000B5F6B" w:rsidRPr="000F0EAE">
              <w:rPr>
                <w:rStyle w:val="Collegamentoipertestuale"/>
                <w:noProof/>
                <w:lang w:val="it-IT" w:eastAsia="it-IT"/>
              </w:rPr>
              <w:t>28: Cancellazione diramazione allerta</w:t>
            </w:r>
            <w:r w:rsidR="000B5F6B">
              <w:rPr>
                <w:noProof/>
                <w:webHidden/>
              </w:rPr>
              <w:tab/>
            </w:r>
            <w:r w:rsidR="000B5F6B">
              <w:rPr>
                <w:noProof/>
                <w:webHidden/>
              </w:rPr>
              <w:fldChar w:fldCharType="begin"/>
            </w:r>
            <w:r w:rsidR="000B5F6B">
              <w:rPr>
                <w:noProof/>
                <w:webHidden/>
              </w:rPr>
              <w:instrText xml:space="preserve"> PAGEREF _Toc123824858 \h </w:instrText>
            </w:r>
            <w:r w:rsidR="000B5F6B">
              <w:rPr>
                <w:noProof/>
                <w:webHidden/>
              </w:rPr>
            </w:r>
            <w:r w:rsidR="000B5F6B">
              <w:rPr>
                <w:noProof/>
                <w:webHidden/>
              </w:rPr>
              <w:fldChar w:fldCharType="separate"/>
            </w:r>
            <w:r w:rsidR="005878B0">
              <w:rPr>
                <w:noProof/>
                <w:webHidden/>
              </w:rPr>
              <w:t>69</w:t>
            </w:r>
            <w:r w:rsidR="000B5F6B">
              <w:rPr>
                <w:noProof/>
                <w:webHidden/>
              </w:rPr>
              <w:fldChar w:fldCharType="end"/>
            </w:r>
          </w:hyperlink>
        </w:p>
        <w:p w14:paraId="1F435618" w14:textId="3F174F92" w:rsidR="000B5F6B" w:rsidRDefault="00DA031A">
          <w:pPr>
            <w:pStyle w:val="Sommario3"/>
            <w:tabs>
              <w:tab w:val="right" w:leader="dot" w:pos="8630"/>
            </w:tabs>
            <w:rPr>
              <w:i w:val="0"/>
              <w:iCs w:val="0"/>
              <w:noProof/>
              <w:color w:val="auto"/>
              <w:szCs w:val="22"/>
              <w:lang w:val="it-IT" w:eastAsia="it-IT"/>
            </w:rPr>
          </w:pPr>
          <w:hyperlink w:anchor="_Toc123824859" w:history="1">
            <w:r w:rsidR="000B5F6B" w:rsidRPr="000F0EAE">
              <w:rPr>
                <w:rStyle w:val="Collegamentoipertestuale"/>
                <w:noProof/>
                <w:lang w:val="it-IT" w:eastAsia="it-IT"/>
              </w:rPr>
              <w:t>29: Visualizza lista dei post dei social network</w:t>
            </w:r>
            <w:r w:rsidR="000B5F6B">
              <w:rPr>
                <w:noProof/>
                <w:webHidden/>
              </w:rPr>
              <w:tab/>
            </w:r>
            <w:r w:rsidR="000B5F6B">
              <w:rPr>
                <w:noProof/>
                <w:webHidden/>
              </w:rPr>
              <w:fldChar w:fldCharType="begin"/>
            </w:r>
            <w:r w:rsidR="000B5F6B">
              <w:rPr>
                <w:noProof/>
                <w:webHidden/>
              </w:rPr>
              <w:instrText xml:space="preserve"> PAGEREF _Toc123824859 \h </w:instrText>
            </w:r>
            <w:r w:rsidR="000B5F6B">
              <w:rPr>
                <w:noProof/>
                <w:webHidden/>
              </w:rPr>
            </w:r>
            <w:r w:rsidR="000B5F6B">
              <w:rPr>
                <w:noProof/>
                <w:webHidden/>
              </w:rPr>
              <w:fldChar w:fldCharType="separate"/>
            </w:r>
            <w:r w:rsidR="005878B0">
              <w:rPr>
                <w:noProof/>
                <w:webHidden/>
              </w:rPr>
              <w:t>69</w:t>
            </w:r>
            <w:r w:rsidR="000B5F6B">
              <w:rPr>
                <w:noProof/>
                <w:webHidden/>
              </w:rPr>
              <w:fldChar w:fldCharType="end"/>
            </w:r>
          </w:hyperlink>
        </w:p>
        <w:p w14:paraId="754A937C" w14:textId="4FE82CD0" w:rsidR="000B5F6B" w:rsidRDefault="00DA031A">
          <w:pPr>
            <w:pStyle w:val="Sommario3"/>
            <w:tabs>
              <w:tab w:val="right" w:leader="dot" w:pos="8630"/>
            </w:tabs>
            <w:rPr>
              <w:i w:val="0"/>
              <w:iCs w:val="0"/>
              <w:noProof/>
              <w:color w:val="auto"/>
              <w:szCs w:val="22"/>
              <w:lang w:val="it-IT" w:eastAsia="it-IT"/>
            </w:rPr>
          </w:pPr>
          <w:hyperlink w:anchor="_Toc123824860" w:history="1">
            <w:r w:rsidR="000B5F6B" w:rsidRPr="000F0EAE">
              <w:rPr>
                <w:rStyle w:val="Collegamentoipertestuale"/>
                <w:noProof/>
                <w:lang w:val="it-IT"/>
              </w:rPr>
              <w:t>30: Visualizza utente della piattaforma proprietaria</w:t>
            </w:r>
            <w:r w:rsidR="000B5F6B">
              <w:rPr>
                <w:noProof/>
                <w:webHidden/>
              </w:rPr>
              <w:tab/>
            </w:r>
            <w:r w:rsidR="000B5F6B">
              <w:rPr>
                <w:noProof/>
                <w:webHidden/>
              </w:rPr>
              <w:fldChar w:fldCharType="begin"/>
            </w:r>
            <w:r w:rsidR="000B5F6B">
              <w:rPr>
                <w:noProof/>
                <w:webHidden/>
              </w:rPr>
              <w:instrText xml:space="preserve"> PAGEREF _Toc123824860 \h </w:instrText>
            </w:r>
            <w:r w:rsidR="000B5F6B">
              <w:rPr>
                <w:noProof/>
                <w:webHidden/>
              </w:rPr>
            </w:r>
            <w:r w:rsidR="000B5F6B">
              <w:rPr>
                <w:noProof/>
                <w:webHidden/>
              </w:rPr>
              <w:fldChar w:fldCharType="separate"/>
            </w:r>
            <w:r w:rsidR="005878B0">
              <w:rPr>
                <w:noProof/>
                <w:webHidden/>
              </w:rPr>
              <w:t>69</w:t>
            </w:r>
            <w:r w:rsidR="000B5F6B">
              <w:rPr>
                <w:noProof/>
                <w:webHidden/>
              </w:rPr>
              <w:fldChar w:fldCharType="end"/>
            </w:r>
          </w:hyperlink>
        </w:p>
        <w:p w14:paraId="4908E1CD" w14:textId="7CE95AB9" w:rsidR="000B5F6B" w:rsidRDefault="00DA031A">
          <w:pPr>
            <w:pStyle w:val="Sommario3"/>
            <w:tabs>
              <w:tab w:val="right" w:leader="dot" w:pos="8630"/>
            </w:tabs>
            <w:rPr>
              <w:i w:val="0"/>
              <w:iCs w:val="0"/>
              <w:noProof/>
              <w:color w:val="auto"/>
              <w:szCs w:val="22"/>
              <w:lang w:val="it-IT" w:eastAsia="it-IT"/>
            </w:rPr>
          </w:pPr>
          <w:hyperlink w:anchor="_Toc123824861" w:history="1">
            <w:r w:rsidR="000B5F6B" w:rsidRPr="000F0EAE">
              <w:rPr>
                <w:rStyle w:val="Collegamentoipertestuale"/>
                <w:noProof/>
                <w:lang w:val="it-IT"/>
              </w:rPr>
              <w:t>31: Visualizza diramazione allerta</w:t>
            </w:r>
            <w:r w:rsidR="000B5F6B">
              <w:rPr>
                <w:noProof/>
                <w:webHidden/>
              </w:rPr>
              <w:tab/>
            </w:r>
            <w:r w:rsidR="000B5F6B">
              <w:rPr>
                <w:noProof/>
                <w:webHidden/>
              </w:rPr>
              <w:fldChar w:fldCharType="begin"/>
            </w:r>
            <w:r w:rsidR="000B5F6B">
              <w:rPr>
                <w:noProof/>
                <w:webHidden/>
              </w:rPr>
              <w:instrText xml:space="preserve"> PAGEREF _Toc123824861 \h </w:instrText>
            </w:r>
            <w:r w:rsidR="000B5F6B">
              <w:rPr>
                <w:noProof/>
                <w:webHidden/>
              </w:rPr>
            </w:r>
            <w:r w:rsidR="000B5F6B">
              <w:rPr>
                <w:noProof/>
                <w:webHidden/>
              </w:rPr>
              <w:fldChar w:fldCharType="separate"/>
            </w:r>
            <w:r w:rsidR="005878B0">
              <w:rPr>
                <w:noProof/>
                <w:webHidden/>
              </w:rPr>
              <w:t>70</w:t>
            </w:r>
            <w:r w:rsidR="000B5F6B">
              <w:rPr>
                <w:noProof/>
                <w:webHidden/>
              </w:rPr>
              <w:fldChar w:fldCharType="end"/>
            </w:r>
          </w:hyperlink>
        </w:p>
        <w:p w14:paraId="74CB42B9" w14:textId="0626DFF6" w:rsidR="000B5F6B" w:rsidRDefault="00DA031A">
          <w:pPr>
            <w:pStyle w:val="Sommario3"/>
            <w:tabs>
              <w:tab w:val="right" w:leader="dot" w:pos="8630"/>
            </w:tabs>
            <w:rPr>
              <w:i w:val="0"/>
              <w:iCs w:val="0"/>
              <w:noProof/>
              <w:color w:val="auto"/>
              <w:szCs w:val="22"/>
              <w:lang w:val="it-IT" w:eastAsia="it-IT"/>
            </w:rPr>
          </w:pPr>
          <w:hyperlink w:anchor="_Toc123824862" w:history="1">
            <w:r w:rsidR="000B5F6B" w:rsidRPr="000F0EAE">
              <w:rPr>
                <w:rStyle w:val="Collegamentoipertestuale"/>
                <w:noProof/>
                <w:lang w:val="it-IT"/>
              </w:rPr>
              <w:t>32: Visualizza lista collaboratori</w:t>
            </w:r>
            <w:r w:rsidR="000B5F6B">
              <w:rPr>
                <w:noProof/>
                <w:webHidden/>
              </w:rPr>
              <w:tab/>
            </w:r>
            <w:r w:rsidR="000B5F6B">
              <w:rPr>
                <w:noProof/>
                <w:webHidden/>
              </w:rPr>
              <w:fldChar w:fldCharType="begin"/>
            </w:r>
            <w:r w:rsidR="000B5F6B">
              <w:rPr>
                <w:noProof/>
                <w:webHidden/>
              </w:rPr>
              <w:instrText xml:space="preserve"> PAGEREF _Toc123824862 \h </w:instrText>
            </w:r>
            <w:r w:rsidR="000B5F6B">
              <w:rPr>
                <w:noProof/>
                <w:webHidden/>
              </w:rPr>
            </w:r>
            <w:r w:rsidR="000B5F6B">
              <w:rPr>
                <w:noProof/>
                <w:webHidden/>
              </w:rPr>
              <w:fldChar w:fldCharType="separate"/>
            </w:r>
            <w:r w:rsidR="005878B0">
              <w:rPr>
                <w:noProof/>
                <w:webHidden/>
              </w:rPr>
              <w:t>70</w:t>
            </w:r>
            <w:r w:rsidR="000B5F6B">
              <w:rPr>
                <w:noProof/>
                <w:webHidden/>
              </w:rPr>
              <w:fldChar w:fldCharType="end"/>
            </w:r>
          </w:hyperlink>
        </w:p>
        <w:p w14:paraId="34CB9776" w14:textId="422C1AD2" w:rsidR="000B5F6B" w:rsidRDefault="00DA031A">
          <w:pPr>
            <w:pStyle w:val="Sommario3"/>
            <w:tabs>
              <w:tab w:val="right" w:leader="dot" w:pos="8630"/>
            </w:tabs>
            <w:rPr>
              <w:i w:val="0"/>
              <w:iCs w:val="0"/>
              <w:noProof/>
              <w:color w:val="auto"/>
              <w:szCs w:val="22"/>
              <w:lang w:val="it-IT" w:eastAsia="it-IT"/>
            </w:rPr>
          </w:pPr>
          <w:hyperlink w:anchor="_Toc123824863" w:history="1">
            <w:r w:rsidR="000B5F6B" w:rsidRPr="000F0EAE">
              <w:rPr>
                <w:rStyle w:val="Collegamentoipertestuale"/>
                <w:noProof/>
                <w:lang w:val="it-IT" w:eastAsia="it-IT"/>
              </w:rPr>
              <w:t>33: Visualizza lista Sensori</w:t>
            </w:r>
            <w:r w:rsidR="000B5F6B">
              <w:rPr>
                <w:noProof/>
                <w:webHidden/>
              </w:rPr>
              <w:tab/>
            </w:r>
            <w:r w:rsidR="000B5F6B">
              <w:rPr>
                <w:noProof/>
                <w:webHidden/>
              </w:rPr>
              <w:fldChar w:fldCharType="begin"/>
            </w:r>
            <w:r w:rsidR="000B5F6B">
              <w:rPr>
                <w:noProof/>
                <w:webHidden/>
              </w:rPr>
              <w:instrText xml:space="preserve"> PAGEREF _Toc123824863 \h </w:instrText>
            </w:r>
            <w:r w:rsidR="000B5F6B">
              <w:rPr>
                <w:noProof/>
                <w:webHidden/>
              </w:rPr>
            </w:r>
            <w:r w:rsidR="000B5F6B">
              <w:rPr>
                <w:noProof/>
                <w:webHidden/>
              </w:rPr>
              <w:fldChar w:fldCharType="separate"/>
            </w:r>
            <w:r w:rsidR="005878B0">
              <w:rPr>
                <w:noProof/>
                <w:webHidden/>
              </w:rPr>
              <w:t>70</w:t>
            </w:r>
            <w:r w:rsidR="000B5F6B">
              <w:rPr>
                <w:noProof/>
                <w:webHidden/>
              </w:rPr>
              <w:fldChar w:fldCharType="end"/>
            </w:r>
          </w:hyperlink>
        </w:p>
        <w:p w14:paraId="017E6535" w14:textId="75137B39" w:rsidR="000B5F6B" w:rsidRDefault="00DA031A">
          <w:pPr>
            <w:pStyle w:val="Sommario3"/>
            <w:tabs>
              <w:tab w:val="right" w:leader="dot" w:pos="8630"/>
            </w:tabs>
            <w:rPr>
              <w:i w:val="0"/>
              <w:iCs w:val="0"/>
              <w:noProof/>
              <w:color w:val="auto"/>
              <w:szCs w:val="22"/>
              <w:lang w:val="it-IT" w:eastAsia="it-IT"/>
            </w:rPr>
          </w:pPr>
          <w:hyperlink w:anchor="_Toc123824864" w:history="1">
            <w:r w:rsidR="000B5F6B" w:rsidRPr="000F0EAE">
              <w:rPr>
                <w:rStyle w:val="Collegamentoipertestuale"/>
                <w:noProof/>
                <w:lang w:val="it-IT" w:eastAsia="it-IT"/>
              </w:rPr>
              <w:t>34: Visualizza sessioni di campionamento</w:t>
            </w:r>
            <w:r w:rsidR="000B5F6B">
              <w:rPr>
                <w:noProof/>
                <w:webHidden/>
              </w:rPr>
              <w:tab/>
            </w:r>
            <w:r w:rsidR="000B5F6B">
              <w:rPr>
                <w:noProof/>
                <w:webHidden/>
              </w:rPr>
              <w:fldChar w:fldCharType="begin"/>
            </w:r>
            <w:r w:rsidR="000B5F6B">
              <w:rPr>
                <w:noProof/>
                <w:webHidden/>
              </w:rPr>
              <w:instrText xml:space="preserve"> PAGEREF _Toc123824864 \h </w:instrText>
            </w:r>
            <w:r w:rsidR="000B5F6B">
              <w:rPr>
                <w:noProof/>
                <w:webHidden/>
              </w:rPr>
            </w:r>
            <w:r w:rsidR="000B5F6B">
              <w:rPr>
                <w:noProof/>
                <w:webHidden/>
              </w:rPr>
              <w:fldChar w:fldCharType="separate"/>
            </w:r>
            <w:r w:rsidR="005878B0">
              <w:rPr>
                <w:noProof/>
                <w:webHidden/>
              </w:rPr>
              <w:t>71</w:t>
            </w:r>
            <w:r w:rsidR="000B5F6B">
              <w:rPr>
                <w:noProof/>
                <w:webHidden/>
              </w:rPr>
              <w:fldChar w:fldCharType="end"/>
            </w:r>
          </w:hyperlink>
        </w:p>
        <w:p w14:paraId="68FD65D6" w14:textId="34E4B0A2" w:rsidR="000B5F6B" w:rsidRDefault="00DA031A">
          <w:pPr>
            <w:pStyle w:val="Sommario3"/>
            <w:tabs>
              <w:tab w:val="right" w:leader="dot" w:pos="8630"/>
            </w:tabs>
            <w:rPr>
              <w:i w:val="0"/>
              <w:iCs w:val="0"/>
              <w:noProof/>
              <w:color w:val="auto"/>
              <w:szCs w:val="22"/>
              <w:lang w:val="it-IT" w:eastAsia="it-IT"/>
            </w:rPr>
          </w:pPr>
          <w:hyperlink w:anchor="_Toc123824865" w:history="1">
            <w:r w:rsidR="000B5F6B" w:rsidRPr="000F0EAE">
              <w:rPr>
                <w:rStyle w:val="Collegamentoipertestuale"/>
                <w:noProof/>
                <w:lang w:val="it-IT" w:eastAsia="it-IT"/>
              </w:rPr>
              <w:t>35: Visualizza dati ottenuti dalla sessione di campionamento</w:t>
            </w:r>
            <w:r w:rsidR="000B5F6B">
              <w:rPr>
                <w:noProof/>
                <w:webHidden/>
              </w:rPr>
              <w:tab/>
            </w:r>
            <w:r w:rsidR="000B5F6B">
              <w:rPr>
                <w:noProof/>
                <w:webHidden/>
              </w:rPr>
              <w:fldChar w:fldCharType="begin"/>
            </w:r>
            <w:r w:rsidR="000B5F6B">
              <w:rPr>
                <w:noProof/>
                <w:webHidden/>
              </w:rPr>
              <w:instrText xml:space="preserve"> PAGEREF _Toc123824865 \h </w:instrText>
            </w:r>
            <w:r w:rsidR="000B5F6B">
              <w:rPr>
                <w:noProof/>
                <w:webHidden/>
              </w:rPr>
            </w:r>
            <w:r w:rsidR="000B5F6B">
              <w:rPr>
                <w:noProof/>
                <w:webHidden/>
              </w:rPr>
              <w:fldChar w:fldCharType="separate"/>
            </w:r>
            <w:r w:rsidR="005878B0">
              <w:rPr>
                <w:noProof/>
                <w:webHidden/>
              </w:rPr>
              <w:t>71</w:t>
            </w:r>
            <w:r w:rsidR="000B5F6B">
              <w:rPr>
                <w:noProof/>
                <w:webHidden/>
              </w:rPr>
              <w:fldChar w:fldCharType="end"/>
            </w:r>
          </w:hyperlink>
        </w:p>
        <w:p w14:paraId="5C38BCCD" w14:textId="2943B811" w:rsidR="000B5F6B" w:rsidRDefault="00DA031A">
          <w:pPr>
            <w:pStyle w:val="Sommario3"/>
            <w:tabs>
              <w:tab w:val="right" w:leader="dot" w:pos="8630"/>
            </w:tabs>
            <w:rPr>
              <w:i w:val="0"/>
              <w:iCs w:val="0"/>
              <w:noProof/>
              <w:color w:val="auto"/>
              <w:szCs w:val="22"/>
              <w:lang w:val="it-IT" w:eastAsia="it-IT"/>
            </w:rPr>
          </w:pPr>
          <w:hyperlink w:anchor="_Toc123824866" w:history="1">
            <w:r w:rsidR="000B5F6B" w:rsidRPr="000F0EAE">
              <w:rPr>
                <w:rStyle w:val="Collegamentoipertestuale"/>
                <w:noProof/>
              </w:rPr>
              <w:t>36: Ricerca tramite hashtag</w:t>
            </w:r>
            <w:r w:rsidR="000B5F6B">
              <w:rPr>
                <w:noProof/>
                <w:webHidden/>
              </w:rPr>
              <w:tab/>
            </w:r>
            <w:r w:rsidR="000B5F6B">
              <w:rPr>
                <w:noProof/>
                <w:webHidden/>
              </w:rPr>
              <w:fldChar w:fldCharType="begin"/>
            </w:r>
            <w:r w:rsidR="000B5F6B">
              <w:rPr>
                <w:noProof/>
                <w:webHidden/>
              </w:rPr>
              <w:instrText xml:space="preserve"> PAGEREF _Toc123824866 \h </w:instrText>
            </w:r>
            <w:r w:rsidR="000B5F6B">
              <w:rPr>
                <w:noProof/>
                <w:webHidden/>
              </w:rPr>
            </w:r>
            <w:r w:rsidR="000B5F6B">
              <w:rPr>
                <w:noProof/>
                <w:webHidden/>
              </w:rPr>
              <w:fldChar w:fldCharType="separate"/>
            </w:r>
            <w:r w:rsidR="005878B0">
              <w:rPr>
                <w:noProof/>
                <w:webHidden/>
              </w:rPr>
              <w:t>72</w:t>
            </w:r>
            <w:r w:rsidR="000B5F6B">
              <w:rPr>
                <w:noProof/>
                <w:webHidden/>
              </w:rPr>
              <w:fldChar w:fldCharType="end"/>
            </w:r>
          </w:hyperlink>
        </w:p>
        <w:p w14:paraId="07AFE5A9" w14:textId="64825FFF" w:rsidR="000B5F6B" w:rsidRDefault="00DA031A">
          <w:pPr>
            <w:pStyle w:val="Sommario3"/>
            <w:tabs>
              <w:tab w:val="right" w:leader="dot" w:pos="8630"/>
            </w:tabs>
            <w:rPr>
              <w:i w:val="0"/>
              <w:iCs w:val="0"/>
              <w:noProof/>
              <w:color w:val="auto"/>
              <w:szCs w:val="22"/>
              <w:lang w:val="it-IT" w:eastAsia="it-IT"/>
            </w:rPr>
          </w:pPr>
          <w:hyperlink w:anchor="_Toc123824867" w:history="1">
            <w:r w:rsidR="000B5F6B" w:rsidRPr="000F0EAE">
              <w:rPr>
                <w:rStyle w:val="Collegamentoipertestuale"/>
                <w:noProof/>
                <w:lang w:val="it-IT"/>
              </w:rPr>
              <w:t>37: Ricerca tramite keywords</w:t>
            </w:r>
            <w:r w:rsidR="000B5F6B">
              <w:rPr>
                <w:noProof/>
                <w:webHidden/>
              </w:rPr>
              <w:tab/>
            </w:r>
            <w:r w:rsidR="000B5F6B">
              <w:rPr>
                <w:noProof/>
                <w:webHidden/>
              </w:rPr>
              <w:fldChar w:fldCharType="begin"/>
            </w:r>
            <w:r w:rsidR="000B5F6B">
              <w:rPr>
                <w:noProof/>
                <w:webHidden/>
              </w:rPr>
              <w:instrText xml:space="preserve"> PAGEREF _Toc123824867 \h </w:instrText>
            </w:r>
            <w:r w:rsidR="000B5F6B">
              <w:rPr>
                <w:noProof/>
                <w:webHidden/>
              </w:rPr>
            </w:r>
            <w:r w:rsidR="000B5F6B">
              <w:rPr>
                <w:noProof/>
                <w:webHidden/>
              </w:rPr>
              <w:fldChar w:fldCharType="separate"/>
            </w:r>
            <w:r w:rsidR="005878B0">
              <w:rPr>
                <w:noProof/>
                <w:webHidden/>
              </w:rPr>
              <w:t>72</w:t>
            </w:r>
            <w:r w:rsidR="000B5F6B">
              <w:rPr>
                <w:noProof/>
                <w:webHidden/>
              </w:rPr>
              <w:fldChar w:fldCharType="end"/>
            </w:r>
          </w:hyperlink>
        </w:p>
        <w:p w14:paraId="020A2811" w14:textId="1E828A5D" w:rsidR="000B5F6B" w:rsidRDefault="00DA031A">
          <w:pPr>
            <w:pStyle w:val="Sommario3"/>
            <w:tabs>
              <w:tab w:val="right" w:leader="dot" w:pos="8630"/>
            </w:tabs>
            <w:rPr>
              <w:i w:val="0"/>
              <w:iCs w:val="0"/>
              <w:noProof/>
              <w:color w:val="auto"/>
              <w:szCs w:val="22"/>
              <w:lang w:val="it-IT" w:eastAsia="it-IT"/>
            </w:rPr>
          </w:pPr>
          <w:hyperlink w:anchor="_Toc123824868" w:history="1">
            <w:r w:rsidR="000B5F6B" w:rsidRPr="000F0EAE">
              <w:rPr>
                <w:rStyle w:val="Collegamentoipertestuale"/>
                <w:noProof/>
                <w:lang w:val="it-IT"/>
              </w:rPr>
              <w:t>38: Ricerca tramite posizione geografica</w:t>
            </w:r>
            <w:r w:rsidR="000B5F6B">
              <w:rPr>
                <w:noProof/>
                <w:webHidden/>
              </w:rPr>
              <w:tab/>
            </w:r>
            <w:r w:rsidR="000B5F6B">
              <w:rPr>
                <w:noProof/>
                <w:webHidden/>
              </w:rPr>
              <w:fldChar w:fldCharType="begin"/>
            </w:r>
            <w:r w:rsidR="000B5F6B">
              <w:rPr>
                <w:noProof/>
                <w:webHidden/>
              </w:rPr>
              <w:instrText xml:space="preserve"> PAGEREF _Toc123824868 \h </w:instrText>
            </w:r>
            <w:r w:rsidR="000B5F6B">
              <w:rPr>
                <w:noProof/>
                <w:webHidden/>
              </w:rPr>
            </w:r>
            <w:r w:rsidR="000B5F6B">
              <w:rPr>
                <w:noProof/>
                <w:webHidden/>
              </w:rPr>
              <w:fldChar w:fldCharType="separate"/>
            </w:r>
            <w:r w:rsidR="005878B0">
              <w:rPr>
                <w:noProof/>
                <w:webHidden/>
              </w:rPr>
              <w:t>73</w:t>
            </w:r>
            <w:r w:rsidR="000B5F6B">
              <w:rPr>
                <w:noProof/>
                <w:webHidden/>
              </w:rPr>
              <w:fldChar w:fldCharType="end"/>
            </w:r>
          </w:hyperlink>
        </w:p>
        <w:p w14:paraId="5AAFB2F8" w14:textId="33702057" w:rsidR="000B5F6B" w:rsidRDefault="00DA031A">
          <w:pPr>
            <w:pStyle w:val="Sommario3"/>
            <w:tabs>
              <w:tab w:val="right" w:leader="dot" w:pos="8630"/>
            </w:tabs>
            <w:rPr>
              <w:i w:val="0"/>
              <w:iCs w:val="0"/>
              <w:noProof/>
              <w:color w:val="auto"/>
              <w:szCs w:val="22"/>
              <w:lang w:val="it-IT" w:eastAsia="it-IT"/>
            </w:rPr>
          </w:pPr>
          <w:hyperlink w:anchor="_Toc123824869" w:history="1">
            <w:r w:rsidR="000B5F6B" w:rsidRPr="000F0EAE">
              <w:rPr>
                <w:rStyle w:val="Collegamentoipertestuale"/>
                <w:noProof/>
                <w:lang w:val="it-IT"/>
              </w:rPr>
              <w:t>39: Statistica dei valori ottenuti nel periodo di riferimento desiderato</w:t>
            </w:r>
            <w:r w:rsidR="000B5F6B">
              <w:rPr>
                <w:noProof/>
                <w:webHidden/>
              </w:rPr>
              <w:tab/>
            </w:r>
            <w:r w:rsidR="000B5F6B">
              <w:rPr>
                <w:noProof/>
                <w:webHidden/>
              </w:rPr>
              <w:fldChar w:fldCharType="begin"/>
            </w:r>
            <w:r w:rsidR="000B5F6B">
              <w:rPr>
                <w:noProof/>
                <w:webHidden/>
              </w:rPr>
              <w:instrText xml:space="preserve"> PAGEREF _Toc123824869 \h </w:instrText>
            </w:r>
            <w:r w:rsidR="000B5F6B">
              <w:rPr>
                <w:noProof/>
                <w:webHidden/>
              </w:rPr>
            </w:r>
            <w:r w:rsidR="000B5F6B">
              <w:rPr>
                <w:noProof/>
                <w:webHidden/>
              </w:rPr>
              <w:fldChar w:fldCharType="separate"/>
            </w:r>
            <w:r w:rsidR="005878B0">
              <w:rPr>
                <w:noProof/>
                <w:webHidden/>
              </w:rPr>
              <w:t>73</w:t>
            </w:r>
            <w:r w:rsidR="000B5F6B">
              <w:rPr>
                <w:noProof/>
                <w:webHidden/>
              </w:rPr>
              <w:fldChar w:fldCharType="end"/>
            </w:r>
          </w:hyperlink>
        </w:p>
        <w:p w14:paraId="2171C70A" w14:textId="52C721C7" w:rsidR="000B5F6B" w:rsidRDefault="00DA031A">
          <w:pPr>
            <w:pStyle w:val="Sommario3"/>
            <w:tabs>
              <w:tab w:val="right" w:leader="dot" w:pos="8630"/>
            </w:tabs>
            <w:rPr>
              <w:i w:val="0"/>
              <w:iCs w:val="0"/>
              <w:noProof/>
              <w:color w:val="auto"/>
              <w:szCs w:val="22"/>
              <w:lang w:val="it-IT" w:eastAsia="it-IT"/>
            </w:rPr>
          </w:pPr>
          <w:hyperlink w:anchor="_Toc123824870" w:history="1">
            <w:r w:rsidR="000B5F6B" w:rsidRPr="000F0EAE">
              <w:rPr>
                <w:rStyle w:val="Collegamentoipertestuale"/>
                <w:noProof/>
                <w:lang w:val="it-IT"/>
              </w:rPr>
              <w:t>40: Statistica dell’indice di attendibilità del contenuto testuale/multimediale</w:t>
            </w:r>
            <w:r w:rsidR="000B5F6B">
              <w:rPr>
                <w:noProof/>
                <w:webHidden/>
              </w:rPr>
              <w:tab/>
            </w:r>
            <w:r w:rsidR="000B5F6B">
              <w:rPr>
                <w:noProof/>
                <w:webHidden/>
              </w:rPr>
              <w:fldChar w:fldCharType="begin"/>
            </w:r>
            <w:r w:rsidR="000B5F6B">
              <w:rPr>
                <w:noProof/>
                <w:webHidden/>
              </w:rPr>
              <w:instrText xml:space="preserve"> PAGEREF _Toc123824870 \h </w:instrText>
            </w:r>
            <w:r w:rsidR="000B5F6B">
              <w:rPr>
                <w:noProof/>
                <w:webHidden/>
              </w:rPr>
            </w:r>
            <w:r w:rsidR="000B5F6B">
              <w:rPr>
                <w:noProof/>
                <w:webHidden/>
              </w:rPr>
              <w:fldChar w:fldCharType="separate"/>
            </w:r>
            <w:r w:rsidR="005878B0">
              <w:rPr>
                <w:noProof/>
                <w:webHidden/>
              </w:rPr>
              <w:t>74</w:t>
            </w:r>
            <w:r w:rsidR="000B5F6B">
              <w:rPr>
                <w:noProof/>
                <w:webHidden/>
              </w:rPr>
              <w:fldChar w:fldCharType="end"/>
            </w:r>
          </w:hyperlink>
        </w:p>
        <w:p w14:paraId="21E905AF" w14:textId="24ED872D" w:rsidR="00F6687B" w:rsidRDefault="00F6687B" w:rsidP="00D57B9E">
          <w:r>
            <w:rPr>
              <w:b/>
            </w:rPr>
            <w:fldChar w:fldCharType="end"/>
          </w:r>
        </w:p>
      </w:sdtContent>
    </w:sdt>
    <w:p w14:paraId="601C89EF" w14:textId="1EE9C08E" w:rsidR="00432C15" w:rsidRPr="005516F1" w:rsidRDefault="00432C15">
      <w:pPr>
        <w:rPr>
          <w:lang w:val="it-IT"/>
        </w:rPr>
      </w:pPr>
      <w:r w:rsidRPr="005516F1">
        <w:rPr>
          <w:lang w:val="it-IT"/>
        </w:rPr>
        <w:br w:type="page"/>
      </w:r>
    </w:p>
    <w:p w14:paraId="088CCB66" w14:textId="6D3783FF" w:rsidR="00432C15" w:rsidRDefault="0027647A" w:rsidP="007479B2">
      <w:pPr>
        <w:pStyle w:val="Titolo1"/>
        <w:keepNext w:val="0"/>
        <w:jc w:val="both"/>
        <w:rPr>
          <w:lang w:val="it-IT"/>
        </w:rPr>
      </w:pPr>
      <w:bookmarkStart w:id="5" w:name="_Toc120383572"/>
      <w:bookmarkStart w:id="6" w:name="_Toc123824772"/>
      <w:r>
        <w:rPr>
          <w:lang w:val="it-IT"/>
        </w:rPr>
        <w:lastRenderedPageBreak/>
        <w:t>Introduzione</w:t>
      </w:r>
      <w:bookmarkEnd w:id="5"/>
      <w:bookmarkEnd w:id="6"/>
    </w:p>
    <w:p w14:paraId="0622B78C" w14:textId="6B541F33" w:rsidR="00652A81" w:rsidRDefault="00D865BA" w:rsidP="00AC745F">
      <w:pPr>
        <w:jc w:val="both"/>
        <w:rPr>
          <w:szCs w:val="22"/>
          <w:lang w:val="it-IT"/>
        </w:rPr>
      </w:pPr>
      <w:r>
        <w:rPr>
          <w:szCs w:val="22"/>
          <w:lang w:val="it-IT"/>
        </w:rPr>
        <w:t xml:space="preserve">I disastri naturali </w:t>
      </w:r>
      <w:r w:rsidR="002A70E6">
        <w:rPr>
          <w:szCs w:val="22"/>
          <w:lang w:val="it-IT"/>
        </w:rPr>
        <w:t xml:space="preserve">sono degli spiacevoli eventi che si abbattono </w:t>
      </w:r>
      <w:r w:rsidR="002403A6">
        <w:rPr>
          <w:szCs w:val="22"/>
          <w:lang w:val="it-IT"/>
        </w:rPr>
        <w:t xml:space="preserve">costantemente </w:t>
      </w:r>
      <w:r w:rsidR="00853C51">
        <w:rPr>
          <w:szCs w:val="22"/>
          <w:lang w:val="it-IT"/>
        </w:rPr>
        <w:t>sulla popolazione inerme</w:t>
      </w:r>
      <w:r w:rsidR="00824A79">
        <w:rPr>
          <w:szCs w:val="22"/>
          <w:lang w:val="it-IT"/>
        </w:rPr>
        <w:t xml:space="preserve"> e che provocano annualmente un numero ingente di vittime</w:t>
      </w:r>
      <w:r w:rsidR="0082514D">
        <w:rPr>
          <w:szCs w:val="22"/>
          <w:lang w:val="it-IT"/>
        </w:rPr>
        <w:t>, nonostante tutte le precauzioni</w:t>
      </w:r>
      <w:r w:rsidR="000B5861">
        <w:rPr>
          <w:szCs w:val="22"/>
          <w:lang w:val="it-IT"/>
        </w:rPr>
        <w:t xml:space="preserve"> </w:t>
      </w:r>
      <w:r w:rsidR="000B5861" w:rsidRPr="000B5861">
        <w:rPr>
          <w:i/>
          <w:szCs w:val="22"/>
          <w:lang w:val="it-IT"/>
        </w:rPr>
        <w:t>ad hoc</w:t>
      </w:r>
      <w:r w:rsidR="000B5861">
        <w:rPr>
          <w:szCs w:val="22"/>
          <w:lang w:val="it-IT"/>
        </w:rPr>
        <w:t xml:space="preserve"> </w:t>
      </w:r>
      <w:r w:rsidR="0082514D">
        <w:rPr>
          <w:szCs w:val="22"/>
          <w:lang w:val="it-IT"/>
        </w:rPr>
        <w:t xml:space="preserve">che </w:t>
      </w:r>
      <w:r w:rsidR="000B5861">
        <w:rPr>
          <w:szCs w:val="22"/>
          <w:lang w:val="it-IT"/>
        </w:rPr>
        <w:t xml:space="preserve">sono state adottate dalle </w:t>
      </w:r>
      <w:r w:rsidR="0082514D">
        <w:rPr>
          <w:szCs w:val="22"/>
          <w:lang w:val="it-IT"/>
        </w:rPr>
        <w:t>istituzion</w:t>
      </w:r>
      <w:r w:rsidR="00824A79">
        <w:rPr>
          <w:szCs w:val="22"/>
          <w:lang w:val="it-IT"/>
        </w:rPr>
        <w:t>i competenti.</w:t>
      </w:r>
    </w:p>
    <w:p w14:paraId="3260AECB" w14:textId="4D7F11EE" w:rsidR="004E7E9A" w:rsidRPr="00A6452F" w:rsidRDefault="0078137D" w:rsidP="00AC745F">
      <w:pPr>
        <w:spacing w:after="0"/>
        <w:jc w:val="both"/>
        <w:rPr>
          <w:rFonts w:asciiTheme="majorHAnsi" w:hAnsiTheme="majorHAnsi"/>
          <w:szCs w:val="22"/>
          <w:bdr w:val="none" w:sz="0" w:space="0" w:color="auto" w:frame="1"/>
          <w:lang w:val="it-IT"/>
        </w:rPr>
      </w:pPr>
      <w:bookmarkStart w:id="7" w:name="citazione1"/>
      <w:r>
        <w:rPr>
          <w:szCs w:val="22"/>
          <w:bdr w:val="none" w:sz="0" w:space="0" w:color="auto" w:frame="1"/>
          <w:lang w:val="it-IT"/>
        </w:rPr>
        <w:t xml:space="preserve">Giacomo </w:t>
      </w:r>
      <w:r w:rsidR="00274637" w:rsidRPr="00A6452F">
        <w:rPr>
          <w:szCs w:val="22"/>
          <w:bdr w:val="none" w:sz="0" w:space="0" w:color="auto" w:frame="1"/>
          <w:lang w:val="it-IT"/>
        </w:rPr>
        <w:t>Leopardi nella sua opera</w:t>
      </w:r>
      <w:r w:rsidR="00CD1E74" w:rsidRPr="00A6452F">
        <w:rPr>
          <w:szCs w:val="22"/>
          <w:bdr w:val="none" w:sz="0" w:space="0" w:color="auto" w:frame="1"/>
          <w:lang w:val="it-IT"/>
        </w:rPr>
        <w:t xml:space="preserve"> </w:t>
      </w:r>
      <w:r w:rsidR="00CD1E74" w:rsidRPr="00A6452F">
        <w:rPr>
          <w:i/>
          <w:szCs w:val="22"/>
          <w:bdr w:val="none" w:sz="0" w:space="0" w:color="auto" w:frame="1"/>
          <w:lang w:val="it-IT"/>
        </w:rPr>
        <w:t>Dialogo della Natura e di un Islandese</w:t>
      </w:r>
      <w:r w:rsidR="00274637" w:rsidRPr="00A6452F">
        <w:rPr>
          <w:szCs w:val="22"/>
          <w:bdr w:val="none" w:sz="0" w:space="0" w:color="auto" w:frame="1"/>
          <w:lang w:val="it-IT"/>
        </w:rPr>
        <w:t xml:space="preserve"> </w:t>
      </w:r>
      <w:r w:rsidR="005C1A69">
        <w:rPr>
          <w:szCs w:val="22"/>
          <w:bdr w:val="none" w:sz="0" w:space="0" w:color="auto" w:frame="1"/>
          <w:lang w:val="it-IT"/>
        </w:rPr>
        <w:t>scriveva</w:t>
      </w:r>
      <w:r w:rsidR="00EB4770" w:rsidRPr="009F24FA">
        <w:rPr>
          <w:szCs w:val="22"/>
          <w:bdr w:val="none" w:sz="0" w:space="0" w:color="auto" w:frame="1"/>
          <w:lang w:val="it-IT"/>
        </w:rPr>
        <w:t>:</w:t>
      </w:r>
      <w:r w:rsidR="005C1A69">
        <w:rPr>
          <w:szCs w:val="22"/>
          <w:bdr w:val="none" w:sz="0" w:space="0" w:color="auto" w:frame="1"/>
          <w:lang w:val="it-IT"/>
        </w:rPr>
        <w:t xml:space="preserve"> </w:t>
      </w:r>
      <w:r w:rsidR="00734F12" w:rsidRPr="0010635B">
        <w:rPr>
          <w:i/>
          <w:szCs w:val="22"/>
          <w:bdr w:val="none" w:sz="0" w:space="0" w:color="auto" w:frame="1"/>
          <w:lang w:val="it-IT"/>
        </w:rPr>
        <w:t>“</w:t>
      </w:r>
      <w:r w:rsidR="004E7E9A" w:rsidRPr="0010635B">
        <w:rPr>
          <w:i/>
          <w:szCs w:val="22"/>
          <w:bdr w:val="none" w:sz="0" w:space="0" w:color="auto" w:frame="1"/>
          <w:lang w:val="it-IT"/>
        </w:rPr>
        <w:t>[...] tu sei nemica scoperta degli uomini, e degli altri animali, e di tutte le opere tue; che ora c'insidii ora ci minacci ora ci assalti ora ci pungi ora ci percuoti ora ci laceri, e sempre o ci offendi o ci perseguiti; e che, per costume e per instituto, sei carnefice della tua propria famiglia, de' tuoi figliuoli e, per dir così, del tuo sangue e delle tue viscere.</w:t>
      </w:r>
      <w:bookmarkEnd w:id="7"/>
      <w:r w:rsidR="00734F12" w:rsidRPr="00A6452F">
        <w:rPr>
          <w:rFonts w:asciiTheme="majorHAnsi" w:hAnsiTheme="majorHAnsi"/>
          <w:szCs w:val="22"/>
          <w:bdr w:val="none" w:sz="0" w:space="0" w:color="auto" w:frame="1"/>
          <w:lang w:val="it-IT"/>
        </w:rPr>
        <w:t>”</w:t>
      </w:r>
    </w:p>
    <w:p w14:paraId="1BCFD4FD" w14:textId="2DE1E0F0" w:rsidR="00894BDD" w:rsidRPr="00A6452F" w:rsidRDefault="00894BDD" w:rsidP="00AC745F">
      <w:pPr>
        <w:spacing w:before="0"/>
        <w:jc w:val="both"/>
        <w:rPr>
          <w:rFonts w:asciiTheme="majorHAnsi" w:hAnsiTheme="majorHAnsi"/>
          <w:szCs w:val="22"/>
          <w:bdr w:val="none" w:sz="0" w:space="0" w:color="auto" w:frame="1"/>
          <w:lang w:val="it-IT"/>
        </w:rPr>
      </w:pPr>
      <w:r w:rsidRPr="00A6452F">
        <w:rPr>
          <w:rFonts w:asciiTheme="majorHAnsi" w:hAnsiTheme="majorHAnsi"/>
          <w:szCs w:val="22"/>
          <w:bdr w:val="none" w:sz="0" w:space="0" w:color="auto" w:frame="1"/>
          <w:lang w:val="it-IT"/>
        </w:rPr>
        <w:t>La Natura è</w:t>
      </w:r>
      <w:r w:rsidR="00192555">
        <w:rPr>
          <w:rFonts w:asciiTheme="majorHAnsi" w:hAnsiTheme="majorHAnsi"/>
          <w:szCs w:val="22"/>
          <w:bdr w:val="none" w:sz="0" w:space="0" w:color="auto" w:frame="1"/>
          <w:lang w:val="it-IT"/>
        </w:rPr>
        <w:t xml:space="preserve"> descritta come</w:t>
      </w:r>
      <w:r w:rsidRPr="00A6452F">
        <w:rPr>
          <w:rFonts w:asciiTheme="majorHAnsi" w:hAnsiTheme="majorHAnsi"/>
          <w:szCs w:val="22"/>
          <w:bdr w:val="none" w:sz="0" w:space="0" w:color="auto" w:frame="1"/>
          <w:lang w:val="it-IT"/>
        </w:rPr>
        <w:t xml:space="preserve"> una matrigna tirannica e spietata</w:t>
      </w:r>
      <w:r w:rsidR="00647DE0">
        <w:rPr>
          <w:rFonts w:asciiTheme="majorHAnsi" w:hAnsiTheme="majorHAnsi"/>
          <w:szCs w:val="22"/>
          <w:bdr w:val="none" w:sz="0" w:space="0" w:color="auto" w:frame="1"/>
          <w:lang w:val="it-IT"/>
        </w:rPr>
        <w:t xml:space="preserve">, </w:t>
      </w:r>
      <w:r w:rsidR="00AD502D">
        <w:rPr>
          <w:rFonts w:asciiTheme="majorHAnsi" w:hAnsiTheme="majorHAnsi"/>
          <w:szCs w:val="22"/>
          <w:bdr w:val="none" w:sz="0" w:space="0" w:color="auto" w:frame="1"/>
          <w:lang w:val="it-IT"/>
        </w:rPr>
        <w:t xml:space="preserve">che non tiene </w:t>
      </w:r>
      <w:r w:rsidR="00745035">
        <w:rPr>
          <w:rFonts w:asciiTheme="majorHAnsi" w:hAnsiTheme="majorHAnsi"/>
          <w:szCs w:val="22"/>
          <w:bdr w:val="none" w:sz="0" w:space="0" w:color="auto" w:frame="1"/>
          <w:lang w:val="it-IT"/>
        </w:rPr>
        <w:t>in nessuna considerazione le sofferenze delle sue creature.</w:t>
      </w:r>
      <w:r w:rsidR="00E31BE2">
        <w:rPr>
          <w:rFonts w:asciiTheme="majorHAnsi" w:hAnsiTheme="majorHAnsi"/>
          <w:szCs w:val="22"/>
          <w:bdr w:val="none" w:sz="0" w:space="0" w:color="auto" w:frame="1"/>
          <w:lang w:val="it-IT"/>
        </w:rPr>
        <w:t xml:space="preserve"> Di</w:t>
      </w:r>
      <w:r w:rsidR="00010ECE">
        <w:rPr>
          <w:rFonts w:asciiTheme="majorHAnsi" w:hAnsiTheme="majorHAnsi"/>
          <w:szCs w:val="22"/>
          <w:bdr w:val="none" w:sz="0" w:space="0" w:color="auto" w:frame="1"/>
          <w:lang w:val="it-IT"/>
        </w:rPr>
        <w:t xml:space="preserve">fatti la Natura </w:t>
      </w:r>
      <w:r w:rsidR="00C14F40">
        <w:rPr>
          <w:rFonts w:asciiTheme="majorHAnsi" w:hAnsiTheme="majorHAnsi"/>
          <w:szCs w:val="22"/>
          <w:bdr w:val="none" w:sz="0" w:space="0" w:color="auto" w:frame="1"/>
          <w:lang w:val="it-IT"/>
        </w:rPr>
        <w:t>è indifferente, e l’uni</w:t>
      </w:r>
      <w:r w:rsidR="000F16F8">
        <w:rPr>
          <w:rFonts w:asciiTheme="majorHAnsi" w:hAnsiTheme="majorHAnsi"/>
          <w:szCs w:val="22"/>
          <w:bdr w:val="none" w:sz="0" w:space="0" w:color="auto" w:frame="1"/>
          <w:lang w:val="it-IT"/>
        </w:rPr>
        <w:t>ca cosa su cui l’Umanità può e potrà sempre contare è</w:t>
      </w:r>
      <w:r w:rsidR="00E73DC9">
        <w:rPr>
          <w:rFonts w:asciiTheme="majorHAnsi" w:hAnsiTheme="majorHAnsi"/>
          <w:szCs w:val="22"/>
          <w:bdr w:val="none" w:sz="0" w:space="0" w:color="auto" w:frame="1"/>
          <w:lang w:val="it-IT"/>
        </w:rPr>
        <w:t xml:space="preserve"> </w:t>
      </w:r>
      <w:r w:rsidR="00EB4770" w:rsidRPr="009F24FA">
        <w:rPr>
          <w:rFonts w:asciiTheme="majorHAnsi" w:hAnsiTheme="majorHAnsi"/>
          <w:szCs w:val="22"/>
          <w:bdr w:val="none" w:sz="0" w:space="0" w:color="auto" w:frame="1"/>
          <w:lang w:val="it-IT"/>
        </w:rPr>
        <w:t>sé</w:t>
      </w:r>
      <w:r w:rsidR="00E73DC9">
        <w:rPr>
          <w:rFonts w:asciiTheme="majorHAnsi" w:hAnsiTheme="majorHAnsi"/>
          <w:szCs w:val="22"/>
          <w:bdr w:val="none" w:sz="0" w:space="0" w:color="auto" w:frame="1"/>
          <w:lang w:val="it-IT"/>
        </w:rPr>
        <w:t xml:space="preserve"> stessa:</w:t>
      </w:r>
      <w:r w:rsidR="000F16F8">
        <w:rPr>
          <w:rFonts w:asciiTheme="majorHAnsi" w:hAnsiTheme="majorHAnsi"/>
          <w:szCs w:val="22"/>
          <w:bdr w:val="none" w:sz="0" w:space="0" w:color="auto" w:frame="1"/>
          <w:lang w:val="it-IT"/>
        </w:rPr>
        <w:t xml:space="preserve"> il </w:t>
      </w:r>
      <w:r w:rsidR="00826E22">
        <w:rPr>
          <w:rFonts w:asciiTheme="majorHAnsi" w:hAnsiTheme="majorHAnsi"/>
          <w:szCs w:val="22"/>
          <w:bdr w:val="none" w:sz="0" w:space="0" w:color="auto" w:frame="1"/>
          <w:lang w:val="it-IT"/>
        </w:rPr>
        <w:t>proprio</w:t>
      </w:r>
      <w:r w:rsidR="000F16F8">
        <w:rPr>
          <w:rFonts w:asciiTheme="majorHAnsi" w:hAnsiTheme="majorHAnsi"/>
          <w:szCs w:val="22"/>
          <w:bdr w:val="none" w:sz="0" w:space="0" w:color="auto" w:frame="1"/>
          <w:lang w:val="it-IT"/>
        </w:rPr>
        <w:t xml:space="preserve"> intelletto, la </w:t>
      </w:r>
      <w:r w:rsidR="00826E22">
        <w:rPr>
          <w:rFonts w:asciiTheme="majorHAnsi" w:hAnsiTheme="majorHAnsi"/>
          <w:szCs w:val="22"/>
          <w:bdr w:val="none" w:sz="0" w:space="0" w:color="auto" w:frame="1"/>
          <w:lang w:val="it-IT"/>
        </w:rPr>
        <w:t>propria</w:t>
      </w:r>
      <w:r w:rsidR="000F16F8">
        <w:rPr>
          <w:rFonts w:asciiTheme="majorHAnsi" w:hAnsiTheme="majorHAnsi"/>
          <w:szCs w:val="22"/>
          <w:bdr w:val="none" w:sz="0" w:space="0" w:color="auto" w:frame="1"/>
          <w:lang w:val="it-IT"/>
        </w:rPr>
        <w:t xml:space="preserve"> capacità di problem-solving</w:t>
      </w:r>
      <w:r w:rsidR="009601B7">
        <w:rPr>
          <w:rFonts w:asciiTheme="majorHAnsi" w:hAnsiTheme="majorHAnsi"/>
          <w:szCs w:val="22"/>
          <w:bdr w:val="none" w:sz="0" w:space="0" w:color="auto" w:frame="1"/>
          <w:lang w:val="it-IT"/>
        </w:rPr>
        <w:t xml:space="preserve"> e</w:t>
      </w:r>
      <w:r w:rsidR="00826E22">
        <w:rPr>
          <w:rFonts w:asciiTheme="majorHAnsi" w:hAnsiTheme="majorHAnsi"/>
          <w:szCs w:val="22"/>
          <w:bdr w:val="none" w:sz="0" w:space="0" w:color="auto" w:frame="1"/>
          <w:lang w:val="it-IT"/>
        </w:rPr>
        <w:t xml:space="preserve"> la propria </w:t>
      </w:r>
      <w:r w:rsidR="001D4BEA">
        <w:rPr>
          <w:rFonts w:asciiTheme="majorHAnsi" w:hAnsiTheme="majorHAnsi"/>
          <w:szCs w:val="22"/>
          <w:bdr w:val="none" w:sz="0" w:space="0" w:color="auto" w:frame="1"/>
          <w:lang w:val="it-IT"/>
        </w:rPr>
        <w:t>dedizione</w:t>
      </w:r>
      <w:r w:rsidR="00826E22">
        <w:rPr>
          <w:rFonts w:asciiTheme="majorHAnsi" w:hAnsiTheme="majorHAnsi"/>
          <w:szCs w:val="22"/>
          <w:bdr w:val="none" w:sz="0" w:space="0" w:color="auto" w:frame="1"/>
          <w:lang w:val="it-IT"/>
        </w:rPr>
        <w:t xml:space="preserve"> </w:t>
      </w:r>
      <w:r w:rsidR="001D4BEA">
        <w:rPr>
          <w:rFonts w:asciiTheme="majorHAnsi" w:hAnsiTheme="majorHAnsi"/>
          <w:szCs w:val="22"/>
          <w:bdr w:val="none" w:sz="0" w:space="0" w:color="auto" w:frame="1"/>
          <w:lang w:val="it-IT"/>
        </w:rPr>
        <w:t>al prossimo.</w:t>
      </w:r>
    </w:p>
    <w:p w14:paraId="44A534A9" w14:textId="5A2E9CCD" w:rsidR="00012AA6" w:rsidRPr="002B723F" w:rsidRDefault="00114B6C" w:rsidP="00AC745F">
      <w:pPr>
        <w:jc w:val="both"/>
        <w:rPr>
          <w:szCs w:val="22"/>
          <w:lang w:val="it-IT"/>
        </w:rPr>
      </w:pPr>
      <w:r w:rsidRPr="002B723F">
        <w:rPr>
          <w:szCs w:val="22"/>
          <w:lang w:val="it-IT"/>
        </w:rPr>
        <w:t xml:space="preserve">Il progetto in questione </w:t>
      </w:r>
      <w:r w:rsidR="00EA1772" w:rsidRPr="002B723F">
        <w:rPr>
          <w:szCs w:val="22"/>
          <w:lang w:val="it-IT"/>
        </w:rPr>
        <w:t xml:space="preserve">è il risultato di </w:t>
      </w:r>
      <w:r w:rsidR="00A2400B" w:rsidRPr="002B723F">
        <w:rPr>
          <w:szCs w:val="22"/>
          <w:lang w:val="it-IT"/>
        </w:rPr>
        <w:t xml:space="preserve">un’attenta valutazione di quelle che </w:t>
      </w:r>
      <w:r w:rsidR="00B06C03">
        <w:rPr>
          <w:szCs w:val="22"/>
          <w:lang w:val="it-IT"/>
        </w:rPr>
        <w:t>sono</w:t>
      </w:r>
      <w:r w:rsidR="00A2400B" w:rsidRPr="002B723F">
        <w:rPr>
          <w:szCs w:val="22"/>
          <w:lang w:val="it-IT"/>
        </w:rPr>
        <w:t xml:space="preserve"> le necessità presenti</w:t>
      </w:r>
      <w:r w:rsidR="00AB108C" w:rsidRPr="002B723F">
        <w:rPr>
          <w:szCs w:val="22"/>
          <w:lang w:val="it-IT"/>
        </w:rPr>
        <w:t xml:space="preserve"> in un mondo soggetto al cambiamento climatico</w:t>
      </w:r>
      <w:r w:rsidR="00E02C2F">
        <w:rPr>
          <w:szCs w:val="22"/>
          <w:lang w:val="it-IT"/>
        </w:rPr>
        <w:t>, e in particolare presenti sul nostro territorio</w:t>
      </w:r>
      <w:r w:rsidR="00AB108C" w:rsidRPr="002B723F">
        <w:rPr>
          <w:szCs w:val="22"/>
          <w:lang w:val="it-IT"/>
        </w:rPr>
        <w:t>.</w:t>
      </w:r>
      <w:r w:rsidR="003955B7" w:rsidRPr="002B723F">
        <w:rPr>
          <w:szCs w:val="22"/>
          <w:lang w:val="it-IT"/>
        </w:rPr>
        <w:t xml:space="preserve"> </w:t>
      </w:r>
      <w:r w:rsidR="00113B8C" w:rsidRPr="002B723F">
        <w:rPr>
          <w:szCs w:val="22"/>
          <w:lang w:val="it-IT"/>
        </w:rPr>
        <w:t>La tragedia che ha colpito l’intera cittadinanza marchigiana a seguito dell</w:t>
      </w:r>
      <w:r w:rsidR="007C561A" w:rsidRPr="002B723F">
        <w:rPr>
          <w:szCs w:val="22"/>
          <w:lang w:val="it-IT"/>
        </w:rPr>
        <w:t xml:space="preserve">’esondazione del fiume Misa </w:t>
      </w:r>
      <w:r w:rsidR="00D91FA4" w:rsidRPr="002B723F">
        <w:rPr>
          <w:szCs w:val="22"/>
          <w:lang w:val="it-IT"/>
        </w:rPr>
        <w:t>del</w:t>
      </w:r>
      <w:r w:rsidR="00BF0204">
        <w:rPr>
          <w:szCs w:val="22"/>
          <w:lang w:val="it-IT"/>
        </w:rPr>
        <w:t xml:space="preserve"> 16-17</w:t>
      </w:r>
      <w:r w:rsidR="00D91FA4" w:rsidRPr="002B723F">
        <w:rPr>
          <w:szCs w:val="22"/>
          <w:lang w:val="it-IT"/>
        </w:rPr>
        <w:t xml:space="preserve"> settembre 2022</w:t>
      </w:r>
      <w:r w:rsidR="00447901" w:rsidRPr="002B723F">
        <w:rPr>
          <w:szCs w:val="22"/>
          <w:lang w:val="it-IT"/>
        </w:rPr>
        <w:t xml:space="preserve"> </w:t>
      </w:r>
      <w:r w:rsidR="00156F6F" w:rsidRPr="002B723F">
        <w:rPr>
          <w:szCs w:val="22"/>
          <w:lang w:val="it-IT"/>
        </w:rPr>
        <w:t xml:space="preserve">ci ha indirizzato verso </w:t>
      </w:r>
      <w:r w:rsidR="000E7E93" w:rsidRPr="002B723F">
        <w:rPr>
          <w:szCs w:val="22"/>
          <w:lang w:val="it-IT"/>
        </w:rPr>
        <w:t>tale scelta</w:t>
      </w:r>
      <w:r w:rsidR="00EE703B" w:rsidRPr="002B723F">
        <w:rPr>
          <w:szCs w:val="22"/>
          <w:lang w:val="it-IT"/>
        </w:rPr>
        <w:t>,</w:t>
      </w:r>
      <w:r w:rsidR="000E7E93" w:rsidRPr="002B723F">
        <w:rPr>
          <w:szCs w:val="22"/>
          <w:lang w:val="it-IT"/>
        </w:rPr>
        <w:t xml:space="preserve"> che ci è risultata</w:t>
      </w:r>
      <w:r w:rsidR="00AE7AD1" w:rsidRPr="002B723F">
        <w:rPr>
          <w:szCs w:val="22"/>
          <w:lang w:val="it-IT"/>
        </w:rPr>
        <w:t xml:space="preserve"> tanto originale quanto pragmatica</w:t>
      </w:r>
      <w:r w:rsidR="00EE703B" w:rsidRPr="002B723F">
        <w:rPr>
          <w:szCs w:val="22"/>
          <w:lang w:val="it-IT"/>
        </w:rPr>
        <w:t xml:space="preserve"> in tal fine</w:t>
      </w:r>
      <w:r w:rsidR="007B100F" w:rsidRPr="002B723F">
        <w:rPr>
          <w:szCs w:val="22"/>
          <w:lang w:val="it-IT"/>
        </w:rPr>
        <w:t>.</w:t>
      </w:r>
    </w:p>
    <w:p w14:paraId="7A3D19B0" w14:textId="4BD3F61E" w:rsidR="004C2BFF" w:rsidRPr="002B723F" w:rsidRDefault="00F00CB5" w:rsidP="00AC745F">
      <w:pPr>
        <w:jc w:val="both"/>
        <w:rPr>
          <w:szCs w:val="22"/>
          <w:lang w:val="it-IT"/>
        </w:rPr>
      </w:pPr>
      <w:r w:rsidRPr="002B723F">
        <w:rPr>
          <w:szCs w:val="22"/>
          <w:lang w:val="it-IT"/>
        </w:rPr>
        <w:t>Per un più dettagliato sviluppo del nostro</w:t>
      </w:r>
      <w:r w:rsidR="002636A6" w:rsidRPr="002B723F">
        <w:rPr>
          <w:szCs w:val="22"/>
          <w:lang w:val="it-IT"/>
        </w:rPr>
        <w:t xml:space="preserve"> proposito abbiamo avviato una collaborazione con il </w:t>
      </w:r>
      <w:r w:rsidR="006643B4" w:rsidRPr="002B723F">
        <w:rPr>
          <w:szCs w:val="22"/>
          <w:lang w:val="it-IT"/>
        </w:rPr>
        <w:t>gruppo</w:t>
      </w:r>
      <w:r w:rsidR="008B54BE" w:rsidRPr="002B723F">
        <w:rPr>
          <w:szCs w:val="22"/>
          <w:lang w:val="it-IT"/>
        </w:rPr>
        <w:t xml:space="preserve"> di ricerca</w:t>
      </w:r>
      <w:r w:rsidR="00597A41" w:rsidRPr="002B723F">
        <w:rPr>
          <w:szCs w:val="22"/>
          <w:lang w:val="it-IT"/>
        </w:rPr>
        <w:t xml:space="preserve"> del </w:t>
      </w:r>
      <w:hyperlink r:id="rId15" w:history="1">
        <w:r w:rsidR="00597A41" w:rsidRPr="007C7B7D">
          <w:rPr>
            <w:rStyle w:val="Collegamentoipertestuale"/>
            <w:i/>
            <w:szCs w:val="22"/>
            <w:lang w:val="it-IT"/>
          </w:rPr>
          <w:t>ProgettoRIO</w:t>
        </w:r>
      </w:hyperlink>
      <w:r w:rsidR="00597A41" w:rsidRPr="002B723F">
        <w:rPr>
          <w:szCs w:val="22"/>
          <w:lang w:val="it-IT"/>
        </w:rPr>
        <w:t>,</w:t>
      </w:r>
      <w:r w:rsidR="0034012D" w:rsidRPr="002B723F">
        <w:rPr>
          <w:szCs w:val="22"/>
          <w:lang w:val="it-IT"/>
        </w:rPr>
        <w:t xml:space="preserve"> che si occupa del monitoraggio de</w:t>
      </w:r>
      <w:r w:rsidR="00FE7EA1" w:rsidRPr="002B723F">
        <w:rPr>
          <w:szCs w:val="22"/>
          <w:lang w:val="it-IT"/>
        </w:rPr>
        <w:t xml:space="preserve">lle zone limitrofe </w:t>
      </w:r>
      <w:r w:rsidR="002831C5" w:rsidRPr="002B723F">
        <w:rPr>
          <w:szCs w:val="22"/>
          <w:lang w:val="it-IT"/>
        </w:rPr>
        <w:t>ai corsi d’acqua</w:t>
      </w:r>
      <w:r w:rsidR="00FE7EA1" w:rsidRPr="002B723F">
        <w:rPr>
          <w:szCs w:val="22"/>
          <w:lang w:val="it-IT"/>
        </w:rPr>
        <w:t xml:space="preserve"> disposti lungo il territorio </w:t>
      </w:r>
      <w:r w:rsidR="007E6B30" w:rsidRPr="002B723F">
        <w:rPr>
          <w:szCs w:val="22"/>
          <w:lang w:val="it-IT"/>
        </w:rPr>
        <w:t>anconetano</w:t>
      </w:r>
      <w:r w:rsidR="00733B2D" w:rsidRPr="002B723F">
        <w:rPr>
          <w:szCs w:val="22"/>
          <w:lang w:val="it-IT"/>
        </w:rPr>
        <w:t>.</w:t>
      </w:r>
    </w:p>
    <w:p w14:paraId="3A0109D2" w14:textId="0F5B849A" w:rsidR="003F50D2" w:rsidRDefault="003F50D2">
      <w:pPr>
        <w:rPr>
          <w:sz w:val="24"/>
          <w:szCs w:val="24"/>
          <w:lang w:val="it-IT"/>
        </w:rPr>
      </w:pPr>
      <w:r>
        <w:rPr>
          <w:sz w:val="24"/>
          <w:szCs w:val="24"/>
          <w:lang w:val="it-IT"/>
        </w:rPr>
        <w:br w:type="page"/>
      </w:r>
    </w:p>
    <w:p w14:paraId="23A60C35" w14:textId="74DBA493" w:rsidR="00AA747B" w:rsidRDefault="00AA747B" w:rsidP="000D3149">
      <w:pPr>
        <w:pStyle w:val="Titolo1"/>
        <w:rPr>
          <w:lang w:val="it-IT"/>
        </w:rPr>
      </w:pPr>
      <w:bookmarkStart w:id="8" w:name="_Toc120383573"/>
      <w:bookmarkStart w:id="9" w:name="_Toc123824773"/>
      <w:r>
        <w:rPr>
          <w:lang w:val="it-IT"/>
        </w:rPr>
        <w:lastRenderedPageBreak/>
        <w:t>Raccolta delle informazioni</w:t>
      </w:r>
      <w:bookmarkEnd w:id="8"/>
      <w:bookmarkEnd w:id="9"/>
    </w:p>
    <w:p w14:paraId="6C78519C" w14:textId="4CAA568F" w:rsidR="00AA747B" w:rsidRDefault="002B723F" w:rsidP="008013E4">
      <w:pPr>
        <w:jc w:val="both"/>
        <w:rPr>
          <w:szCs w:val="22"/>
          <w:lang w:val="it-IT"/>
        </w:rPr>
      </w:pPr>
      <w:r w:rsidRPr="00785E28">
        <w:rPr>
          <w:szCs w:val="22"/>
          <w:lang w:val="it-IT"/>
        </w:rPr>
        <w:t xml:space="preserve">La prima </w:t>
      </w:r>
      <w:r w:rsidR="00785E28">
        <w:rPr>
          <w:szCs w:val="22"/>
          <w:lang w:val="it-IT"/>
        </w:rPr>
        <w:t xml:space="preserve">fase del progetto consiste nella raccolta delle informazioni principali riguardo l’azienda in sé e </w:t>
      </w:r>
      <w:r w:rsidR="002D36CD">
        <w:rPr>
          <w:szCs w:val="22"/>
          <w:lang w:val="it-IT"/>
        </w:rPr>
        <w:t>ciò che è necessario alla progettazione della base di dati.</w:t>
      </w:r>
    </w:p>
    <w:p w14:paraId="2AEE61D9" w14:textId="60B57980" w:rsidR="002D36CD" w:rsidRDefault="00E91280" w:rsidP="002D36CD">
      <w:pPr>
        <w:pStyle w:val="Titolo2"/>
        <w:rPr>
          <w:lang w:val="it-IT"/>
        </w:rPr>
      </w:pPr>
      <w:bookmarkStart w:id="10" w:name="_Toc120383574"/>
      <w:bookmarkStart w:id="11" w:name="_Toc123824774"/>
      <w:r>
        <w:rPr>
          <w:lang w:val="it-IT"/>
        </w:rPr>
        <w:t xml:space="preserve">Intervista al </w:t>
      </w:r>
      <w:r w:rsidRPr="007D3A9B">
        <w:rPr>
          <w:lang w:val="it-IT"/>
        </w:rPr>
        <w:t>ProgettoRIO</w:t>
      </w:r>
      <w:bookmarkEnd w:id="10"/>
      <w:bookmarkEnd w:id="11"/>
    </w:p>
    <w:p w14:paraId="0C54FF95" w14:textId="12630507" w:rsidR="002D36CD" w:rsidRDefault="00372A7F" w:rsidP="008013E4">
      <w:pPr>
        <w:jc w:val="both"/>
        <w:rPr>
          <w:szCs w:val="22"/>
          <w:lang w:val="it-IT"/>
        </w:rPr>
      </w:pPr>
      <w:r>
        <w:rPr>
          <w:szCs w:val="22"/>
          <w:lang w:val="it-IT"/>
        </w:rPr>
        <w:t xml:space="preserve">Il 4 novembre 2022 abbiamo intervistato </w:t>
      </w:r>
      <w:r w:rsidR="00A00C8C">
        <w:rPr>
          <w:szCs w:val="22"/>
          <w:lang w:val="it-IT"/>
        </w:rPr>
        <w:t xml:space="preserve">telefonicamente </w:t>
      </w:r>
      <w:r>
        <w:rPr>
          <w:szCs w:val="22"/>
          <w:lang w:val="it-IT"/>
        </w:rPr>
        <w:t xml:space="preserve">l’ingegner Flavio </w:t>
      </w:r>
      <w:r w:rsidR="003A2B74">
        <w:rPr>
          <w:szCs w:val="22"/>
          <w:lang w:val="it-IT"/>
        </w:rPr>
        <w:t>Fal</w:t>
      </w:r>
      <w:r>
        <w:rPr>
          <w:szCs w:val="22"/>
          <w:lang w:val="it-IT"/>
        </w:rPr>
        <w:t xml:space="preserve">cinelli, </w:t>
      </w:r>
      <w:r w:rsidR="009A5073">
        <w:rPr>
          <w:szCs w:val="22"/>
          <w:lang w:val="it-IT"/>
        </w:rPr>
        <w:t xml:space="preserve">direttore e ideatore del </w:t>
      </w:r>
      <w:r w:rsidR="009A5073" w:rsidRPr="00CA1024">
        <w:rPr>
          <w:i/>
          <w:szCs w:val="22"/>
          <w:lang w:val="it-IT"/>
        </w:rPr>
        <w:t>ProgettoRIO</w:t>
      </w:r>
      <w:r w:rsidR="009A5073">
        <w:rPr>
          <w:szCs w:val="22"/>
          <w:lang w:val="it-IT"/>
        </w:rPr>
        <w:t xml:space="preserve">, e amministratore principale delle due aziende che lo sostengono, la </w:t>
      </w:r>
      <w:hyperlink r:id="rId16" w:history="1">
        <w:r w:rsidR="009A5073" w:rsidRPr="00947A7E">
          <w:rPr>
            <w:rStyle w:val="Collegamentoipertestuale"/>
            <w:i/>
            <w:szCs w:val="22"/>
            <w:lang w:val="it-IT"/>
          </w:rPr>
          <w:t>RadioAstroLab</w:t>
        </w:r>
      </w:hyperlink>
      <w:r w:rsidR="009A5073">
        <w:rPr>
          <w:szCs w:val="22"/>
          <w:lang w:val="it-IT"/>
        </w:rPr>
        <w:t xml:space="preserve"> e la </w:t>
      </w:r>
      <w:hyperlink r:id="rId17" w:history="1">
        <w:r w:rsidR="009A5073" w:rsidRPr="00927A87">
          <w:rPr>
            <w:rStyle w:val="Collegamentoipertestuale"/>
            <w:i/>
            <w:szCs w:val="22"/>
            <w:lang w:val="it-IT"/>
          </w:rPr>
          <w:t>Fasar Elettronica</w:t>
        </w:r>
      </w:hyperlink>
      <w:r w:rsidR="009A5073">
        <w:rPr>
          <w:szCs w:val="22"/>
          <w:lang w:val="it-IT"/>
        </w:rPr>
        <w:t>, entrambe di Senigal</w:t>
      </w:r>
      <w:r w:rsidR="008013E4">
        <w:rPr>
          <w:szCs w:val="22"/>
          <w:lang w:val="it-IT"/>
        </w:rPr>
        <w:t>l</w:t>
      </w:r>
      <w:r w:rsidR="009A5073">
        <w:rPr>
          <w:szCs w:val="22"/>
          <w:lang w:val="it-IT"/>
        </w:rPr>
        <w:t>ia</w:t>
      </w:r>
      <w:r w:rsidR="008013E4">
        <w:rPr>
          <w:szCs w:val="22"/>
          <w:lang w:val="it-IT"/>
        </w:rPr>
        <w:t>. Abbiamo condotto tale intervista per ottenere i primi dati utili sia alla conoscenza del progetto e del suo ideatore, sia all’ottenimento dei primi dati utili alla progettazione della base di dati.</w:t>
      </w:r>
    </w:p>
    <w:p w14:paraId="7F21659F" w14:textId="47537096" w:rsidR="00A00C8C" w:rsidRDefault="00A00C8C" w:rsidP="008013E4">
      <w:pPr>
        <w:jc w:val="both"/>
        <w:rPr>
          <w:szCs w:val="22"/>
          <w:lang w:val="it-IT"/>
        </w:rPr>
      </w:pPr>
      <w:r>
        <w:rPr>
          <w:szCs w:val="22"/>
          <w:lang w:val="it-IT"/>
        </w:rPr>
        <w:t>Di seguito è riportata la traccia dei punti salienti dell’intervista, ottenuta tramite registrazione (previo consenso dell’</w:t>
      </w:r>
      <w:r w:rsidR="009E7A05">
        <w:rPr>
          <w:szCs w:val="22"/>
          <w:lang w:val="it-IT"/>
        </w:rPr>
        <w:t>i</w:t>
      </w:r>
      <w:r>
        <w:rPr>
          <w:szCs w:val="22"/>
          <w:lang w:val="it-IT"/>
        </w:rPr>
        <w:t>ng</w:t>
      </w:r>
      <w:r w:rsidR="003D5ED5">
        <w:rPr>
          <w:szCs w:val="22"/>
          <w:lang w:val="it-IT"/>
        </w:rPr>
        <w:t>egner</w:t>
      </w:r>
      <w:r>
        <w:rPr>
          <w:szCs w:val="22"/>
          <w:lang w:val="it-IT"/>
        </w:rPr>
        <w:t xml:space="preserve"> Falcinelli) della telefonata.</w:t>
      </w:r>
    </w:p>
    <w:p w14:paraId="1E45AFFD" w14:textId="090E0E34" w:rsidR="00D05F39" w:rsidRDefault="00D05F39" w:rsidP="008013E4">
      <w:pPr>
        <w:jc w:val="both"/>
        <w:rPr>
          <w:szCs w:val="22"/>
          <w:lang w:val="it-IT"/>
        </w:rPr>
      </w:pPr>
      <w:r>
        <w:rPr>
          <w:szCs w:val="22"/>
          <w:lang w:val="it-IT"/>
        </w:rPr>
        <w:t>[…]</w:t>
      </w:r>
    </w:p>
    <w:p w14:paraId="213ED96C" w14:textId="6EB7D4B6" w:rsidR="00A00C8C" w:rsidRDefault="009D5AFE" w:rsidP="008013E4">
      <w:pPr>
        <w:jc w:val="both"/>
        <w:rPr>
          <w:szCs w:val="22"/>
          <w:lang w:val="it-IT"/>
        </w:rPr>
      </w:pPr>
      <w:r w:rsidRPr="009D5AFE">
        <w:rPr>
          <w:b/>
          <w:szCs w:val="22"/>
          <w:lang w:val="it-IT"/>
        </w:rPr>
        <w:t>Alan</w:t>
      </w:r>
      <w:r>
        <w:rPr>
          <w:szCs w:val="22"/>
          <w:lang w:val="it-IT"/>
        </w:rPr>
        <w:t>:</w:t>
      </w:r>
      <w:r w:rsidRPr="009D5AFE">
        <w:rPr>
          <w:szCs w:val="22"/>
          <w:lang w:val="it-IT"/>
        </w:rPr>
        <w:t xml:space="preserve"> Procedendo con l’intervista, per il lavoro che fate vi basate </w:t>
      </w:r>
      <w:r w:rsidR="00D05F39">
        <w:rPr>
          <w:szCs w:val="22"/>
          <w:lang w:val="it-IT"/>
        </w:rPr>
        <w:t>solo ed esclusivamente</w:t>
      </w:r>
      <w:r w:rsidRPr="009D5AFE">
        <w:rPr>
          <w:szCs w:val="22"/>
          <w:lang w:val="it-IT"/>
        </w:rPr>
        <w:t xml:space="preserve"> sulla lettura dei dati che raccogliete dai sensori oppure vi basate anche su altri mezzi, ad esempio immagini satellitari o dati meteorologici regionali?</w:t>
      </w:r>
    </w:p>
    <w:p w14:paraId="72582D8A" w14:textId="605C3505" w:rsidR="006D7CDF" w:rsidRDefault="006D7CDF" w:rsidP="008013E4">
      <w:pPr>
        <w:jc w:val="both"/>
        <w:rPr>
          <w:i/>
          <w:szCs w:val="22"/>
          <w:lang w:val="it-IT"/>
        </w:rPr>
      </w:pPr>
      <w:r w:rsidRPr="006D7CDF">
        <w:rPr>
          <w:b/>
          <w:szCs w:val="22"/>
          <w:lang w:val="it-IT"/>
        </w:rPr>
        <w:t>Ing</w:t>
      </w:r>
      <w:r>
        <w:rPr>
          <w:szCs w:val="22"/>
          <w:lang w:val="it-IT"/>
        </w:rPr>
        <w:t>.</w:t>
      </w:r>
      <w:r w:rsidR="00D44610">
        <w:rPr>
          <w:b/>
          <w:szCs w:val="22"/>
          <w:lang w:val="it-IT"/>
        </w:rPr>
        <w:t xml:space="preserve"> Falcinelli</w:t>
      </w:r>
      <w:r>
        <w:rPr>
          <w:szCs w:val="22"/>
          <w:lang w:val="it-IT"/>
        </w:rPr>
        <w:t xml:space="preserve">: </w:t>
      </w:r>
      <w:r>
        <w:rPr>
          <w:i/>
          <w:szCs w:val="22"/>
          <w:lang w:val="it-IT"/>
        </w:rPr>
        <w:t>A</w:t>
      </w:r>
      <w:r w:rsidRPr="006D7CDF">
        <w:rPr>
          <w:i/>
          <w:szCs w:val="22"/>
          <w:lang w:val="it-IT"/>
        </w:rPr>
        <w:t>ttualmente si tiene conto in termini generali dei dati meteorologici e dei bollettini emanati dalla Protezione Civile delle Marche, ma non sono utilizzati nella post-elaborazione dei dati acquisti dai nostri sensori</w:t>
      </w:r>
      <w:r>
        <w:rPr>
          <w:i/>
          <w:szCs w:val="22"/>
          <w:lang w:val="it-IT"/>
        </w:rPr>
        <w:t>,</w:t>
      </w:r>
      <w:r w:rsidRPr="006D7CDF">
        <w:rPr>
          <w:i/>
          <w:szCs w:val="22"/>
          <w:lang w:val="it-IT"/>
        </w:rPr>
        <w:t xml:space="preserve"> perché attualmente ci interessa caratterizzare correttamente il funzionamento dei requisiti</w:t>
      </w:r>
      <w:r w:rsidR="001C2788">
        <w:rPr>
          <w:i/>
          <w:szCs w:val="22"/>
          <w:lang w:val="it-IT"/>
        </w:rPr>
        <w:t>.</w:t>
      </w:r>
      <w:r w:rsidRPr="006D7CDF">
        <w:rPr>
          <w:i/>
          <w:szCs w:val="22"/>
          <w:lang w:val="it-IT"/>
        </w:rPr>
        <w:t xml:space="preserve"> </w:t>
      </w:r>
      <w:r w:rsidR="001C2788">
        <w:rPr>
          <w:i/>
          <w:szCs w:val="22"/>
          <w:lang w:val="it-IT"/>
        </w:rPr>
        <w:t>L</w:t>
      </w:r>
      <w:r w:rsidRPr="006D7CDF">
        <w:rPr>
          <w:i/>
          <w:szCs w:val="22"/>
          <w:lang w:val="it-IT"/>
        </w:rPr>
        <w:t>’analisi dell’umidità del terreno</w:t>
      </w:r>
      <w:r w:rsidR="006E5313">
        <w:rPr>
          <w:i/>
          <w:szCs w:val="22"/>
          <w:lang w:val="it-IT"/>
        </w:rPr>
        <w:t xml:space="preserve">, </w:t>
      </w:r>
      <w:r w:rsidR="006E5313" w:rsidRPr="006D7CDF">
        <w:rPr>
          <w:i/>
          <w:szCs w:val="22"/>
          <w:lang w:val="it-IT"/>
        </w:rPr>
        <w:t>della piovosità</w:t>
      </w:r>
      <w:r w:rsidR="00E4240B">
        <w:rPr>
          <w:i/>
          <w:szCs w:val="22"/>
          <w:lang w:val="it-IT"/>
        </w:rPr>
        <w:t>,</w:t>
      </w:r>
      <w:r w:rsidR="006E5313" w:rsidRPr="006D7CDF">
        <w:rPr>
          <w:i/>
          <w:szCs w:val="22"/>
          <w:lang w:val="it-IT"/>
        </w:rPr>
        <w:t xml:space="preserve"> e degli eventi piovosi in scala locale</w:t>
      </w:r>
      <w:r w:rsidRPr="006D7CDF">
        <w:rPr>
          <w:i/>
          <w:szCs w:val="22"/>
          <w:lang w:val="it-IT"/>
        </w:rPr>
        <w:t xml:space="preserve"> è affidata ai </w:t>
      </w:r>
      <w:r w:rsidR="00E4240B">
        <w:rPr>
          <w:i/>
          <w:szCs w:val="22"/>
          <w:lang w:val="it-IT"/>
        </w:rPr>
        <w:t xml:space="preserve">nostri </w:t>
      </w:r>
      <w:r w:rsidRPr="006D7CDF">
        <w:rPr>
          <w:i/>
          <w:szCs w:val="22"/>
          <w:lang w:val="it-IT"/>
        </w:rPr>
        <w:t>sensori</w:t>
      </w:r>
      <w:r w:rsidR="001C2788">
        <w:rPr>
          <w:i/>
          <w:szCs w:val="22"/>
          <w:lang w:val="it-IT"/>
        </w:rPr>
        <w:t>,</w:t>
      </w:r>
      <w:r w:rsidRPr="006D7CDF">
        <w:rPr>
          <w:i/>
          <w:szCs w:val="22"/>
          <w:lang w:val="it-IT"/>
        </w:rPr>
        <w:t xml:space="preserve"> che inviano </w:t>
      </w:r>
      <w:r w:rsidR="00E4240B">
        <w:rPr>
          <w:i/>
          <w:szCs w:val="22"/>
          <w:lang w:val="it-IT"/>
        </w:rPr>
        <w:t xml:space="preserve">i dati ad una sede centrale; ciò avviene principalmente </w:t>
      </w:r>
      <w:r w:rsidRPr="006D7CDF">
        <w:rPr>
          <w:i/>
          <w:szCs w:val="22"/>
          <w:lang w:val="it-IT"/>
        </w:rPr>
        <w:t>a scopo di caratterizzazione. Per avere un confronto diretto tra ciò che viene ottenuto dai nostri sensori e l’altezza del livello idrometrico, sul nostro sito abbiamo</w:t>
      </w:r>
      <w:r w:rsidR="00C816E9">
        <w:rPr>
          <w:i/>
          <w:szCs w:val="22"/>
          <w:lang w:val="it-IT"/>
        </w:rPr>
        <w:t xml:space="preserve"> </w:t>
      </w:r>
      <w:r w:rsidRPr="006D7CDF">
        <w:rPr>
          <w:i/>
          <w:szCs w:val="22"/>
          <w:lang w:val="it-IT"/>
        </w:rPr>
        <w:t xml:space="preserve">messo il valore idrometrico ottenuto dall’asta idrometrica installata dalla regione </w:t>
      </w:r>
      <w:r w:rsidR="00AA274D">
        <w:rPr>
          <w:i/>
          <w:szCs w:val="22"/>
          <w:lang w:val="it-IT"/>
        </w:rPr>
        <w:t>M</w:t>
      </w:r>
      <w:r w:rsidRPr="006D7CDF">
        <w:rPr>
          <w:i/>
          <w:szCs w:val="22"/>
          <w:lang w:val="it-IT"/>
        </w:rPr>
        <w:t>arche sul ponte Bettolelle.</w:t>
      </w:r>
    </w:p>
    <w:p w14:paraId="724961F4" w14:textId="4C01DB6F" w:rsidR="00790D10" w:rsidRDefault="00790D10" w:rsidP="008013E4">
      <w:pPr>
        <w:jc w:val="both"/>
        <w:rPr>
          <w:szCs w:val="22"/>
          <w:lang w:val="it-IT"/>
        </w:rPr>
      </w:pPr>
      <w:r w:rsidRPr="00790D10">
        <w:rPr>
          <w:b/>
          <w:szCs w:val="22"/>
          <w:lang w:val="it-IT"/>
        </w:rPr>
        <w:t>Alan</w:t>
      </w:r>
      <w:r>
        <w:rPr>
          <w:szCs w:val="22"/>
          <w:lang w:val="it-IT"/>
        </w:rPr>
        <w:t>:</w:t>
      </w:r>
      <w:r w:rsidRPr="00790D10">
        <w:rPr>
          <w:szCs w:val="22"/>
          <w:lang w:val="it-IT"/>
        </w:rPr>
        <w:t xml:space="preserve"> </w:t>
      </w:r>
      <w:r w:rsidR="00047371">
        <w:rPr>
          <w:szCs w:val="22"/>
          <w:lang w:val="it-IT"/>
        </w:rPr>
        <w:t>P</w:t>
      </w:r>
      <w:r w:rsidRPr="00790D10">
        <w:rPr>
          <w:szCs w:val="22"/>
          <w:lang w:val="it-IT"/>
        </w:rPr>
        <w:t>er quanto invece riguarda il campionamento dei dati, tramite il sensore mobile (</w:t>
      </w:r>
      <w:r w:rsidR="00830EDA">
        <w:rPr>
          <w:szCs w:val="22"/>
          <w:lang w:val="it-IT"/>
        </w:rPr>
        <w:t>r</w:t>
      </w:r>
      <w:r w:rsidRPr="00790D10">
        <w:rPr>
          <w:szCs w:val="22"/>
          <w:lang w:val="it-IT"/>
        </w:rPr>
        <w:t>adiometro), ogni quanto avviene il campionamento?</w:t>
      </w:r>
    </w:p>
    <w:p w14:paraId="46092463" w14:textId="566BB872" w:rsidR="00790D10" w:rsidRDefault="00D44610" w:rsidP="008013E4">
      <w:pPr>
        <w:jc w:val="both"/>
        <w:rPr>
          <w:i/>
          <w:szCs w:val="22"/>
          <w:lang w:val="it-IT"/>
        </w:rPr>
      </w:pPr>
      <w:r w:rsidRPr="006D7CDF">
        <w:rPr>
          <w:b/>
          <w:szCs w:val="22"/>
          <w:lang w:val="it-IT"/>
        </w:rPr>
        <w:t>Ing</w:t>
      </w:r>
      <w:r>
        <w:rPr>
          <w:szCs w:val="22"/>
          <w:lang w:val="it-IT"/>
        </w:rPr>
        <w:t>.</w:t>
      </w:r>
      <w:r>
        <w:rPr>
          <w:b/>
          <w:szCs w:val="22"/>
          <w:lang w:val="it-IT"/>
        </w:rPr>
        <w:t xml:space="preserve"> Falcinelli</w:t>
      </w:r>
      <w:r w:rsidR="003B6774">
        <w:rPr>
          <w:szCs w:val="22"/>
          <w:lang w:val="it-IT"/>
        </w:rPr>
        <w:t>:</w:t>
      </w:r>
      <w:r w:rsidR="003B6774" w:rsidRPr="003B6774">
        <w:rPr>
          <w:szCs w:val="22"/>
          <w:lang w:val="it-IT"/>
        </w:rPr>
        <w:t xml:space="preserve"> </w:t>
      </w:r>
      <w:r w:rsidR="003B6774">
        <w:rPr>
          <w:i/>
          <w:szCs w:val="22"/>
          <w:lang w:val="it-IT"/>
        </w:rPr>
        <w:t>A</w:t>
      </w:r>
      <w:r w:rsidR="003B6774" w:rsidRPr="003B6774">
        <w:rPr>
          <w:i/>
          <w:szCs w:val="22"/>
          <w:lang w:val="it-IT"/>
        </w:rPr>
        <w:t xml:space="preserve"> causa dell’impossibilità di fare un’installazione permanente nel fiume (per via di autorizzazioni regionali e varie burocrazie) il campionamento viene effettuato ogni giorno e per pochi minuti, spesso nelle ore centrali della giornata. I collaboratori si recano nel luogo interessato, posizionano gli strumenti (alimentati a batteria), li azionano, acquisiscono i dati per circa 30 minuti e poi vengono rimossi.</w:t>
      </w:r>
    </w:p>
    <w:p w14:paraId="69B921DA" w14:textId="7A4869C8" w:rsidR="00E8090B" w:rsidRDefault="00E8090B" w:rsidP="008013E4">
      <w:pPr>
        <w:jc w:val="both"/>
        <w:rPr>
          <w:szCs w:val="22"/>
          <w:lang w:val="it-IT"/>
        </w:rPr>
      </w:pPr>
      <w:r w:rsidRPr="00E8090B">
        <w:rPr>
          <w:b/>
          <w:szCs w:val="22"/>
          <w:lang w:val="it-IT"/>
        </w:rPr>
        <w:t>Alan</w:t>
      </w:r>
      <w:r>
        <w:rPr>
          <w:b/>
          <w:szCs w:val="22"/>
          <w:lang w:val="it-IT"/>
        </w:rPr>
        <w:t>:</w:t>
      </w:r>
      <w:r>
        <w:rPr>
          <w:szCs w:val="22"/>
          <w:lang w:val="it-IT"/>
        </w:rPr>
        <w:t xml:space="preserve"> </w:t>
      </w:r>
      <w:r w:rsidR="00047371">
        <w:rPr>
          <w:szCs w:val="22"/>
          <w:lang w:val="it-IT"/>
        </w:rPr>
        <w:t>C</w:t>
      </w:r>
      <w:r w:rsidRPr="00E8090B">
        <w:rPr>
          <w:szCs w:val="22"/>
          <w:lang w:val="it-IT"/>
        </w:rPr>
        <w:t>ollaborate in qualche modo con la Protezione Civile?</w:t>
      </w:r>
    </w:p>
    <w:p w14:paraId="277E0F54" w14:textId="212A54B3" w:rsidR="00E8090B" w:rsidRDefault="00D44610" w:rsidP="008013E4">
      <w:pPr>
        <w:jc w:val="both"/>
        <w:rPr>
          <w:i/>
          <w:szCs w:val="22"/>
          <w:lang w:val="it-IT"/>
        </w:rPr>
      </w:pPr>
      <w:r w:rsidRPr="006D7CDF">
        <w:rPr>
          <w:b/>
          <w:szCs w:val="22"/>
          <w:lang w:val="it-IT"/>
        </w:rPr>
        <w:t>Ing</w:t>
      </w:r>
      <w:r>
        <w:rPr>
          <w:szCs w:val="22"/>
          <w:lang w:val="it-IT"/>
        </w:rPr>
        <w:t>.</w:t>
      </w:r>
      <w:r>
        <w:rPr>
          <w:b/>
          <w:szCs w:val="22"/>
          <w:lang w:val="it-IT"/>
        </w:rPr>
        <w:t xml:space="preserve"> Falcinelli</w:t>
      </w:r>
      <w:r w:rsidR="00A7124F">
        <w:rPr>
          <w:b/>
          <w:szCs w:val="22"/>
          <w:lang w:val="it-IT"/>
        </w:rPr>
        <w:t>:</w:t>
      </w:r>
      <w:r w:rsidR="00A7124F">
        <w:rPr>
          <w:szCs w:val="22"/>
          <w:lang w:val="it-IT"/>
        </w:rPr>
        <w:t xml:space="preserve"> </w:t>
      </w:r>
      <w:r w:rsidR="00A7124F" w:rsidRPr="00A7124F">
        <w:rPr>
          <w:i/>
          <w:szCs w:val="22"/>
          <w:lang w:val="it-IT"/>
        </w:rPr>
        <w:t xml:space="preserve">Abbiamo partecipato ad alcune riunioni in cui erano presenti anche </w:t>
      </w:r>
      <w:r w:rsidR="00A7124F">
        <w:rPr>
          <w:i/>
          <w:szCs w:val="22"/>
          <w:lang w:val="it-IT"/>
        </w:rPr>
        <w:t xml:space="preserve">la Protezione Civile e </w:t>
      </w:r>
      <w:r w:rsidR="00A7124F" w:rsidRPr="00A7124F">
        <w:rPr>
          <w:i/>
          <w:szCs w:val="22"/>
          <w:lang w:val="it-IT"/>
        </w:rPr>
        <w:t>l’Università Politecnica delle Marche</w:t>
      </w:r>
      <w:r w:rsidR="00A7124F">
        <w:rPr>
          <w:i/>
          <w:szCs w:val="22"/>
          <w:lang w:val="it-IT"/>
        </w:rPr>
        <w:t xml:space="preserve">, </w:t>
      </w:r>
      <w:r w:rsidR="006840B2">
        <w:rPr>
          <w:i/>
          <w:szCs w:val="22"/>
          <w:lang w:val="it-IT"/>
        </w:rPr>
        <w:t xml:space="preserve">ed </w:t>
      </w:r>
      <w:r w:rsidR="00A7124F">
        <w:rPr>
          <w:i/>
          <w:szCs w:val="22"/>
          <w:lang w:val="it-IT"/>
        </w:rPr>
        <w:t xml:space="preserve">in particolar modo </w:t>
      </w:r>
      <w:r w:rsidR="0059268E">
        <w:rPr>
          <w:i/>
          <w:szCs w:val="22"/>
          <w:lang w:val="it-IT"/>
        </w:rPr>
        <w:t xml:space="preserve">il professor </w:t>
      </w:r>
      <w:r w:rsidR="00E40E9C">
        <w:rPr>
          <w:i/>
          <w:szCs w:val="22"/>
          <w:lang w:val="it-IT"/>
        </w:rPr>
        <w:t>Brocchini</w:t>
      </w:r>
      <w:r w:rsidR="0059268E">
        <w:rPr>
          <w:i/>
          <w:szCs w:val="22"/>
          <w:lang w:val="it-IT"/>
        </w:rPr>
        <w:t>.</w:t>
      </w:r>
      <w:r w:rsidR="00A7124F" w:rsidRPr="00A7124F">
        <w:rPr>
          <w:i/>
          <w:szCs w:val="22"/>
          <w:lang w:val="it-IT"/>
        </w:rPr>
        <w:t xml:space="preserve"> </w:t>
      </w:r>
      <w:r w:rsidR="0059268E">
        <w:rPr>
          <w:i/>
          <w:szCs w:val="22"/>
          <w:lang w:val="it-IT"/>
        </w:rPr>
        <w:t>L</w:t>
      </w:r>
      <w:r w:rsidR="00A7124F" w:rsidRPr="00A7124F">
        <w:rPr>
          <w:i/>
          <w:szCs w:val="22"/>
          <w:lang w:val="it-IT"/>
        </w:rPr>
        <w:t xml:space="preserve">a Protezione Civile è a conoscenza del nostro progetto e lo sta attenzionando, </w:t>
      </w:r>
      <w:r w:rsidR="00A7124F" w:rsidRPr="00A7124F">
        <w:rPr>
          <w:i/>
          <w:szCs w:val="22"/>
          <w:lang w:val="it-IT"/>
        </w:rPr>
        <w:lastRenderedPageBreak/>
        <w:t>anche se ancora non possono utilizzare i nostri dati, questo perché devono essere consolidati nel corso del tempo.</w:t>
      </w:r>
    </w:p>
    <w:p w14:paraId="28F70B09" w14:textId="69097F7E" w:rsidR="004D15E2" w:rsidRPr="00790D10" w:rsidRDefault="00FF2DBE" w:rsidP="008013E4">
      <w:pPr>
        <w:jc w:val="both"/>
        <w:rPr>
          <w:szCs w:val="22"/>
          <w:lang w:val="it-IT"/>
        </w:rPr>
      </w:pPr>
      <w:r w:rsidRPr="00FF2DBE">
        <w:rPr>
          <w:b/>
          <w:szCs w:val="22"/>
          <w:lang w:val="it-IT"/>
        </w:rPr>
        <w:t>Alan</w:t>
      </w:r>
      <w:r>
        <w:rPr>
          <w:szCs w:val="22"/>
          <w:lang w:val="it-IT"/>
        </w:rPr>
        <w:t>: R</w:t>
      </w:r>
      <w:r w:rsidRPr="00FF2DBE">
        <w:rPr>
          <w:szCs w:val="22"/>
          <w:lang w:val="it-IT"/>
        </w:rPr>
        <w:t xml:space="preserve">imanendo sempre </w:t>
      </w:r>
      <w:r>
        <w:rPr>
          <w:szCs w:val="22"/>
          <w:lang w:val="it-IT"/>
        </w:rPr>
        <w:t xml:space="preserve">in </w:t>
      </w:r>
      <w:r w:rsidRPr="00FF2DBE">
        <w:rPr>
          <w:szCs w:val="22"/>
          <w:lang w:val="it-IT"/>
        </w:rPr>
        <w:t>tema, quali istituti privati/pubblici vi sono dietro il controllo idro</w:t>
      </w:r>
      <w:r w:rsidR="00483EE7">
        <w:rPr>
          <w:szCs w:val="22"/>
          <w:lang w:val="it-IT"/>
        </w:rPr>
        <w:t>-</w:t>
      </w:r>
      <w:r w:rsidRPr="00FF2DBE">
        <w:rPr>
          <w:szCs w:val="22"/>
          <w:lang w:val="it-IT"/>
        </w:rPr>
        <w:t>geologico del territorio? E chi stabilisce le soglie minime di intervento?</w:t>
      </w:r>
    </w:p>
    <w:p w14:paraId="44F6739E" w14:textId="2DE39A5B" w:rsidR="00D751EC" w:rsidRPr="00357253" w:rsidRDefault="00AB1892" w:rsidP="008013E4">
      <w:pPr>
        <w:jc w:val="both"/>
        <w:rPr>
          <w:i/>
          <w:szCs w:val="22"/>
          <w:lang w:val="it-IT"/>
        </w:rPr>
      </w:pPr>
      <w:r w:rsidRPr="006D7CDF">
        <w:rPr>
          <w:b/>
          <w:szCs w:val="22"/>
          <w:lang w:val="it-IT"/>
        </w:rPr>
        <w:t>Ing</w:t>
      </w:r>
      <w:r>
        <w:rPr>
          <w:szCs w:val="22"/>
          <w:lang w:val="it-IT"/>
        </w:rPr>
        <w:t>.</w:t>
      </w:r>
      <w:r>
        <w:rPr>
          <w:b/>
          <w:szCs w:val="22"/>
          <w:lang w:val="it-IT"/>
        </w:rPr>
        <w:t xml:space="preserve"> Falcinelli</w:t>
      </w:r>
      <w:r w:rsidR="00D751EC">
        <w:rPr>
          <w:szCs w:val="22"/>
          <w:lang w:val="it-IT"/>
        </w:rPr>
        <w:t xml:space="preserve">: </w:t>
      </w:r>
      <w:r w:rsidR="00357253">
        <w:rPr>
          <w:i/>
          <w:szCs w:val="22"/>
          <w:lang w:val="it-IT"/>
        </w:rPr>
        <w:t>D</w:t>
      </w:r>
      <w:r w:rsidR="00357253" w:rsidRPr="00357253">
        <w:rPr>
          <w:i/>
          <w:szCs w:val="22"/>
          <w:lang w:val="it-IT"/>
        </w:rPr>
        <w:t xml:space="preserve">a quel che so, è la </w:t>
      </w:r>
      <w:r w:rsidR="0073784A">
        <w:rPr>
          <w:i/>
          <w:szCs w:val="22"/>
          <w:lang w:val="it-IT"/>
        </w:rPr>
        <w:t>P</w:t>
      </w:r>
      <w:r w:rsidR="00357253" w:rsidRPr="00357253">
        <w:rPr>
          <w:i/>
          <w:szCs w:val="22"/>
          <w:lang w:val="it-IT"/>
        </w:rPr>
        <w:t xml:space="preserve">rotezione </w:t>
      </w:r>
      <w:r w:rsidR="0073784A">
        <w:rPr>
          <w:i/>
          <w:szCs w:val="22"/>
          <w:lang w:val="it-IT"/>
        </w:rPr>
        <w:t>C</w:t>
      </w:r>
      <w:r w:rsidR="00357253" w:rsidRPr="00357253">
        <w:rPr>
          <w:i/>
          <w:szCs w:val="22"/>
          <w:lang w:val="it-IT"/>
        </w:rPr>
        <w:t xml:space="preserve">ivile l’organo che emette gli allarmi e le allerte che consentono alle amministrazioni comunali di operare. </w:t>
      </w:r>
      <w:r w:rsidR="00687956">
        <w:rPr>
          <w:i/>
          <w:szCs w:val="22"/>
          <w:lang w:val="it-IT"/>
        </w:rPr>
        <w:t>V</w:t>
      </w:r>
      <w:r w:rsidR="00357253" w:rsidRPr="00357253">
        <w:rPr>
          <w:i/>
          <w:szCs w:val="22"/>
          <w:lang w:val="it-IT"/>
        </w:rPr>
        <w:t xml:space="preserve">i è nei pressi di Ancona una centrale di monitoraggio di tutte le aste fluviali. </w:t>
      </w:r>
      <w:r w:rsidR="002113CC">
        <w:rPr>
          <w:i/>
          <w:szCs w:val="22"/>
          <w:lang w:val="it-IT"/>
        </w:rPr>
        <w:t>L</w:t>
      </w:r>
      <w:r w:rsidR="00357253" w:rsidRPr="00357253">
        <w:rPr>
          <w:i/>
          <w:szCs w:val="22"/>
          <w:lang w:val="it-IT"/>
        </w:rPr>
        <w:t xml:space="preserve">a gestione del patrimonio idrico è invece affidata alla </w:t>
      </w:r>
      <w:r w:rsidR="002113CC">
        <w:rPr>
          <w:i/>
          <w:szCs w:val="22"/>
          <w:lang w:val="it-IT"/>
        </w:rPr>
        <w:t>R</w:t>
      </w:r>
      <w:r w:rsidR="00357253" w:rsidRPr="00357253">
        <w:rPr>
          <w:i/>
          <w:szCs w:val="22"/>
          <w:lang w:val="it-IT"/>
        </w:rPr>
        <w:t>egione</w:t>
      </w:r>
      <w:r w:rsidR="00BB52A6">
        <w:rPr>
          <w:i/>
          <w:szCs w:val="22"/>
          <w:lang w:val="it-IT"/>
        </w:rPr>
        <w:t>:</w:t>
      </w:r>
      <w:r w:rsidR="00357253" w:rsidRPr="00357253">
        <w:rPr>
          <w:i/>
          <w:szCs w:val="22"/>
          <w:lang w:val="it-IT"/>
        </w:rPr>
        <w:t xml:space="preserve"> </w:t>
      </w:r>
      <w:r w:rsidR="00D059ED">
        <w:rPr>
          <w:i/>
          <w:szCs w:val="22"/>
          <w:lang w:val="it-IT"/>
        </w:rPr>
        <w:t>mette a disposizione</w:t>
      </w:r>
      <w:r w:rsidR="00357253" w:rsidRPr="00357253">
        <w:rPr>
          <w:i/>
          <w:szCs w:val="22"/>
          <w:lang w:val="it-IT"/>
        </w:rPr>
        <w:t xml:space="preserve"> la strumentazione necessaria, che viene impiegata dalla protezione civile</w:t>
      </w:r>
      <w:r w:rsidR="00613F13">
        <w:rPr>
          <w:i/>
          <w:szCs w:val="22"/>
          <w:lang w:val="it-IT"/>
        </w:rPr>
        <w:t>, che si preoccupano di</w:t>
      </w:r>
      <w:r w:rsidR="00357253" w:rsidRPr="00357253">
        <w:rPr>
          <w:i/>
          <w:szCs w:val="22"/>
          <w:lang w:val="it-IT"/>
        </w:rPr>
        <w:t xml:space="preserve"> fornire, nel caso sia necessario, bollettini e allerte.</w:t>
      </w:r>
    </w:p>
    <w:p w14:paraId="4F30D576" w14:textId="77777777" w:rsidR="007F54BB" w:rsidRDefault="007F54BB" w:rsidP="007F54BB">
      <w:pPr>
        <w:jc w:val="both"/>
        <w:rPr>
          <w:szCs w:val="22"/>
          <w:lang w:val="it-IT"/>
        </w:rPr>
      </w:pPr>
      <w:r w:rsidRPr="007F54BB">
        <w:rPr>
          <w:b/>
          <w:szCs w:val="22"/>
          <w:lang w:val="it-IT"/>
        </w:rPr>
        <w:t>Alan</w:t>
      </w:r>
      <w:r>
        <w:rPr>
          <w:szCs w:val="22"/>
          <w:lang w:val="it-IT"/>
        </w:rPr>
        <w:t xml:space="preserve">: </w:t>
      </w:r>
      <w:r w:rsidRPr="007F54BB">
        <w:rPr>
          <w:szCs w:val="22"/>
          <w:lang w:val="it-IT"/>
        </w:rPr>
        <w:t>Per quanto riguarda la stazione fissa automatica di cui ci aveva parlato precedentemente, quali sensori dovrebbero comporla, oltre ai radiometri a microonde?</w:t>
      </w:r>
    </w:p>
    <w:p w14:paraId="13A6E8CC" w14:textId="1BA5420D" w:rsidR="00346D08"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7F54BB">
        <w:rPr>
          <w:szCs w:val="22"/>
          <w:lang w:val="it-IT"/>
        </w:rPr>
        <w:t xml:space="preserve">: </w:t>
      </w:r>
      <w:r w:rsidR="00346D08" w:rsidRPr="00346D08">
        <w:rPr>
          <w:i/>
          <w:szCs w:val="22"/>
          <w:lang w:val="it-IT"/>
        </w:rPr>
        <w:t>Noi stiamo progettando e fornendo l’installazione, a scopo dimostrativo, di questa nostra rete di sensori, che usa come punto di partenza radiometri a microonde che guardano il bacino fluviale e registrano l’ammontare di acqua presente, e altri radiometri, che controllano l’atmosfera e registrano l‘intensità e l’evoluzione degli eventi atmosferici (ad esempio le piogge). Questi nostri sensori sarebbero attivi 24 ore su 24 e comunicherebbero ad una stazione radio (per adesso tramite GPRS) che si occupa di raccogliere tutti i dati registrati e di elaborarli.</w:t>
      </w:r>
    </w:p>
    <w:p w14:paraId="242B7674" w14:textId="6BF21F54" w:rsidR="00346D08" w:rsidRDefault="00346D08" w:rsidP="007F54BB">
      <w:pPr>
        <w:jc w:val="both"/>
        <w:rPr>
          <w:szCs w:val="22"/>
          <w:lang w:val="it-IT"/>
        </w:rPr>
      </w:pPr>
      <w:r w:rsidRPr="00346D08">
        <w:rPr>
          <w:b/>
          <w:szCs w:val="22"/>
          <w:lang w:val="it-IT"/>
        </w:rPr>
        <w:t>Alan</w:t>
      </w:r>
      <w:r>
        <w:rPr>
          <w:szCs w:val="22"/>
          <w:lang w:val="it-IT"/>
        </w:rPr>
        <w:t xml:space="preserve">: </w:t>
      </w:r>
      <w:r w:rsidRPr="00346D08">
        <w:rPr>
          <w:szCs w:val="22"/>
          <w:lang w:val="it-IT"/>
        </w:rPr>
        <w:t>Inoltre, i sensori come dovrebbero essere dislocati sul territorio per garantire una prevenzione efficiente e funzionale?</w:t>
      </w:r>
    </w:p>
    <w:p w14:paraId="49CE4947" w14:textId="5FD6BD8E" w:rsidR="00350A25"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346D08">
        <w:rPr>
          <w:szCs w:val="22"/>
          <w:lang w:val="it-IT"/>
        </w:rPr>
        <w:t xml:space="preserve">: </w:t>
      </w:r>
      <w:r w:rsidR="00350A25" w:rsidRPr="00350A25">
        <w:rPr>
          <w:i/>
          <w:szCs w:val="22"/>
          <w:lang w:val="it-IT"/>
        </w:rPr>
        <w:t xml:space="preserve">Per ogni postazione abbiamo un sensore che monitora il bacino fluviale e che misura la dinamica del corso d’acqua, e un altro sensore che guarda l’atmosfera per stimare l’ammontare delle precipitazioni locali. Idealmente sarebbero disposti lungo il percorso del fiume Misa, vicino alla sorgente (zona di Arcevia) e in altri comuni bagnati, come Serra de’ Conti e Barbara. Inoltre, volevamo fare l’osservazione anche del Nevola, l’affluente principale del Misa, pensando quindi di installarli anche verso Corinaldo e Castelleone. Un’altra zona dove sarebbe interessante installare la nostra rete di monitoraggio sarebbe Brugnetto - Bettolelle, dove si congiungono il Misa e il Nevola. Questa piccola rete </w:t>
      </w:r>
      <w:r w:rsidR="0029419C">
        <w:rPr>
          <w:i/>
          <w:szCs w:val="22"/>
          <w:lang w:val="it-IT"/>
        </w:rPr>
        <w:t xml:space="preserve">composta </w:t>
      </w:r>
      <w:r w:rsidR="00350A25" w:rsidRPr="00350A25">
        <w:rPr>
          <w:i/>
          <w:szCs w:val="22"/>
          <w:lang w:val="it-IT"/>
        </w:rPr>
        <w:t>di 5</w:t>
      </w:r>
      <w:r w:rsidR="0029419C">
        <w:rPr>
          <w:i/>
          <w:szCs w:val="22"/>
          <w:lang w:val="it-IT"/>
        </w:rPr>
        <w:t>-</w:t>
      </w:r>
      <w:r w:rsidR="00350A25" w:rsidRPr="00350A25">
        <w:rPr>
          <w:i/>
          <w:szCs w:val="22"/>
          <w:lang w:val="it-IT"/>
        </w:rPr>
        <w:t>10 sensori sarebbe collocata idealmente in questi luoghi, e che verrebbero messi ad un’altezza che impedisca ai nostri sensori di essere sommersi in caso di piena.</w:t>
      </w:r>
    </w:p>
    <w:p w14:paraId="4D914226" w14:textId="77777777" w:rsidR="0050090E" w:rsidRDefault="0050090E" w:rsidP="007F54BB">
      <w:pPr>
        <w:jc w:val="both"/>
        <w:rPr>
          <w:szCs w:val="22"/>
          <w:lang w:val="it-IT"/>
        </w:rPr>
      </w:pPr>
      <w:r w:rsidRPr="0050090E">
        <w:rPr>
          <w:b/>
          <w:szCs w:val="22"/>
          <w:lang w:val="it-IT"/>
        </w:rPr>
        <w:t>Federico</w:t>
      </w:r>
      <w:r>
        <w:rPr>
          <w:szCs w:val="22"/>
          <w:lang w:val="it-IT"/>
        </w:rPr>
        <w:t xml:space="preserve">: </w:t>
      </w:r>
      <w:r w:rsidRPr="0050090E">
        <w:rPr>
          <w:szCs w:val="22"/>
          <w:lang w:val="it-IT"/>
        </w:rPr>
        <w:t>In quante persone siete coinvolte in questo progetto e quali ruoli ricoprono queste persone?</w:t>
      </w:r>
    </w:p>
    <w:p w14:paraId="26B377FA" w14:textId="5713BE5C" w:rsidR="00236FDA"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50090E">
        <w:rPr>
          <w:b/>
          <w:szCs w:val="22"/>
          <w:lang w:val="it-IT"/>
        </w:rPr>
        <w:t>:</w:t>
      </w:r>
      <w:r w:rsidR="0050090E">
        <w:rPr>
          <w:i/>
          <w:szCs w:val="22"/>
          <w:lang w:val="it-IT"/>
        </w:rPr>
        <w:t xml:space="preserve"> </w:t>
      </w:r>
      <w:r w:rsidR="0050090E" w:rsidRPr="0050090E">
        <w:rPr>
          <w:i/>
          <w:szCs w:val="22"/>
          <w:lang w:val="it-IT"/>
        </w:rPr>
        <w:t xml:space="preserve">Questo progetto è finanziato da due piccole aziende delle quali sono amministratore, una è RadioAstroLab e l’altra è Fasar Elettronica. Sono due aziende composte complessivamente da una ventina di persone, che si occupano di elettronica ed ingegnerizzazione e sviluppo di applicazioni elettroniche. La progettazione e la teoria del funzionamento è stata a cura del sottoscritto per la maggior parte delle parti hardware e firmware, coadiuvato da un collega ingegnere che si occupa di alcune parti firmware e </w:t>
      </w:r>
      <w:r w:rsidR="0050090E" w:rsidRPr="0050090E">
        <w:rPr>
          <w:i/>
          <w:szCs w:val="22"/>
          <w:lang w:val="it-IT"/>
        </w:rPr>
        <w:lastRenderedPageBreak/>
        <w:t>soprattutto della gestione della rete dati via radio che facciamo internamente; l’industrializzazione è stata a cura di un mio socio che è un perito elettronico, e un altro perito elettronico che si è occupato della progettazione dettagliata delle parti fisiche.</w:t>
      </w:r>
    </w:p>
    <w:p w14:paraId="27B79EAA" w14:textId="10D98A72" w:rsidR="00236FDA" w:rsidRDefault="00236FDA" w:rsidP="007F54BB">
      <w:pPr>
        <w:jc w:val="both"/>
        <w:rPr>
          <w:szCs w:val="22"/>
          <w:lang w:val="it-IT"/>
        </w:rPr>
      </w:pPr>
      <w:r w:rsidRPr="00236FDA">
        <w:rPr>
          <w:b/>
          <w:szCs w:val="22"/>
          <w:lang w:val="it-IT"/>
        </w:rPr>
        <w:t>Federico</w:t>
      </w:r>
      <w:r>
        <w:rPr>
          <w:szCs w:val="22"/>
          <w:lang w:val="it-IT"/>
        </w:rPr>
        <w:t xml:space="preserve">: </w:t>
      </w:r>
      <w:r w:rsidRPr="00236FDA">
        <w:rPr>
          <w:szCs w:val="22"/>
          <w:lang w:val="it-IT"/>
        </w:rPr>
        <w:t>Inoltre</w:t>
      </w:r>
      <w:r w:rsidR="00483EE7">
        <w:rPr>
          <w:szCs w:val="22"/>
          <w:lang w:val="it-IT"/>
        </w:rPr>
        <w:t>,</w:t>
      </w:r>
      <w:r w:rsidRPr="00236FDA">
        <w:rPr>
          <w:szCs w:val="22"/>
          <w:lang w:val="it-IT"/>
        </w:rPr>
        <w:t xml:space="preserve"> volevo </w:t>
      </w:r>
      <w:r>
        <w:rPr>
          <w:szCs w:val="22"/>
          <w:lang w:val="it-IT"/>
        </w:rPr>
        <w:t>chiederle</w:t>
      </w:r>
      <w:r w:rsidRPr="00236FDA">
        <w:rPr>
          <w:szCs w:val="22"/>
          <w:lang w:val="it-IT"/>
        </w:rPr>
        <w:t xml:space="preserve"> alcuni dettagli sugli i</w:t>
      </w:r>
      <w:r w:rsidR="00166832">
        <w:rPr>
          <w:szCs w:val="22"/>
          <w:lang w:val="it-IT"/>
        </w:rPr>
        <w:t>d</w:t>
      </w:r>
      <w:r w:rsidRPr="00236FDA">
        <w:rPr>
          <w:szCs w:val="22"/>
          <w:lang w:val="it-IT"/>
        </w:rPr>
        <w:t xml:space="preserve">rometri che utilizzate e dei </w:t>
      </w:r>
      <w:r w:rsidR="00773FA3">
        <w:rPr>
          <w:szCs w:val="22"/>
          <w:lang w:val="it-IT"/>
        </w:rPr>
        <w:t xml:space="preserve">relativi </w:t>
      </w:r>
      <w:r w:rsidRPr="00236FDA">
        <w:rPr>
          <w:szCs w:val="22"/>
          <w:lang w:val="it-IT"/>
        </w:rPr>
        <w:t>range di misura e dei sensori che usate nelle vostre installazioni.</w:t>
      </w:r>
    </w:p>
    <w:p w14:paraId="514B3FAA" w14:textId="3D509292" w:rsidR="00AE7876"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AE7876">
        <w:rPr>
          <w:szCs w:val="22"/>
          <w:lang w:val="it-IT"/>
        </w:rPr>
        <w:t xml:space="preserve">: </w:t>
      </w:r>
      <w:r w:rsidR="00AE7876" w:rsidRPr="00AE7876">
        <w:rPr>
          <w:i/>
          <w:szCs w:val="22"/>
          <w:lang w:val="it-IT"/>
        </w:rPr>
        <w:t>Noi non usiamo idrometri standard, quelli sono strumenti già consolidati e validi, ma solo i nostri sensori a microonde che misurano la presenza di acqua dalla distanza; volendo si possono integrare pluviometri ed idrometri standard insieme ai nostri strumenti, ma a questo punto il nostro obbiettivo è caratterizzare il comportamento dei nostri radiometri, che tra l’altro possono essere installati in posizioni più sicure rispetto ad idrometri tradizionali, che invece rischierebbero, in caso di piena, di essere sommersi dall’acqua.</w:t>
      </w:r>
    </w:p>
    <w:p w14:paraId="639B50EA" w14:textId="77777777" w:rsidR="00AE7876" w:rsidRDefault="00AE7876" w:rsidP="007F54BB">
      <w:pPr>
        <w:jc w:val="both"/>
        <w:rPr>
          <w:szCs w:val="22"/>
          <w:lang w:val="it-IT"/>
        </w:rPr>
      </w:pPr>
      <w:r w:rsidRPr="00AE7876">
        <w:rPr>
          <w:b/>
          <w:szCs w:val="22"/>
          <w:lang w:val="it-IT"/>
        </w:rPr>
        <w:t>Federico</w:t>
      </w:r>
      <w:r>
        <w:rPr>
          <w:szCs w:val="22"/>
          <w:lang w:val="it-IT"/>
        </w:rPr>
        <w:t xml:space="preserve">: </w:t>
      </w:r>
      <w:r w:rsidRPr="00AE7876">
        <w:rPr>
          <w:szCs w:val="22"/>
          <w:lang w:val="it-IT"/>
        </w:rPr>
        <w:t xml:space="preserve">Consultando il sito RadioAstroLab, </w:t>
      </w:r>
      <w:r>
        <w:rPr>
          <w:szCs w:val="22"/>
          <w:lang w:val="it-IT"/>
        </w:rPr>
        <w:t>sono venuto a conoscenza di</w:t>
      </w:r>
      <w:r w:rsidRPr="00AE7876">
        <w:rPr>
          <w:szCs w:val="22"/>
          <w:lang w:val="it-IT"/>
        </w:rPr>
        <w:t xml:space="preserve"> </w:t>
      </w:r>
      <w:r w:rsidRPr="00AE7876">
        <w:rPr>
          <w:i/>
          <w:szCs w:val="22"/>
          <w:lang w:val="it-IT"/>
        </w:rPr>
        <w:t>RALtropo</w:t>
      </w:r>
      <w:r w:rsidRPr="00AE7876">
        <w:rPr>
          <w:szCs w:val="22"/>
          <w:lang w:val="it-IT"/>
        </w:rPr>
        <w:t>: questo radiometro è un’installazione fissa oppure può spostarsi nelle varie località?</w:t>
      </w:r>
    </w:p>
    <w:p w14:paraId="4B763DDD" w14:textId="443EEE81" w:rsidR="007D72AC"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AE7876">
        <w:rPr>
          <w:szCs w:val="22"/>
          <w:lang w:val="it-IT"/>
        </w:rPr>
        <w:t xml:space="preserve">: </w:t>
      </w:r>
      <w:r w:rsidR="007D72AC" w:rsidRPr="007D72AC">
        <w:rPr>
          <w:i/>
          <w:szCs w:val="22"/>
          <w:lang w:val="it-IT"/>
        </w:rPr>
        <w:t>È uno strumento radiometrico che permette di monitorare l’atmosfera e il bacino fluviale; generalmente è fisso, ma può essere posizionata insieme agli strumenti che monitorano il terreno per fare osservazioni locali.</w:t>
      </w:r>
    </w:p>
    <w:p w14:paraId="3B57537B" w14:textId="77777777" w:rsidR="00095CE9" w:rsidRDefault="00095CE9" w:rsidP="007F54BB">
      <w:pPr>
        <w:jc w:val="both"/>
        <w:rPr>
          <w:szCs w:val="22"/>
          <w:lang w:val="it-IT"/>
        </w:rPr>
      </w:pPr>
      <w:r w:rsidRPr="00095CE9">
        <w:rPr>
          <w:b/>
          <w:szCs w:val="22"/>
          <w:lang w:val="it-IT"/>
        </w:rPr>
        <w:t>Federico</w:t>
      </w:r>
      <w:r>
        <w:rPr>
          <w:szCs w:val="22"/>
          <w:lang w:val="it-IT"/>
        </w:rPr>
        <w:t xml:space="preserve">: </w:t>
      </w:r>
      <w:r w:rsidRPr="00095CE9">
        <w:rPr>
          <w:szCs w:val="22"/>
          <w:lang w:val="it-IT"/>
        </w:rPr>
        <w:t>Riguardo alla modalità con cui stimate la portata dell’acqua in un bacino fluviale, quali valori o condizioni usate per considerare un’eventuale situazione di pericolo?</w:t>
      </w:r>
    </w:p>
    <w:p w14:paraId="57A3F0F1" w14:textId="2B645C8A" w:rsidR="000E5C04" w:rsidRDefault="00AB1892" w:rsidP="007F54BB">
      <w:pPr>
        <w:jc w:val="both"/>
        <w:rPr>
          <w:i/>
          <w:szCs w:val="22"/>
          <w:lang w:val="it-IT"/>
        </w:rPr>
      </w:pPr>
      <w:r w:rsidRPr="006D7CDF">
        <w:rPr>
          <w:b/>
          <w:szCs w:val="22"/>
          <w:lang w:val="it-IT"/>
        </w:rPr>
        <w:t>Ing</w:t>
      </w:r>
      <w:r>
        <w:rPr>
          <w:szCs w:val="22"/>
          <w:lang w:val="it-IT"/>
        </w:rPr>
        <w:t>.</w:t>
      </w:r>
      <w:r>
        <w:rPr>
          <w:b/>
          <w:szCs w:val="22"/>
          <w:lang w:val="it-IT"/>
        </w:rPr>
        <w:t xml:space="preserve"> Falcinelli</w:t>
      </w:r>
      <w:r w:rsidR="000E5C04">
        <w:rPr>
          <w:szCs w:val="22"/>
          <w:lang w:val="it-IT"/>
        </w:rPr>
        <w:t xml:space="preserve">: </w:t>
      </w:r>
      <w:r w:rsidR="000E5C04" w:rsidRPr="000E5C04">
        <w:rPr>
          <w:i/>
          <w:szCs w:val="22"/>
          <w:lang w:val="it-IT"/>
        </w:rPr>
        <w:t>Noi non facciamo misure di portata, ma abbiamo calibrato i nostri radiometri per ottenere una “percentuale di allagamento”, considerando un terreno asciutto come allagato al 0% e considerando come allagata al 100% una superfice completamente coperta d’acqua, quindi, avendo più radiometri dislocati sul territorio, consideriamo una situazione critica quando diversi radiometri vicini riportano un’alta percentuale di allagamento.</w:t>
      </w:r>
    </w:p>
    <w:p w14:paraId="77CD4190" w14:textId="2AAB84BB" w:rsidR="00660B17" w:rsidRDefault="00660B17" w:rsidP="007F54BB">
      <w:pPr>
        <w:jc w:val="both"/>
        <w:rPr>
          <w:szCs w:val="22"/>
          <w:lang w:val="it-IT"/>
        </w:rPr>
      </w:pPr>
      <w:r w:rsidRPr="00660B17">
        <w:rPr>
          <w:b/>
          <w:szCs w:val="22"/>
          <w:lang w:val="it-IT"/>
        </w:rPr>
        <w:t>Luca</w:t>
      </w:r>
      <w:r>
        <w:rPr>
          <w:szCs w:val="22"/>
          <w:lang w:val="it-IT"/>
        </w:rPr>
        <w:t>: I</w:t>
      </w:r>
      <w:r w:rsidRPr="00660B17">
        <w:rPr>
          <w:szCs w:val="22"/>
          <w:lang w:val="it-IT"/>
        </w:rPr>
        <w:t xml:space="preserve">nteressante! </w:t>
      </w:r>
      <w:r w:rsidR="009810FC" w:rsidRPr="00660B17">
        <w:rPr>
          <w:szCs w:val="22"/>
          <w:lang w:val="it-IT"/>
        </w:rPr>
        <w:t>I</w:t>
      </w:r>
      <w:r w:rsidRPr="00660B17">
        <w:rPr>
          <w:szCs w:val="22"/>
          <w:lang w:val="it-IT"/>
        </w:rPr>
        <w:t>noltre</w:t>
      </w:r>
      <w:r w:rsidR="009810FC">
        <w:rPr>
          <w:szCs w:val="22"/>
          <w:lang w:val="it-IT"/>
        </w:rPr>
        <w:t>,</w:t>
      </w:r>
      <w:r w:rsidRPr="00660B17">
        <w:rPr>
          <w:szCs w:val="22"/>
          <w:lang w:val="it-IT"/>
        </w:rPr>
        <w:t xml:space="preserve"> volevamo chiederle anche, riguardo a queste misurazioni, come è possibile identificare un sensore malfunzionante e</w:t>
      </w:r>
      <w:r w:rsidR="001E6072">
        <w:rPr>
          <w:szCs w:val="22"/>
          <w:lang w:val="it-IT"/>
        </w:rPr>
        <w:t>/o</w:t>
      </w:r>
      <w:r w:rsidRPr="00660B17">
        <w:rPr>
          <w:szCs w:val="22"/>
          <w:lang w:val="it-IT"/>
        </w:rPr>
        <w:t xml:space="preserve"> che riporti misurazioni errate?</w:t>
      </w:r>
    </w:p>
    <w:p w14:paraId="367C9EDF" w14:textId="09CD7DEB" w:rsidR="00D85C34" w:rsidRDefault="00AB1892" w:rsidP="007F54BB">
      <w:pPr>
        <w:jc w:val="both"/>
        <w:rPr>
          <w:i/>
          <w:szCs w:val="22"/>
          <w:lang w:val="it-IT"/>
        </w:rPr>
      </w:pPr>
      <w:r w:rsidRPr="006D7CDF">
        <w:rPr>
          <w:b/>
          <w:szCs w:val="22"/>
          <w:lang w:val="it-IT"/>
        </w:rPr>
        <w:t>Ing</w:t>
      </w:r>
      <w:r>
        <w:rPr>
          <w:szCs w:val="22"/>
          <w:lang w:val="it-IT"/>
        </w:rPr>
        <w:t>.</w:t>
      </w:r>
      <w:r>
        <w:rPr>
          <w:b/>
          <w:szCs w:val="22"/>
          <w:lang w:val="it-IT"/>
        </w:rPr>
        <w:t xml:space="preserve"> Falcinelli</w:t>
      </w:r>
      <w:r w:rsidR="00FD6123">
        <w:rPr>
          <w:szCs w:val="22"/>
          <w:lang w:val="it-IT"/>
        </w:rPr>
        <w:t xml:space="preserve">: </w:t>
      </w:r>
      <w:r w:rsidR="00FD6123" w:rsidRPr="00FD6123">
        <w:rPr>
          <w:i/>
          <w:szCs w:val="22"/>
          <w:lang w:val="it-IT"/>
        </w:rPr>
        <w:t>Ogni sensore comunica attraverso una comunicazione seriale asincrona (quindi il sensore volendo può essere interrogato con delle richieste di parametri). Quando il sensore viene interrogato risponde e per capire se il dato ritornato è corretto ci sono diversi metodi di verifica, come i checksum. Inoltre, la centrale che li gestisce può richiamare periodicamente ogni sensore (in base al loro codice identificativo) indirizzandogli uno specifico messaggio e aspettandosi che questo gli fornisca una risposta entro un certo tempo, in caso negativo significa che vi è una perdita di connessione o un probabile guasto. Inoltre, campionando dati aventi delle medie importanti, la qualità di queste viene controllata anche in base ad un range in cui devono rientrare, se i dati dovessero fuoriuscire da tale range significherebbe un errore del sensore.</w:t>
      </w:r>
    </w:p>
    <w:p w14:paraId="1CDD31B5" w14:textId="77777777" w:rsidR="00D85C34" w:rsidRDefault="00D85C34" w:rsidP="007F54BB">
      <w:pPr>
        <w:jc w:val="both"/>
        <w:rPr>
          <w:szCs w:val="22"/>
          <w:lang w:val="it-IT"/>
        </w:rPr>
      </w:pPr>
      <w:r w:rsidRPr="00D85C34">
        <w:rPr>
          <w:b/>
          <w:szCs w:val="22"/>
          <w:lang w:val="it-IT"/>
        </w:rPr>
        <w:t>Luca</w:t>
      </w:r>
      <w:r>
        <w:rPr>
          <w:szCs w:val="22"/>
          <w:lang w:val="it-IT"/>
        </w:rPr>
        <w:t xml:space="preserve">: </w:t>
      </w:r>
      <w:r w:rsidRPr="00D85C34">
        <w:rPr>
          <w:szCs w:val="22"/>
          <w:lang w:val="it-IT"/>
        </w:rPr>
        <w:t>Distaccandosi un attimo dai tecnicismi, volevo chiederle se avete un qualche tipo di modulistica per registrare i dati raccolti dai sensori?</w:t>
      </w:r>
    </w:p>
    <w:p w14:paraId="6E316DAE" w14:textId="11912F3A" w:rsidR="00E6797F" w:rsidRDefault="00AB1892" w:rsidP="007F54BB">
      <w:pPr>
        <w:jc w:val="both"/>
        <w:rPr>
          <w:i/>
          <w:szCs w:val="22"/>
          <w:lang w:val="it-IT"/>
        </w:rPr>
      </w:pPr>
      <w:r w:rsidRPr="006D7CDF">
        <w:rPr>
          <w:b/>
          <w:szCs w:val="22"/>
          <w:lang w:val="it-IT"/>
        </w:rPr>
        <w:lastRenderedPageBreak/>
        <w:t>Ing</w:t>
      </w:r>
      <w:r>
        <w:rPr>
          <w:szCs w:val="22"/>
          <w:lang w:val="it-IT"/>
        </w:rPr>
        <w:t>.</w:t>
      </w:r>
      <w:r>
        <w:rPr>
          <w:b/>
          <w:szCs w:val="22"/>
          <w:lang w:val="it-IT"/>
        </w:rPr>
        <w:t xml:space="preserve"> Falcinelli</w:t>
      </w:r>
      <w:r w:rsidR="00E6797F">
        <w:rPr>
          <w:szCs w:val="22"/>
          <w:lang w:val="it-IT"/>
        </w:rPr>
        <w:t xml:space="preserve">: </w:t>
      </w:r>
      <w:r w:rsidR="00E6797F" w:rsidRPr="00E6797F">
        <w:rPr>
          <w:i/>
          <w:szCs w:val="22"/>
          <w:lang w:val="it-IT"/>
        </w:rPr>
        <w:t>Al momento, non avendo un’installazione fissa dei nostri apparati, i nostri sensori vengono equipaggiati con delle chiavette USB, e i dati acquisiti da costoro vengono automaticamente copiati nelle chiavette, una volta rientrati in azienda i dati raccolti vengono dati in pasto ad un software di post-elaborazione che si occupa di rappresentare graficamente le rilevazioni e di trarre tutte le conclusioni necessarie. Quando avremo un’installazione fissa la situazione non sarà molto differente da quella attuale, il tutto sarà soltanto automatizzato e gestito da una rete di sensori.</w:t>
      </w:r>
    </w:p>
    <w:p w14:paraId="5BAFEF16" w14:textId="77777777" w:rsidR="00596587" w:rsidRDefault="00596587" w:rsidP="007F54BB">
      <w:pPr>
        <w:jc w:val="both"/>
        <w:rPr>
          <w:szCs w:val="22"/>
          <w:lang w:val="it-IT"/>
        </w:rPr>
      </w:pPr>
      <w:r w:rsidRPr="00596587">
        <w:rPr>
          <w:b/>
          <w:szCs w:val="22"/>
          <w:lang w:val="it-IT"/>
        </w:rPr>
        <w:t>Luca</w:t>
      </w:r>
      <w:r>
        <w:rPr>
          <w:szCs w:val="22"/>
          <w:lang w:val="it-IT"/>
        </w:rPr>
        <w:t xml:space="preserve">: </w:t>
      </w:r>
      <w:r w:rsidRPr="00596587">
        <w:rPr>
          <w:szCs w:val="22"/>
          <w:lang w:val="it-IT"/>
        </w:rPr>
        <w:t>Uscendo dal suo campo di interesse, noi avevamo pensato anche ad un’integrazione di questo sistema con il nostro progetto, e quindi con la raccolta dei dati dai social network; ed è qua che intendevamo chiederle la sua opinione, anche alla luce del fatto che i contenuti presenti nei social network spesso avevano avvertito già prima della Protezione Civile riguardo situazioni critiche, ma contemporaneamente si sa che non tutto ciò che c’è nei social è veritiero; vi sono stati anche casi di fake news che riportavano di fatti passati fingendoli come attuali.</w:t>
      </w:r>
    </w:p>
    <w:p w14:paraId="3A5AC98D" w14:textId="2145E5E4" w:rsidR="00596587"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596587">
        <w:rPr>
          <w:szCs w:val="22"/>
          <w:lang w:val="it-IT"/>
        </w:rPr>
        <w:t xml:space="preserve">: </w:t>
      </w:r>
      <w:r w:rsidR="00596587" w:rsidRPr="00596587">
        <w:rPr>
          <w:i/>
          <w:szCs w:val="22"/>
          <w:lang w:val="it-IT"/>
        </w:rPr>
        <w:t>Trovo estremamente interessante poter integrare, acquisire e trattare adeguatamente l’enorme quantità di dati, siano questi fasulli, veritieri, validi, presenti in Internet, trovo che sia un’impresa che potrebbe portare a risultati eccellenti e soprattutto innovativi. La vedo anche come una cosa indispensabile, con tutti i mezzi che abbiamo a disposizione per comunicare in tempo reale con tutti con il proprio smartphone eventi del genere. Elaborare quindi un sistema di questo tipo che sia efficace è un’impresa estremamente interessante; quindi, noi siamo disponibili alla massima collaborazione. Principalmente il lavoro consisterà nella selezione delle varie informazioni presenti per quantificarne l’affidabilità e il loro peso complessivo.</w:t>
      </w:r>
    </w:p>
    <w:p w14:paraId="024A7177" w14:textId="37B1AE39" w:rsidR="006239EE" w:rsidRDefault="006239EE" w:rsidP="007F54BB">
      <w:pPr>
        <w:jc w:val="both"/>
        <w:rPr>
          <w:szCs w:val="22"/>
          <w:lang w:val="it-IT"/>
        </w:rPr>
      </w:pPr>
      <w:r w:rsidRPr="006239EE">
        <w:rPr>
          <w:b/>
          <w:szCs w:val="22"/>
          <w:lang w:val="it-IT"/>
        </w:rPr>
        <w:t>Alan</w:t>
      </w:r>
      <w:r>
        <w:rPr>
          <w:szCs w:val="22"/>
          <w:lang w:val="it-IT"/>
        </w:rPr>
        <w:t xml:space="preserve">: </w:t>
      </w:r>
      <w:r w:rsidRPr="006239EE">
        <w:rPr>
          <w:szCs w:val="22"/>
          <w:lang w:val="it-IT"/>
        </w:rPr>
        <w:t>In pratica bisognerebbe effettuare una scrematura dei dati per vedere quali sono affidabili e quali no…</w:t>
      </w:r>
    </w:p>
    <w:p w14:paraId="070ACE89" w14:textId="2B3166EA" w:rsidR="006239EE" w:rsidRDefault="00AB1892" w:rsidP="007F54BB">
      <w:pPr>
        <w:jc w:val="both"/>
        <w:rPr>
          <w:szCs w:val="22"/>
          <w:lang w:val="it-IT"/>
        </w:rPr>
      </w:pPr>
      <w:r w:rsidRPr="006D7CDF">
        <w:rPr>
          <w:b/>
          <w:szCs w:val="22"/>
          <w:lang w:val="it-IT"/>
        </w:rPr>
        <w:t>Ing</w:t>
      </w:r>
      <w:r>
        <w:rPr>
          <w:szCs w:val="22"/>
          <w:lang w:val="it-IT"/>
        </w:rPr>
        <w:t>.</w:t>
      </w:r>
      <w:r>
        <w:rPr>
          <w:b/>
          <w:szCs w:val="22"/>
          <w:lang w:val="it-IT"/>
        </w:rPr>
        <w:t xml:space="preserve"> Falcinelli</w:t>
      </w:r>
      <w:r w:rsidR="006239EE">
        <w:rPr>
          <w:szCs w:val="22"/>
          <w:lang w:val="it-IT"/>
        </w:rPr>
        <w:t xml:space="preserve">: </w:t>
      </w:r>
      <w:r w:rsidR="006239EE" w:rsidRPr="006239EE">
        <w:rPr>
          <w:i/>
          <w:szCs w:val="22"/>
          <w:lang w:val="it-IT"/>
        </w:rPr>
        <w:t>Si, bisognerebbe fare una scrematura perché vi sono tante tipologie di informazioni, ognuna col proprio peso, e vi sono dati che potrebbero essere quasi empirici… E non è un’impresa semplice, questo perché spesso sono soggettivi e parzialmente influenzati da chi li elabora.</w:t>
      </w:r>
    </w:p>
    <w:p w14:paraId="7ECDEC30" w14:textId="77777777" w:rsidR="00D41A39" w:rsidRDefault="00D41A39" w:rsidP="007F54BB">
      <w:pPr>
        <w:jc w:val="both"/>
        <w:rPr>
          <w:szCs w:val="22"/>
          <w:lang w:val="it-IT"/>
        </w:rPr>
      </w:pPr>
      <w:r w:rsidRPr="00D41A39">
        <w:rPr>
          <w:b/>
          <w:szCs w:val="22"/>
          <w:lang w:val="it-IT"/>
        </w:rPr>
        <w:t>Alan</w:t>
      </w:r>
      <w:r>
        <w:rPr>
          <w:szCs w:val="22"/>
          <w:lang w:val="it-IT"/>
        </w:rPr>
        <w:t xml:space="preserve">: </w:t>
      </w:r>
      <w:r w:rsidRPr="00D41A39">
        <w:rPr>
          <w:szCs w:val="22"/>
          <w:lang w:val="it-IT"/>
        </w:rPr>
        <w:t>E infatti sarà proprio questo, secondo me, l’ostacolo più grande, distinguere quindi le informazioni reali da quelle false, esacerbato dal fatto che spesso molte persone postano sui social foto e video di eventi passati, però facendoli credere come attuali… Noi con l’intervista siamo a posto, lei è stato ampiamente esplicativo, per il momento la ringraziamo, arrivederci!</w:t>
      </w:r>
    </w:p>
    <w:p w14:paraId="4BD07360" w14:textId="3700C970" w:rsidR="00AB1892" w:rsidRPr="00C0669A" w:rsidRDefault="00AB1892" w:rsidP="007F54BB">
      <w:pPr>
        <w:jc w:val="both"/>
        <w:rPr>
          <w:i/>
          <w:szCs w:val="22"/>
          <w:lang w:val="it-IT"/>
        </w:rPr>
      </w:pPr>
      <w:r w:rsidRPr="006D7CDF">
        <w:rPr>
          <w:b/>
          <w:szCs w:val="22"/>
          <w:lang w:val="it-IT"/>
        </w:rPr>
        <w:t>Ing</w:t>
      </w:r>
      <w:r>
        <w:rPr>
          <w:szCs w:val="22"/>
          <w:lang w:val="it-IT"/>
        </w:rPr>
        <w:t>.</w:t>
      </w:r>
      <w:r>
        <w:rPr>
          <w:b/>
          <w:szCs w:val="22"/>
          <w:lang w:val="it-IT"/>
        </w:rPr>
        <w:t xml:space="preserve"> Falcinelli</w:t>
      </w:r>
      <w:r w:rsidR="00D41A39">
        <w:rPr>
          <w:szCs w:val="22"/>
          <w:lang w:val="it-IT"/>
        </w:rPr>
        <w:t xml:space="preserve">: </w:t>
      </w:r>
      <w:r w:rsidR="00D41A39" w:rsidRPr="00D41A39">
        <w:rPr>
          <w:i/>
          <w:szCs w:val="22"/>
          <w:lang w:val="it-IT"/>
        </w:rPr>
        <w:t>Arrivederci e buon lavoro!</w:t>
      </w:r>
    </w:p>
    <w:p w14:paraId="37837548" w14:textId="77777777" w:rsidR="00AB1892" w:rsidRPr="00020108" w:rsidRDefault="00AB1892" w:rsidP="007F54BB">
      <w:pPr>
        <w:jc w:val="both"/>
        <w:rPr>
          <w:szCs w:val="22"/>
          <w:lang w:val="it-IT"/>
        </w:rPr>
      </w:pPr>
    </w:p>
    <w:p w14:paraId="71461FA1" w14:textId="27E4E8FA" w:rsidR="000815FE" w:rsidRPr="009F24FA" w:rsidRDefault="000815FE" w:rsidP="000815FE">
      <w:pPr>
        <w:pStyle w:val="Titolo2"/>
        <w:rPr>
          <w:lang w:val="it-IT"/>
        </w:rPr>
      </w:pPr>
      <w:bookmarkStart w:id="12" w:name="_Toc120383575"/>
      <w:bookmarkStart w:id="13" w:name="_Toc123824775"/>
      <w:r w:rsidRPr="009F24FA">
        <w:rPr>
          <w:lang w:val="it-IT"/>
        </w:rPr>
        <w:lastRenderedPageBreak/>
        <w:t>Modulistica</w:t>
      </w:r>
      <w:bookmarkEnd w:id="12"/>
      <w:bookmarkEnd w:id="13"/>
    </w:p>
    <w:p w14:paraId="5D4F8893" w14:textId="184B1B36" w:rsidR="000815FE" w:rsidRDefault="000815FE" w:rsidP="00A857C1">
      <w:pPr>
        <w:jc w:val="both"/>
        <w:rPr>
          <w:szCs w:val="22"/>
          <w:lang w:val="it-IT"/>
        </w:rPr>
      </w:pPr>
      <w:r w:rsidRPr="00A857C1">
        <w:rPr>
          <w:szCs w:val="22"/>
          <w:lang w:val="it-IT"/>
        </w:rPr>
        <w:t xml:space="preserve">Come già riportato nell’intervista, </w:t>
      </w:r>
      <w:r w:rsidR="00096908" w:rsidRPr="00A857C1">
        <w:rPr>
          <w:szCs w:val="22"/>
          <w:lang w:val="it-IT"/>
        </w:rPr>
        <w:t xml:space="preserve">il </w:t>
      </w:r>
      <w:r w:rsidR="00096908">
        <w:rPr>
          <w:szCs w:val="22"/>
          <w:lang w:val="it-IT"/>
        </w:rPr>
        <w:t>gruppo</w:t>
      </w:r>
      <w:r w:rsidR="007D327E">
        <w:rPr>
          <w:szCs w:val="22"/>
          <w:lang w:val="it-IT"/>
        </w:rPr>
        <w:t xml:space="preserve"> del </w:t>
      </w:r>
      <w:r w:rsidR="00A857C1" w:rsidRPr="00A857C1">
        <w:rPr>
          <w:szCs w:val="22"/>
          <w:lang w:val="it-IT"/>
        </w:rPr>
        <w:t xml:space="preserve">ProgettoRIO ancora non fa uso di una modulistica preimpostata per la </w:t>
      </w:r>
      <w:r w:rsidR="00D3450F">
        <w:rPr>
          <w:szCs w:val="22"/>
          <w:lang w:val="it-IT"/>
        </w:rPr>
        <w:t>raccolta</w:t>
      </w:r>
      <w:r w:rsidR="00A857C1" w:rsidRPr="00A857C1">
        <w:rPr>
          <w:szCs w:val="22"/>
          <w:lang w:val="it-IT"/>
        </w:rPr>
        <w:t xml:space="preserve"> dei dati </w:t>
      </w:r>
      <w:r w:rsidR="00125B55">
        <w:rPr>
          <w:szCs w:val="22"/>
          <w:lang w:val="it-IT"/>
        </w:rPr>
        <w:t>dei</w:t>
      </w:r>
      <w:r w:rsidR="00A857C1" w:rsidRPr="00A857C1">
        <w:rPr>
          <w:szCs w:val="22"/>
          <w:lang w:val="it-IT"/>
        </w:rPr>
        <w:t xml:space="preserve"> sensori</w:t>
      </w:r>
      <w:r w:rsidR="00ED470A">
        <w:rPr>
          <w:szCs w:val="22"/>
          <w:lang w:val="it-IT"/>
        </w:rPr>
        <w:t xml:space="preserve">: </w:t>
      </w:r>
      <w:r w:rsidR="003456CD">
        <w:rPr>
          <w:szCs w:val="22"/>
          <w:lang w:val="it-IT"/>
        </w:rPr>
        <w:t>durante le rilevazioni questi vengono memorizzati all’interno di chiavette USB</w:t>
      </w:r>
      <w:r w:rsidR="00752368">
        <w:rPr>
          <w:szCs w:val="22"/>
          <w:lang w:val="it-IT"/>
        </w:rPr>
        <w:t>,</w:t>
      </w:r>
      <w:r w:rsidR="003456CD">
        <w:rPr>
          <w:szCs w:val="22"/>
          <w:lang w:val="it-IT"/>
        </w:rPr>
        <w:t xml:space="preserve"> e poi vengono trasferiti e </w:t>
      </w:r>
      <w:r w:rsidR="00EA77CB">
        <w:rPr>
          <w:szCs w:val="22"/>
          <w:lang w:val="it-IT"/>
        </w:rPr>
        <w:t xml:space="preserve">processati da un software </w:t>
      </w:r>
      <w:r w:rsidR="00752368">
        <w:rPr>
          <w:szCs w:val="22"/>
          <w:lang w:val="it-IT"/>
        </w:rPr>
        <w:t xml:space="preserve">che li trasforma </w:t>
      </w:r>
      <w:r w:rsidR="00EA77CB">
        <w:rPr>
          <w:szCs w:val="22"/>
          <w:lang w:val="it-IT"/>
        </w:rPr>
        <w:t>in grafic</w:t>
      </w:r>
      <w:r w:rsidR="00BD59C0">
        <w:rPr>
          <w:szCs w:val="22"/>
          <w:lang w:val="it-IT"/>
        </w:rPr>
        <w:t>i</w:t>
      </w:r>
      <w:r w:rsidR="00F803F5">
        <w:rPr>
          <w:szCs w:val="22"/>
          <w:lang w:val="it-IT"/>
        </w:rPr>
        <w:t>.</w:t>
      </w:r>
    </w:p>
    <w:p w14:paraId="31740951" w14:textId="77777777" w:rsidR="008412B5" w:rsidRDefault="00E60518" w:rsidP="00E60518">
      <w:pPr>
        <w:jc w:val="both"/>
        <w:rPr>
          <w:szCs w:val="22"/>
          <w:lang w:val="it-IT"/>
        </w:rPr>
      </w:pPr>
      <w:r>
        <w:rPr>
          <w:szCs w:val="22"/>
          <w:lang w:val="it-IT"/>
        </w:rPr>
        <w:t xml:space="preserve">Per quanto riguarda invece la piattaforma proprietaria </w:t>
      </w:r>
      <w:r w:rsidR="00515783">
        <w:rPr>
          <w:szCs w:val="22"/>
          <w:lang w:val="it-IT"/>
        </w:rPr>
        <w:t>viene messo a disposizione dell’utente un sistema che permette di inviare segnalazioni di eventi straordinari e/o di post ritraenti tali eventi</w:t>
      </w:r>
      <w:r w:rsidR="009D3E45">
        <w:rPr>
          <w:szCs w:val="22"/>
          <w:lang w:val="it-IT"/>
        </w:rPr>
        <w:t>: egli, compilando determinati campi, può quindi inviare segnalazioni al sistema, che verranno salvate nel database.</w:t>
      </w:r>
    </w:p>
    <w:p w14:paraId="030E65AD" w14:textId="4B9BC226" w:rsidR="005B4223" w:rsidRDefault="00A55ADD" w:rsidP="00E60518">
      <w:pPr>
        <w:jc w:val="both"/>
        <w:rPr>
          <w:szCs w:val="22"/>
          <w:lang w:val="it-IT"/>
        </w:rPr>
      </w:pPr>
      <w:r>
        <w:rPr>
          <w:szCs w:val="22"/>
          <w:lang w:val="it-IT"/>
        </w:rPr>
        <w:t xml:space="preserve">Essendo che ancora non esiste realmente tale piattaforma, abbiamo ideato un </w:t>
      </w:r>
      <w:r>
        <w:rPr>
          <w:i/>
          <w:iCs/>
          <w:szCs w:val="22"/>
          <w:lang w:val="it-IT"/>
        </w:rPr>
        <w:t>mockup</w:t>
      </w:r>
      <w:r>
        <w:rPr>
          <w:szCs w:val="22"/>
          <w:lang w:val="it-IT"/>
        </w:rPr>
        <w:t xml:space="preserve"> della pagina di invio segnalazioni, che permette di </w:t>
      </w:r>
      <w:r w:rsidR="00BB6AA5">
        <w:rPr>
          <w:szCs w:val="22"/>
          <w:lang w:val="it-IT"/>
        </w:rPr>
        <w:t>dare una visione e un’anteprima di quello che potrebbe essere un eventuale modulo predisposto dalla piattaforma utile per inviare segnalazioni.</w:t>
      </w:r>
    </w:p>
    <w:p w14:paraId="5CAD1111" w14:textId="19B8E2F0" w:rsidR="008412B5" w:rsidRDefault="008412B5" w:rsidP="00E60518">
      <w:pPr>
        <w:jc w:val="both"/>
        <w:rPr>
          <w:szCs w:val="22"/>
          <w:lang w:val="it-IT"/>
        </w:rPr>
      </w:pPr>
      <w:r>
        <w:rPr>
          <w:szCs w:val="22"/>
          <w:lang w:val="it-IT"/>
        </w:rPr>
        <w:t>Vi sono due tipologie di moduli: quello per la segnalazione dei post, e quello per la segnalazione di eventi straordinari, entrambi raffigurati nelle figure in basso.</w:t>
      </w:r>
    </w:p>
    <w:p w14:paraId="1C863FBD" w14:textId="77777777" w:rsidR="004949EC" w:rsidRDefault="280315C1" w:rsidP="004949EC">
      <w:pPr>
        <w:keepNext/>
        <w:jc w:val="center"/>
      </w:pPr>
      <w:r>
        <w:rPr>
          <w:noProof/>
        </w:rPr>
        <w:drawing>
          <wp:inline distT="0" distB="0" distL="0" distR="0" wp14:anchorId="1622E8B9" wp14:editId="6EEC38BE">
            <wp:extent cx="4279265" cy="4542261"/>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9265" cy="4542261"/>
                    </a:xfrm>
                    <a:prstGeom prst="rect">
                      <a:avLst/>
                    </a:prstGeom>
                  </pic:spPr>
                </pic:pic>
              </a:graphicData>
            </a:graphic>
          </wp:inline>
        </w:drawing>
      </w:r>
    </w:p>
    <w:p w14:paraId="047DDAA6" w14:textId="1E371946" w:rsidR="008412B5" w:rsidRDefault="004949EC" w:rsidP="004949EC">
      <w:pPr>
        <w:pStyle w:val="Didascalia"/>
        <w:jc w:val="center"/>
        <w:rPr>
          <w:lang w:val="it-IT"/>
        </w:rPr>
      </w:pPr>
      <w:r w:rsidRPr="004949EC">
        <w:rPr>
          <w:lang w:val="it-IT"/>
        </w:rPr>
        <w:t xml:space="preserve">Figura </w:t>
      </w:r>
      <w:r w:rsidRPr="004949EC">
        <w:rPr>
          <w:lang w:val="it-IT"/>
        </w:rPr>
        <w:fldChar w:fldCharType="begin"/>
      </w:r>
      <w:r w:rsidRPr="004949EC">
        <w:rPr>
          <w:lang w:val="it-IT"/>
        </w:rPr>
        <w:instrText xml:space="preserve"> SEQ Figura \* ARABIC </w:instrText>
      </w:r>
      <w:r w:rsidRPr="004949EC">
        <w:rPr>
          <w:lang w:val="it-IT"/>
        </w:rPr>
        <w:fldChar w:fldCharType="separate"/>
      </w:r>
      <w:r w:rsidR="005878B0">
        <w:rPr>
          <w:noProof/>
          <w:lang w:val="it-IT"/>
        </w:rPr>
        <w:t>1</w:t>
      </w:r>
      <w:r w:rsidRPr="004949EC">
        <w:rPr>
          <w:lang w:val="it-IT"/>
        </w:rPr>
        <w:fldChar w:fldCharType="end"/>
      </w:r>
      <w:r w:rsidRPr="004949EC">
        <w:rPr>
          <w:lang w:val="it-IT"/>
        </w:rPr>
        <w:t xml:space="preserve">: modulo </w:t>
      </w:r>
      <w:r w:rsidR="00E73CD7">
        <w:rPr>
          <w:lang w:val="it-IT"/>
        </w:rPr>
        <w:t>per la</w:t>
      </w:r>
      <w:r w:rsidRPr="004949EC">
        <w:rPr>
          <w:lang w:val="it-IT"/>
        </w:rPr>
        <w:t xml:space="preserve"> segnalazione di un post raffigurante un evento straordinario.</w:t>
      </w:r>
    </w:p>
    <w:p w14:paraId="2733D7C6" w14:textId="77777777" w:rsidR="00E73CD7" w:rsidRDefault="00E89543" w:rsidP="00E73CD7">
      <w:pPr>
        <w:keepNext/>
        <w:jc w:val="center"/>
      </w:pPr>
      <w:r>
        <w:rPr>
          <w:noProof/>
        </w:rPr>
        <w:lastRenderedPageBreak/>
        <w:drawing>
          <wp:inline distT="0" distB="0" distL="0" distR="0" wp14:anchorId="3B16DF1F" wp14:editId="6E0530FA">
            <wp:extent cx="4273520" cy="4667234"/>
            <wp:effectExtent l="0" t="0" r="0" b="635"/>
            <wp:docPr id="12" name="Immagine 12" descr="modulo per la segnalazione di un evento anom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3520" cy="4667234"/>
                    </a:xfrm>
                    <a:prstGeom prst="rect">
                      <a:avLst/>
                    </a:prstGeom>
                  </pic:spPr>
                </pic:pic>
              </a:graphicData>
            </a:graphic>
          </wp:inline>
        </w:drawing>
      </w:r>
    </w:p>
    <w:p w14:paraId="6DAC3305" w14:textId="4C42B26C" w:rsidR="00E73CD7" w:rsidRDefault="00E73CD7" w:rsidP="00E73CD7">
      <w:pPr>
        <w:pStyle w:val="Didascalia"/>
        <w:jc w:val="center"/>
        <w:rPr>
          <w:lang w:val="it-IT"/>
        </w:rPr>
      </w:pPr>
      <w:r w:rsidRPr="00E73CD7">
        <w:rPr>
          <w:lang w:val="it-IT"/>
        </w:rPr>
        <w:t xml:space="preserve">Figura </w:t>
      </w:r>
      <w:r w:rsidRPr="00E73CD7">
        <w:rPr>
          <w:lang w:val="it-IT"/>
        </w:rPr>
        <w:fldChar w:fldCharType="begin"/>
      </w:r>
      <w:r w:rsidRPr="00E73CD7">
        <w:rPr>
          <w:lang w:val="it-IT"/>
        </w:rPr>
        <w:instrText xml:space="preserve"> SEQ Figura \* ARABIC </w:instrText>
      </w:r>
      <w:r w:rsidRPr="00E73CD7">
        <w:rPr>
          <w:lang w:val="it-IT"/>
        </w:rPr>
        <w:fldChar w:fldCharType="separate"/>
      </w:r>
      <w:r w:rsidR="005878B0">
        <w:rPr>
          <w:noProof/>
          <w:lang w:val="it-IT"/>
        </w:rPr>
        <w:t>2</w:t>
      </w:r>
      <w:r w:rsidRPr="00E73CD7">
        <w:rPr>
          <w:lang w:val="it-IT"/>
        </w:rPr>
        <w:fldChar w:fldCharType="end"/>
      </w:r>
      <w:r w:rsidRPr="00E73CD7">
        <w:rPr>
          <w:lang w:val="it-IT"/>
        </w:rPr>
        <w:t>: modulo per la segnalazione di un evento anomalo.</w:t>
      </w:r>
    </w:p>
    <w:p w14:paraId="39582F02" w14:textId="07102C15" w:rsidR="00AA4E06" w:rsidRDefault="00AA4E06">
      <w:pPr>
        <w:rPr>
          <w:lang w:val="it-IT"/>
        </w:rPr>
      </w:pPr>
      <w:r>
        <w:rPr>
          <w:lang w:val="it-IT"/>
        </w:rPr>
        <w:br w:type="page"/>
      </w:r>
    </w:p>
    <w:p w14:paraId="41553377" w14:textId="03A40D6D" w:rsidR="00DF24D7" w:rsidRPr="00EF182C" w:rsidRDefault="00EF182C" w:rsidP="00EF182C">
      <w:pPr>
        <w:pStyle w:val="Titolo1"/>
        <w:jc w:val="both"/>
        <w:rPr>
          <w:lang w:val="it-IT"/>
        </w:rPr>
      </w:pPr>
      <w:bookmarkStart w:id="14" w:name="_Toc120383576"/>
      <w:bookmarkStart w:id="15" w:name="_Toc123824776"/>
      <w:r>
        <w:rPr>
          <w:lang w:val="it-IT"/>
        </w:rPr>
        <w:lastRenderedPageBreak/>
        <w:t>Analisi delle azioni e dei processi interni</w:t>
      </w:r>
      <w:bookmarkEnd w:id="14"/>
      <w:bookmarkEnd w:id="15"/>
    </w:p>
    <w:p w14:paraId="466AB405" w14:textId="2A8CB29F" w:rsidR="00F93616" w:rsidRDefault="00A219B3" w:rsidP="00DC4AC0">
      <w:pPr>
        <w:jc w:val="both"/>
        <w:rPr>
          <w:szCs w:val="22"/>
          <w:lang w:val="it-IT"/>
        </w:rPr>
      </w:pPr>
      <w:r>
        <w:rPr>
          <w:szCs w:val="22"/>
          <w:lang w:val="it-IT"/>
        </w:rPr>
        <w:t>Dopo aver effettuato l’intervista e aver raccolto tutte le informazioni</w:t>
      </w:r>
      <w:r w:rsidR="00764E99">
        <w:rPr>
          <w:szCs w:val="22"/>
          <w:lang w:val="it-IT"/>
        </w:rPr>
        <w:t xml:space="preserve"> necessarie abbiamo </w:t>
      </w:r>
      <w:r w:rsidR="00AF7D1D">
        <w:rPr>
          <w:szCs w:val="22"/>
          <w:lang w:val="it-IT"/>
        </w:rPr>
        <w:t>cercato di schematizzare quanto più possibile le procedure che influenzano il flusso di informazione</w:t>
      </w:r>
      <w:r w:rsidR="008D6522">
        <w:rPr>
          <w:szCs w:val="22"/>
          <w:lang w:val="it-IT"/>
        </w:rPr>
        <w:t xml:space="preserve">, </w:t>
      </w:r>
      <w:r w:rsidR="00F93616">
        <w:rPr>
          <w:szCs w:val="22"/>
          <w:lang w:val="it-IT"/>
        </w:rPr>
        <w:t xml:space="preserve">cercando di eliminare </w:t>
      </w:r>
      <w:r w:rsidR="00B53ED4">
        <w:rPr>
          <w:szCs w:val="22"/>
          <w:lang w:val="it-IT"/>
        </w:rPr>
        <w:t>eventuali</w:t>
      </w:r>
      <w:r w:rsidR="00F93616">
        <w:rPr>
          <w:szCs w:val="22"/>
          <w:lang w:val="it-IT"/>
        </w:rPr>
        <w:t xml:space="preserve"> ridondanze</w:t>
      </w:r>
      <w:r w:rsidR="00B53ED4">
        <w:rPr>
          <w:szCs w:val="22"/>
          <w:lang w:val="it-IT"/>
        </w:rPr>
        <w:t xml:space="preserve"> </w:t>
      </w:r>
      <w:r w:rsidR="001B6223">
        <w:rPr>
          <w:szCs w:val="22"/>
          <w:lang w:val="it-IT"/>
        </w:rPr>
        <w:t>presenti</w:t>
      </w:r>
      <w:r w:rsidR="00CF0540">
        <w:rPr>
          <w:szCs w:val="22"/>
          <w:lang w:val="it-IT"/>
        </w:rPr>
        <w:t>.</w:t>
      </w:r>
    </w:p>
    <w:p w14:paraId="07ADE45F" w14:textId="52CD30F7" w:rsidR="00814595" w:rsidRDefault="00CF0540" w:rsidP="00DC4AC0">
      <w:pPr>
        <w:jc w:val="both"/>
        <w:rPr>
          <w:szCs w:val="22"/>
          <w:lang w:val="it-IT"/>
        </w:rPr>
      </w:pPr>
      <w:r>
        <w:rPr>
          <w:szCs w:val="22"/>
          <w:lang w:val="it-IT"/>
        </w:rPr>
        <w:t>Inoltre, abbiamo s</w:t>
      </w:r>
      <w:r w:rsidR="008D6522">
        <w:rPr>
          <w:szCs w:val="22"/>
          <w:lang w:val="it-IT"/>
        </w:rPr>
        <w:t>uddivi</w:t>
      </w:r>
      <w:r>
        <w:rPr>
          <w:szCs w:val="22"/>
          <w:lang w:val="it-IT"/>
        </w:rPr>
        <w:t>so</w:t>
      </w:r>
      <w:r w:rsidR="008D6522">
        <w:rPr>
          <w:szCs w:val="22"/>
          <w:lang w:val="it-IT"/>
        </w:rPr>
        <w:t xml:space="preserve"> </w:t>
      </w:r>
      <w:r w:rsidR="00F47955">
        <w:rPr>
          <w:szCs w:val="22"/>
          <w:lang w:val="it-IT"/>
        </w:rPr>
        <w:t xml:space="preserve">tale schema in </w:t>
      </w:r>
      <w:r w:rsidR="005E79E1">
        <w:rPr>
          <w:szCs w:val="22"/>
          <w:lang w:val="it-IT"/>
        </w:rPr>
        <w:t>cinque</w:t>
      </w:r>
      <w:r w:rsidR="00F47955">
        <w:rPr>
          <w:szCs w:val="22"/>
          <w:lang w:val="it-IT"/>
        </w:rPr>
        <w:t xml:space="preserve"> </w:t>
      </w:r>
      <w:r w:rsidR="00222563">
        <w:rPr>
          <w:szCs w:val="22"/>
          <w:lang w:val="it-IT"/>
        </w:rPr>
        <w:t>macroaree</w:t>
      </w:r>
      <w:r w:rsidR="00F47955">
        <w:rPr>
          <w:szCs w:val="22"/>
          <w:lang w:val="it-IT"/>
        </w:rPr>
        <w:t xml:space="preserve"> in modo tale da </w:t>
      </w:r>
      <w:r w:rsidR="004E17B8">
        <w:rPr>
          <w:szCs w:val="22"/>
          <w:lang w:val="it-IT"/>
        </w:rPr>
        <w:t>ra</w:t>
      </w:r>
      <w:r w:rsidR="00037FA6">
        <w:rPr>
          <w:szCs w:val="22"/>
          <w:lang w:val="it-IT"/>
        </w:rPr>
        <w:t xml:space="preserve">ggruppare </w:t>
      </w:r>
      <w:r w:rsidR="00222563">
        <w:rPr>
          <w:szCs w:val="22"/>
          <w:lang w:val="it-IT"/>
        </w:rPr>
        <w:t>le operazioni</w:t>
      </w:r>
      <w:r w:rsidR="00037FA6">
        <w:rPr>
          <w:szCs w:val="22"/>
          <w:lang w:val="it-IT"/>
        </w:rPr>
        <w:t xml:space="preserve"> che </w:t>
      </w:r>
      <w:r w:rsidR="00241D83">
        <w:rPr>
          <w:szCs w:val="22"/>
          <w:lang w:val="it-IT"/>
        </w:rPr>
        <w:t xml:space="preserve">appartengono a una medesima fase del processo </w:t>
      </w:r>
      <w:r w:rsidR="002A0F28">
        <w:rPr>
          <w:szCs w:val="22"/>
          <w:lang w:val="it-IT"/>
        </w:rPr>
        <w:t>nel suo complesso</w:t>
      </w:r>
      <w:r w:rsidR="005E79E1">
        <w:rPr>
          <w:szCs w:val="22"/>
          <w:lang w:val="it-IT"/>
        </w:rPr>
        <w:t>:</w:t>
      </w:r>
      <w:r w:rsidR="004E114F">
        <w:rPr>
          <w:szCs w:val="22"/>
          <w:lang w:val="it-IT"/>
        </w:rPr>
        <w:t xml:space="preserve"> </w:t>
      </w:r>
      <w:r w:rsidR="00242365">
        <w:rPr>
          <w:szCs w:val="22"/>
          <w:lang w:val="it-IT"/>
        </w:rPr>
        <w:t xml:space="preserve">FASE DI MONITORAGGIO, </w:t>
      </w:r>
      <w:r w:rsidR="00501D5D">
        <w:rPr>
          <w:szCs w:val="22"/>
          <w:lang w:val="it-IT"/>
        </w:rPr>
        <w:t>SOCIAL NETWORK</w:t>
      </w:r>
      <w:r w:rsidR="003E59CB">
        <w:rPr>
          <w:szCs w:val="22"/>
          <w:lang w:val="it-IT"/>
        </w:rPr>
        <w:t xml:space="preserve">S, </w:t>
      </w:r>
      <w:r w:rsidR="00C16107">
        <w:rPr>
          <w:szCs w:val="22"/>
          <w:lang w:val="it-IT"/>
        </w:rPr>
        <w:t xml:space="preserve">PIATTAFORMA PROPRIETARIA, </w:t>
      </w:r>
      <w:r w:rsidR="0040483C">
        <w:rPr>
          <w:szCs w:val="22"/>
          <w:lang w:val="it-IT"/>
        </w:rPr>
        <w:t xml:space="preserve">ANALISI DEI DATI, </w:t>
      </w:r>
      <w:r w:rsidR="00A027E8">
        <w:rPr>
          <w:szCs w:val="22"/>
          <w:lang w:val="it-IT"/>
        </w:rPr>
        <w:t>PROTEZIONE CIVILE</w:t>
      </w:r>
      <w:r w:rsidR="00F47955">
        <w:rPr>
          <w:szCs w:val="22"/>
          <w:lang w:val="it-IT"/>
        </w:rPr>
        <w:t>.</w:t>
      </w:r>
    </w:p>
    <w:p w14:paraId="196F65D6" w14:textId="1B20A2E6" w:rsidR="00316A8D" w:rsidRDefault="002434CE" w:rsidP="00DC4AC0">
      <w:pPr>
        <w:jc w:val="both"/>
        <w:rPr>
          <w:szCs w:val="22"/>
          <w:lang w:val="it-IT"/>
        </w:rPr>
      </w:pPr>
      <w:r>
        <w:rPr>
          <w:noProof/>
        </w:rPr>
        <w:drawing>
          <wp:anchor distT="0" distB="0" distL="114300" distR="114300" simplePos="0" relativeHeight="251658245" behindDoc="0" locked="0" layoutInCell="1" allowOverlap="1" wp14:anchorId="5872D3BA" wp14:editId="6070B56D">
            <wp:simplePos x="0" y="0"/>
            <wp:positionH relativeFrom="margin">
              <wp:align>center</wp:align>
            </wp:positionH>
            <wp:positionV relativeFrom="paragraph">
              <wp:posOffset>900430</wp:posOffset>
            </wp:positionV>
            <wp:extent cx="6483350" cy="431419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3350" cy="4314190"/>
                    </a:xfrm>
                    <a:prstGeom prst="rect">
                      <a:avLst/>
                    </a:prstGeom>
                  </pic:spPr>
                </pic:pic>
              </a:graphicData>
            </a:graphic>
            <wp14:sizeRelH relativeFrom="margin">
              <wp14:pctWidth>0</wp14:pctWidth>
            </wp14:sizeRelH>
            <wp14:sizeRelV relativeFrom="margin">
              <wp14:pctHeight>0</wp14:pctHeight>
            </wp14:sizeRelV>
          </wp:anchor>
        </w:drawing>
      </w:r>
      <w:r w:rsidR="00C31365">
        <w:rPr>
          <w:szCs w:val="22"/>
          <w:lang w:val="it-IT"/>
        </w:rPr>
        <w:t>Innanzitutto,</w:t>
      </w:r>
      <w:r w:rsidR="001D5D08">
        <w:rPr>
          <w:szCs w:val="22"/>
          <w:lang w:val="it-IT"/>
        </w:rPr>
        <w:t xml:space="preserve"> abbiamo schematizzato</w:t>
      </w:r>
      <w:r w:rsidR="00114825">
        <w:rPr>
          <w:szCs w:val="22"/>
          <w:lang w:val="it-IT"/>
        </w:rPr>
        <w:t xml:space="preserve"> quella che è</w:t>
      </w:r>
      <w:r w:rsidR="001D5D08">
        <w:rPr>
          <w:szCs w:val="22"/>
          <w:lang w:val="it-IT"/>
        </w:rPr>
        <w:t xml:space="preserve"> </w:t>
      </w:r>
      <w:r>
        <w:rPr>
          <w:szCs w:val="22"/>
          <w:lang w:val="it-IT"/>
        </w:rPr>
        <w:t>l’</w:t>
      </w:r>
      <w:r w:rsidRPr="00114825">
        <w:rPr>
          <w:szCs w:val="22"/>
          <w:lang w:val="it-IT"/>
        </w:rPr>
        <w:t>attuale</w:t>
      </w:r>
      <w:r w:rsidR="00114825">
        <w:rPr>
          <w:szCs w:val="22"/>
          <w:lang w:val="it-IT"/>
        </w:rPr>
        <w:t xml:space="preserve"> </w:t>
      </w:r>
      <w:r w:rsidR="00B970E5">
        <w:rPr>
          <w:szCs w:val="22"/>
          <w:lang w:val="it-IT"/>
        </w:rPr>
        <w:t xml:space="preserve">realtà del nostro progetto, che </w:t>
      </w:r>
      <w:r w:rsidR="005F3197">
        <w:rPr>
          <w:szCs w:val="22"/>
          <w:lang w:val="it-IT"/>
        </w:rPr>
        <w:t>prevede una “</w:t>
      </w:r>
      <w:r w:rsidR="005F3197" w:rsidRPr="005F3197">
        <w:rPr>
          <w:i/>
          <w:iCs/>
          <w:szCs w:val="22"/>
          <w:lang w:val="it-IT"/>
        </w:rPr>
        <w:t>fase di monitoraggio</w:t>
      </w:r>
      <w:r w:rsidR="005F3197">
        <w:rPr>
          <w:szCs w:val="22"/>
          <w:lang w:val="it-IT"/>
        </w:rPr>
        <w:t>” prevalentemente manuale</w:t>
      </w:r>
      <w:r w:rsidR="00755931">
        <w:rPr>
          <w:szCs w:val="22"/>
          <w:lang w:val="it-IT"/>
        </w:rPr>
        <w:t xml:space="preserve">: un collaboratore si reca quotidianamente sul posto, dispone </w:t>
      </w:r>
      <w:r w:rsidR="00BB74AF">
        <w:rPr>
          <w:szCs w:val="22"/>
          <w:lang w:val="it-IT"/>
        </w:rPr>
        <w:t>il sistema di sensori ed effettua il campionamento</w:t>
      </w:r>
      <w:r w:rsidR="00D11412">
        <w:rPr>
          <w:szCs w:val="22"/>
          <w:lang w:val="it-IT"/>
        </w:rPr>
        <w:t>, per poi esportare i dati dei sensori tramite una chiavetta USB</w:t>
      </w:r>
      <w:r w:rsidR="00BB74AF">
        <w:rPr>
          <w:szCs w:val="22"/>
          <w:lang w:val="it-IT"/>
        </w:rPr>
        <w:t>.</w:t>
      </w:r>
    </w:p>
    <w:p w14:paraId="24164B18" w14:textId="29D3158B" w:rsidR="00953D65" w:rsidRPr="00C32E9B" w:rsidRDefault="00953D65" w:rsidP="00F81CBB">
      <w:pPr>
        <w:keepNext/>
        <w:jc w:val="both"/>
        <w:rPr>
          <w:lang w:val="it-IT"/>
        </w:rPr>
      </w:pPr>
    </w:p>
    <w:p w14:paraId="4E1F5BCA" w14:textId="0F3F8EFA" w:rsidR="00785088" w:rsidRPr="00F4458F" w:rsidRDefault="00F81CBB" w:rsidP="00F81CBB">
      <w:pPr>
        <w:pStyle w:val="Didascalia"/>
        <w:jc w:val="center"/>
        <w:rPr>
          <w:lang w:val="it-IT"/>
        </w:rPr>
      </w:pPr>
      <w:r w:rsidRPr="00F4458F">
        <w:rPr>
          <w:lang w:val="it-IT"/>
        </w:rPr>
        <w:t xml:space="preserve">Figura </w:t>
      </w:r>
      <w:r>
        <w:fldChar w:fldCharType="begin"/>
      </w:r>
      <w:r w:rsidRPr="00F4458F">
        <w:rPr>
          <w:lang w:val="it-IT"/>
        </w:rPr>
        <w:instrText xml:space="preserve"> SEQ Figura \* ARABIC </w:instrText>
      </w:r>
      <w:r>
        <w:fldChar w:fldCharType="separate"/>
      </w:r>
      <w:r w:rsidR="005878B0">
        <w:rPr>
          <w:noProof/>
          <w:lang w:val="it-IT"/>
        </w:rPr>
        <w:t>3</w:t>
      </w:r>
      <w:r>
        <w:fldChar w:fldCharType="end"/>
      </w:r>
      <w:r w:rsidRPr="00F4458F">
        <w:rPr>
          <w:lang w:val="it-IT"/>
        </w:rPr>
        <w:t>:</w:t>
      </w:r>
      <w:r w:rsidR="00F4458F" w:rsidRPr="00F4458F">
        <w:rPr>
          <w:lang w:val="it-IT"/>
        </w:rPr>
        <w:t xml:space="preserve"> </w:t>
      </w:r>
      <w:r w:rsidR="00F4458F">
        <w:rPr>
          <w:lang w:val="it-IT"/>
        </w:rPr>
        <w:t>schema</w:t>
      </w:r>
      <w:r w:rsidR="00F4458F" w:rsidRPr="00F4458F">
        <w:rPr>
          <w:lang w:val="it-IT"/>
        </w:rPr>
        <w:t xml:space="preserve"> dei processi i</w:t>
      </w:r>
      <w:r w:rsidR="00F4458F">
        <w:rPr>
          <w:lang w:val="it-IT"/>
        </w:rPr>
        <w:t>nterni in un contesto manuale</w:t>
      </w:r>
    </w:p>
    <w:p w14:paraId="56401F1B" w14:textId="14A553AB" w:rsidR="00C63368" w:rsidRPr="00743A09" w:rsidRDefault="00F07F12" w:rsidP="00DC4AC0">
      <w:pPr>
        <w:jc w:val="both"/>
        <w:rPr>
          <w:szCs w:val="22"/>
          <w:lang w:val="it-IT"/>
        </w:rPr>
      </w:pPr>
      <w:r w:rsidRPr="00743A09">
        <w:rPr>
          <w:szCs w:val="22"/>
          <w:lang w:val="it-IT"/>
        </w:rPr>
        <w:t xml:space="preserve">Per una </w:t>
      </w:r>
      <w:r w:rsidR="007B50B1" w:rsidRPr="00743A09">
        <w:rPr>
          <w:szCs w:val="22"/>
          <w:lang w:val="it-IT"/>
        </w:rPr>
        <w:t>maggiore completezza,</w:t>
      </w:r>
      <w:r w:rsidR="00AC24CC" w:rsidRPr="00743A09">
        <w:rPr>
          <w:szCs w:val="22"/>
          <w:lang w:val="it-IT"/>
        </w:rPr>
        <w:t xml:space="preserve"> abbiamo ritenuto opportuno schematizzare anche quale </w:t>
      </w:r>
      <w:r w:rsidR="00CC6B30" w:rsidRPr="00743A09">
        <w:rPr>
          <w:szCs w:val="22"/>
          <w:lang w:val="it-IT"/>
        </w:rPr>
        <w:t xml:space="preserve">potrebbe essere un </w:t>
      </w:r>
      <w:r w:rsidR="000E6B65" w:rsidRPr="00743A09">
        <w:rPr>
          <w:szCs w:val="22"/>
          <w:lang w:val="it-IT"/>
        </w:rPr>
        <w:t xml:space="preserve">possibile </w:t>
      </w:r>
      <w:r w:rsidR="00CC6B30" w:rsidRPr="00743A09">
        <w:rPr>
          <w:szCs w:val="22"/>
          <w:lang w:val="it-IT"/>
        </w:rPr>
        <w:t xml:space="preserve">sviluppo futuro della </w:t>
      </w:r>
      <w:r w:rsidR="000E6B65" w:rsidRPr="00743A09">
        <w:rPr>
          <w:szCs w:val="22"/>
          <w:lang w:val="it-IT"/>
        </w:rPr>
        <w:t>“</w:t>
      </w:r>
      <w:r w:rsidR="00CC6B30" w:rsidRPr="00743A09">
        <w:rPr>
          <w:i/>
          <w:szCs w:val="22"/>
          <w:lang w:val="it-IT"/>
        </w:rPr>
        <w:t xml:space="preserve">fase di </w:t>
      </w:r>
      <w:r w:rsidR="00222563" w:rsidRPr="00743A09">
        <w:rPr>
          <w:i/>
          <w:szCs w:val="22"/>
          <w:lang w:val="it-IT"/>
        </w:rPr>
        <w:t>monitoraggio</w:t>
      </w:r>
      <w:r w:rsidR="00222563" w:rsidRPr="00743A09">
        <w:rPr>
          <w:szCs w:val="22"/>
          <w:lang w:val="it-IT"/>
        </w:rPr>
        <w:t>” in</w:t>
      </w:r>
      <w:r w:rsidR="000E6B65" w:rsidRPr="00743A09">
        <w:rPr>
          <w:szCs w:val="22"/>
          <w:lang w:val="it-IT"/>
        </w:rPr>
        <w:t xml:space="preserve"> un contesto </w:t>
      </w:r>
      <w:r w:rsidR="000E6B65" w:rsidRPr="00743A09">
        <w:rPr>
          <w:szCs w:val="22"/>
          <w:lang w:val="it-IT"/>
        </w:rPr>
        <w:lastRenderedPageBreak/>
        <w:t>semi-automatizzato</w:t>
      </w:r>
      <w:r w:rsidR="00C63368" w:rsidRPr="00743A09">
        <w:rPr>
          <w:szCs w:val="22"/>
          <w:lang w:val="it-IT"/>
        </w:rPr>
        <w:t>, basandoci sempre sulle indicazioni fornite dall’ingegner Falcinelli</w:t>
      </w:r>
      <w:r w:rsidR="00BB74AF">
        <w:rPr>
          <w:szCs w:val="22"/>
          <w:lang w:val="it-IT"/>
        </w:rPr>
        <w:t>:</w:t>
      </w:r>
      <w:r w:rsidR="00F77966">
        <w:rPr>
          <w:szCs w:val="22"/>
          <w:lang w:val="it-IT"/>
        </w:rPr>
        <w:t xml:space="preserve"> </w:t>
      </w:r>
      <w:r w:rsidR="00F02282">
        <w:rPr>
          <w:szCs w:val="22"/>
          <w:lang w:val="it-IT"/>
        </w:rPr>
        <w:t xml:space="preserve">difatti, salvo </w:t>
      </w:r>
      <w:r w:rsidR="00304E58">
        <w:rPr>
          <w:szCs w:val="22"/>
          <w:lang w:val="it-IT"/>
        </w:rPr>
        <w:t xml:space="preserve">ulteriori impedimenti di natura prettamente </w:t>
      </w:r>
      <w:r w:rsidR="00CE0028">
        <w:rPr>
          <w:szCs w:val="22"/>
          <w:lang w:val="it-IT"/>
        </w:rPr>
        <w:t>burocratic</w:t>
      </w:r>
      <w:r w:rsidR="00304E58">
        <w:rPr>
          <w:szCs w:val="22"/>
          <w:lang w:val="it-IT"/>
        </w:rPr>
        <w:t>a</w:t>
      </w:r>
      <w:r w:rsidR="00CE0028">
        <w:rPr>
          <w:szCs w:val="22"/>
          <w:lang w:val="it-IT"/>
        </w:rPr>
        <w:t xml:space="preserve">, è prevista l’installazione </w:t>
      </w:r>
      <w:r w:rsidR="00CE0028" w:rsidRPr="00CE0028">
        <w:rPr>
          <w:i/>
          <w:iCs/>
          <w:szCs w:val="22"/>
          <w:lang w:val="it-IT"/>
        </w:rPr>
        <w:t>in loco</w:t>
      </w:r>
      <w:r w:rsidR="00CE0028">
        <w:rPr>
          <w:szCs w:val="22"/>
          <w:lang w:val="it-IT"/>
        </w:rPr>
        <w:t xml:space="preserve"> di una stazione contenente un sistema di sensori permanenti</w:t>
      </w:r>
      <w:r w:rsidR="00465F17">
        <w:rPr>
          <w:szCs w:val="22"/>
          <w:lang w:val="it-IT"/>
        </w:rPr>
        <w:t>.</w:t>
      </w:r>
    </w:p>
    <w:p w14:paraId="06B62B61" w14:textId="77777777" w:rsidR="00F4458F" w:rsidRPr="00560DBE" w:rsidRDefault="51386632" w:rsidP="00F4458F">
      <w:pPr>
        <w:keepNext/>
        <w:jc w:val="both"/>
        <w:rPr>
          <w:lang w:val="it-IT"/>
        </w:rPr>
      </w:pPr>
      <w:r>
        <w:rPr>
          <w:noProof/>
        </w:rPr>
        <w:drawing>
          <wp:anchor distT="0" distB="0" distL="114300" distR="114300" simplePos="0" relativeHeight="251658244" behindDoc="0" locked="0" layoutInCell="1" allowOverlap="1" wp14:anchorId="1BBCE731" wp14:editId="69E55FC9">
            <wp:simplePos x="0" y="0"/>
            <wp:positionH relativeFrom="margin">
              <wp:align>center</wp:align>
            </wp:positionH>
            <wp:positionV relativeFrom="paragraph">
              <wp:posOffset>0</wp:posOffset>
            </wp:positionV>
            <wp:extent cx="6172662" cy="4112260"/>
            <wp:effectExtent l="0" t="0" r="0"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1">
                      <a:extLst>
                        <a:ext uri="{28A0092B-C50C-407E-A947-70E740481C1C}">
                          <a14:useLocalDpi xmlns:a14="http://schemas.microsoft.com/office/drawing/2010/main" val="0"/>
                        </a:ext>
                      </a:extLst>
                    </a:blip>
                    <a:stretch>
                      <a:fillRect/>
                    </a:stretch>
                  </pic:blipFill>
                  <pic:spPr>
                    <a:xfrm>
                      <a:off x="0" y="0"/>
                      <a:ext cx="6172662" cy="4112260"/>
                    </a:xfrm>
                    <a:prstGeom prst="rect">
                      <a:avLst/>
                    </a:prstGeom>
                  </pic:spPr>
                </pic:pic>
              </a:graphicData>
            </a:graphic>
          </wp:anchor>
        </w:drawing>
      </w:r>
    </w:p>
    <w:p w14:paraId="15AAE0D0" w14:textId="5F569F7B" w:rsidR="00F4458F" w:rsidRPr="00F4458F" w:rsidRDefault="00F4458F" w:rsidP="00F4458F">
      <w:pPr>
        <w:pStyle w:val="Didascalia"/>
        <w:jc w:val="center"/>
        <w:rPr>
          <w:lang w:val="it-IT"/>
        </w:rPr>
      </w:pPr>
      <w:r w:rsidRPr="00F4458F">
        <w:rPr>
          <w:lang w:val="it-IT"/>
        </w:rPr>
        <w:t xml:space="preserve">Figura </w:t>
      </w:r>
      <w:r>
        <w:fldChar w:fldCharType="begin"/>
      </w:r>
      <w:r w:rsidRPr="00F4458F">
        <w:rPr>
          <w:lang w:val="it-IT"/>
        </w:rPr>
        <w:instrText xml:space="preserve"> SEQ Figura \* ARABIC </w:instrText>
      </w:r>
      <w:r>
        <w:fldChar w:fldCharType="separate"/>
      </w:r>
      <w:r w:rsidR="005878B0">
        <w:rPr>
          <w:noProof/>
          <w:lang w:val="it-IT"/>
        </w:rPr>
        <w:t>4</w:t>
      </w:r>
      <w:r>
        <w:fldChar w:fldCharType="end"/>
      </w:r>
      <w:r w:rsidRPr="00F4458F">
        <w:rPr>
          <w:lang w:val="it-IT"/>
        </w:rPr>
        <w:t>: schema dei processi i</w:t>
      </w:r>
      <w:r>
        <w:rPr>
          <w:lang w:val="it-IT"/>
        </w:rPr>
        <w:t>nterni in un contesto semi-automatizzato</w:t>
      </w:r>
    </w:p>
    <w:p w14:paraId="304BC67B" w14:textId="75ACF168" w:rsidR="00DC4AC0" w:rsidRPr="00DC4AC0" w:rsidRDefault="00DC4AC0" w:rsidP="00DC4AC0">
      <w:pPr>
        <w:jc w:val="both"/>
        <w:rPr>
          <w:szCs w:val="22"/>
          <w:lang w:val="it-IT"/>
        </w:rPr>
      </w:pPr>
      <w:r>
        <w:rPr>
          <w:lang w:val="it-IT"/>
        </w:rPr>
        <w:br w:type="page"/>
      </w:r>
    </w:p>
    <w:p w14:paraId="1387A1C4" w14:textId="4898FDC2" w:rsidR="004C2BFF" w:rsidRPr="00F84550" w:rsidRDefault="00F84550" w:rsidP="00020108">
      <w:pPr>
        <w:pStyle w:val="Titolo1"/>
        <w:jc w:val="both"/>
        <w:rPr>
          <w:lang w:val="it-IT"/>
        </w:rPr>
      </w:pPr>
      <w:bookmarkStart w:id="16" w:name="_Toc120383577"/>
      <w:bookmarkStart w:id="17" w:name="_Toc123824777"/>
      <w:r w:rsidRPr="00F84550">
        <w:rPr>
          <w:lang w:val="it-IT"/>
        </w:rPr>
        <w:lastRenderedPageBreak/>
        <w:t>Requisiti espressi nel linguaggio naturale</w:t>
      </w:r>
      <w:bookmarkEnd w:id="16"/>
      <w:bookmarkEnd w:id="17"/>
    </w:p>
    <w:p w14:paraId="61B44624" w14:textId="21E25F84" w:rsidR="00F84550" w:rsidRPr="00785E28" w:rsidRDefault="00A820BC" w:rsidP="00020108">
      <w:pPr>
        <w:jc w:val="both"/>
        <w:rPr>
          <w:szCs w:val="22"/>
          <w:lang w:val="it-IT"/>
        </w:rPr>
      </w:pPr>
      <w:r w:rsidRPr="00785E28">
        <w:rPr>
          <w:szCs w:val="22"/>
          <w:lang w:val="it-IT"/>
        </w:rPr>
        <w:t xml:space="preserve">Da </w:t>
      </w:r>
      <w:r w:rsidR="006A5561" w:rsidRPr="00785E28">
        <w:rPr>
          <w:szCs w:val="22"/>
          <w:lang w:val="it-IT"/>
        </w:rPr>
        <w:t>un’analisi dettagliata de</w:t>
      </w:r>
      <w:r w:rsidR="00B62998" w:rsidRPr="00785E28">
        <w:rPr>
          <w:szCs w:val="22"/>
          <w:lang w:val="it-IT"/>
        </w:rPr>
        <w:t>ll</w:t>
      </w:r>
      <w:r w:rsidR="00854811" w:rsidRPr="00785E28">
        <w:rPr>
          <w:szCs w:val="22"/>
          <w:lang w:val="it-IT"/>
        </w:rPr>
        <w:t>’</w:t>
      </w:r>
      <w:r w:rsidR="00B62998" w:rsidRPr="00785E28">
        <w:rPr>
          <w:szCs w:val="22"/>
          <w:lang w:val="it-IT"/>
        </w:rPr>
        <w:t>intervist</w:t>
      </w:r>
      <w:r w:rsidR="00854811" w:rsidRPr="00785E28">
        <w:rPr>
          <w:szCs w:val="22"/>
          <w:lang w:val="it-IT"/>
        </w:rPr>
        <w:t>a</w:t>
      </w:r>
      <w:r w:rsidR="00B62998" w:rsidRPr="00785E28">
        <w:rPr>
          <w:szCs w:val="22"/>
          <w:lang w:val="it-IT"/>
        </w:rPr>
        <w:t xml:space="preserve"> </w:t>
      </w:r>
      <w:r w:rsidR="00057413" w:rsidRPr="00785E28">
        <w:rPr>
          <w:szCs w:val="22"/>
          <w:lang w:val="it-IT"/>
        </w:rPr>
        <w:t>e dal</w:t>
      </w:r>
      <w:r w:rsidR="00812570" w:rsidRPr="00785E28">
        <w:rPr>
          <w:szCs w:val="22"/>
          <w:lang w:val="it-IT"/>
        </w:rPr>
        <w:t xml:space="preserve"> “flusso dei processi interni” sopra riportat</w:t>
      </w:r>
      <w:r w:rsidR="00E458FC" w:rsidRPr="00785E28">
        <w:rPr>
          <w:szCs w:val="22"/>
          <w:lang w:val="it-IT"/>
        </w:rPr>
        <w:t>i</w:t>
      </w:r>
      <w:r w:rsidR="00DB7CEF" w:rsidRPr="00785E28">
        <w:rPr>
          <w:szCs w:val="22"/>
          <w:lang w:val="it-IT"/>
        </w:rPr>
        <w:t xml:space="preserve">, abbiamo estratto i seguenti obbiettivi </w:t>
      </w:r>
      <w:r w:rsidR="00ED725D" w:rsidRPr="00785E28">
        <w:rPr>
          <w:szCs w:val="22"/>
          <w:lang w:val="it-IT"/>
        </w:rPr>
        <w:t>da noi prefissati per lo sviluppo del nostro database</w:t>
      </w:r>
      <w:r w:rsidR="00BD5F82" w:rsidRPr="00785E28">
        <w:rPr>
          <w:szCs w:val="22"/>
          <w:lang w:val="it-IT"/>
        </w:rPr>
        <w:t>.</w:t>
      </w:r>
    </w:p>
    <w:p w14:paraId="60104136" w14:textId="03DEFDCB" w:rsidR="009C413D" w:rsidRDefault="009C413D" w:rsidP="009C413D">
      <w:pPr>
        <w:jc w:val="both"/>
        <w:rPr>
          <w:szCs w:val="22"/>
          <w:lang w:val="it-IT"/>
        </w:rPr>
      </w:pPr>
      <w:r w:rsidRPr="009C413D">
        <w:rPr>
          <w:szCs w:val="22"/>
          <w:lang w:val="it-IT"/>
        </w:rPr>
        <w:t xml:space="preserve">L’obiettivo del nostro progetto è quello di realizzare un database che raccolga e gestisca i dati provenienti dai </w:t>
      </w:r>
      <w:r w:rsidRPr="009C413D">
        <w:rPr>
          <w:i/>
          <w:szCs w:val="22"/>
          <w:lang w:val="it-IT"/>
        </w:rPr>
        <w:t>sensori</w:t>
      </w:r>
      <w:r w:rsidRPr="009C413D">
        <w:rPr>
          <w:szCs w:val="22"/>
          <w:lang w:val="it-IT"/>
        </w:rPr>
        <w:t xml:space="preserve"> impiegati </w:t>
      </w:r>
      <w:r w:rsidR="000D573A" w:rsidRPr="009C413D">
        <w:rPr>
          <w:szCs w:val="22"/>
          <w:lang w:val="it-IT"/>
        </w:rPr>
        <w:t>dal</w:t>
      </w:r>
      <w:r w:rsidR="000D573A">
        <w:rPr>
          <w:szCs w:val="22"/>
          <w:lang w:val="it-IT"/>
        </w:rPr>
        <w:t xml:space="preserve"> gruppo</w:t>
      </w:r>
      <w:r w:rsidR="009E60CC">
        <w:rPr>
          <w:szCs w:val="22"/>
          <w:lang w:val="it-IT"/>
        </w:rPr>
        <w:t xml:space="preserve"> del</w:t>
      </w:r>
      <w:r w:rsidRPr="009C413D">
        <w:rPr>
          <w:szCs w:val="22"/>
          <w:lang w:val="it-IT"/>
        </w:rPr>
        <w:t xml:space="preserve"> </w:t>
      </w:r>
      <w:r w:rsidRPr="001F4674">
        <w:rPr>
          <w:i/>
          <w:szCs w:val="22"/>
          <w:lang w:val="it-IT"/>
        </w:rPr>
        <w:t>ProgettoRIO</w:t>
      </w:r>
      <w:r w:rsidR="00FB482E">
        <w:rPr>
          <w:szCs w:val="22"/>
          <w:lang w:val="it-IT"/>
        </w:rPr>
        <w:t xml:space="preserve">, comprese anche tutte le rilevazioni effettuate manualmente dall’ingegner Falcinelli e dai suoi collaboratori, </w:t>
      </w:r>
      <w:r w:rsidRPr="009C413D">
        <w:rPr>
          <w:szCs w:val="22"/>
          <w:lang w:val="it-IT"/>
        </w:rPr>
        <w:t>e dai post</w:t>
      </w:r>
      <w:r w:rsidR="0003610C">
        <w:rPr>
          <w:szCs w:val="22"/>
          <w:lang w:val="it-IT"/>
        </w:rPr>
        <w:t xml:space="preserve"> e/o </w:t>
      </w:r>
      <w:r w:rsidRPr="009C413D">
        <w:rPr>
          <w:szCs w:val="22"/>
          <w:lang w:val="it-IT"/>
        </w:rPr>
        <w:t xml:space="preserve">file multimediali raccolti sui vari </w:t>
      </w:r>
      <w:r w:rsidRPr="009C413D">
        <w:rPr>
          <w:i/>
          <w:szCs w:val="22"/>
          <w:lang w:val="it-IT"/>
        </w:rPr>
        <w:t>social network</w:t>
      </w:r>
      <w:r w:rsidRPr="009C413D">
        <w:rPr>
          <w:szCs w:val="22"/>
          <w:lang w:val="it-IT"/>
        </w:rPr>
        <w:t>, al fine di</w:t>
      </w:r>
      <w:r w:rsidR="0003610C">
        <w:rPr>
          <w:szCs w:val="22"/>
          <w:lang w:val="it-IT"/>
        </w:rPr>
        <w:t xml:space="preserve"> prevenire o quantomeno</w:t>
      </w:r>
      <w:r w:rsidRPr="009C413D">
        <w:rPr>
          <w:szCs w:val="22"/>
          <w:lang w:val="it-IT"/>
        </w:rPr>
        <w:t xml:space="preserve"> minimizzare le conseguenze dei disastri naturali.</w:t>
      </w:r>
    </w:p>
    <w:p w14:paraId="26F071DA" w14:textId="16BB2683" w:rsidR="0034472E" w:rsidRDefault="0034472E" w:rsidP="009C413D">
      <w:pPr>
        <w:jc w:val="both"/>
        <w:rPr>
          <w:szCs w:val="22"/>
          <w:lang w:val="it-IT"/>
        </w:rPr>
      </w:pPr>
      <w:r>
        <w:rPr>
          <w:szCs w:val="22"/>
          <w:lang w:val="it-IT"/>
        </w:rPr>
        <w:t>Bisognerà quindi memorizzare i dati dei collaboratori</w:t>
      </w:r>
      <w:r w:rsidR="006712D8">
        <w:rPr>
          <w:szCs w:val="22"/>
          <w:lang w:val="it-IT"/>
        </w:rPr>
        <w:t xml:space="preserve">, </w:t>
      </w:r>
      <w:r>
        <w:rPr>
          <w:szCs w:val="22"/>
          <w:lang w:val="it-IT"/>
        </w:rPr>
        <w:t xml:space="preserve">i dettagli di tutti i sensori che </w:t>
      </w:r>
      <w:r w:rsidR="006712D8">
        <w:rPr>
          <w:szCs w:val="22"/>
          <w:lang w:val="it-IT"/>
        </w:rPr>
        <w:t xml:space="preserve">sono </w:t>
      </w:r>
      <w:r>
        <w:rPr>
          <w:szCs w:val="22"/>
          <w:lang w:val="it-IT"/>
        </w:rPr>
        <w:t>impiegati dal gruppo di ricerca, e anche le session</w:t>
      </w:r>
      <w:r w:rsidR="00E84CEA">
        <w:rPr>
          <w:szCs w:val="22"/>
          <w:lang w:val="it-IT"/>
        </w:rPr>
        <w:t>i</w:t>
      </w:r>
      <w:r>
        <w:rPr>
          <w:szCs w:val="22"/>
          <w:lang w:val="it-IT"/>
        </w:rPr>
        <w:t xml:space="preserve"> dove questi vengono impiegati, memorizzando quindi data, ora e durata della sessione</w:t>
      </w:r>
      <w:r w:rsidR="00624E6E">
        <w:rPr>
          <w:szCs w:val="22"/>
          <w:lang w:val="it-IT"/>
        </w:rPr>
        <w:t xml:space="preserve"> di campionamento</w:t>
      </w:r>
      <w:r>
        <w:rPr>
          <w:szCs w:val="22"/>
          <w:lang w:val="it-IT"/>
        </w:rPr>
        <w:t>.</w:t>
      </w:r>
    </w:p>
    <w:p w14:paraId="783E2EEB" w14:textId="65F0F23D" w:rsidR="008A79E7" w:rsidRPr="009C413D" w:rsidRDefault="008A79E7" w:rsidP="009C413D">
      <w:pPr>
        <w:jc w:val="both"/>
        <w:rPr>
          <w:szCs w:val="22"/>
          <w:lang w:val="it-IT"/>
        </w:rPr>
      </w:pPr>
      <w:r>
        <w:rPr>
          <w:szCs w:val="22"/>
          <w:lang w:val="it-IT"/>
        </w:rPr>
        <w:t xml:space="preserve">Sarà necessario anche memorizzare tutti i dati utili ad un collegamento tra l’attività del </w:t>
      </w:r>
      <w:r w:rsidRPr="00E84B04">
        <w:rPr>
          <w:i/>
          <w:szCs w:val="22"/>
          <w:lang w:val="it-IT"/>
        </w:rPr>
        <w:t>ProgettoRIO</w:t>
      </w:r>
      <w:r>
        <w:rPr>
          <w:szCs w:val="22"/>
          <w:lang w:val="it-IT"/>
        </w:rPr>
        <w:t xml:space="preserve"> e i social network: verranno quindi memorizzati i dati dei post e dei contenuti multimediali caricati dagli utenti.</w:t>
      </w:r>
    </w:p>
    <w:p w14:paraId="6AA29CEA" w14:textId="21BB6B56" w:rsidR="009C413D" w:rsidRPr="009C413D" w:rsidRDefault="009C413D" w:rsidP="009C413D">
      <w:pPr>
        <w:jc w:val="both"/>
        <w:rPr>
          <w:szCs w:val="22"/>
          <w:lang w:val="it-IT"/>
        </w:rPr>
      </w:pPr>
      <w:r w:rsidRPr="009C413D">
        <w:rPr>
          <w:szCs w:val="22"/>
          <w:lang w:val="it-IT"/>
        </w:rPr>
        <w:t xml:space="preserve">Il database è ottimizzato per questo periodo in cui vi è solo un’installazione temporanea dei sensori e i </w:t>
      </w:r>
      <w:r w:rsidRPr="009C413D">
        <w:rPr>
          <w:i/>
          <w:szCs w:val="22"/>
          <w:lang w:val="it-IT"/>
        </w:rPr>
        <w:t>campionamenti</w:t>
      </w:r>
      <w:r w:rsidRPr="009C413D">
        <w:rPr>
          <w:szCs w:val="22"/>
          <w:lang w:val="it-IT"/>
        </w:rPr>
        <w:t xml:space="preserve"> vengono </w:t>
      </w:r>
      <w:r w:rsidR="001132D3">
        <w:rPr>
          <w:szCs w:val="22"/>
          <w:lang w:val="it-IT"/>
        </w:rPr>
        <w:t>effettuati</w:t>
      </w:r>
      <w:r w:rsidRPr="009C413D">
        <w:rPr>
          <w:szCs w:val="22"/>
          <w:lang w:val="it-IT"/>
        </w:rPr>
        <w:t xml:space="preserve"> </w:t>
      </w:r>
      <w:r w:rsidR="008C5AF0">
        <w:rPr>
          <w:szCs w:val="22"/>
          <w:lang w:val="it-IT"/>
        </w:rPr>
        <w:t>manualmente</w:t>
      </w:r>
      <w:r w:rsidRPr="009C413D">
        <w:rPr>
          <w:szCs w:val="22"/>
          <w:lang w:val="it-IT"/>
        </w:rPr>
        <w:t xml:space="preserve"> dall’ingegner</w:t>
      </w:r>
      <w:r w:rsidR="008C5AF0">
        <w:rPr>
          <w:szCs w:val="22"/>
          <w:lang w:val="it-IT"/>
        </w:rPr>
        <w:t xml:space="preserve"> Falcinelli e dai suoi collaboratori</w:t>
      </w:r>
      <w:r w:rsidRPr="009C413D">
        <w:rPr>
          <w:szCs w:val="22"/>
          <w:lang w:val="it-IT"/>
        </w:rPr>
        <w:t xml:space="preserve">. Possiamo dire quindi che il database può funzionare in modo ottimale fino a quando non </w:t>
      </w:r>
      <w:r w:rsidR="003B06EB">
        <w:rPr>
          <w:szCs w:val="22"/>
          <w:lang w:val="it-IT"/>
        </w:rPr>
        <w:t>verrà effettuata un</w:t>
      </w:r>
      <w:r w:rsidRPr="009C413D">
        <w:rPr>
          <w:szCs w:val="22"/>
          <w:lang w:val="it-IT"/>
        </w:rPr>
        <w:t>’installazione permanente dei sensori, in tal caso il database potrebbe ancora rimanere valido ma necessitare di una revisione che permetta di essere ottimizzato sulla nuova situazione.</w:t>
      </w:r>
    </w:p>
    <w:p w14:paraId="22AA4E6E" w14:textId="1962119C" w:rsidR="009C413D" w:rsidRPr="009C413D" w:rsidRDefault="009C413D" w:rsidP="009C413D">
      <w:pPr>
        <w:jc w:val="both"/>
        <w:rPr>
          <w:szCs w:val="22"/>
          <w:lang w:val="it-IT"/>
        </w:rPr>
      </w:pPr>
      <w:r w:rsidRPr="009C413D">
        <w:rPr>
          <w:szCs w:val="22"/>
          <w:lang w:val="it-IT"/>
        </w:rPr>
        <w:t xml:space="preserve">La base di dati deve contenere i dettagli di tutti i sensori che vengono impiegati dal </w:t>
      </w:r>
      <w:r w:rsidRPr="001F4674">
        <w:rPr>
          <w:i/>
          <w:szCs w:val="22"/>
          <w:lang w:val="it-IT"/>
        </w:rPr>
        <w:t>ProgettoRIO</w:t>
      </w:r>
      <w:r w:rsidRPr="009C413D">
        <w:rPr>
          <w:szCs w:val="22"/>
          <w:lang w:val="it-IT"/>
        </w:rPr>
        <w:t xml:space="preserve"> sia </w:t>
      </w:r>
      <w:r w:rsidR="00F8386F">
        <w:rPr>
          <w:szCs w:val="22"/>
          <w:lang w:val="it-IT"/>
        </w:rPr>
        <w:t xml:space="preserve">di natura </w:t>
      </w:r>
      <w:r w:rsidRPr="009C413D">
        <w:rPr>
          <w:szCs w:val="22"/>
          <w:lang w:val="it-IT"/>
        </w:rPr>
        <w:t>operativ</w:t>
      </w:r>
      <w:r w:rsidR="00F8386F">
        <w:rPr>
          <w:szCs w:val="22"/>
          <w:lang w:val="it-IT"/>
        </w:rPr>
        <w:t>a</w:t>
      </w:r>
      <w:r w:rsidRPr="009C413D">
        <w:rPr>
          <w:szCs w:val="22"/>
          <w:lang w:val="it-IT"/>
        </w:rPr>
        <w:t xml:space="preserve"> che informativ</w:t>
      </w:r>
      <w:r w:rsidR="00F8386F">
        <w:rPr>
          <w:szCs w:val="22"/>
          <w:lang w:val="it-IT"/>
        </w:rPr>
        <w:t>a</w:t>
      </w:r>
      <w:r w:rsidR="00782A0D">
        <w:rPr>
          <w:szCs w:val="22"/>
          <w:lang w:val="it-IT"/>
        </w:rPr>
        <w:t>, quali l’anno di produzione e la grandezza fisica che rilevano</w:t>
      </w:r>
      <w:r w:rsidRPr="009C413D">
        <w:rPr>
          <w:szCs w:val="22"/>
          <w:lang w:val="it-IT"/>
        </w:rPr>
        <w:t xml:space="preserve">. </w:t>
      </w:r>
      <w:r w:rsidR="00782A0D">
        <w:rPr>
          <w:szCs w:val="22"/>
          <w:lang w:val="it-IT"/>
        </w:rPr>
        <w:t>Poiché</w:t>
      </w:r>
      <w:r w:rsidRPr="009C413D">
        <w:rPr>
          <w:szCs w:val="22"/>
          <w:lang w:val="it-IT"/>
        </w:rPr>
        <w:t xml:space="preserve"> non vi sono ancora installazioni permanenti, verranno memorizzate anche tutte le sessioni di campionamento dei sensori, registrando quindi dati come la data di installazione, la durata della sessione e il luogo dove è stato effettuato il campionamento.</w:t>
      </w:r>
    </w:p>
    <w:p w14:paraId="7A8F9132" w14:textId="7F34C7F1" w:rsidR="009C413D" w:rsidRPr="009C413D" w:rsidRDefault="009C413D" w:rsidP="009C413D">
      <w:pPr>
        <w:jc w:val="both"/>
        <w:rPr>
          <w:szCs w:val="22"/>
          <w:lang w:val="it-IT"/>
        </w:rPr>
      </w:pPr>
      <w:r w:rsidRPr="009C413D">
        <w:rPr>
          <w:szCs w:val="22"/>
          <w:lang w:val="it-IT"/>
        </w:rPr>
        <w:t>Bisognerà quindi memorizzare tutti i valori campionati dai vari sensori</w:t>
      </w:r>
      <w:r w:rsidR="00C80B94">
        <w:rPr>
          <w:szCs w:val="22"/>
          <w:lang w:val="it-IT"/>
        </w:rPr>
        <w:t>, la località</w:t>
      </w:r>
      <w:r w:rsidRPr="009C413D">
        <w:rPr>
          <w:szCs w:val="22"/>
          <w:lang w:val="it-IT"/>
        </w:rPr>
        <w:t xml:space="preserve"> e il periodo (</w:t>
      </w:r>
      <w:r w:rsidRPr="009C413D">
        <w:rPr>
          <w:i/>
          <w:szCs w:val="22"/>
          <w:lang w:val="it-IT"/>
        </w:rPr>
        <w:t>timestamp</w:t>
      </w:r>
      <w:r w:rsidRPr="009C413D">
        <w:rPr>
          <w:szCs w:val="22"/>
          <w:lang w:val="it-IT"/>
        </w:rPr>
        <w:t>) in cui sono stati rilevati</w:t>
      </w:r>
      <w:r w:rsidR="00C80B94">
        <w:rPr>
          <w:szCs w:val="22"/>
          <w:lang w:val="it-IT"/>
        </w:rPr>
        <w:t xml:space="preserve"> tali valori</w:t>
      </w:r>
      <w:r w:rsidRPr="009C413D">
        <w:rPr>
          <w:szCs w:val="22"/>
          <w:lang w:val="it-IT"/>
        </w:rPr>
        <w:t xml:space="preserve">. Bisognerà anche definire tutte le </w:t>
      </w:r>
      <w:r w:rsidRPr="00B25791">
        <w:rPr>
          <w:szCs w:val="22"/>
          <w:lang w:val="it-IT"/>
        </w:rPr>
        <w:t>soglie di tolleranza</w:t>
      </w:r>
      <w:r w:rsidRPr="009C413D">
        <w:rPr>
          <w:szCs w:val="22"/>
          <w:lang w:val="it-IT"/>
        </w:rPr>
        <w:t xml:space="preserve"> dei valori e dare quindi la possibilità di controllare che queste soglie vengano rispettate e che i valori siano contenuti </w:t>
      </w:r>
      <w:r w:rsidR="008C5AF0">
        <w:rPr>
          <w:szCs w:val="22"/>
          <w:lang w:val="it-IT"/>
        </w:rPr>
        <w:t>entro</w:t>
      </w:r>
      <w:r w:rsidRPr="009C413D">
        <w:rPr>
          <w:szCs w:val="22"/>
          <w:lang w:val="it-IT"/>
        </w:rPr>
        <w:t xml:space="preserve"> tali soglie.</w:t>
      </w:r>
      <w:r w:rsidR="0001189F">
        <w:rPr>
          <w:szCs w:val="22"/>
          <w:lang w:val="it-IT"/>
        </w:rPr>
        <w:t xml:space="preserve"> In caso di malfunzionamento</w:t>
      </w:r>
      <w:r w:rsidR="0086405D">
        <w:rPr>
          <w:szCs w:val="22"/>
          <w:lang w:val="it-IT"/>
        </w:rPr>
        <w:t xml:space="preserve"> verrà memorizzato anche lo storico degli interventi di riparazione e/o sostituzione</w:t>
      </w:r>
      <w:r w:rsidR="00B83E82">
        <w:rPr>
          <w:szCs w:val="22"/>
          <w:lang w:val="it-IT"/>
        </w:rPr>
        <w:t xml:space="preserve"> che sono effettuati sui sensori.</w:t>
      </w:r>
    </w:p>
    <w:p w14:paraId="45A02126" w14:textId="289E2321" w:rsidR="00932FA7" w:rsidRDefault="00B72102" w:rsidP="00932FA7">
      <w:pPr>
        <w:jc w:val="both"/>
        <w:rPr>
          <w:szCs w:val="22"/>
          <w:lang w:val="it-IT"/>
        </w:rPr>
      </w:pPr>
      <w:r>
        <w:rPr>
          <w:szCs w:val="22"/>
          <w:lang w:val="it-IT"/>
        </w:rPr>
        <w:t>Inoltre, si</w:t>
      </w:r>
      <w:r w:rsidR="00932FA7" w:rsidRPr="00932FA7">
        <w:rPr>
          <w:szCs w:val="22"/>
          <w:lang w:val="it-IT"/>
        </w:rPr>
        <w:t xml:space="preserve"> vuole integrare i dati </w:t>
      </w:r>
      <w:r>
        <w:rPr>
          <w:szCs w:val="22"/>
          <w:lang w:val="it-IT"/>
        </w:rPr>
        <w:t>relativi ai</w:t>
      </w:r>
      <w:r w:rsidR="00932FA7" w:rsidRPr="00932FA7">
        <w:rPr>
          <w:szCs w:val="22"/>
          <w:lang w:val="it-IT"/>
        </w:rPr>
        <w:t xml:space="preserve"> campionamenti anche con un’altra realtà</w:t>
      </w:r>
      <w:r>
        <w:rPr>
          <w:szCs w:val="22"/>
          <w:lang w:val="it-IT"/>
        </w:rPr>
        <w:t xml:space="preserve">: </w:t>
      </w:r>
      <w:r w:rsidR="00932FA7" w:rsidRPr="00932FA7">
        <w:rPr>
          <w:szCs w:val="22"/>
          <w:lang w:val="it-IT"/>
        </w:rPr>
        <w:t xml:space="preserve">i social network. Negli ultimi anni, vi sono stati svariati casi dove i post e i contenuti caricati dagli utenti sui social network abbiano svolto un’utile funzione di prevenzione e di </w:t>
      </w:r>
      <w:r w:rsidR="00501CD9">
        <w:rPr>
          <w:szCs w:val="22"/>
          <w:lang w:val="it-IT"/>
        </w:rPr>
        <w:t>allerta</w:t>
      </w:r>
      <w:r w:rsidR="00932FA7" w:rsidRPr="00932FA7">
        <w:rPr>
          <w:szCs w:val="22"/>
          <w:lang w:val="it-IT"/>
        </w:rPr>
        <w:t xml:space="preserve"> della popolazione </w:t>
      </w:r>
      <w:r w:rsidR="00AF211A">
        <w:rPr>
          <w:szCs w:val="22"/>
          <w:lang w:val="it-IT"/>
        </w:rPr>
        <w:t xml:space="preserve">locale </w:t>
      </w:r>
      <w:r w:rsidR="00932FA7" w:rsidRPr="00932FA7">
        <w:rPr>
          <w:szCs w:val="22"/>
          <w:lang w:val="it-IT"/>
        </w:rPr>
        <w:t xml:space="preserve">riguardo ad un imminente disastro naturale. Per questo, volevamo integrare </w:t>
      </w:r>
      <w:r w:rsidR="000362ED">
        <w:rPr>
          <w:szCs w:val="22"/>
          <w:lang w:val="it-IT"/>
        </w:rPr>
        <w:t>i dati provenienti dal</w:t>
      </w:r>
      <w:r w:rsidR="00932FA7" w:rsidRPr="00932FA7">
        <w:rPr>
          <w:szCs w:val="22"/>
          <w:lang w:val="it-IT"/>
        </w:rPr>
        <w:t xml:space="preserve"> </w:t>
      </w:r>
      <w:r w:rsidR="00932FA7" w:rsidRPr="003F1E4D">
        <w:rPr>
          <w:i/>
          <w:szCs w:val="22"/>
          <w:lang w:val="it-IT"/>
        </w:rPr>
        <w:t>ProgettoRIO</w:t>
      </w:r>
      <w:r w:rsidR="00932FA7" w:rsidRPr="00932FA7">
        <w:rPr>
          <w:szCs w:val="22"/>
          <w:lang w:val="it-IT"/>
        </w:rPr>
        <w:t xml:space="preserve"> con </w:t>
      </w:r>
      <w:r w:rsidR="000362ED">
        <w:rPr>
          <w:szCs w:val="22"/>
          <w:lang w:val="it-IT"/>
        </w:rPr>
        <w:t xml:space="preserve">quelli di </w:t>
      </w:r>
      <w:r w:rsidR="00932FA7" w:rsidRPr="00932FA7">
        <w:rPr>
          <w:szCs w:val="22"/>
          <w:lang w:val="it-IT"/>
        </w:rPr>
        <w:t>quest’</w:t>
      </w:r>
      <w:r w:rsidR="000362ED">
        <w:rPr>
          <w:szCs w:val="22"/>
          <w:lang w:val="it-IT"/>
        </w:rPr>
        <w:t>emergente</w:t>
      </w:r>
      <w:r w:rsidR="00932FA7" w:rsidRPr="00932FA7">
        <w:rPr>
          <w:szCs w:val="22"/>
          <w:lang w:val="it-IT"/>
        </w:rPr>
        <w:t xml:space="preserve"> realtà, e quindi </w:t>
      </w:r>
      <w:r w:rsidR="00932FA7" w:rsidRPr="00932FA7">
        <w:rPr>
          <w:szCs w:val="22"/>
          <w:lang w:val="it-IT"/>
        </w:rPr>
        <w:lastRenderedPageBreak/>
        <w:t xml:space="preserve">il database conterrà anche informazioni </w:t>
      </w:r>
      <w:r w:rsidR="005C2F08">
        <w:rPr>
          <w:szCs w:val="22"/>
          <w:lang w:val="it-IT"/>
        </w:rPr>
        <w:t>relative ai</w:t>
      </w:r>
      <w:r w:rsidR="00932FA7" w:rsidRPr="00932FA7">
        <w:rPr>
          <w:szCs w:val="22"/>
          <w:lang w:val="it-IT"/>
        </w:rPr>
        <w:t xml:space="preserve"> </w:t>
      </w:r>
      <w:r w:rsidR="00932FA7" w:rsidRPr="00932FA7">
        <w:rPr>
          <w:i/>
          <w:szCs w:val="22"/>
          <w:lang w:val="it-IT"/>
        </w:rPr>
        <w:t>post</w:t>
      </w:r>
      <w:r w:rsidR="00932FA7" w:rsidRPr="00932FA7">
        <w:rPr>
          <w:szCs w:val="22"/>
          <w:lang w:val="it-IT"/>
        </w:rPr>
        <w:t xml:space="preserve"> e </w:t>
      </w:r>
      <w:r w:rsidR="005C2F08">
        <w:rPr>
          <w:szCs w:val="22"/>
          <w:lang w:val="it-IT"/>
        </w:rPr>
        <w:t>ai</w:t>
      </w:r>
      <w:r w:rsidR="00932FA7" w:rsidRPr="00932FA7">
        <w:rPr>
          <w:szCs w:val="22"/>
          <w:lang w:val="it-IT"/>
        </w:rPr>
        <w:t xml:space="preserve"> contenuti creati dagli utenti e condivisi sui social</w:t>
      </w:r>
      <w:r w:rsidR="005C2F08">
        <w:rPr>
          <w:szCs w:val="22"/>
          <w:lang w:val="it-IT"/>
        </w:rPr>
        <w:t xml:space="preserve">, dai contenuti testuali agli </w:t>
      </w:r>
      <w:r w:rsidR="00B9790D">
        <w:rPr>
          <w:szCs w:val="22"/>
          <w:lang w:val="it-IT"/>
        </w:rPr>
        <w:t>eventuali allegati multimediali (foto e video).</w:t>
      </w:r>
    </w:p>
    <w:p w14:paraId="363DC4E3" w14:textId="55B67231" w:rsidR="00B9790D" w:rsidRPr="00932FA7" w:rsidRDefault="00B9790D" w:rsidP="00F63534">
      <w:pPr>
        <w:jc w:val="both"/>
        <w:rPr>
          <w:szCs w:val="22"/>
          <w:lang w:val="it-IT"/>
        </w:rPr>
      </w:pPr>
      <w:r>
        <w:rPr>
          <w:szCs w:val="22"/>
          <w:lang w:val="it-IT"/>
        </w:rPr>
        <w:t xml:space="preserve">Per ogni contenuto vi sarà la </w:t>
      </w:r>
      <w:r w:rsidR="00914D43">
        <w:rPr>
          <w:szCs w:val="22"/>
          <w:lang w:val="it-IT"/>
        </w:rPr>
        <w:t>possibilità</w:t>
      </w:r>
      <w:r>
        <w:rPr>
          <w:szCs w:val="22"/>
          <w:lang w:val="it-IT"/>
        </w:rPr>
        <w:t xml:space="preserve"> di determinar</w:t>
      </w:r>
      <w:r w:rsidR="00914D43">
        <w:rPr>
          <w:szCs w:val="22"/>
          <w:lang w:val="it-IT"/>
        </w:rPr>
        <w:t xml:space="preserve">ne il grado di attendibilità tramite l’uso di un </w:t>
      </w:r>
      <w:r w:rsidR="00914D43" w:rsidRPr="00932FA7">
        <w:rPr>
          <w:i/>
          <w:szCs w:val="22"/>
          <w:lang w:val="it-IT"/>
        </w:rPr>
        <w:t>flag</w:t>
      </w:r>
      <w:r w:rsidR="00914D43" w:rsidRPr="00932FA7">
        <w:rPr>
          <w:szCs w:val="22"/>
          <w:lang w:val="it-IT"/>
        </w:rPr>
        <w:t xml:space="preserve"> </w:t>
      </w:r>
      <w:r w:rsidR="00430795">
        <w:rPr>
          <w:szCs w:val="22"/>
          <w:lang w:val="it-IT"/>
        </w:rPr>
        <w:t xml:space="preserve">ad esso associato, per evitare un’eventuale diffusione di </w:t>
      </w:r>
      <w:r w:rsidR="00430795" w:rsidRPr="00430795">
        <w:rPr>
          <w:i/>
          <w:szCs w:val="22"/>
          <w:lang w:val="it-IT"/>
        </w:rPr>
        <w:t>fake news</w:t>
      </w:r>
      <w:r w:rsidR="00430795">
        <w:rPr>
          <w:szCs w:val="22"/>
          <w:lang w:val="it-IT"/>
        </w:rPr>
        <w:t>.</w:t>
      </w:r>
      <w:r w:rsidR="00CF3D80">
        <w:rPr>
          <w:szCs w:val="22"/>
          <w:lang w:val="it-IT"/>
        </w:rPr>
        <w:t xml:space="preserve"> I </w:t>
      </w:r>
      <w:r w:rsidR="00CF3D80" w:rsidRPr="00932FA7">
        <w:rPr>
          <w:i/>
          <w:szCs w:val="22"/>
          <w:lang w:val="it-IT"/>
        </w:rPr>
        <w:t>fact-checker</w:t>
      </w:r>
      <w:r w:rsidR="00CF3D80" w:rsidRPr="00932FA7">
        <w:rPr>
          <w:szCs w:val="22"/>
          <w:lang w:val="it-IT"/>
        </w:rPr>
        <w:t xml:space="preserve"> </w:t>
      </w:r>
      <w:r w:rsidR="00CF3D80">
        <w:rPr>
          <w:szCs w:val="22"/>
          <w:lang w:val="it-IT"/>
        </w:rPr>
        <w:t>potrebbero verificar</w:t>
      </w:r>
      <w:r w:rsidR="00AA4D95">
        <w:rPr>
          <w:szCs w:val="22"/>
          <w:lang w:val="it-IT"/>
        </w:rPr>
        <w:t xml:space="preserve">e l’autenticità delle fonti e la veridicità del post </w:t>
      </w:r>
      <w:r w:rsidR="00205538">
        <w:rPr>
          <w:szCs w:val="22"/>
          <w:lang w:val="it-IT"/>
        </w:rPr>
        <w:t>contrassegnandolo</w:t>
      </w:r>
      <w:r w:rsidR="001B0003">
        <w:rPr>
          <w:szCs w:val="22"/>
          <w:lang w:val="it-IT"/>
        </w:rPr>
        <w:t xml:space="preserve"> come post attendibile.</w:t>
      </w:r>
    </w:p>
    <w:p w14:paraId="5FE6E300" w14:textId="3EA3852B" w:rsidR="00BF4A15" w:rsidRDefault="00671EDA" w:rsidP="00F63534">
      <w:pPr>
        <w:jc w:val="both"/>
        <w:rPr>
          <w:szCs w:val="22"/>
          <w:lang w:val="it-IT"/>
        </w:rPr>
      </w:pPr>
      <w:r>
        <w:rPr>
          <w:szCs w:val="22"/>
          <w:lang w:val="it-IT"/>
        </w:rPr>
        <w:t xml:space="preserve">Il nostro progetto prevede uno sviluppo parallelo di una piattaforma proprietaria </w:t>
      </w:r>
      <w:r w:rsidRPr="00671EDA">
        <w:rPr>
          <w:i/>
          <w:iCs/>
          <w:szCs w:val="22"/>
          <w:lang w:val="it-IT"/>
        </w:rPr>
        <w:t>ad hoc</w:t>
      </w:r>
      <w:r>
        <w:rPr>
          <w:szCs w:val="22"/>
          <w:lang w:val="it-IT"/>
        </w:rPr>
        <w:t xml:space="preserve">, </w:t>
      </w:r>
      <w:r w:rsidR="00943BE2">
        <w:rPr>
          <w:szCs w:val="22"/>
          <w:lang w:val="it-IT"/>
        </w:rPr>
        <w:t xml:space="preserve">su cui gli utenti possano segnalare </w:t>
      </w:r>
      <w:r w:rsidR="007000DA">
        <w:rPr>
          <w:szCs w:val="22"/>
          <w:lang w:val="it-IT"/>
        </w:rPr>
        <w:t>eventuali situazioni di pericolo direttamente o indirettamente collegate ai disastri natu</w:t>
      </w:r>
      <w:r w:rsidR="00336687">
        <w:rPr>
          <w:szCs w:val="22"/>
          <w:lang w:val="it-IT"/>
        </w:rPr>
        <w:t>rali.</w:t>
      </w:r>
      <w:r w:rsidR="003769F3">
        <w:rPr>
          <w:szCs w:val="22"/>
          <w:lang w:val="it-IT"/>
        </w:rPr>
        <w:t xml:space="preserve"> Tale piattaforma avrebbe come scopo principale quello di raccogliere e gestire le segnalazioni</w:t>
      </w:r>
      <w:r w:rsidR="00A1779B">
        <w:rPr>
          <w:szCs w:val="22"/>
          <w:lang w:val="it-IT"/>
        </w:rPr>
        <w:t xml:space="preserve"> d</w:t>
      </w:r>
      <w:r w:rsidR="001928F1">
        <w:rPr>
          <w:szCs w:val="22"/>
          <w:lang w:val="it-IT"/>
        </w:rPr>
        <w:t>i tali</w:t>
      </w:r>
      <w:r w:rsidR="00A1779B">
        <w:rPr>
          <w:szCs w:val="22"/>
          <w:lang w:val="it-IT"/>
        </w:rPr>
        <w:t xml:space="preserve"> utenti, che possono essere di due tipi: segnalazione </w:t>
      </w:r>
      <w:r w:rsidR="007A6AA3">
        <w:rPr>
          <w:szCs w:val="22"/>
          <w:lang w:val="it-IT"/>
        </w:rPr>
        <w:t xml:space="preserve">diretta </w:t>
      </w:r>
      <w:r w:rsidR="00A1779B">
        <w:rPr>
          <w:szCs w:val="22"/>
          <w:lang w:val="it-IT"/>
        </w:rPr>
        <w:t>di eventi</w:t>
      </w:r>
      <w:r w:rsidR="00BF359D">
        <w:rPr>
          <w:szCs w:val="22"/>
          <w:lang w:val="it-IT"/>
        </w:rPr>
        <w:t xml:space="preserve"> </w:t>
      </w:r>
      <w:r w:rsidR="007A6AA3">
        <w:rPr>
          <w:szCs w:val="22"/>
          <w:lang w:val="it-IT"/>
        </w:rPr>
        <w:t>catastrofici e segnalazione di post altrui riscontrati su social network di terze parti.</w:t>
      </w:r>
    </w:p>
    <w:p w14:paraId="6DB5309E" w14:textId="7F262CEC" w:rsidR="001928F1" w:rsidRPr="00932FA7" w:rsidRDefault="00DA6501" w:rsidP="00F63534">
      <w:pPr>
        <w:jc w:val="both"/>
        <w:rPr>
          <w:szCs w:val="22"/>
          <w:lang w:val="it-IT"/>
        </w:rPr>
      </w:pPr>
      <w:r>
        <w:rPr>
          <w:szCs w:val="22"/>
          <w:lang w:val="it-IT"/>
        </w:rPr>
        <w:t xml:space="preserve">Un’ulteriore funzionalità della piattaforma sarà quella di </w:t>
      </w:r>
      <w:r w:rsidR="003527E8">
        <w:rPr>
          <w:szCs w:val="22"/>
          <w:lang w:val="it-IT"/>
        </w:rPr>
        <w:t xml:space="preserve">gestire i bollettini emanati dalla Protezione Civile, e le </w:t>
      </w:r>
      <w:r w:rsidR="00A472DD">
        <w:rPr>
          <w:szCs w:val="22"/>
          <w:lang w:val="it-IT"/>
        </w:rPr>
        <w:t>eventuali</w:t>
      </w:r>
      <w:r w:rsidR="003527E8">
        <w:rPr>
          <w:szCs w:val="22"/>
          <w:lang w:val="it-IT"/>
        </w:rPr>
        <w:t xml:space="preserve"> diramazioni di allerta.</w:t>
      </w:r>
    </w:p>
    <w:p w14:paraId="432D0588" w14:textId="77777777" w:rsidR="00F63534" w:rsidRDefault="00F63534">
      <w:pPr>
        <w:rPr>
          <w:rFonts w:asciiTheme="majorHAnsi" w:eastAsiaTheme="majorEastAsia" w:hAnsiTheme="majorHAnsi" w:cstheme="majorBidi"/>
          <w:color w:val="3F251D" w:themeColor="accent1"/>
          <w:sz w:val="30"/>
          <w:szCs w:val="30"/>
          <w:lang w:val="it-IT"/>
        </w:rPr>
      </w:pPr>
      <w:r>
        <w:rPr>
          <w:lang w:val="it-IT"/>
        </w:rPr>
        <w:br w:type="page"/>
      </w:r>
    </w:p>
    <w:p w14:paraId="6EA9A93A" w14:textId="7E349B0C" w:rsidR="00520017" w:rsidRDefault="00520017" w:rsidP="00020108">
      <w:pPr>
        <w:pStyle w:val="Titolo1"/>
        <w:jc w:val="both"/>
        <w:rPr>
          <w:lang w:val="it-IT"/>
        </w:rPr>
      </w:pPr>
      <w:bookmarkStart w:id="18" w:name="_Toc120383578"/>
      <w:bookmarkStart w:id="19" w:name="_Toc123824778"/>
      <w:r>
        <w:rPr>
          <w:lang w:val="it-IT"/>
        </w:rPr>
        <w:lastRenderedPageBreak/>
        <w:t>Glossario dei termini</w:t>
      </w:r>
      <w:bookmarkEnd w:id="18"/>
      <w:bookmarkEnd w:id="19"/>
    </w:p>
    <w:p w14:paraId="1BAAD995" w14:textId="0CF9A34A" w:rsidR="00520017" w:rsidRDefault="000F2D63" w:rsidP="00020108">
      <w:pPr>
        <w:jc w:val="both"/>
        <w:rPr>
          <w:szCs w:val="22"/>
          <w:lang w:val="it-IT"/>
        </w:rPr>
      </w:pPr>
      <w:r>
        <w:rPr>
          <w:szCs w:val="22"/>
          <w:lang w:val="it-IT"/>
        </w:rPr>
        <w:t>Per semplificare la lettura</w:t>
      </w:r>
      <w:r w:rsidR="00E465B2">
        <w:rPr>
          <w:szCs w:val="22"/>
          <w:lang w:val="it-IT"/>
        </w:rPr>
        <w:t xml:space="preserve"> del nostro documento</w:t>
      </w:r>
      <w:r>
        <w:rPr>
          <w:szCs w:val="22"/>
          <w:lang w:val="it-IT"/>
        </w:rPr>
        <w:t xml:space="preserve">, abbiamo messo tutti i termini segnati in </w:t>
      </w:r>
      <w:r w:rsidRPr="004F2103">
        <w:rPr>
          <w:i/>
          <w:szCs w:val="22"/>
          <w:lang w:val="it-IT"/>
        </w:rPr>
        <w:t>corsivo</w:t>
      </w:r>
      <w:r>
        <w:rPr>
          <w:szCs w:val="22"/>
          <w:lang w:val="it-IT"/>
        </w:rPr>
        <w:t xml:space="preserve"> all’interno di un glossario, che li descrive più </w:t>
      </w:r>
      <w:r w:rsidR="004F2103">
        <w:rPr>
          <w:szCs w:val="22"/>
          <w:lang w:val="it-IT"/>
        </w:rPr>
        <w:t>dettagliatamente.</w:t>
      </w:r>
    </w:p>
    <w:tbl>
      <w:tblPr>
        <w:tblStyle w:val="Tabellaelenco3-colore5"/>
        <w:tblW w:w="8630" w:type="dxa"/>
        <w:tblLayout w:type="fixed"/>
        <w:tblLook w:val="04A0" w:firstRow="1" w:lastRow="0" w:firstColumn="1" w:lastColumn="0" w:noHBand="0" w:noVBand="1"/>
      </w:tblPr>
      <w:tblGrid>
        <w:gridCol w:w="1980"/>
        <w:gridCol w:w="3118"/>
        <w:gridCol w:w="1585"/>
        <w:gridCol w:w="1947"/>
      </w:tblGrid>
      <w:tr w:rsidR="00550E95" w:rsidRPr="00242A94" w14:paraId="2A632DA8" w14:textId="77777777" w:rsidTr="001303D6">
        <w:trPr>
          <w:cnfStyle w:val="100000000000" w:firstRow="1" w:lastRow="0" w:firstColumn="0" w:lastColumn="0" w:oddVBand="0" w:evenVBand="0" w:oddHBand="0" w:evenHBand="0" w:firstRowFirstColumn="0" w:firstRowLastColumn="0" w:lastRowFirstColumn="0" w:lastRowLastColumn="0"/>
          <w:trHeight w:val="417"/>
        </w:trPr>
        <w:tc>
          <w:tcPr>
            <w:cnfStyle w:val="001000000100" w:firstRow="0" w:lastRow="0" w:firstColumn="1" w:lastColumn="0" w:oddVBand="0" w:evenVBand="0" w:oddHBand="0" w:evenHBand="0" w:firstRowFirstColumn="1" w:firstRowLastColumn="0" w:lastRowFirstColumn="0" w:lastRowLastColumn="0"/>
            <w:tcW w:w="1980" w:type="dxa"/>
          </w:tcPr>
          <w:p w14:paraId="334331E5" w14:textId="7D72FB96" w:rsidR="00550E95" w:rsidRPr="00242A94" w:rsidRDefault="00550E95" w:rsidP="004914F7">
            <w:pPr>
              <w:jc w:val="center"/>
              <w:rPr>
                <w:lang w:val="it-IT"/>
              </w:rPr>
            </w:pPr>
            <w:r w:rsidRPr="00242A94">
              <w:rPr>
                <w:lang w:val="it-IT"/>
              </w:rPr>
              <w:t>Termine</w:t>
            </w:r>
          </w:p>
        </w:tc>
        <w:tc>
          <w:tcPr>
            <w:tcW w:w="3118" w:type="dxa"/>
          </w:tcPr>
          <w:p w14:paraId="33DDEFDD" w14:textId="6472821D" w:rsidR="00550E95" w:rsidRPr="00242A94" w:rsidRDefault="00550E95" w:rsidP="004914F7">
            <w:pPr>
              <w:jc w:val="center"/>
              <w:cnfStyle w:val="100000000000" w:firstRow="1" w:lastRow="0" w:firstColumn="0" w:lastColumn="0" w:oddVBand="0" w:evenVBand="0" w:oddHBand="0" w:evenHBand="0" w:firstRowFirstColumn="0" w:firstRowLastColumn="0" w:lastRowFirstColumn="0" w:lastRowLastColumn="0"/>
              <w:rPr>
                <w:lang w:val="it-IT"/>
              </w:rPr>
            </w:pPr>
            <w:r w:rsidRPr="00242A94">
              <w:rPr>
                <w:lang w:val="it-IT"/>
              </w:rPr>
              <w:t>Descrizione</w:t>
            </w:r>
          </w:p>
        </w:tc>
        <w:tc>
          <w:tcPr>
            <w:tcW w:w="1585" w:type="dxa"/>
          </w:tcPr>
          <w:p w14:paraId="6447CAAC" w14:textId="3D5DBA98" w:rsidR="00550E95" w:rsidRPr="00242A94" w:rsidRDefault="00550E95" w:rsidP="004914F7">
            <w:pPr>
              <w:jc w:val="center"/>
              <w:cnfStyle w:val="100000000000" w:firstRow="1" w:lastRow="0" w:firstColumn="0" w:lastColumn="0" w:oddVBand="0" w:evenVBand="0" w:oddHBand="0" w:evenHBand="0" w:firstRowFirstColumn="0" w:firstRowLastColumn="0" w:lastRowFirstColumn="0" w:lastRowLastColumn="0"/>
              <w:rPr>
                <w:lang w:val="it-IT"/>
              </w:rPr>
            </w:pPr>
            <w:r w:rsidRPr="00242A94">
              <w:rPr>
                <w:lang w:val="it-IT"/>
              </w:rPr>
              <w:t>Sinonimi</w:t>
            </w:r>
          </w:p>
        </w:tc>
        <w:tc>
          <w:tcPr>
            <w:tcW w:w="1947" w:type="dxa"/>
          </w:tcPr>
          <w:p w14:paraId="31371D13" w14:textId="264B93B7" w:rsidR="00550E95" w:rsidRPr="00242A94" w:rsidRDefault="00550E95" w:rsidP="004914F7">
            <w:pPr>
              <w:jc w:val="center"/>
              <w:cnfStyle w:val="100000000000" w:firstRow="1" w:lastRow="0" w:firstColumn="0" w:lastColumn="0" w:oddVBand="0" w:evenVBand="0" w:oddHBand="0" w:evenHBand="0" w:firstRowFirstColumn="0" w:firstRowLastColumn="0" w:lastRowFirstColumn="0" w:lastRowLastColumn="0"/>
              <w:rPr>
                <w:lang w:val="it-IT"/>
              </w:rPr>
            </w:pPr>
            <w:r w:rsidRPr="00242A94">
              <w:rPr>
                <w:lang w:val="it-IT"/>
              </w:rPr>
              <w:t>Collegamenti</w:t>
            </w:r>
          </w:p>
        </w:tc>
      </w:tr>
      <w:tr w:rsidR="0001125B" w:rsidRPr="00242A94" w14:paraId="025FB88D" w14:textId="77777777" w:rsidTr="001303D6">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980" w:type="dxa"/>
          </w:tcPr>
          <w:p w14:paraId="5A534519" w14:textId="3651DD97" w:rsidR="0001125B" w:rsidRPr="00242A94" w:rsidRDefault="0001125B" w:rsidP="0001125B">
            <w:pPr>
              <w:jc w:val="both"/>
              <w:rPr>
                <w:lang w:val="it-IT"/>
              </w:rPr>
            </w:pPr>
            <w:r>
              <w:rPr>
                <w:lang w:val="it-IT"/>
              </w:rPr>
              <w:t>Flag</w:t>
            </w:r>
          </w:p>
        </w:tc>
        <w:tc>
          <w:tcPr>
            <w:tcW w:w="3118" w:type="dxa"/>
          </w:tcPr>
          <w:p w14:paraId="478EA833" w14:textId="7DAEAB44"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Rappresenta un indicatore che per-mette, in questo specifico caso, di contrassegnare un post come veritiero o fasullo.</w:t>
            </w:r>
          </w:p>
        </w:tc>
        <w:tc>
          <w:tcPr>
            <w:tcW w:w="1585" w:type="dxa"/>
          </w:tcPr>
          <w:p w14:paraId="46D77761" w14:textId="60380FB4"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Indicatore, </w:t>
            </w:r>
            <w:r w:rsidR="00CE3683">
              <w:rPr>
                <w:lang w:val="it-IT"/>
              </w:rPr>
              <w:t>m</w:t>
            </w:r>
            <w:r>
              <w:rPr>
                <w:lang w:val="it-IT"/>
              </w:rPr>
              <w:t>arcatore.</w:t>
            </w:r>
          </w:p>
        </w:tc>
        <w:tc>
          <w:tcPr>
            <w:tcW w:w="1947" w:type="dxa"/>
          </w:tcPr>
          <w:p w14:paraId="530BAFAF" w14:textId="18A9C547"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Post, Fact-checker.</w:t>
            </w:r>
          </w:p>
        </w:tc>
      </w:tr>
      <w:tr w:rsidR="0001125B" w:rsidRPr="00242A94" w14:paraId="0A0D38C4" w14:textId="77777777" w:rsidTr="001303D6">
        <w:trPr>
          <w:trHeight w:val="2102"/>
        </w:trPr>
        <w:tc>
          <w:tcPr>
            <w:cnfStyle w:val="001000000000" w:firstRow="0" w:lastRow="0" w:firstColumn="1" w:lastColumn="0" w:oddVBand="0" w:evenVBand="0" w:oddHBand="0" w:evenHBand="0" w:firstRowFirstColumn="0" w:firstRowLastColumn="0" w:lastRowFirstColumn="0" w:lastRowLastColumn="0"/>
            <w:tcW w:w="1980" w:type="dxa"/>
          </w:tcPr>
          <w:p w14:paraId="22F81402" w14:textId="1D8F4F86" w:rsidR="0001125B" w:rsidRPr="00242A94" w:rsidRDefault="0001125B" w:rsidP="0001125B">
            <w:pPr>
              <w:jc w:val="both"/>
              <w:rPr>
                <w:lang w:val="it-IT"/>
              </w:rPr>
            </w:pPr>
            <w:r>
              <w:rPr>
                <w:lang w:val="it-IT"/>
              </w:rPr>
              <w:t>Fact-checker</w:t>
            </w:r>
          </w:p>
        </w:tc>
        <w:tc>
          <w:tcPr>
            <w:tcW w:w="3118" w:type="dxa"/>
          </w:tcPr>
          <w:p w14:paraId="2224530A" w14:textId="1DEA7B02"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Organo, costituito da persone fi-siche o sistemi automatici, che si occupa di verificare la veridicità di un contenuto creato da un utente e pubblicato su un social network.</w:t>
            </w:r>
          </w:p>
        </w:tc>
        <w:tc>
          <w:tcPr>
            <w:tcW w:w="1585" w:type="dxa"/>
          </w:tcPr>
          <w:p w14:paraId="669276F4" w14:textId="477DBF76"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Moderatore.</w:t>
            </w:r>
          </w:p>
        </w:tc>
        <w:tc>
          <w:tcPr>
            <w:tcW w:w="1947" w:type="dxa"/>
          </w:tcPr>
          <w:p w14:paraId="1BEA640E" w14:textId="3E26F380"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Post.</w:t>
            </w:r>
          </w:p>
        </w:tc>
      </w:tr>
      <w:tr w:rsidR="002F5DC8" w:rsidRPr="00242A94" w14:paraId="253D708A" w14:textId="77777777" w:rsidTr="001303D6">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1980" w:type="dxa"/>
          </w:tcPr>
          <w:p w14:paraId="66BF2AE7" w14:textId="41A34570" w:rsidR="002F5DC8" w:rsidRDefault="002F5DC8" w:rsidP="0001125B">
            <w:pPr>
              <w:jc w:val="both"/>
              <w:rPr>
                <w:lang w:val="it-IT"/>
              </w:rPr>
            </w:pPr>
            <w:r>
              <w:rPr>
                <w:lang w:val="it-IT"/>
              </w:rPr>
              <w:t>Fake news</w:t>
            </w:r>
          </w:p>
        </w:tc>
        <w:tc>
          <w:tcPr>
            <w:tcW w:w="3118" w:type="dxa"/>
          </w:tcPr>
          <w:p w14:paraId="4EDDD8DA" w14:textId="08C022C8" w:rsidR="002F5DC8" w:rsidRDefault="00A62163"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Informazioni false o fuorvianti, divulgate </w:t>
            </w:r>
            <w:r w:rsidR="007E0FBD">
              <w:rPr>
                <w:lang w:val="it-IT"/>
              </w:rPr>
              <w:t>attraverso qualsiasi media o diffuse allo scopo di essere da questi rilanciate.</w:t>
            </w:r>
          </w:p>
        </w:tc>
        <w:tc>
          <w:tcPr>
            <w:tcW w:w="1585" w:type="dxa"/>
          </w:tcPr>
          <w:p w14:paraId="2FD5037B" w14:textId="62C068C4" w:rsidR="002F5DC8" w:rsidRDefault="00FE4984"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c>
          <w:tcPr>
            <w:tcW w:w="1947" w:type="dxa"/>
          </w:tcPr>
          <w:p w14:paraId="19F348D2" w14:textId="4128DDA8" w:rsidR="002F5DC8" w:rsidRDefault="00CE3683"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Post, Social Network</w:t>
            </w:r>
            <w:r w:rsidR="00077E4F">
              <w:rPr>
                <w:lang w:val="it-IT"/>
              </w:rPr>
              <w:t>.</w:t>
            </w:r>
          </w:p>
        </w:tc>
      </w:tr>
      <w:tr w:rsidR="0001125B" w:rsidRPr="00242A94" w14:paraId="45728735" w14:textId="77777777" w:rsidTr="001303D6">
        <w:trPr>
          <w:trHeight w:val="1075"/>
        </w:trPr>
        <w:tc>
          <w:tcPr>
            <w:cnfStyle w:val="001000000000" w:firstRow="0" w:lastRow="0" w:firstColumn="1" w:lastColumn="0" w:oddVBand="0" w:evenVBand="0" w:oddHBand="0" w:evenHBand="0" w:firstRowFirstColumn="0" w:firstRowLastColumn="0" w:lastRowFirstColumn="0" w:lastRowLastColumn="0"/>
            <w:tcW w:w="1980" w:type="dxa"/>
          </w:tcPr>
          <w:p w14:paraId="3574F812" w14:textId="49B3CAC4" w:rsidR="0001125B" w:rsidRPr="00242A94" w:rsidRDefault="0001125B" w:rsidP="0001125B">
            <w:pPr>
              <w:jc w:val="both"/>
              <w:rPr>
                <w:lang w:val="it-IT"/>
              </w:rPr>
            </w:pPr>
            <w:r>
              <w:rPr>
                <w:lang w:val="it-IT"/>
              </w:rPr>
              <w:t>Campionamento</w:t>
            </w:r>
          </w:p>
        </w:tc>
        <w:tc>
          <w:tcPr>
            <w:tcW w:w="3118" w:type="dxa"/>
          </w:tcPr>
          <w:p w14:paraId="635D91CB" w14:textId="11769C05"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Sessione di rilevamento e di col-lezione di dati ad opera di un sensore.</w:t>
            </w:r>
          </w:p>
        </w:tc>
        <w:tc>
          <w:tcPr>
            <w:tcW w:w="1585" w:type="dxa"/>
          </w:tcPr>
          <w:p w14:paraId="17AF0EFC" w14:textId="0E4C24FD"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Misurazione.</w:t>
            </w:r>
          </w:p>
        </w:tc>
        <w:tc>
          <w:tcPr>
            <w:tcW w:w="1947" w:type="dxa"/>
          </w:tcPr>
          <w:p w14:paraId="31DEA527" w14:textId="1A33C818"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Sensore.</w:t>
            </w:r>
          </w:p>
        </w:tc>
      </w:tr>
      <w:tr w:rsidR="0001125B" w:rsidRPr="00242A94" w14:paraId="77945110" w14:textId="77777777" w:rsidTr="001303D6">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1980" w:type="dxa"/>
          </w:tcPr>
          <w:p w14:paraId="4737DC52" w14:textId="3F8E1DEE" w:rsidR="0001125B" w:rsidRDefault="0001125B" w:rsidP="0001125B">
            <w:pPr>
              <w:jc w:val="both"/>
              <w:rPr>
                <w:lang w:val="it-IT"/>
              </w:rPr>
            </w:pPr>
            <w:r>
              <w:rPr>
                <w:lang w:val="it-IT"/>
              </w:rPr>
              <w:t>Post</w:t>
            </w:r>
          </w:p>
        </w:tc>
        <w:tc>
          <w:tcPr>
            <w:tcW w:w="3118" w:type="dxa"/>
          </w:tcPr>
          <w:p w14:paraId="450C0969" w14:textId="0FF8F60B" w:rsidR="0001125B"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Rappresenta un contenuto, testuale o multimediale, che viene creato dall’utente e caricato su un social network.</w:t>
            </w:r>
          </w:p>
        </w:tc>
        <w:tc>
          <w:tcPr>
            <w:tcW w:w="1585" w:type="dxa"/>
          </w:tcPr>
          <w:p w14:paraId="79D1CFE4" w14:textId="482B34BB" w:rsidR="0001125B" w:rsidRDefault="00185F24"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c>
          <w:tcPr>
            <w:tcW w:w="1947" w:type="dxa"/>
          </w:tcPr>
          <w:p w14:paraId="01215A5D" w14:textId="212A0DFB" w:rsidR="0001125B"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Social network.</w:t>
            </w:r>
          </w:p>
        </w:tc>
      </w:tr>
      <w:tr w:rsidR="0001125B" w:rsidRPr="00242A94" w14:paraId="2924A97E" w14:textId="77777777" w:rsidTr="00311428">
        <w:trPr>
          <w:trHeight w:val="1311"/>
        </w:trPr>
        <w:tc>
          <w:tcPr>
            <w:cnfStyle w:val="001000000000" w:firstRow="0" w:lastRow="0" w:firstColumn="1" w:lastColumn="0" w:oddVBand="0" w:evenVBand="0" w:oddHBand="0" w:evenHBand="0" w:firstRowFirstColumn="0" w:firstRowLastColumn="0" w:lastRowFirstColumn="0" w:lastRowLastColumn="0"/>
            <w:tcW w:w="1980" w:type="dxa"/>
          </w:tcPr>
          <w:p w14:paraId="39DB5202" w14:textId="26E45D81" w:rsidR="0001125B" w:rsidRPr="00242A94" w:rsidRDefault="0001125B" w:rsidP="0001125B">
            <w:pPr>
              <w:rPr>
                <w:lang w:val="it-IT"/>
              </w:rPr>
            </w:pPr>
            <w:r w:rsidRPr="00242A94">
              <w:rPr>
                <w:lang w:val="it-IT"/>
              </w:rPr>
              <w:t>Sensor</w:t>
            </w:r>
            <w:r>
              <w:rPr>
                <w:lang w:val="it-IT"/>
              </w:rPr>
              <w:t>e</w:t>
            </w:r>
          </w:p>
        </w:tc>
        <w:tc>
          <w:tcPr>
            <w:tcW w:w="3118" w:type="dxa"/>
          </w:tcPr>
          <w:p w14:paraId="2DE5F79C" w14:textId="6E64114F"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sidRPr="00242A94">
              <w:rPr>
                <w:lang w:val="it-IT"/>
              </w:rPr>
              <w:t>Componente elettronico o mec</w:t>
            </w:r>
            <w:r>
              <w:rPr>
                <w:lang w:val="it-IT"/>
              </w:rPr>
              <w:t>c</w:t>
            </w:r>
            <w:r w:rsidRPr="00242A94">
              <w:rPr>
                <w:lang w:val="it-IT"/>
              </w:rPr>
              <w:t>anico che si occupa della misurazione e del rilevamento di una grandezza fisica.</w:t>
            </w:r>
          </w:p>
        </w:tc>
        <w:tc>
          <w:tcPr>
            <w:tcW w:w="1585" w:type="dxa"/>
          </w:tcPr>
          <w:p w14:paraId="6A58F030" w14:textId="5EFE6365"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sidRPr="00242A94">
              <w:rPr>
                <w:lang w:val="it-IT"/>
              </w:rPr>
              <w:t>Dispositivo di misura</w:t>
            </w:r>
            <w:r w:rsidR="00185F24">
              <w:rPr>
                <w:lang w:val="it-IT"/>
              </w:rPr>
              <w:t>zione</w:t>
            </w:r>
            <w:r w:rsidRPr="00242A94">
              <w:rPr>
                <w:lang w:val="it-IT"/>
              </w:rPr>
              <w:t>.</w:t>
            </w:r>
          </w:p>
        </w:tc>
        <w:tc>
          <w:tcPr>
            <w:tcW w:w="1947" w:type="dxa"/>
          </w:tcPr>
          <w:p w14:paraId="71035D71" w14:textId="58055112"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Campionamento.</w:t>
            </w:r>
          </w:p>
        </w:tc>
      </w:tr>
      <w:tr w:rsidR="0001125B" w:rsidRPr="00242A94" w14:paraId="5BF54B21" w14:textId="77777777" w:rsidTr="001303D6">
        <w:trPr>
          <w:cnfStyle w:val="000000100000" w:firstRow="0" w:lastRow="0" w:firstColumn="0" w:lastColumn="0" w:oddVBand="0" w:evenVBand="0" w:oddHBand="1" w:evenHBand="0" w:firstRowFirstColumn="0" w:firstRowLastColumn="0" w:lastRowFirstColumn="0" w:lastRowLastColumn="0"/>
          <w:trHeight w:val="1653"/>
        </w:trPr>
        <w:tc>
          <w:tcPr>
            <w:cnfStyle w:val="001000000000" w:firstRow="0" w:lastRow="0" w:firstColumn="1" w:lastColumn="0" w:oddVBand="0" w:evenVBand="0" w:oddHBand="0" w:evenHBand="0" w:firstRowFirstColumn="0" w:firstRowLastColumn="0" w:lastRowFirstColumn="0" w:lastRowLastColumn="0"/>
            <w:tcW w:w="1980" w:type="dxa"/>
          </w:tcPr>
          <w:p w14:paraId="7E8720E9" w14:textId="20CD9F3B" w:rsidR="0001125B" w:rsidRPr="00242A94" w:rsidRDefault="0001125B" w:rsidP="0001125B">
            <w:pPr>
              <w:rPr>
                <w:lang w:val="it-IT"/>
              </w:rPr>
            </w:pPr>
            <w:r>
              <w:rPr>
                <w:lang w:val="it-IT"/>
              </w:rPr>
              <w:t>Social network</w:t>
            </w:r>
          </w:p>
        </w:tc>
        <w:tc>
          <w:tcPr>
            <w:tcW w:w="3118" w:type="dxa"/>
          </w:tcPr>
          <w:p w14:paraId="21067831" w14:textId="2FEF6C81"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Servizio di Internet dove è possibile pubblicare e </w:t>
            </w:r>
            <w:r w:rsidR="00311428">
              <w:rPr>
                <w:lang w:val="it-IT"/>
              </w:rPr>
              <w:t>condividere</w:t>
            </w:r>
            <w:r>
              <w:rPr>
                <w:lang w:val="it-IT"/>
              </w:rPr>
              <w:t xml:space="preserve"> informazioni e dati tramite l’utilizzo di contenuti multimediali e testi.</w:t>
            </w:r>
          </w:p>
        </w:tc>
        <w:tc>
          <w:tcPr>
            <w:tcW w:w="1585" w:type="dxa"/>
          </w:tcPr>
          <w:p w14:paraId="103DB8DC" w14:textId="6D6763B2"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c>
          <w:tcPr>
            <w:tcW w:w="1947" w:type="dxa"/>
          </w:tcPr>
          <w:p w14:paraId="2AE98738" w14:textId="7F621831" w:rsidR="0001125B" w:rsidRPr="00242A94" w:rsidRDefault="0001125B" w:rsidP="0001125B">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01125B" w:rsidRPr="00242A94" w14:paraId="2A2B0D17" w14:textId="77777777" w:rsidTr="001303D6">
        <w:trPr>
          <w:trHeight w:val="1121"/>
        </w:trPr>
        <w:tc>
          <w:tcPr>
            <w:cnfStyle w:val="001000000000" w:firstRow="0" w:lastRow="0" w:firstColumn="1" w:lastColumn="0" w:oddVBand="0" w:evenVBand="0" w:oddHBand="0" w:evenHBand="0" w:firstRowFirstColumn="0" w:firstRowLastColumn="0" w:lastRowFirstColumn="0" w:lastRowLastColumn="0"/>
            <w:tcW w:w="1980" w:type="dxa"/>
          </w:tcPr>
          <w:p w14:paraId="6F10320D" w14:textId="4BDA1453" w:rsidR="0001125B" w:rsidRPr="00242A94" w:rsidRDefault="0001125B" w:rsidP="0001125B">
            <w:pPr>
              <w:rPr>
                <w:lang w:val="it-IT"/>
              </w:rPr>
            </w:pPr>
            <w:r>
              <w:rPr>
                <w:lang w:val="it-IT"/>
              </w:rPr>
              <w:lastRenderedPageBreak/>
              <w:t>Timestamp</w:t>
            </w:r>
          </w:p>
        </w:tc>
        <w:tc>
          <w:tcPr>
            <w:tcW w:w="3118" w:type="dxa"/>
          </w:tcPr>
          <w:p w14:paraId="5B5D16A1" w14:textId="77F2184B"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Stringa che rappresenta la data e l’ora dell’accadimento di un certo evento.</w:t>
            </w:r>
          </w:p>
        </w:tc>
        <w:tc>
          <w:tcPr>
            <w:tcW w:w="1585" w:type="dxa"/>
          </w:tcPr>
          <w:p w14:paraId="1D3A0CB6" w14:textId="5C5A23A5"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c>
          <w:tcPr>
            <w:tcW w:w="1947" w:type="dxa"/>
          </w:tcPr>
          <w:p w14:paraId="57065D02" w14:textId="5EF021B8" w:rsidR="0001125B" w:rsidRPr="00242A94" w:rsidRDefault="0001125B" w:rsidP="0001125B">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Campionamento.</w:t>
            </w:r>
          </w:p>
        </w:tc>
      </w:tr>
    </w:tbl>
    <w:p w14:paraId="36672CEF" w14:textId="77777777" w:rsidR="00311428" w:rsidRDefault="00311428" w:rsidP="004719F2">
      <w:pPr>
        <w:rPr>
          <w:lang w:val="it-IT"/>
        </w:rPr>
      </w:pPr>
      <w:bookmarkStart w:id="20" w:name="_Toc120383579"/>
    </w:p>
    <w:p w14:paraId="1EB87D41" w14:textId="0F226AC8" w:rsidR="00520017" w:rsidRDefault="00776E2E" w:rsidP="00442F5D">
      <w:pPr>
        <w:pStyle w:val="Titolo1"/>
        <w:spacing w:before="0"/>
        <w:jc w:val="both"/>
        <w:rPr>
          <w:lang w:val="it-IT"/>
        </w:rPr>
      </w:pPr>
      <w:bookmarkStart w:id="21" w:name="_Toc123824779"/>
      <w:r>
        <w:rPr>
          <w:lang w:val="it-IT"/>
        </w:rPr>
        <w:t>Strutturazione dei requisiti</w:t>
      </w:r>
      <w:bookmarkEnd w:id="20"/>
      <w:bookmarkEnd w:id="21"/>
    </w:p>
    <w:p w14:paraId="4B263506" w14:textId="4415CDBE" w:rsidR="00172EAC" w:rsidRDefault="007B6430" w:rsidP="007B6430">
      <w:pPr>
        <w:pStyle w:val="Titolo2"/>
        <w:rPr>
          <w:lang w:val="it-IT"/>
        </w:rPr>
      </w:pPr>
      <w:bookmarkStart w:id="22" w:name="_Toc120383580"/>
      <w:bookmarkStart w:id="23" w:name="_Toc123824780"/>
      <w:r>
        <w:rPr>
          <w:lang w:val="it-IT"/>
        </w:rPr>
        <w:t>Frasi di carattere generale</w:t>
      </w:r>
      <w:bookmarkEnd w:id="22"/>
      <w:bookmarkEnd w:id="23"/>
    </w:p>
    <w:p w14:paraId="3B2C5FEB" w14:textId="77777777" w:rsidR="00632042" w:rsidRDefault="00632042" w:rsidP="00632042">
      <w:pPr>
        <w:jc w:val="both"/>
        <w:rPr>
          <w:szCs w:val="22"/>
          <w:lang w:val="it-IT"/>
        </w:rPr>
      </w:pPr>
      <w:r w:rsidRPr="009C413D">
        <w:rPr>
          <w:szCs w:val="22"/>
          <w:lang w:val="it-IT"/>
        </w:rPr>
        <w:t xml:space="preserve">L’obiettivo del nostro progetto è quello di realizzare un database che raccolga e gestisca i dati provenienti dai </w:t>
      </w:r>
      <w:r w:rsidRPr="009C413D">
        <w:rPr>
          <w:i/>
          <w:szCs w:val="22"/>
          <w:lang w:val="it-IT"/>
        </w:rPr>
        <w:t>sensori</w:t>
      </w:r>
      <w:r w:rsidRPr="009C413D">
        <w:rPr>
          <w:szCs w:val="22"/>
          <w:lang w:val="it-IT"/>
        </w:rPr>
        <w:t xml:space="preserve"> impiegati dal</w:t>
      </w:r>
      <w:r>
        <w:rPr>
          <w:szCs w:val="22"/>
          <w:lang w:val="it-IT"/>
        </w:rPr>
        <w:t xml:space="preserve"> gruppo del</w:t>
      </w:r>
      <w:r w:rsidRPr="009C413D">
        <w:rPr>
          <w:szCs w:val="22"/>
          <w:lang w:val="it-IT"/>
        </w:rPr>
        <w:t xml:space="preserve"> </w:t>
      </w:r>
      <w:r w:rsidRPr="001F4674">
        <w:rPr>
          <w:i/>
          <w:szCs w:val="22"/>
          <w:lang w:val="it-IT"/>
        </w:rPr>
        <w:t>ProgettoRIO</w:t>
      </w:r>
      <w:r>
        <w:rPr>
          <w:szCs w:val="22"/>
          <w:lang w:val="it-IT"/>
        </w:rPr>
        <w:t xml:space="preserve">, comprese anche tutte le rilevazioni effettuate manualmente dall’ingegner Falcinelli e dai suoi collaboratori, </w:t>
      </w:r>
      <w:r w:rsidRPr="009C413D">
        <w:rPr>
          <w:szCs w:val="22"/>
          <w:lang w:val="it-IT"/>
        </w:rPr>
        <w:t>e dai post</w:t>
      </w:r>
      <w:r>
        <w:rPr>
          <w:szCs w:val="22"/>
          <w:lang w:val="it-IT"/>
        </w:rPr>
        <w:t xml:space="preserve"> e/o </w:t>
      </w:r>
      <w:r w:rsidRPr="009C413D">
        <w:rPr>
          <w:szCs w:val="22"/>
          <w:lang w:val="it-IT"/>
        </w:rPr>
        <w:t xml:space="preserve">file multimediali raccolti sui vari </w:t>
      </w:r>
      <w:r w:rsidRPr="009C413D">
        <w:rPr>
          <w:i/>
          <w:szCs w:val="22"/>
          <w:lang w:val="it-IT"/>
        </w:rPr>
        <w:t>social network</w:t>
      </w:r>
      <w:r w:rsidRPr="009C413D">
        <w:rPr>
          <w:szCs w:val="22"/>
          <w:lang w:val="it-IT"/>
        </w:rPr>
        <w:t>, al fine di</w:t>
      </w:r>
      <w:r>
        <w:rPr>
          <w:szCs w:val="22"/>
          <w:lang w:val="it-IT"/>
        </w:rPr>
        <w:t xml:space="preserve"> prevenire o quantomeno</w:t>
      </w:r>
      <w:r w:rsidRPr="009C413D">
        <w:rPr>
          <w:szCs w:val="22"/>
          <w:lang w:val="it-IT"/>
        </w:rPr>
        <w:t xml:space="preserve"> minimizzare le conseguenze dei disastri naturali.</w:t>
      </w:r>
    </w:p>
    <w:p w14:paraId="306893E9" w14:textId="77777777" w:rsidR="00632042" w:rsidRDefault="00632042" w:rsidP="00632042">
      <w:pPr>
        <w:jc w:val="both"/>
        <w:rPr>
          <w:szCs w:val="22"/>
          <w:lang w:val="it-IT"/>
        </w:rPr>
      </w:pPr>
      <w:r>
        <w:rPr>
          <w:szCs w:val="22"/>
          <w:lang w:val="it-IT"/>
        </w:rPr>
        <w:t>Bisognerà quindi memorizzare i dati dei collaboratori, i dettagli di tutti i sensori che sono impiegati dal gruppo di ricerca, e anche le sessioni dove questi vengono impiegati, memorizzando quindi data, ora e durata della sessione di campionamento.</w:t>
      </w:r>
    </w:p>
    <w:p w14:paraId="36FF2DCF" w14:textId="77777777" w:rsidR="00632042" w:rsidRPr="009C413D" w:rsidRDefault="00632042" w:rsidP="00632042">
      <w:pPr>
        <w:jc w:val="both"/>
        <w:rPr>
          <w:szCs w:val="22"/>
          <w:lang w:val="it-IT"/>
        </w:rPr>
      </w:pPr>
      <w:r>
        <w:rPr>
          <w:szCs w:val="22"/>
          <w:lang w:val="it-IT"/>
        </w:rPr>
        <w:t xml:space="preserve">Sarà necessario anche memorizzare tutti i dati utili ad un collegamento tra l’attività del </w:t>
      </w:r>
      <w:r w:rsidRPr="00E84B04">
        <w:rPr>
          <w:i/>
          <w:szCs w:val="22"/>
          <w:lang w:val="it-IT"/>
        </w:rPr>
        <w:t>ProgettoRIO</w:t>
      </w:r>
      <w:r>
        <w:rPr>
          <w:szCs w:val="22"/>
          <w:lang w:val="it-IT"/>
        </w:rPr>
        <w:t xml:space="preserve"> e i social network: verranno quindi memorizzati i dati dei post e dei contenuti multimediali caricati dagli utenti.</w:t>
      </w:r>
    </w:p>
    <w:p w14:paraId="4F38F536" w14:textId="5EB0E52C" w:rsidR="001837E9" w:rsidRDefault="001837E9" w:rsidP="001837E9">
      <w:pPr>
        <w:pStyle w:val="Titolo2"/>
        <w:rPr>
          <w:lang w:val="it-IT"/>
        </w:rPr>
      </w:pPr>
      <w:bookmarkStart w:id="24" w:name="_Toc120383581"/>
      <w:bookmarkStart w:id="25" w:name="_Toc123824781"/>
      <w:r>
        <w:rPr>
          <w:lang w:val="it-IT"/>
        </w:rPr>
        <w:t>Frasi relative ai sensori</w:t>
      </w:r>
      <w:bookmarkEnd w:id="24"/>
      <w:bookmarkEnd w:id="25"/>
    </w:p>
    <w:p w14:paraId="10CFC5F2" w14:textId="77777777" w:rsidR="001104D3" w:rsidRPr="009C413D" w:rsidRDefault="001104D3" w:rsidP="001104D3">
      <w:pPr>
        <w:jc w:val="both"/>
        <w:rPr>
          <w:szCs w:val="22"/>
          <w:lang w:val="it-IT"/>
        </w:rPr>
      </w:pPr>
      <w:r w:rsidRPr="009C413D">
        <w:rPr>
          <w:szCs w:val="22"/>
          <w:lang w:val="it-IT"/>
        </w:rPr>
        <w:t xml:space="preserve">La base di dati deve contenere i dettagli di tutti i sensori che vengono impiegati dal </w:t>
      </w:r>
      <w:r w:rsidRPr="001F4674">
        <w:rPr>
          <w:i/>
          <w:szCs w:val="22"/>
          <w:lang w:val="it-IT"/>
        </w:rPr>
        <w:t>ProgettoRIO</w:t>
      </w:r>
      <w:r w:rsidRPr="009C413D">
        <w:rPr>
          <w:szCs w:val="22"/>
          <w:lang w:val="it-IT"/>
        </w:rPr>
        <w:t xml:space="preserve"> sia </w:t>
      </w:r>
      <w:r>
        <w:rPr>
          <w:szCs w:val="22"/>
          <w:lang w:val="it-IT"/>
        </w:rPr>
        <w:t xml:space="preserve">di natura </w:t>
      </w:r>
      <w:r w:rsidRPr="009C413D">
        <w:rPr>
          <w:szCs w:val="22"/>
          <w:lang w:val="it-IT"/>
        </w:rPr>
        <w:t>operativ</w:t>
      </w:r>
      <w:r>
        <w:rPr>
          <w:szCs w:val="22"/>
          <w:lang w:val="it-IT"/>
        </w:rPr>
        <w:t>a</w:t>
      </w:r>
      <w:r w:rsidRPr="009C413D">
        <w:rPr>
          <w:szCs w:val="22"/>
          <w:lang w:val="it-IT"/>
        </w:rPr>
        <w:t xml:space="preserve"> che informativ</w:t>
      </w:r>
      <w:r>
        <w:rPr>
          <w:szCs w:val="22"/>
          <w:lang w:val="it-IT"/>
        </w:rPr>
        <w:t>a, quali l’anno di produzione e la grandezza fisica che rilevano</w:t>
      </w:r>
      <w:r w:rsidRPr="009C413D">
        <w:rPr>
          <w:szCs w:val="22"/>
          <w:lang w:val="it-IT"/>
        </w:rPr>
        <w:t xml:space="preserve">. </w:t>
      </w:r>
      <w:r>
        <w:rPr>
          <w:szCs w:val="22"/>
          <w:lang w:val="it-IT"/>
        </w:rPr>
        <w:t>Poiché</w:t>
      </w:r>
      <w:r w:rsidRPr="009C413D">
        <w:rPr>
          <w:szCs w:val="22"/>
          <w:lang w:val="it-IT"/>
        </w:rPr>
        <w:t xml:space="preserve"> non vi sono ancora installazioni permanenti, verranno memorizzate anche tutte le sessioni di campionamento dei sensori, registrando quindi dati come la data di installazione, la durata della sessione e il luogo dove è stato effettuato il campionamento.</w:t>
      </w:r>
    </w:p>
    <w:p w14:paraId="0DE98792" w14:textId="77777777" w:rsidR="001104D3" w:rsidRPr="009C413D" w:rsidRDefault="001104D3" w:rsidP="001104D3">
      <w:pPr>
        <w:jc w:val="both"/>
        <w:rPr>
          <w:szCs w:val="22"/>
          <w:lang w:val="it-IT"/>
        </w:rPr>
      </w:pPr>
      <w:r w:rsidRPr="009C413D">
        <w:rPr>
          <w:szCs w:val="22"/>
          <w:lang w:val="it-IT"/>
        </w:rPr>
        <w:t>Bisognerà quindi memorizzare tutti i valori campionati dai vari sensori</w:t>
      </w:r>
      <w:r>
        <w:rPr>
          <w:szCs w:val="22"/>
          <w:lang w:val="it-IT"/>
        </w:rPr>
        <w:t>, la località</w:t>
      </w:r>
      <w:r w:rsidRPr="009C413D">
        <w:rPr>
          <w:szCs w:val="22"/>
          <w:lang w:val="it-IT"/>
        </w:rPr>
        <w:t xml:space="preserve"> e il periodo (</w:t>
      </w:r>
      <w:r w:rsidRPr="009C413D">
        <w:rPr>
          <w:i/>
          <w:szCs w:val="22"/>
          <w:lang w:val="it-IT"/>
        </w:rPr>
        <w:t>timestamp</w:t>
      </w:r>
      <w:r w:rsidRPr="009C413D">
        <w:rPr>
          <w:szCs w:val="22"/>
          <w:lang w:val="it-IT"/>
        </w:rPr>
        <w:t>) in cui sono stati rilevati</w:t>
      </w:r>
      <w:r>
        <w:rPr>
          <w:szCs w:val="22"/>
          <w:lang w:val="it-IT"/>
        </w:rPr>
        <w:t xml:space="preserve"> tali valori</w:t>
      </w:r>
      <w:r w:rsidRPr="009C413D">
        <w:rPr>
          <w:szCs w:val="22"/>
          <w:lang w:val="it-IT"/>
        </w:rPr>
        <w:t xml:space="preserve">. Bisognerà anche definire tutte le </w:t>
      </w:r>
      <w:r w:rsidRPr="00B25791">
        <w:rPr>
          <w:szCs w:val="22"/>
          <w:lang w:val="it-IT"/>
        </w:rPr>
        <w:t>soglie di tolleranza</w:t>
      </w:r>
      <w:r w:rsidRPr="009C413D">
        <w:rPr>
          <w:szCs w:val="22"/>
          <w:lang w:val="it-IT"/>
        </w:rPr>
        <w:t xml:space="preserve"> dei valori e dare quindi la possibilità di controllare che queste soglie vengano rispettate e che i valori siano contenuti </w:t>
      </w:r>
      <w:r>
        <w:rPr>
          <w:szCs w:val="22"/>
          <w:lang w:val="it-IT"/>
        </w:rPr>
        <w:t>entro</w:t>
      </w:r>
      <w:r w:rsidRPr="009C413D">
        <w:rPr>
          <w:szCs w:val="22"/>
          <w:lang w:val="it-IT"/>
        </w:rPr>
        <w:t xml:space="preserve"> tali soglie.</w:t>
      </w:r>
      <w:r>
        <w:rPr>
          <w:szCs w:val="22"/>
          <w:lang w:val="it-IT"/>
        </w:rPr>
        <w:t xml:space="preserve"> In caso di malfunzionamento verrà memorizzato anche lo storico degli interventi di riparazione e/o sostituzione che sono effettuati sui sensori.</w:t>
      </w:r>
    </w:p>
    <w:p w14:paraId="294C22D3" w14:textId="5AC8059C" w:rsidR="2BDAF2FD" w:rsidRDefault="007B35F7" w:rsidP="00080B63">
      <w:pPr>
        <w:pStyle w:val="Titolo2"/>
        <w:rPr>
          <w:lang w:val="it-IT"/>
        </w:rPr>
      </w:pPr>
      <w:bookmarkStart w:id="26" w:name="_Toc120383582"/>
      <w:bookmarkStart w:id="27" w:name="_Toc123824782"/>
      <w:r>
        <w:rPr>
          <w:lang w:val="it-IT"/>
        </w:rPr>
        <w:t>Frasi relative ai social network</w:t>
      </w:r>
      <w:bookmarkEnd w:id="26"/>
      <w:bookmarkEnd w:id="27"/>
    </w:p>
    <w:p w14:paraId="45E28B26" w14:textId="77777777" w:rsidR="00BA46AA" w:rsidRDefault="00BA46AA" w:rsidP="00BA46AA">
      <w:pPr>
        <w:jc w:val="both"/>
        <w:rPr>
          <w:szCs w:val="22"/>
          <w:lang w:val="it-IT"/>
        </w:rPr>
      </w:pPr>
      <w:r>
        <w:rPr>
          <w:szCs w:val="22"/>
          <w:lang w:val="it-IT"/>
        </w:rPr>
        <w:t>Inoltre, si</w:t>
      </w:r>
      <w:r w:rsidRPr="00932FA7">
        <w:rPr>
          <w:szCs w:val="22"/>
          <w:lang w:val="it-IT"/>
        </w:rPr>
        <w:t xml:space="preserve"> vuole integrare i dati </w:t>
      </w:r>
      <w:r>
        <w:rPr>
          <w:szCs w:val="22"/>
          <w:lang w:val="it-IT"/>
        </w:rPr>
        <w:t>relativi ai</w:t>
      </w:r>
      <w:r w:rsidRPr="00932FA7">
        <w:rPr>
          <w:szCs w:val="22"/>
          <w:lang w:val="it-IT"/>
        </w:rPr>
        <w:t xml:space="preserve"> campionamenti anche con un’altra realtà</w:t>
      </w:r>
      <w:r>
        <w:rPr>
          <w:szCs w:val="22"/>
          <w:lang w:val="it-IT"/>
        </w:rPr>
        <w:t xml:space="preserve">: </w:t>
      </w:r>
      <w:r w:rsidRPr="00932FA7">
        <w:rPr>
          <w:szCs w:val="22"/>
          <w:lang w:val="it-IT"/>
        </w:rPr>
        <w:t xml:space="preserve">i social network. Negli ultimi anni, vi sono stati svariati casi dove i post e i contenuti caricati dagli utenti sui social network abbiano svolto un’utile funzione di prevenzione e di </w:t>
      </w:r>
      <w:r>
        <w:rPr>
          <w:szCs w:val="22"/>
          <w:lang w:val="it-IT"/>
        </w:rPr>
        <w:t>allerta</w:t>
      </w:r>
      <w:r w:rsidRPr="00932FA7">
        <w:rPr>
          <w:szCs w:val="22"/>
          <w:lang w:val="it-IT"/>
        </w:rPr>
        <w:t xml:space="preserve"> della popolazione </w:t>
      </w:r>
      <w:r>
        <w:rPr>
          <w:szCs w:val="22"/>
          <w:lang w:val="it-IT"/>
        </w:rPr>
        <w:t xml:space="preserve">locale </w:t>
      </w:r>
      <w:r w:rsidRPr="00932FA7">
        <w:rPr>
          <w:szCs w:val="22"/>
          <w:lang w:val="it-IT"/>
        </w:rPr>
        <w:t xml:space="preserve">riguardo ad un imminente disastro naturale. Per questo, volevamo </w:t>
      </w:r>
      <w:r w:rsidRPr="00932FA7">
        <w:rPr>
          <w:szCs w:val="22"/>
          <w:lang w:val="it-IT"/>
        </w:rPr>
        <w:lastRenderedPageBreak/>
        <w:t xml:space="preserve">integrare </w:t>
      </w:r>
      <w:r>
        <w:rPr>
          <w:szCs w:val="22"/>
          <w:lang w:val="it-IT"/>
        </w:rPr>
        <w:t>i dati provenienti dal</w:t>
      </w:r>
      <w:r w:rsidRPr="00932FA7">
        <w:rPr>
          <w:szCs w:val="22"/>
          <w:lang w:val="it-IT"/>
        </w:rPr>
        <w:t xml:space="preserve"> </w:t>
      </w:r>
      <w:r w:rsidRPr="003F1E4D">
        <w:rPr>
          <w:i/>
          <w:szCs w:val="22"/>
          <w:lang w:val="it-IT"/>
        </w:rPr>
        <w:t>ProgettoRIO</w:t>
      </w:r>
      <w:r w:rsidRPr="00932FA7">
        <w:rPr>
          <w:szCs w:val="22"/>
          <w:lang w:val="it-IT"/>
        </w:rPr>
        <w:t xml:space="preserve"> con </w:t>
      </w:r>
      <w:r>
        <w:rPr>
          <w:szCs w:val="22"/>
          <w:lang w:val="it-IT"/>
        </w:rPr>
        <w:t xml:space="preserve">quelli di </w:t>
      </w:r>
      <w:r w:rsidRPr="00932FA7">
        <w:rPr>
          <w:szCs w:val="22"/>
          <w:lang w:val="it-IT"/>
        </w:rPr>
        <w:t>quest’</w:t>
      </w:r>
      <w:r>
        <w:rPr>
          <w:szCs w:val="22"/>
          <w:lang w:val="it-IT"/>
        </w:rPr>
        <w:t>emergente</w:t>
      </w:r>
      <w:r w:rsidRPr="00932FA7">
        <w:rPr>
          <w:szCs w:val="22"/>
          <w:lang w:val="it-IT"/>
        </w:rPr>
        <w:t xml:space="preserve"> realtà, e quindi il database conterrà anche informazioni </w:t>
      </w:r>
      <w:r>
        <w:rPr>
          <w:szCs w:val="22"/>
          <w:lang w:val="it-IT"/>
        </w:rPr>
        <w:t>relative ai</w:t>
      </w:r>
      <w:r w:rsidRPr="00932FA7">
        <w:rPr>
          <w:szCs w:val="22"/>
          <w:lang w:val="it-IT"/>
        </w:rPr>
        <w:t xml:space="preserve"> </w:t>
      </w:r>
      <w:r w:rsidRPr="00932FA7">
        <w:rPr>
          <w:i/>
          <w:szCs w:val="22"/>
          <w:lang w:val="it-IT"/>
        </w:rPr>
        <w:t>post</w:t>
      </w:r>
      <w:r w:rsidRPr="00932FA7">
        <w:rPr>
          <w:szCs w:val="22"/>
          <w:lang w:val="it-IT"/>
        </w:rPr>
        <w:t xml:space="preserve"> e </w:t>
      </w:r>
      <w:r>
        <w:rPr>
          <w:szCs w:val="22"/>
          <w:lang w:val="it-IT"/>
        </w:rPr>
        <w:t>ai</w:t>
      </w:r>
      <w:r w:rsidRPr="00932FA7">
        <w:rPr>
          <w:szCs w:val="22"/>
          <w:lang w:val="it-IT"/>
        </w:rPr>
        <w:t xml:space="preserve"> contenuti creati dagli utenti e condivisi sui social.</w:t>
      </w:r>
      <w:r>
        <w:rPr>
          <w:szCs w:val="22"/>
          <w:lang w:val="it-IT"/>
        </w:rPr>
        <w:t>, dai contenuti testuali agli eventuali allegati multimediali (foto e video).</w:t>
      </w:r>
    </w:p>
    <w:p w14:paraId="1F010FE5" w14:textId="720FE7D3" w:rsidR="00BA46AA" w:rsidRPr="00932FA7" w:rsidRDefault="00BA46AA" w:rsidP="00BA46AA">
      <w:pPr>
        <w:jc w:val="both"/>
        <w:rPr>
          <w:szCs w:val="22"/>
          <w:lang w:val="it-IT"/>
        </w:rPr>
      </w:pPr>
      <w:r>
        <w:rPr>
          <w:szCs w:val="22"/>
          <w:lang w:val="it-IT"/>
        </w:rPr>
        <w:t xml:space="preserve">Per ogni contenuto vi sarà la possibilità di determinarne il grado di attendibilità tramite l’uso di un </w:t>
      </w:r>
      <w:r w:rsidRPr="00932FA7">
        <w:rPr>
          <w:i/>
          <w:szCs w:val="22"/>
          <w:lang w:val="it-IT"/>
        </w:rPr>
        <w:t>flag</w:t>
      </w:r>
      <w:r w:rsidRPr="00932FA7">
        <w:rPr>
          <w:szCs w:val="22"/>
          <w:lang w:val="it-IT"/>
        </w:rPr>
        <w:t xml:space="preserve"> </w:t>
      </w:r>
      <w:r>
        <w:rPr>
          <w:szCs w:val="22"/>
          <w:lang w:val="it-IT"/>
        </w:rPr>
        <w:t xml:space="preserve">ad esso associato, per evitare un’eventuale diffusione di </w:t>
      </w:r>
      <w:r w:rsidRPr="00430795">
        <w:rPr>
          <w:i/>
          <w:szCs w:val="22"/>
          <w:lang w:val="it-IT"/>
        </w:rPr>
        <w:t>fake news</w:t>
      </w:r>
      <w:r>
        <w:rPr>
          <w:szCs w:val="22"/>
          <w:lang w:val="it-IT"/>
        </w:rPr>
        <w:t xml:space="preserve">. I </w:t>
      </w:r>
      <w:r w:rsidRPr="00932FA7">
        <w:rPr>
          <w:i/>
          <w:szCs w:val="22"/>
          <w:lang w:val="it-IT"/>
        </w:rPr>
        <w:t>fact-checker</w:t>
      </w:r>
      <w:r w:rsidRPr="00932FA7">
        <w:rPr>
          <w:szCs w:val="22"/>
          <w:lang w:val="it-IT"/>
        </w:rPr>
        <w:t xml:space="preserve"> </w:t>
      </w:r>
      <w:r>
        <w:rPr>
          <w:szCs w:val="22"/>
          <w:lang w:val="it-IT"/>
        </w:rPr>
        <w:t xml:space="preserve">potrebbero verificare l’autenticità delle fonti e la veridicità del post in questione </w:t>
      </w:r>
      <w:r w:rsidR="00205538">
        <w:rPr>
          <w:szCs w:val="22"/>
          <w:lang w:val="it-IT"/>
        </w:rPr>
        <w:t>contrassegnandolo</w:t>
      </w:r>
      <w:r>
        <w:rPr>
          <w:szCs w:val="22"/>
          <w:lang w:val="it-IT"/>
        </w:rPr>
        <w:t xml:space="preserve"> come post attendibile.</w:t>
      </w:r>
    </w:p>
    <w:p w14:paraId="5468CF90" w14:textId="01C4959A" w:rsidR="00632042" w:rsidRDefault="00923E5E" w:rsidP="00632042">
      <w:pPr>
        <w:pStyle w:val="Titolo2"/>
        <w:rPr>
          <w:lang w:val="it-IT"/>
        </w:rPr>
      </w:pPr>
      <w:bookmarkStart w:id="28" w:name="_Toc120383583"/>
      <w:bookmarkStart w:id="29" w:name="_Toc123824783"/>
      <w:r>
        <w:rPr>
          <w:lang w:val="it-IT"/>
        </w:rPr>
        <w:t>Frasi relative alla piattaforma proprietaria</w:t>
      </w:r>
      <w:bookmarkEnd w:id="28"/>
      <w:bookmarkEnd w:id="29"/>
    </w:p>
    <w:p w14:paraId="483EAED7" w14:textId="77777777" w:rsidR="00CD0D46" w:rsidRDefault="00CD0D46" w:rsidP="00CD0D46">
      <w:pPr>
        <w:jc w:val="both"/>
        <w:rPr>
          <w:szCs w:val="22"/>
          <w:lang w:val="it-IT"/>
        </w:rPr>
      </w:pPr>
      <w:r>
        <w:rPr>
          <w:szCs w:val="22"/>
          <w:lang w:val="it-IT"/>
        </w:rPr>
        <w:t xml:space="preserve">Il nostro progetto prevede uno sviluppo parallelo di una piattaforma proprietaria </w:t>
      </w:r>
      <w:r w:rsidRPr="00671EDA">
        <w:rPr>
          <w:i/>
          <w:iCs/>
          <w:szCs w:val="22"/>
          <w:lang w:val="it-IT"/>
        </w:rPr>
        <w:t>ad hoc</w:t>
      </w:r>
      <w:r>
        <w:rPr>
          <w:szCs w:val="22"/>
          <w:lang w:val="it-IT"/>
        </w:rPr>
        <w:t>, su cui gli utenti possano segnalare eventuali situazioni di pericolo direttamente o indirettamente collegate ai disastri naturali. Tale piattaforma avrebbe come scopo principale quello di raccogliere e gestire le segnalazioni di tali utenti, che possono essere di due tipi: segnalazione diretta di eventi catastrofici e segnalazione di post altrui riscontrati su social network di terze parti.</w:t>
      </w:r>
    </w:p>
    <w:p w14:paraId="27C65BF4" w14:textId="77777777" w:rsidR="00CD0D46" w:rsidRPr="00932FA7" w:rsidRDefault="00CD0D46" w:rsidP="00CD0D46">
      <w:pPr>
        <w:jc w:val="both"/>
        <w:rPr>
          <w:szCs w:val="22"/>
          <w:lang w:val="it-IT"/>
        </w:rPr>
      </w:pPr>
      <w:r>
        <w:rPr>
          <w:szCs w:val="22"/>
          <w:lang w:val="it-IT"/>
        </w:rPr>
        <w:t>Un’ulteriore funzionalità della piattaforma sarà quella di gestire i bollettini emanati dalla Protezione Civile, e le eventuali diramazioni di allerta.</w:t>
      </w:r>
    </w:p>
    <w:p w14:paraId="1994E7CD" w14:textId="77777777" w:rsidR="00877B72" w:rsidRDefault="00877B72">
      <w:pPr>
        <w:rPr>
          <w:rFonts w:asciiTheme="majorHAnsi" w:eastAsiaTheme="majorEastAsia" w:hAnsiTheme="majorHAnsi" w:cstheme="majorBidi"/>
          <w:color w:val="3F251D" w:themeColor="accent1"/>
          <w:sz w:val="30"/>
          <w:szCs w:val="30"/>
          <w:lang w:val="it-IT"/>
        </w:rPr>
      </w:pPr>
      <w:r>
        <w:rPr>
          <w:lang w:val="it-IT"/>
        </w:rPr>
        <w:br w:type="page"/>
      </w:r>
    </w:p>
    <w:p w14:paraId="6809C1FB" w14:textId="1CFE6B5A" w:rsidR="001F5D3A" w:rsidRDefault="00776E2E" w:rsidP="001F5D3A">
      <w:pPr>
        <w:pStyle w:val="Titolo1"/>
        <w:jc w:val="both"/>
        <w:rPr>
          <w:lang w:val="it-IT"/>
        </w:rPr>
      </w:pPr>
      <w:bookmarkStart w:id="30" w:name="_Toc120383584"/>
      <w:bookmarkStart w:id="31" w:name="_Toc123824784"/>
      <w:r>
        <w:rPr>
          <w:lang w:val="it-IT"/>
        </w:rPr>
        <w:lastRenderedPageBreak/>
        <w:t>Specifica delle operazioni</w:t>
      </w:r>
      <w:bookmarkEnd w:id="30"/>
      <w:bookmarkEnd w:id="31"/>
    </w:p>
    <w:p w14:paraId="0BB22468" w14:textId="77777777" w:rsidR="00AB0C94" w:rsidRPr="00AB0C94" w:rsidRDefault="00AB0C94" w:rsidP="00AB0C94">
      <w:pPr>
        <w:spacing w:before="0" w:after="0"/>
        <w:rPr>
          <w:lang w:val="it-IT"/>
        </w:rPr>
      </w:pPr>
    </w:p>
    <w:tbl>
      <w:tblPr>
        <w:tblStyle w:val="Tabellaelenco3-colore5"/>
        <w:tblW w:w="9063" w:type="dxa"/>
        <w:tblLook w:val="04A0" w:firstRow="1" w:lastRow="0" w:firstColumn="1" w:lastColumn="0" w:noHBand="0" w:noVBand="1"/>
      </w:tblPr>
      <w:tblGrid>
        <w:gridCol w:w="6846"/>
        <w:gridCol w:w="2217"/>
      </w:tblGrid>
      <w:tr w:rsidR="00056735" w14:paraId="2E631749" w14:textId="77777777" w:rsidTr="00E50947">
        <w:trPr>
          <w:cnfStyle w:val="100000000000" w:firstRow="1" w:lastRow="0" w:firstColumn="0" w:lastColumn="0" w:oddVBand="0" w:evenVBand="0" w:oddHBand="0" w:evenHBand="0" w:firstRowFirstColumn="0" w:firstRowLastColumn="0" w:lastRowFirstColumn="0" w:lastRowLastColumn="0"/>
          <w:trHeight w:val="509"/>
        </w:trPr>
        <w:tc>
          <w:tcPr>
            <w:cnfStyle w:val="001000000100" w:firstRow="0" w:lastRow="0" w:firstColumn="1" w:lastColumn="0" w:oddVBand="0" w:evenVBand="0" w:oddHBand="0" w:evenHBand="0" w:firstRowFirstColumn="1" w:firstRowLastColumn="0" w:lastRowFirstColumn="0" w:lastRowLastColumn="0"/>
            <w:tcW w:w="6846" w:type="dxa"/>
          </w:tcPr>
          <w:p w14:paraId="643088D9" w14:textId="03CD2810" w:rsidR="00056735" w:rsidRPr="006A2DFD" w:rsidRDefault="00056735" w:rsidP="00056735">
            <w:pPr>
              <w:jc w:val="center"/>
              <w:rPr>
                <w:lang w:val="it-IT"/>
              </w:rPr>
            </w:pPr>
            <w:r w:rsidRPr="006A2DFD">
              <w:rPr>
                <w:lang w:val="it-IT"/>
              </w:rPr>
              <w:t>Operazione</w:t>
            </w:r>
          </w:p>
        </w:tc>
        <w:tc>
          <w:tcPr>
            <w:tcW w:w="2217" w:type="dxa"/>
          </w:tcPr>
          <w:p w14:paraId="34FECF4A" w14:textId="1A6EE8DC" w:rsidR="00056735" w:rsidRPr="006A2DFD" w:rsidRDefault="00056735" w:rsidP="00056735">
            <w:pPr>
              <w:jc w:val="center"/>
              <w:cnfStyle w:val="100000000000" w:firstRow="1" w:lastRow="0" w:firstColumn="0" w:lastColumn="0" w:oddVBand="0" w:evenVBand="0" w:oddHBand="0" w:evenHBand="0" w:firstRowFirstColumn="0" w:firstRowLastColumn="0" w:lastRowFirstColumn="0" w:lastRowLastColumn="0"/>
              <w:rPr>
                <w:lang w:val="it-IT"/>
              </w:rPr>
            </w:pPr>
            <w:r w:rsidRPr="006A2DFD">
              <w:rPr>
                <w:lang w:val="it-IT"/>
              </w:rPr>
              <w:t>Frequenza</w:t>
            </w:r>
            <w:r w:rsidR="00CB434C">
              <w:rPr>
                <w:lang w:val="it-IT"/>
              </w:rPr>
              <w:t xml:space="preserve"> </w:t>
            </w:r>
            <w:r w:rsidR="00B77F64">
              <w:rPr>
                <w:lang w:val="it-IT"/>
              </w:rPr>
              <w:t>(</w:t>
            </w:r>
            <w:r w:rsidR="00CB434C">
              <w:rPr>
                <w:lang w:val="it-IT"/>
              </w:rPr>
              <w:t>media</w:t>
            </w:r>
            <w:r w:rsidR="00B77F64">
              <w:rPr>
                <w:lang w:val="it-IT"/>
              </w:rPr>
              <w:t>)</w:t>
            </w:r>
          </w:p>
        </w:tc>
      </w:tr>
      <w:tr w:rsidR="00056735" w14:paraId="2C04748E" w14:textId="77777777" w:rsidTr="00E5094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846" w:type="dxa"/>
          </w:tcPr>
          <w:p w14:paraId="2A811759" w14:textId="2F4A1402" w:rsidR="00056735" w:rsidRPr="000A75A0" w:rsidRDefault="006B085B" w:rsidP="00F06CF7">
            <w:pPr>
              <w:pStyle w:val="Paragrafoelenco"/>
              <w:numPr>
                <w:ilvl w:val="0"/>
                <w:numId w:val="2"/>
              </w:numPr>
              <w:rPr>
                <w:lang w:val="it-IT"/>
              </w:rPr>
            </w:pPr>
            <w:r w:rsidRPr="000A75A0">
              <w:rPr>
                <w:lang w:val="it-IT"/>
              </w:rPr>
              <w:t xml:space="preserve">Inserimento nuovo </w:t>
            </w:r>
            <w:r w:rsidR="002B7B58">
              <w:rPr>
                <w:lang w:val="it-IT"/>
              </w:rPr>
              <w:t>collaboratore</w:t>
            </w:r>
          </w:p>
        </w:tc>
        <w:tc>
          <w:tcPr>
            <w:tcW w:w="2217" w:type="dxa"/>
          </w:tcPr>
          <w:p w14:paraId="35698447" w14:textId="2EEC0297" w:rsidR="00056735" w:rsidRPr="001C6FB0" w:rsidRDefault="001C6FB0"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Due volte all’anno</w:t>
            </w:r>
          </w:p>
        </w:tc>
      </w:tr>
      <w:tr w:rsidR="000A75A0" w14:paraId="11942B86" w14:textId="77777777" w:rsidTr="00E50947">
        <w:trPr>
          <w:trHeight w:val="416"/>
        </w:trPr>
        <w:tc>
          <w:tcPr>
            <w:cnfStyle w:val="001000000000" w:firstRow="0" w:lastRow="0" w:firstColumn="1" w:lastColumn="0" w:oddVBand="0" w:evenVBand="0" w:oddHBand="0" w:evenHBand="0" w:firstRowFirstColumn="0" w:firstRowLastColumn="0" w:lastRowFirstColumn="0" w:lastRowLastColumn="0"/>
            <w:tcW w:w="6846" w:type="dxa"/>
          </w:tcPr>
          <w:p w14:paraId="38A1D980" w14:textId="0ACDE4A6" w:rsidR="000A75A0" w:rsidRPr="009A7269" w:rsidRDefault="000A75A0" w:rsidP="00F06CF7">
            <w:pPr>
              <w:pStyle w:val="Paragrafoelenco"/>
              <w:numPr>
                <w:ilvl w:val="0"/>
                <w:numId w:val="2"/>
              </w:numPr>
              <w:rPr>
                <w:lang w:val="it-IT"/>
              </w:rPr>
            </w:pPr>
            <w:r w:rsidRPr="000A75A0">
              <w:rPr>
                <w:lang w:val="it-IT"/>
              </w:rPr>
              <w:t>Inserimento nuovo sensore</w:t>
            </w:r>
          </w:p>
        </w:tc>
        <w:tc>
          <w:tcPr>
            <w:tcW w:w="2217" w:type="dxa"/>
          </w:tcPr>
          <w:p w14:paraId="3421D925" w14:textId="6278F421" w:rsidR="000A75A0" w:rsidRDefault="002B7B58"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056735" w14:paraId="6C303BAB" w14:textId="77777777" w:rsidTr="00E50947">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6846" w:type="dxa"/>
          </w:tcPr>
          <w:p w14:paraId="41F8407B" w14:textId="4A272944" w:rsidR="00056735" w:rsidRPr="006A2DFD" w:rsidRDefault="00BA1D2D" w:rsidP="00F06CF7">
            <w:pPr>
              <w:pStyle w:val="Paragrafoelenco"/>
              <w:numPr>
                <w:ilvl w:val="0"/>
                <w:numId w:val="2"/>
              </w:numPr>
              <w:rPr>
                <w:lang w:val="it-IT"/>
              </w:rPr>
            </w:pPr>
            <w:r>
              <w:rPr>
                <w:lang w:val="it-IT"/>
              </w:rPr>
              <w:t xml:space="preserve">Inserimento </w:t>
            </w:r>
            <w:r w:rsidR="00981F3A">
              <w:rPr>
                <w:lang w:val="it-IT"/>
              </w:rPr>
              <w:t xml:space="preserve">nuova </w:t>
            </w:r>
            <w:r>
              <w:rPr>
                <w:lang w:val="it-IT"/>
              </w:rPr>
              <w:t>sessione di campionamento</w:t>
            </w:r>
          </w:p>
        </w:tc>
        <w:tc>
          <w:tcPr>
            <w:tcW w:w="2217" w:type="dxa"/>
          </w:tcPr>
          <w:p w14:paraId="6BCE80CD" w14:textId="585C280A" w:rsidR="00056735" w:rsidRPr="006A2DFD" w:rsidRDefault="00EB4E82"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w:t>
            </w:r>
            <w:r w:rsidR="00ED2989">
              <w:rPr>
                <w:lang w:val="it-IT"/>
              </w:rPr>
              <w:t>o</w:t>
            </w:r>
          </w:p>
        </w:tc>
      </w:tr>
      <w:tr w:rsidR="00056735" w14:paraId="643250D9" w14:textId="77777777" w:rsidTr="00E50947">
        <w:trPr>
          <w:trHeight w:val="696"/>
        </w:trPr>
        <w:tc>
          <w:tcPr>
            <w:cnfStyle w:val="001000000000" w:firstRow="0" w:lastRow="0" w:firstColumn="1" w:lastColumn="0" w:oddVBand="0" w:evenVBand="0" w:oddHBand="0" w:evenHBand="0" w:firstRowFirstColumn="0" w:firstRowLastColumn="0" w:lastRowFirstColumn="0" w:lastRowLastColumn="0"/>
            <w:tcW w:w="6846" w:type="dxa"/>
          </w:tcPr>
          <w:p w14:paraId="116E116D" w14:textId="122FCF57" w:rsidR="00056735" w:rsidRPr="006A2DFD" w:rsidRDefault="008826B3" w:rsidP="00F06CF7">
            <w:pPr>
              <w:pStyle w:val="Paragrafoelenco"/>
              <w:numPr>
                <w:ilvl w:val="0"/>
                <w:numId w:val="2"/>
              </w:numPr>
              <w:rPr>
                <w:lang w:val="it-IT"/>
              </w:rPr>
            </w:pPr>
            <w:r>
              <w:rPr>
                <w:lang w:val="it-IT"/>
              </w:rPr>
              <w:t xml:space="preserve">Inserimento </w:t>
            </w:r>
            <w:r w:rsidR="00FA54F1">
              <w:rPr>
                <w:lang w:val="it-IT"/>
              </w:rPr>
              <w:t>de</w:t>
            </w:r>
            <w:r w:rsidR="00375707">
              <w:rPr>
                <w:lang w:val="it-IT"/>
              </w:rPr>
              <w:t xml:space="preserve">i dati </w:t>
            </w:r>
            <w:r w:rsidR="00F10A41">
              <w:rPr>
                <w:lang w:val="it-IT"/>
              </w:rPr>
              <w:t>ottenuti</w:t>
            </w:r>
            <w:r w:rsidR="00E53BA3">
              <w:rPr>
                <w:lang w:val="it-IT"/>
              </w:rPr>
              <w:t xml:space="preserve"> dalla sessione di campionamento</w:t>
            </w:r>
          </w:p>
        </w:tc>
        <w:tc>
          <w:tcPr>
            <w:tcW w:w="2217" w:type="dxa"/>
          </w:tcPr>
          <w:p w14:paraId="469F3147" w14:textId="5423AAB2" w:rsidR="00056735" w:rsidRPr="006A2DFD" w:rsidRDefault="00E53BA3"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 giorno</w:t>
            </w:r>
          </w:p>
        </w:tc>
      </w:tr>
      <w:tr w:rsidR="00056735" w14:paraId="17443EE3" w14:textId="77777777" w:rsidTr="00E50947">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846" w:type="dxa"/>
          </w:tcPr>
          <w:p w14:paraId="24D03E96" w14:textId="30720E3A" w:rsidR="00056735" w:rsidRPr="0054408C" w:rsidRDefault="00402A89" w:rsidP="00F06CF7">
            <w:pPr>
              <w:pStyle w:val="Paragrafoelenco"/>
              <w:numPr>
                <w:ilvl w:val="0"/>
                <w:numId w:val="2"/>
              </w:numPr>
              <w:rPr>
                <w:lang w:val="it-IT"/>
              </w:rPr>
            </w:pPr>
            <w:r>
              <w:rPr>
                <w:lang w:val="it-IT"/>
              </w:rPr>
              <w:t>Inserimento delle soglie minime di pericolo</w:t>
            </w:r>
          </w:p>
        </w:tc>
        <w:tc>
          <w:tcPr>
            <w:tcW w:w="2217" w:type="dxa"/>
          </w:tcPr>
          <w:p w14:paraId="63FDB637" w14:textId="66432488" w:rsidR="00056735" w:rsidRPr="006A2DFD" w:rsidRDefault="00402A89"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056735" w14:paraId="57B6413C" w14:textId="77777777" w:rsidTr="00E50947">
        <w:trPr>
          <w:trHeight w:val="700"/>
        </w:trPr>
        <w:tc>
          <w:tcPr>
            <w:cnfStyle w:val="001000000000" w:firstRow="0" w:lastRow="0" w:firstColumn="1" w:lastColumn="0" w:oddVBand="0" w:evenVBand="0" w:oddHBand="0" w:evenHBand="0" w:firstRowFirstColumn="0" w:firstRowLastColumn="0" w:lastRowFirstColumn="0" w:lastRowLastColumn="0"/>
            <w:tcW w:w="6846" w:type="dxa"/>
          </w:tcPr>
          <w:p w14:paraId="302D5B50" w14:textId="7599CDAB" w:rsidR="00056735" w:rsidRPr="00402A89" w:rsidRDefault="0056769E" w:rsidP="00F06CF7">
            <w:pPr>
              <w:pStyle w:val="Paragrafoelenco"/>
              <w:numPr>
                <w:ilvl w:val="0"/>
                <w:numId w:val="2"/>
              </w:numPr>
              <w:rPr>
                <w:lang w:val="it-IT"/>
              </w:rPr>
            </w:pPr>
            <w:r>
              <w:rPr>
                <w:lang w:val="it-IT"/>
              </w:rPr>
              <w:t>Selezione</w:t>
            </w:r>
            <w:r w:rsidR="00A94243">
              <w:rPr>
                <w:lang w:val="it-IT"/>
              </w:rPr>
              <w:t xml:space="preserve"> dei dati che rientrano nelle soglie minime di pericolo</w:t>
            </w:r>
          </w:p>
        </w:tc>
        <w:tc>
          <w:tcPr>
            <w:tcW w:w="2217" w:type="dxa"/>
          </w:tcPr>
          <w:p w14:paraId="5714E587" w14:textId="7927F03A" w:rsidR="00056735" w:rsidRPr="006A2DFD" w:rsidRDefault="00ED2989"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 giorno</w:t>
            </w:r>
          </w:p>
        </w:tc>
      </w:tr>
      <w:tr w:rsidR="00D86761" w14:paraId="4624DE4D" w14:textId="77777777" w:rsidTr="00E5094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846" w:type="dxa"/>
          </w:tcPr>
          <w:p w14:paraId="1B8A8BEE" w14:textId="6E4D5776" w:rsidR="00D86761" w:rsidRPr="00A94243" w:rsidRDefault="00A94243" w:rsidP="00F06CF7">
            <w:pPr>
              <w:pStyle w:val="Paragrafoelenco"/>
              <w:numPr>
                <w:ilvl w:val="0"/>
                <w:numId w:val="2"/>
              </w:numPr>
              <w:rPr>
                <w:lang w:val="it-IT"/>
              </w:rPr>
            </w:pPr>
            <w:r>
              <w:rPr>
                <w:lang w:val="it-IT"/>
              </w:rPr>
              <w:t>Selezione dei dati che superano le soglie minime di pericolo</w:t>
            </w:r>
          </w:p>
        </w:tc>
        <w:tc>
          <w:tcPr>
            <w:tcW w:w="2217" w:type="dxa"/>
          </w:tcPr>
          <w:p w14:paraId="2D26D778" w14:textId="5DCD8C5D" w:rsidR="00D86761" w:rsidRPr="006A2DFD" w:rsidRDefault="00ED2989"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giorno</w:t>
            </w:r>
          </w:p>
        </w:tc>
      </w:tr>
      <w:tr w:rsidR="00A92F75" w:rsidRPr="009D0264" w14:paraId="20864CA3" w14:textId="77777777" w:rsidTr="00E50947">
        <w:trPr>
          <w:trHeight w:val="412"/>
        </w:trPr>
        <w:tc>
          <w:tcPr>
            <w:cnfStyle w:val="001000000000" w:firstRow="0" w:lastRow="0" w:firstColumn="1" w:lastColumn="0" w:oddVBand="0" w:evenVBand="0" w:oddHBand="0" w:evenHBand="0" w:firstRowFirstColumn="0" w:firstRowLastColumn="0" w:lastRowFirstColumn="0" w:lastRowLastColumn="0"/>
            <w:tcW w:w="6846" w:type="dxa"/>
          </w:tcPr>
          <w:p w14:paraId="1344BAA3" w14:textId="60910E90" w:rsidR="00A92F75" w:rsidRDefault="00F160DF" w:rsidP="00F06CF7">
            <w:pPr>
              <w:pStyle w:val="Paragrafoelenco"/>
              <w:numPr>
                <w:ilvl w:val="0"/>
                <w:numId w:val="2"/>
              </w:numPr>
              <w:rPr>
                <w:lang w:val="it-IT"/>
              </w:rPr>
            </w:pPr>
            <w:r>
              <w:rPr>
                <w:lang w:val="it-IT"/>
              </w:rPr>
              <w:t>Inserimento nuovo Utente</w:t>
            </w:r>
            <w:r w:rsidR="009D0264">
              <w:rPr>
                <w:lang w:val="it-IT"/>
              </w:rPr>
              <w:t xml:space="preserve"> </w:t>
            </w:r>
            <w:r w:rsidR="000640B9">
              <w:rPr>
                <w:lang w:val="it-IT"/>
              </w:rPr>
              <w:t>dei</w:t>
            </w:r>
            <w:r w:rsidR="009D0264">
              <w:rPr>
                <w:lang w:val="it-IT"/>
              </w:rPr>
              <w:t xml:space="preserve"> social network</w:t>
            </w:r>
          </w:p>
        </w:tc>
        <w:tc>
          <w:tcPr>
            <w:tcW w:w="2217" w:type="dxa"/>
          </w:tcPr>
          <w:p w14:paraId="4EB8BF0E" w14:textId="527698B2" w:rsidR="00A92F75" w:rsidRDefault="00C84969"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15 volte al giorno</w:t>
            </w:r>
          </w:p>
        </w:tc>
      </w:tr>
      <w:tr w:rsidR="00997A87" w:rsidRPr="00430014" w14:paraId="1CCB29BF" w14:textId="77777777" w:rsidTr="00E50947">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846" w:type="dxa"/>
          </w:tcPr>
          <w:p w14:paraId="73AA6CB4" w14:textId="341E91E3" w:rsidR="00997A87" w:rsidRDefault="0BBB3195" w:rsidP="00F06CF7">
            <w:pPr>
              <w:pStyle w:val="Paragrafoelenco"/>
              <w:numPr>
                <w:ilvl w:val="0"/>
                <w:numId w:val="2"/>
              </w:numPr>
              <w:rPr>
                <w:lang w:val="it-IT"/>
              </w:rPr>
            </w:pPr>
            <w:r w:rsidRPr="55B0C017">
              <w:rPr>
                <w:lang w:val="it-IT"/>
              </w:rPr>
              <w:t xml:space="preserve">Inserimento </w:t>
            </w:r>
            <w:r w:rsidR="1F18D2BE" w:rsidRPr="71BE2408">
              <w:rPr>
                <w:lang w:val="it-IT"/>
              </w:rPr>
              <w:t xml:space="preserve">contenuti </w:t>
            </w:r>
            <w:r w:rsidR="1F18D2BE" w:rsidRPr="09E6AFC6">
              <w:rPr>
                <w:lang w:val="it-IT"/>
              </w:rPr>
              <w:t>testuali</w:t>
            </w:r>
            <w:r w:rsidRPr="5FC20EEA">
              <w:rPr>
                <w:lang w:val="it-IT"/>
              </w:rPr>
              <w:t xml:space="preserve"> </w:t>
            </w:r>
            <w:r w:rsidRPr="031424F2">
              <w:rPr>
                <w:lang w:val="it-IT"/>
              </w:rPr>
              <w:t xml:space="preserve">dei </w:t>
            </w:r>
            <w:r w:rsidRPr="0606374D">
              <w:rPr>
                <w:lang w:val="it-IT"/>
              </w:rPr>
              <w:t>social</w:t>
            </w:r>
            <w:r w:rsidR="00430014">
              <w:rPr>
                <w:lang w:val="it-IT"/>
              </w:rPr>
              <w:t xml:space="preserve"> network</w:t>
            </w:r>
          </w:p>
        </w:tc>
        <w:tc>
          <w:tcPr>
            <w:tcW w:w="2217" w:type="dxa"/>
          </w:tcPr>
          <w:p w14:paraId="6C192C73" w14:textId="2AFE2F3C" w:rsidR="00997A87" w:rsidRDefault="0649B4D7" w:rsidP="00056735">
            <w:pPr>
              <w:cnfStyle w:val="000000100000" w:firstRow="0" w:lastRow="0" w:firstColumn="0" w:lastColumn="0" w:oddVBand="0" w:evenVBand="0" w:oddHBand="1" w:evenHBand="0" w:firstRowFirstColumn="0" w:firstRowLastColumn="0" w:lastRowFirstColumn="0" w:lastRowLastColumn="0"/>
              <w:rPr>
                <w:lang w:val="it-IT"/>
              </w:rPr>
            </w:pPr>
            <w:r w:rsidRPr="3E19AA1C">
              <w:rPr>
                <w:lang w:val="it-IT"/>
              </w:rPr>
              <w:t xml:space="preserve">Una volta </w:t>
            </w:r>
            <w:r w:rsidRPr="677FD7B3">
              <w:rPr>
                <w:lang w:val="it-IT"/>
              </w:rPr>
              <w:t>al</w:t>
            </w:r>
            <w:r w:rsidR="11899F0B" w:rsidRPr="677FD7B3">
              <w:rPr>
                <w:lang w:val="it-IT"/>
              </w:rPr>
              <w:t>l’ora</w:t>
            </w:r>
          </w:p>
        </w:tc>
      </w:tr>
      <w:tr w:rsidR="00997A87" w:rsidRPr="00882E45" w14:paraId="03C6CAA6" w14:textId="77777777" w:rsidTr="00E50947">
        <w:trPr>
          <w:trHeight w:val="412"/>
        </w:trPr>
        <w:tc>
          <w:tcPr>
            <w:cnfStyle w:val="001000000000" w:firstRow="0" w:lastRow="0" w:firstColumn="1" w:lastColumn="0" w:oddVBand="0" w:evenVBand="0" w:oddHBand="0" w:evenHBand="0" w:firstRowFirstColumn="0" w:firstRowLastColumn="0" w:lastRowFirstColumn="0" w:lastRowLastColumn="0"/>
            <w:tcW w:w="6846" w:type="dxa"/>
          </w:tcPr>
          <w:p w14:paraId="09568B7B" w14:textId="06376F77" w:rsidR="00997A87" w:rsidRDefault="226E0B90" w:rsidP="00F06CF7">
            <w:pPr>
              <w:pStyle w:val="Paragrafoelenco"/>
              <w:numPr>
                <w:ilvl w:val="0"/>
                <w:numId w:val="2"/>
              </w:numPr>
              <w:rPr>
                <w:lang w:val="it-IT"/>
              </w:rPr>
            </w:pPr>
            <w:r w:rsidRPr="4123B5E4">
              <w:rPr>
                <w:lang w:val="it-IT"/>
              </w:rPr>
              <w:t xml:space="preserve">Inserimento </w:t>
            </w:r>
            <w:r w:rsidR="00B848FE">
              <w:rPr>
                <w:lang w:val="it-IT"/>
              </w:rPr>
              <w:t>contenuti</w:t>
            </w:r>
            <w:r w:rsidRPr="4123B5E4">
              <w:rPr>
                <w:lang w:val="it-IT"/>
              </w:rPr>
              <w:t xml:space="preserve"> </w:t>
            </w:r>
            <w:r w:rsidRPr="07C7E1F3">
              <w:rPr>
                <w:lang w:val="it-IT"/>
              </w:rPr>
              <w:t>multimediali</w:t>
            </w:r>
            <w:r w:rsidR="01582C87" w:rsidRPr="664FA2CF">
              <w:rPr>
                <w:lang w:val="it-IT"/>
              </w:rPr>
              <w:t xml:space="preserve"> </w:t>
            </w:r>
            <w:r w:rsidR="01582C87" w:rsidRPr="2CF3CEDE">
              <w:rPr>
                <w:lang w:val="it-IT"/>
              </w:rPr>
              <w:t>dei social network</w:t>
            </w:r>
          </w:p>
        </w:tc>
        <w:tc>
          <w:tcPr>
            <w:tcW w:w="2217" w:type="dxa"/>
          </w:tcPr>
          <w:p w14:paraId="5831A654" w14:textId="57B63835" w:rsidR="00997A87" w:rsidRDefault="01582C87" w:rsidP="00056735">
            <w:pPr>
              <w:cnfStyle w:val="000000000000" w:firstRow="0" w:lastRow="0" w:firstColumn="0" w:lastColumn="0" w:oddVBand="0" w:evenVBand="0" w:oddHBand="0" w:evenHBand="0" w:firstRowFirstColumn="0" w:firstRowLastColumn="0" w:lastRowFirstColumn="0" w:lastRowLastColumn="0"/>
              <w:rPr>
                <w:lang w:val="it-IT"/>
              </w:rPr>
            </w:pPr>
            <w:r w:rsidRPr="2943493F">
              <w:rPr>
                <w:lang w:val="it-IT"/>
              </w:rPr>
              <w:t xml:space="preserve">Una volta </w:t>
            </w:r>
            <w:r w:rsidR="6D749DA0" w:rsidRPr="5C11567A">
              <w:rPr>
                <w:lang w:val="it-IT"/>
              </w:rPr>
              <w:t xml:space="preserve">ogni </w:t>
            </w:r>
            <w:r w:rsidR="003B02D2" w:rsidRPr="5C11567A">
              <w:rPr>
                <w:lang w:val="it-IT"/>
              </w:rPr>
              <w:t>tre</w:t>
            </w:r>
            <w:r w:rsidR="6D749DA0" w:rsidRPr="517619C9">
              <w:rPr>
                <w:lang w:val="it-IT"/>
              </w:rPr>
              <w:t xml:space="preserve"> </w:t>
            </w:r>
            <w:r w:rsidR="6D749DA0" w:rsidRPr="74C82FD0">
              <w:rPr>
                <w:lang w:val="it-IT"/>
              </w:rPr>
              <w:t>ore</w:t>
            </w:r>
          </w:p>
        </w:tc>
      </w:tr>
      <w:tr w:rsidR="00AD5116" w:rsidRPr="00A416AA" w14:paraId="2B3C589E" w14:textId="77777777" w:rsidTr="00E50947">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6846" w:type="dxa"/>
          </w:tcPr>
          <w:p w14:paraId="152EAB8E" w14:textId="2041F1D3" w:rsidR="00AD5116" w:rsidRPr="4123B5E4" w:rsidRDefault="00AD5116" w:rsidP="00F06CF7">
            <w:pPr>
              <w:pStyle w:val="Paragrafoelenco"/>
              <w:numPr>
                <w:ilvl w:val="0"/>
                <w:numId w:val="2"/>
              </w:numPr>
              <w:rPr>
                <w:lang w:val="it-IT"/>
              </w:rPr>
            </w:pPr>
            <w:r>
              <w:rPr>
                <w:lang w:val="it-IT"/>
              </w:rPr>
              <w:t>Inserimento nuovo Utente della piattaforma proprietaria</w:t>
            </w:r>
          </w:p>
        </w:tc>
        <w:tc>
          <w:tcPr>
            <w:tcW w:w="2217" w:type="dxa"/>
          </w:tcPr>
          <w:p w14:paraId="3A78114C" w14:textId="26AA8AED" w:rsidR="00AD5116" w:rsidRPr="00597F85" w:rsidRDefault="00597F85" w:rsidP="00AD5116">
            <w:pPr>
              <w:cnfStyle w:val="000000100000" w:firstRow="0" w:lastRow="0" w:firstColumn="0" w:lastColumn="0" w:oddVBand="0" w:evenVBand="0" w:oddHBand="1" w:evenHBand="0" w:firstRowFirstColumn="0" w:firstRowLastColumn="0" w:lastRowFirstColumn="0" w:lastRowLastColumn="0"/>
              <w:rPr>
                <w:lang w:val="it-IT"/>
              </w:rPr>
            </w:pPr>
            <w:r>
              <w:rPr>
                <w:lang w:val="it-IT"/>
              </w:rPr>
              <w:t>470 volte all’anno</w:t>
            </w:r>
          </w:p>
        </w:tc>
      </w:tr>
      <w:tr w:rsidR="00965938" w:rsidRPr="00A416AA" w14:paraId="13C90BF9" w14:textId="77777777" w:rsidTr="00E50947">
        <w:trPr>
          <w:trHeight w:val="555"/>
        </w:trPr>
        <w:tc>
          <w:tcPr>
            <w:cnfStyle w:val="001000000000" w:firstRow="0" w:lastRow="0" w:firstColumn="1" w:lastColumn="0" w:oddVBand="0" w:evenVBand="0" w:oddHBand="0" w:evenHBand="0" w:firstRowFirstColumn="0" w:firstRowLastColumn="0" w:lastRowFirstColumn="0" w:lastRowLastColumn="0"/>
            <w:tcW w:w="6846" w:type="dxa"/>
          </w:tcPr>
          <w:p w14:paraId="47F7A7EC" w14:textId="092BA33D" w:rsidR="00965938" w:rsidRDefault="00965938" w:rsidP="00F06CF7">
            <w:pPr>
              <w:pStyle w:val="Paragrafoelenco"/>
              <w:numPr>
                <w:ilvl w:val="0"/>
                <w:numId w:val="2"/>
              </w:numPr>
              <w:rPr>
                <w:lang w:val="it-IT"/>
              </w:rPr>
            </w:pPr>
            <w:r>
              <w:rPr>
                <w:lang w:val="it-IT"/>
              </w:rPr>
              <w:t>Inserimento segnalazione</w:t>
            </w:r>
            <w:r w:rsidR="006D5E7D">
              <w:rPr>
                <w:lang w:val="it-IT"/>
              </w:rPr>
              <w:t xml:space="preserve"> evento</w:t>
            </w:r>
            <w:r w:rsidR="00955657">
              <w:rPr>
                <w:lang w:val="it-IT"/>
              </w:rPr>
              <w:t xml:space="preserve"> </w:t>
            </w:r>
            <w:r w:rsidR="00BF1B11">
              <w:rPr>
                <w:lang w:val="it-IT"/>
              </w:rPr>
              <w:t>straordinario</w:t>
            </w:r>
          </w:p>
        </w:tc>
        <w:tc>
          <w:tcPr>
            <w:tcW w:w="2217" w:type="dxa"/>
          </w:tcPr>
          <w:p w14:paraId="02F1DD72" w14:textId="3719D8DA" w:rsidR="00965938" w:rsidRPr="00A73C01" w:rsidRDefault="001B1C44" w:rsidP="00AD5116">
            <w:pPr>
              <w:cnfStyle w:val="000000000000" w:firstRow="0" w:lastRow="0" w:firstColumn="0" w:lastColumn="0" w:oddVBand="0" w:evenVBand="0" w:oddHBand="0" w:evenHBand="0" w:firstRowFirstColumn="0" w:firstRowLastColumn="0" w:lastRowFirstColumn="0" w:lastRowLastColumn="0"/>
              <w:rPr>
                <w:lang w:val="it-IT"/>
              </w:rPr>
            </w:pPr>
            <w:r>
              <w:rPr>
                <w:lang w:val="it-IT"/>
              </w:rPr>
              <w:t>45 volte al mese</w:t>
            </w:r>
          </w:p>
        </w:tc>
      </w:tr>
      <w:tr w:rsidR="006D5E7D" w:rsidRPr="009D5A2E" w14:paraId="6A0D0258" w14:textId="77777777" w:rsidTr="00E50947">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6846" w:type="dxa"/>
          </w:tcPr>
          <w:p w14:paraId="1C540E7F" w14:textId="6DD09000" w:rsidR="006D5E7D" w:rsidRDefault="006D5E7D" w:rsidP="00F06CF7">
            <w:pPr>
              <w:pStyle w:val="Paragrafoelenco"/>
              <w:numPr>
                <w:ilvl w:val="0"/>
                <w:numId w:val="2"/>
              </w:numPr>
              <w:rPr>
                <w:lang w:val="it-IT"/>
              </w:rPr>
            </w:pPr>
            <w:r>
              <w:rPr>
                <w:lang w:val="it-IT"/>
              </w:rPr>
              <w:t xml:space="preserve">Inserimento segnalazione </w:t>
            </w:r>
            <w:r w:rsidR="00AD467E">
              <w:rPr>
                <w:lang w:val="it-IT"/>
              </w:rPr>
              <w:t xml:space="preserve">Post </w:t>
            </w:r>
            <w:r w:rsidR="00C30073">
              <w:rPr>
                <w:lang w:val="it-IT"/>
              </w:rPr>
              <w:t>inerente a</w:t>
            </w:r>
            <w:r w:rsidR="009D5A2E">
              <w:rPr>
                <w:lang w:val="it-IT"/>
              </w:rPr>
              <w:t xml:space="preserve"> un evento straordinario</w:t>
            </w:r>
          </w:p>
        </w:tc>
        <w:tc>
          <w:tcPr>
            <w:tcW w:w="2217" w:type="dxa"/>
          </w:tcPr>
          <w:p w14:paraId="5FBCD38F" w14:textId="39E78973" w:rsidR="006D5E7D" w:rsidRPr="00FF00A2" w:rsidRDefault="002F5232" w:rsidP="00AD5116">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 mese</w:t>
            </w:r>
          </w:p>
        </w:tc>
      </w:tr>
      <w:tr w:rsidR="006F46C8" w:rsidRPr="009D5A2E" w14:paraId="19AB4B71" w14:textId="77777777" w:rsidTr="00C4731C">
        <w:trPr>
          <w:trHeight w:val="516"/>
        </w:trPr>
        <w:tc>
          <w:tcPr>
            <w:cnfStyle w:val="001000000000" w:firstRow="0" w:lastRow="0" w:firstColumn="1" w:lastColumn="0" w:oddVBand="0" w:evenVBand="0" w:oddHBand="0" w:evenHBand="0" w:firstRowFirstColumn="0" w:firstRowLastColumn="0" w:lastRowFirstColumn="0" w:lastRowLastColumn="0"/>
            <w:tcW w:w="6846" w:type="dxa"/>
          </w:tcPr>
          <w:p w14:paraId="56F5ED8A" w14:textId="6FC8FFD9" w:rsidR="006F46C8" w:rsidRDefault="006F46C8" w:rsidP="00F06CF7">
            <w:pPr>
              <w:pStyle w:val="Paragrafoelenco"/>
              <w:numPr>
                <w:ilvl w:val="0"/>
                <w:numId w:val="2"/>
              </w:numPr>
              <w:rPr>
                <w:lang w:val="it-IT"/>
              </w:rPr>
            </w:pPr>
            <w:r>
              <w:rPr>
                <w:lang w:val="it-IT"/>
              </w:rPr>
              <w:t xml:space="preserve">Inserimento </w:t>
            </w:r>
            <w:r w:rsidR="00106E8F">
              <w:rPr>
                <w:lang w:val="it-IT"/>
              </w:rPr>
              <w:t>diramazione allerta</w:t>
            </w:r>
          </w:p>
        </w:tc>
        <w:tc>
          <w:tcPr>
            <w:tcW w:w="2217" w:type="dxa"/>
          </w:tcPr>
          <w:p w14:paraId="33A69B94" w14:textId="1653F2FF" w:rsidR="006F46C8" w:rsidRPr="00714B0B" w:rsidRDefault="00714B0B" w:rsidP="00AD5116">
            <w:pPr>
              <w:cnfStyle w:val="000000000000" w:firstRow="0" w:lastRow="0" w:firstColumn="0" w:lastColumn="0" w:oddVBand="0" w:evenVBand="0" w:oddHBand="0" w:evenHBand="0" w:firstRowFirstColumn="0" w:firstRowLastColumn="0" w:lastRowFirstColumn="0" w:lastRowLastColumn="0"/>
              <w:rPr>
                <w:lang w:val="it-IT"/>
              </w:rPr>
            </w:pPr>
            <w:r>
              <w:rPr>
                <w:lang w:val="it-IT"/>
              </w:rPr>
              <w:t>15 volte al mese</w:t>
            </w:r>
          </w:p>
        </w:tc>
      </w:tr>
      <w:tr w:rsidR="00B14968" w:rsidRPr="00B848FE" w14:paraId="150D285F" w14:textId="77777777" w:rsidTr="00C4731C">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6846" w:type="dxa"/>
          </w:tcPr>
          <w:p w14:paraId="54C8E8BD" w14:textId="006711F8" w:rsidR="00B14968" w:rsidRPr="4123B5E4" w:rsidRDefault="00B14968" w:rsidP="00F06CF7">
            <w:pPr>
              <w:pStyle w:val="Paragrafoelenco"/>
              <w:numPr>
                <w:ilvl w:val="0"/>
                <w:numId w:val="2"/>
              </w:numPr>
              <w:rPr>
                <w:lang w:val="it-IT"/>
              </w:rPr>
            </w:pPr>
            <w:r>
              <w:rPr>
                <w:lang w:val="it-IT"/>
              </w:rPr>
              <w:t>Inserimento dell’indice di affidabilità di Utente</w:t>
            </w:r>
          </w:p>
        </w:tc>
        <w:tc>
          <w:tcPr>
            <w:tcW w:w="2217" w:type="dxa"/>
          </w:tcPr>
          <w:p w14:paraId="3A95849C" w14:textId="3FDB2210" w:rsidR="00B14968" w:rsidRPr="00E50947" w:rsidRDefault="00E50947" w:rsidP="00B14968">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alla settimana</w:t>
            </w:r>
          </w:p>
        </w:tc>
      </w:tr>
      <w:tr w:rsidR="00B14968" w:rsidRPr="008900E2" w14:paraId="3800CA08" w14:textId="77777777" w:rsidTr="00E50947">
        <w:trPr>
          <w:trHeight w:val="731"/>
        </w:trPr>
        <w:tc>
          <w:tcPr>
            <w:cnfStyle w:val="001000000000" w:firstRow="0" w:lastRow="0" w:firstColumn="1" w:lastColumn="0" w:oddVBand="0" w:evenVBand="0" w:oddHBand="0" w:evenHBand="0" w:firstRowFirstColumn="0" w:firstRowLastColumn="0" w:lastRowFirstColumn="0" w:lastRowLastColumn="0"/>
            <w:tcW w:w="6846" w:type="dxa"/>
          </w:tcPr>
          <w:p w14:paraId="774CCB87" w14:textId="7BD239F4" w:rsidR="00B14968" w:rsidRPr="4123B5E4" w:rsidRDefault="00B14968" w:rsidP="00F06CF7">
            <w:pPr>
              <w:pStyle w:val="Paragrafoelenco"/>
              <w:numPr>
                <w:ilvl w:val="0"/>
                <w:numId w:val="2"/>
              </w:numPr>
              <w:rPr>
                <w:lang w:val="it-IT"/>
              </w:rPr>
            </w:pPr>
            <w:r>
              <w:rPr>
                <w:lang w:val="it-IT"/>
              </w:rPr>
              <w:t>Inserimento dell’indice di attendibilità del contenuto testuale/multimediale</w:t>
            </w:r>
          </w:p>
        </w:tc>
        <w:tc>
          <w:tcPr>
            <w:tcW w:w="2217" w:type="dxa"/>
          </w:tcPr>
          <w:p w14:paraId="58290063" w14:textId="3535A2C2" w:rsidR="00B14968" w:rsidRPr="001D0F78" w:rsidRDefault="001D0F78" w:rsidP="00B14968">
            <w:pPr>
              <w:cnfStyle w:val="000000000000" w:firstRow="0" w:lastRow="0" w:firstColumn="0" w:lastColumn="0" w:oddVBand="0" w:evenVBand="0" w:oddHBand="0" w:evenHBand="0" w:firstRowFirstColumn="0" w:firstRowLastColumn="0" w:lastRowFirstColumn="0" w:lastRowLastColumn="0"/>
              <w:rPr>
                <w:lang w:val="it-IT"/>
              </w:rPr>
            </w:pPr>
            <w:r>
              <w:rPr>
                <w:lang w:val="it-IT"/>
              </w:rPr>
              <w:t>48 volte alla settimana</w:t>
            </w:r>
          </w:p>
        </w:tc>
      </w:tr>
      <w:tr w:rsidR="005B33B7" w14:paraId="4B70B9DC" w14:textId="77777777" w:rsidTr="00E50947">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6846" w:type="dxa"/>
          </w:tcPr>
          <w:p w14:paraId="127DDC97" w14:textId="05AE9338" w:rsidR="005B33B7" w:rsidRDefault="005B33B7" w:rsidP="00F06CF7">
            <w:pPr>
              <w:pStyle w:val="Paragrafoelenco"/>
              <w:numPr>
                <w:ilvl w:val="0"/>
                <w:numId w:val="2"/>
              </w:numPr>
              <w:rPr>
                <w:lang w:val="it-IT"/>
              </w:rPr>
            </w:pPr>
            <w:r>
              <w:rPr>
                <w:lang w:val="it-IT"/>
              </w:rPr>
              <w:t>Modifica dati collaboratore</w:t>
            </w:r>
          </w:p>
        </w:tc>
        <w:tc>
          <w:tcPr>
            <w:tcW w:w="2217" w:type="dxa"/>
          </w:tcPr>
          <w:p w14:paraId="01844C53" w14:textId="52C58E11" w:rsidR="005B33B7" w:rsidRPr="00C31892" w:rsidRDefault="00624758" w:rsidP="00056735">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5B33B7" w14:paraId="63E76296" w14:textId="77777777" w:rsidTr="00E50947">
        <w:trPr>
          <w:trHeight w:val="412"/>
        </w:trPr>
        <w:tc>
          <w:tcPr>
            <w:cnfStyle w:val="001000000000" w:firstRow="0" w:lastRow="0" w:firstColumn="1" w:lastColumn="0" w:oddVBand="0" w:evenVBand="0" w:oddHBand="0" w:evenHBand="0" w:firstRowFirstColumn="0" w:firstRowLastColumn="0" w:lastRowFirstColumn="0" w:lastRowLastColumn="0"/>
            <w:tcW w:w="6846" w:type="dxa"/>
          </w:tcPr>
          <w:p w14:paraId="363AB11A" w14:textId="42F428E2" w:rsidR="005B33B7" w:rsidRDefault="005B33B7" w:rsidP="00F06CF7">
            <w:pPr>
              <w:pStyle w:val="Paragrafoelenco"/>
              <w:numPr>
                <w:ilvl w:val="0"/>
                <w:numId w:val="2"/>
              </w:numPr>
              <w:rPr>
                <w:lang w:val="it-IT"/>
              </w:rPr>
            </w:pPr>
            <w:r>
              <w:rPr>
                <w:lang w:val="it-IT"/>
              </w:rPr>
              <w:t>Modifica dati sensore</w:t>
            </w:r>
          </w:p>
        </w:tc>
        <w:tc>
          <w:tcPr>
            <w:tcW w:w="2217" w:type="dxa"/>
          </w:tcPr>
          <w:p w14:paraId="04A909BE" w14:textId="65E59333" w:rsidR="005B33B7" w:rsidRDefault="00F459BC"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w:t>
            </w:r>
            <w:r w:rsidR="00770522">
              <w:rPr>
                <w:lang w:val="it-IT"/>
              </w:rPr>
              <w:t>a</w:t>
            </w:r>
            <w:r>
              <w:rPr>
                <w:lang w:val="it-IT"/>
              </w:rPr>
              <w:t xml:space="preserve"> all’anno</w:t>
            </w:r>
          </w:p>
        </w:tc>
      </w:tr>
      <w:tr w:rsidR="00790321" w14:paraId="74C5550B" w14:textId="77777777" w:rsidTr="00E5094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846" w:type="dxa"/>
          </w:tcPr>
          <w:p w14:paraId="2EEAE691" w14:textId="6A1A6EDA" w:rsidR="00790321" w:rsidRPr="00AF6558" w:rsidRDefault="00104CFE" w:rsidP="00F06CF7">
            <w:pPr>
              <w:pStyle w:val="Paragrafoelenco"/>
              <w:numPr>
                <w:ilvl w:val="0"/>
                <w:numId w:val="2"/>
              </w:numPr>
              <w:rPr>
                <w:lang w:val="it-IT"/>
              </w:rPr>
            </w:pPr>
            <w:r>
              <w:rPr>
                <w:lang w:val="it-IT"/>
              </w:rPr>
              <w:t>Modifica</w:t>
            </w:r>
            <w:r w:rsidR="00790321">
              <w:rPr>
                <w:lang w:val="it-IT"/>
              </w:rPr>
              <w:t xml:space="preserve"> Utente della piattaforma proprietaria</w:t>
            </w:r>
          </w:p>
        </w:tc>
        <w:tc>
          <w:tcPr>
            <w:tcW w:w="2217" w:type="dxa"/>
          </w:tcPr>
          <w:p w14:paraId="049C21B2" w14:textId="79378AB0" w:rsidR="00790321" w:rsidRPr="00BB4E24" w:rsidRDefault="006B2CBB" w:rsidP="00790321">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0D50C6" w:rsidRPr="00ED4F4C" w14:paraId="31D9FA43" w14:textId="77777777" w:rsidTr="00E50947">
        <w:trPr>
          <w:trHeight w:val="414"/>
        </w:trPr>
        <w:tc>
          <w:tcPr>
            <w:cnfStyle w:val="001000000000" w:firstRow="0" w:lastRow="0" w:firstColumn="1" w:lastColumn="0" w:oddVBand="0" w:evenVBand="0" w:oddHBand="0" w:evenHBand="0" w:firstRowFirstColumn="0" w:firstRowLastColumn="0" w:lastRowFirstColumn="0" w:lastRowLastColumn="0"/>
            <w:tcW w:w="6846" w:type="dxa"/>
          </w:tcPr>
          <w:p w14:paraId="6791BF3F" w14:textId="7929F0FD" w:rsidR="000D50C6" w:rsidRPr="00AF6558" w:rsidRDefault="00ED4F4C" w:rsidP="00F06CF7">
            <w:pPr>
              <w:pStyle w:val="Paragrafoelenco"/>
              <w:numPr>
                <w:ilvl w:val="0"/>
                <w:numId w:val="2"/>
              </w:numPr>
              <w:rPr>
                <w:lang w:val="it-IT"/>
              </w:rPr>
            </w:pPr>
            <w:r>
              <w:rPr>
                <w:lang w:val="it-IT"/>
              </w:rPr>
              <w:t>Modifica dell’indice di affidabilità di Utente</w:t>
            </w:r>
            <w:r w:rsidR="005F29DA">
              <w:rPr>
                <w:rStyle w:val="Rimandonotaapidipagina"/>
                <w:lang w:val="it-IT"/>
              </w:rPr>
              <w:footnoteReference w:id="2"/>
            </w:r>
          </w:p>
        </w:tc>
        <w:tc>
          <w:tcPr>
            <w:tcW w:w="2217" w:type="dxa"/>
          </w:tcPr>
          <w:p w14:paraId="5D62C986" w14:textId="03DA152D" w:rsidR="000D50C6" w:rsidRPr="00C834E3" w:rsidRDefault="00C834E3"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95 volte al mese</w:t>
            </w:r>
          </w:p>
        </w:tc>
      </w:tr>
      <w:tr w:rsidR="00A0579F" w:rsidRPr="00ED4F4C" w14:paraId="6572C8BB" w14:textId="77777777" w:rsidTr="00E5094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6846" w:type="dxa"/>
          </w:tcPr>
          <w:p w14:paraId="4BDFCC02" w14:textId="472EBCFC" w:rsidR="00A0579F" w:rsidRDefault="00A0579F" w:rsidP="00F06CF7">
            <w:pPr>
              <w:pStyle w:val="Paragrafoelenco"/>
              <w:numPr>
                <w:ilvl w:val="0"/>
                <w:numId w:val="2"/>
              </w:numPr>
              <w:rPr>
                <w:lang w:val="it-IT"/>
              </w:rPr>
            </w:pPr>
            <w:r>
              <w:rPr>
                <w:lang w:val="it-IT"/>
              </w:rPr>
              <w:lastRenderedPageBreak/>
              <w:t>Modi</w:t>
            </w:r>
            <w:r w:rsidR="00D17645">
              <w:rPr>
                <w:lang w:val="it-IT"/>
              </w:rPr>
              <w:t xml:space="preserve">fica </w:t>
            </w:r>
            <w:r>
              <w:rPr>
                <w:lang w:val="it-IT"/>
              </w:rPr>
              <w:t>dell’indice di attendibilità del contenuto testuale/multimediale</w:t>
            </w:r>
          </w:p>
        </w:tc>
        <w:tc>
          <w:tcPr>
            <w:tcW w:w="2217" w:type="dxa"/>
          </w:tcPr>
          <w:p w14:paraId="63A253B9" w14:textId="0EBE4BC3" w:rsidR="00A0579F" w:rsidRPr="00F03A07" w:rsidRDefault="6E18E058" w:rsidP="00056735">
            <w:pPr>
              <w:cnfStyle w:val="000000100000" w:firstRow="0" w:lastRow="0" w:firstColumn="0" w:lastColumn="0" w:oddVBand="0" w:evenVBand="0" w:oddHBand="1" w:evenHBand="0" w:firstRowFirstColumn="0" w:firstRowLastColumn="0" w:lastRowFirstColumn="0" w:lastRowLastColumn="0"/>
              <w:rPr>
                <w:lang w:val="it-IT"/>
              </w:rPr>
            </w:pPr>
            <w:r w:rsidRPr="3424EC9D">
              <w:rPr>
                <w:lang w:val="it-IT"/>
              </w:rPr>
              <w:t>Una volta ogni 2</w:t>
            </w:r>
            <w:r w:rsidR="462EE2CA" w:rsidRPr="3424EC9D">
              <w:rPr>
                <w:lang w:val="it-IT"/>
              </w:rPr>
              <w:t xml:space="preserve"> ore</w:t>
            </w:r>
          </w:p>
        </w:tc>
      </w:tr>
      <w:tr w:rsidR="002F2D49" w14:paraId="7CA1A784" w14:textId="77777777" w:rsidTr="00E50947">
        <w:trPr>
          <w:trHeight w:val="405"/>
        </w:trPr>
        <w:tc>
          <w:tcPr>
            <w:cnfStyle w:val="001000000000" w:firstRow="0" w:lastRow="0" w:firstColumn="1" w:lastColumn="0" w:oddVBand="0" w:evenVBand="0" w:oddHBand="0" w:evenHBand="0" w:firstRowFirstColumn="0" w:firstRowLastColumn="0" w:lastRowFirstColumn="0" w:lastRowLastColumn="0"/>
            <w:tcW w:w="6846" w:type="dxa"/>
          </w:tcPr>
          <w:p w14:paraId="000B7327" w14:textId="384EDE03" w:rsidR="002F2D49" w:rsidRPr="00AF6558" w:rsidRDefault="00D27721" w:rsidP="00F06CF7">
            <w:pPr>
              <w:pStyle w:val="Paragrafoelenco"/>
              <w:numPr>
                <w:ilvl w:val="0"/>
                <w:numId w:val="2"/>
              </w:numPr>
              <w:rPr>
                <w:lang w:val="it-IT"/>
              </w:rPr>
            </w:pPr>
            <w:r>
              <w:rPr>
                <w:lang w:val="it-IT"/>
              </w:rPr>
              <w:t xml:space="preserve">Cancellazione </w:t>
            </w:r>
            <w:r w:rsidR="00607416">
              <w:rPr>
                <w:lang w:val="it-IT"/>
              </w:rPr>
              <w:t>collaboratore</w:t>
            </w:r>
          </w:p>
        </w:tc>
        <w:tc>
          <w:tcPr>
            <w:tcW w:w="2217" w:type="dxa"/>
          </w:tcPr>
          <w:p w14:paraId="524D5ACF" w14:textId="43483DEB" w:rsidR="002F2D49" w:rsidRPr="00C542E1" w:rsidRDefault="00C10187"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B40837">
              <w:rPr>
                <w:lang w:val="it-IT"/>
              </w:rPr>
              <w:t xml:space="preserve"> volta all’anno</w:t>
            </w:r>
          </w:p>
        </w:tc>
      </w:tr>
      <w:tr w:rsidR="002F3364" w14:paraId="48E2788A" w14:textId="77777777" w:rsidTr="00E50947">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6846" w:type="dxa"/>
          </w:tcPr>
          <w:p w14:paraId="51FCBD57" w14:textId="2E69F8AC" w:rsidR="002F3364" w:rsidRPr="00AF6558" w:rsidRDefault="00607416" w:rsidP="00F06CF7">
            <w:pPr>
              <w:pStyle w:val="Paragrafoelenco"/>
              <w:numPr>
                <w:ilvl w:val="0"/>
                <w:numId w:val="2"/>
              </w:numPr>
              <w:rPr>
                <w:lang w:val="it-IT"/>
              </w:rPr>
            </w:pPr>
            <w:r>
              <w:rPr>
                <w:lang w:val="it-IT"/>
              </w:rPr>
              <w:t>Cancellaz</w:t>
            </w:r>
            <w:r w:rsidR="005B5CEB">
              <w:rPr>
                <w:lang w:val="it-IT"/>
              </w:rPr>
              <w:t xml:space="preserve">ione </w:t>
            </w:r>
            <w:r w:rsidR="00721848">
              <w:rPr>
                <w:lang w:val="it-IT"/>
              </w:rPr>
              <w:t>sensore</w:t>
            </w:r>
          </w:p>
        </w:tc>
        <w:tc>
          <w:tcPr>
            <w:tcW w:w="2217" w:type="dxa"/>
          </w:tcPr>
          <w:p w14:paraId="67F8A518" w14:textId="7BC03D93" w:rsidR="002F3364" w:rsidRPr="000A5373" w:rsidRDefault="00C7138A" w:rsidP="00056735">
            <w:pPr>
              <w:cnfStyle w:val="000000100000" w:firstRow="0" w:lastRow="0" w:firstColumn="0" w:lastColumn="0" w:oddVBand="0" w:evenVBand="0" w:oddHBand="1" w:evenHBand="0" w:firstRowFirstColumn="0" w:firstRowLastColumn="0" w:lastRowFirstColumn="0" w:lastRowLastColumn="0"/>
              <w:rPr>
                <w:i/>
                <w:iCs/>
                <w:lang w:val="it-IT"/>
              </w:rPr>
            </w:pPr>
            <w:r>
              <w:rPr>
                <w:lang w:val="it-IT"/>
              </w:rPr>
              <w:t>Una volta all’anno</w:t>
            </w:r>
          </w:p>
        </w:tc>
      </w:tr>
      <w:tr w:rsidR="002F3364" w14:paraId="421A5245" w14:textId="77777777" w:rsidTr="00860B1A">
        <w:trPr>
          <w:trHeight w:val="706"/>
        </w:trPr>
        <w:tc>
          <w:tcPr>
            <w:cnfStyle w:val="001000000000" w:firstRow="0" w:lastRow="0" w:firstColumn="1" w:lastColumn="0" w:oddVBand="0" w:evenVBand="0" w:oddHBand="0" w:evenHBand="0" w:firstRowFirstColumn="0" w:firstRowLastColumn="0" w:lastRowFirstColumn="0" w:lastRowLastColumn="0"/>
            <w:tcW w:w="6846" w:type="dxa"/>
          </w:tcPr>
          <w:p w14:paraId="7EB59E2A" w14:textId="65FFBB95" w:rsidR="002F3364" w:rsidRPr="00AF6558" w:rsidRDefault="00645E26" w:rsidP="00F06CF7">
            <w:pPr>
              <w:pStyle w:val="Paragrafoelenco"/>
              <w:numPr>
                <w:ilvl w:val="0"/>
                <w:numId w:val="2"/>
              </w:numPr>
              <w:rPr>
                <w:lang w:val="it-IT"/>
              </w:rPr>
            </w:pPr>
            <w:r>
              <w:rPr>
                <w:lang w:val="it-IT"/>
              </w:rPr>
              <w:t>Cancellazione</w:t>
            </w:r>
            <w:r w:rsidR="0012049E">
              <w:rPr>
                <w:lang w:val="it-IT"/>
              </w:rPr>
              <w:t xml:space="preserve"> session</w:t>
            </w:r>
            <w:r w:rsidR="00567491">
              <w:rPr>
                <w:lang w:val="it-IT"/>
              </w:rPr>
              <w:t>i</w:t>
            </w:r>
            <w:r w:rsidR="0012049E">
              <w:rPr>
                <w:lang w:val="it-IT"/>
              </w:rPr>
              <w:t xml:space="preserve"> di campionamento</w:t>
            </w:r>
            <w:r w:rsidR="00860B1A">
              <w:rPr>
                <w:lang w:val="it-IT"/>
              </w:rPr>
              <w:t xml:space="preserve"> effettuate in un certo anno</w:t>
            </w:r>
          </w:p>
        </w:tc>
        <w:tc>
          <w:tcPr>
            <w:tcW w:w="2217" w:type="dxa"/>
          </w:tcPr>
          <w:p w14:paraId="1881AEC4" w14:textId="043445DF" w:rsidR="002F3364" w:rsidRPr="00645E26" w:rsidRDefault="00860B1A" w:rsidP="00056735">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176C79" w:rsidRPr="00652B4D" w14:paraId="7F703293"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5386C11" w14:textId="7506E9F6" w:rsidR="00176C79" w:rsidRDefault="00176C79" w:rsidP="00F06CF7">
            <w:pPr>
              <w:pStyle w:val="Paragrafoelenco"/>
              <w:numPr>
                <w:ilvl w:val="0"/>
                <w:numId w:val="2"/>
              </w:numPr>
              <w:rPr>
                <w:lang w:val="it-IT"/>
              </w:rPr>
            </w:pPr>
            <w:r>
              <w:rPr>
                <w:lang w:val="it-IT"/>
              </w:rPr>
              <w:t xml:space="preserve">Cancellazione </w:t>
            </w:r>
            <w:r w:rsidRPr="71BE2408">
              <w:rPr>
                <w:lang w:val="it-IT"/>
              </w:rPr>
              <w:t xml:space="preserve">contenuti </w:t>
            </w:r>
            <w:r w:rsidRPr="09E6AFC6">
              <w:rPr>
                <w:lang w:val="it-IT"/>
              </w:rPr>
              <w:t>testuali</w:t>
            </w:r>
            <w:r w:rsidRPr="5FC20EEA">
              <w:rPr>
                <w:lang w:val="it-IT"/>
              </w:rPr>
              <w:t xml:space="preserve"> </w:t>
            </w:r>
            <w:r w:rsidRPr="031424F2">
              <w:rPr>
                <w:lang w:val="it-IT"/>
              </w:rPr>
              <w:t xml:space="preserve">dei </w:t>
            </w:r>
            <w:r w:rsidRPr="0606374D">
              <w:rPr>
                <w:lang w:val="it-IT"/>
              </w:rPr>
              <w:t>social</w:t>
            </w:r>
            <w:r>
              <w:rPr>
                <w:lang w:val="it-IT"/>
              </w:rPr>
              <w:t xml:space="preserve"> network</w:t>
            </w:r>
          </w:p>
        </w:tc>
        <w:tc>
          <w:tcPr>
            <w:tcW w:w="2217" w:type="dxa"/>
          </w:tcPr>
          <w:p w14:paraId="1096ACCF" w14:textId="6E1BD096" w:rsidR="00176C79" w:rsidRPr="000A5373" w:rsidRDefault="00176C79" w:rsidP="00176C79">
            <w:pPr>
              <w:cnfStyle w:val="000000100000" w:firstRow="0" w:lastRow="0" w:firstColumn="0" w:lastColumn="0" w:oddVBand="0" w:evenVBand="0" w:oddHBand="1" w:evenHBand="0" w:firstRowFirstColumn="0" w:firstRowLastColumn="0" w:lastRowFirstColumn="0" w:lastRowLastColumn="0"/>
              <w:rPr>
                <w:i/>
                <w:iCs/>
                <w:lang w:val="it-IT"/>
              </w:rPr>
            </w:pPr>
            <w:r>
              <w:rPr>
                <w:lang w:val="it-IT"/>
              </w:rPr>
              <w:t>Una volta all’anno</w:t>
            </w:r>
          </w:p>
        </w:tc>
      </w:tr>
      <w:tr w:rsidR="00880D6C" w:rsidRPr="00652B4D" w14:paraId="501A90E8"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6B82CE66" w14:textId="0244C654" w:rsidR="00880D6C" w:rsidRDefault="00880D6C" w:rsidP="00F06CF7">
            <w:pPr>
              <w:pStyle w:val="Paragrafoelenco"/>
              <w:numPr>
                <w:ilvl w:val="0"/>
                <w:numId w:val="2"/>
              </w:numPr>
              <w:rPr>
                <w:lang w:val="it-IT"/>
              </w:rPr>
            </w:pPr>
            <w:r>
              <w:rPr>
                <w:lang w:val="it-IT"/>
              </w:rPr>
              <w:t>Cancellazione contenuti</w:t>
            </w:r>
            <w:r w:rsidRPr="4123B5E4">
              <w:rPr>
                <w:lang w:val="it-IT"/>
              </w:rPr>
              <w:t xml:space="preserve"> </w:t>
            </w:r>
            <w:r w:rsidRPr="07C7E1F3">
              <w:rPr>
                <w:lang w:val="it-IT"/>
              </w:rPr>
              <w:t>multimediali</w:t>
            </w:r>
            <w:r w:rsidRPr="664FA2CF">
              <w:rPr>
                <w:lang w:val="it-IT"/>
              </w:rPr>
              <w:t xml:space="preserve"> </w:t>
            </w:r>
            <w:r w:rsidRPr="2CF3CEDE">
              <w:rPr>
                <w:lang w:val="it-IT"/>
              </w:rPr>
              <w:t>dei social network</w:t>
            </w:r>
          </w:p>
        </w:tc>
        <w:tc>
          <w:tcPr>
            <w:tcW w:w="2217" w:type="dxa"/>
          </w:tcPr>
          <w:p w14:paraId="1434FEAB" w14:textId="0F20F1E1" w:rsidR="00880D6C" w:rsidRPr="000A5373" w:rsidRDefault="00880D6C" w:rsidP="00880D6C">
            <w:pPr>
              <w:cnfStyle w:val="000000000000" w:firstRow="0" w:lastRow="0" w:firstColumn="0" w:lastColumn="0" w:oddVBand="0" w:evenVBand="0" w:oddHBand="0" w:evenHBand="0" w:firstRowFirstColumn="0" w:firstRowLastColumn="0" w:lastRowFirstColumn="0" w:lastRowLastColumn="0"/>
              <w:rPr>
                <w:i/>
                <w:iCs/>
                <w:lang w:val="it-IT"/>
              </w:rPr>
            </w:pPr>
            <w:r>
              <w:rPr>
                <w:lang w:val="it-IT"/>
              </w:rPr>
              <w:t>Una volta all’anno</w:t>
            </w:r>
          </w:p>
        </w:tc>
      </w:tr>
      <w:tr w:rsidR="00880D6C" w:rsidRPr="00652B4D" w14:paraId="6A3D1BA7"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51608C4" w14:textId="3BC03F76" w:rsidR="00880D6C" w:rsidRDefault="00880D6C" w:rsidP="00F06CF7">
            <w:pPr>
              <w:pStyle w:val="Paragrafoelenco"/>
              <w:numPr>
                <w:ilvl w:val="0"/>
                <w:numId w:val="2"/>
              </w:numPr>
              <w:rPr>
                <w:lang w:val="it-IT"/>
              </w:rPr>
            </w:pPr>
            <w:r>
              <w:rPr>
                <w:lang w:val="it-IT"/>
              </w:rPr>
              <w:t>Cancellazione</w:t>
            </w:r>
            <w:r w:rsidR="00946875">
              <w:rPr>
                <w:rStyle w:val="Rimandonotaapidipagina"/>
                <w:lang w:val="it-IT"/>
              </w:rPr>
              <w:footnoteReference w:id="3"/>
            </w:r>
            <w:r w:rsidR="00003EB6">
              <w:rPr>
                <w:lang w:val="it-IT"/>
              </w:rPr>
              <w:t xml:space="preserve"> </w:t>
            </w:r>
            <w:r>
              <w:rPr>
                <w:lang w:val="it-IT"/>
              </w:rPr>
              <w:t>Utente della piattaforma proprietaria</w:t>
            </w:r>
          </w:p>
        </w:tc>
        <w:tc>
          <w:tcPr>
            <w:tcW w:w="2217" w:type="dxa"/>
          </w:tcPr>
          <w:p w14:paraId="695B2F93" w14:textId="6A4BB871" w:rsidR="00880D6C" w:rsidRPr="00631863" w:rsidRDefault="00631863" w:rsidP="00880D6C">
            <w:pPr>
              <w:cnfStyle w:val="000000100000" w:firstRow="0" w:lastRow="0" w:firstColumn="0" w:lastColumn="0" w:oddVBand="0" w:evenVBand="0" w:oddHBand="1" w:evenHBand="0" w:firstRowFirstColumn="0" w:firstRowLastColumn="0" w:lastRowFirstColumn="0" w:lastRowLastColumn="0"/>
              <w:rPr>
                <w:lang w:val="it-IT"/>
              </w:rPr>
            </w:pPr>
            <w:r w:rsidRPr="00631863">
              <w:rPr>
                <w:lang w:val="it-IT"/>
              </w:rPr>
              <w:t>8 volte al mese</w:t>
            </w:r>
          </w:p>
        </w:tc>
      </w:tr>
      <w:tr w:rsidR="00880D6C" w:rsidRPr="00652B4D" w14:paraId="0187AEC2"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44067F62" w14:textId="2AC03EE4" w:rsidR="00880D6C" w:rsidRDefault="00880D6C" w:rsidP="00F06CF7">
            <w:pPr>
              <w:pStyle w:val="Paragrafoelenco"/>
              <w:numPr>
                <w:ilvl w:val="0"/>
                <w:numId w:val="2"/>
              </w:numPr>
              <w:rPr>
                <w:lang w:val="it-IT"/>
              </w:rPr>
            </w:pPr>
            <w:r>
              <w:rPr>
                <w:lang w:val="it-IT"/>
              </w:rPr>
              <w:t>Cancellazione diramazione allerta</w:t>
            </w:r>
          </w:p>
        </w:tc>
        <w:tc>
          <w:tcPr>
            <w:tcW w:w="2217" w:type="dxa"/>
          </w:tcPr>
          <w:p w14:paraId="4851B488" w14:textId="064A0DB3" w:rsidR="00880D6C" w:rsidRPr="001760DB" w:rsidRDefault="001760DB" w:rsidP="00880D6C">
            <w:pPr>
              <w:cnfStyle w:val="000000000000" w:firstRow="0" w:lastRow="0" w:firstColumn="0" w:lastColumn="0" w:oddVBand="0" w:evenVBand="0" w:oddHBand="0" w:evenHBand="0" w:firstRowFirstColumn="0" w:firstRowLastColumn="0" w:lastRowFirstColumn="0" w:lastRowLastColumn="0"/>
              <w:rPr>
                <w:lang w:val="it-IT"/>
              </w:rPr>
            </w:pPr>
            <w:r>
              <w:rPr>
                <w:lang w:val="it-IT"/>
              </w:rPr>
              <w:t>2 volte all’anno</w:t>
            </w:r>
          </w:p>
        </w:tc>
      </w:tr>
      <w:tr w:rsidR="00880D6C" w:rsidRPr="00652B4D" w14:paraId="1274760B"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4EE82F7C" w14:textId="7EC55C08" w:rsidR="00880D6C" w:rsidRDefault="00880D6C" w:rsidP="00F06CF7">
            <w:pPr>
              <w:pStyle w:val="Paragrafoelenco"/>
              <w:numPr>
                <w:ilvl w:val="0"/>
                <w:numId w:val="2"/>
              </w:numPr>
              <w:rPr>
                <w:lang w:val="it-IT"/>
              </w:rPr>
            </w:pPr>
            <w:r>
              <w:rPr>
                <w:lang w:val="it-IT"/>
              </w:rPr>
              <w:t xml:space="preserve">Visualizza </w:t>
            </w:r>
            <w:r w:rsidR="00AD2600">
              <w:rPr>
                <w:lang w:val="it-IT"/>
              </w:rPr>
              <w:t xml:space="preserve">lista dei </w:t>
            </w:r>
            <w:r w:rsidR="00766F17">
              <w:rPr>
                <w:lang w:val="it-IT"/>
              </w:rPr>
              <w:t>P</w:t>
            </w:r>
            <w:r w:rsidR="00315733">
              <w:rPr>
                <w:lang w:val="it-IT"/>
              </w:rPr>
              <w:t>ost</w:t>
            </w:r>
            <w:r w:rsidRPr="5FC20EEA">
              <w:rPr>
                <w:lang w:val="it-IT"/>
              </w:rPr>
              <w:t xml:space="preserve"> </w:t>
            </w:r>
            <w:r w:rsidRPr="031424F2">
              <w:rPr>
                <w:lang w:val="it-IT"/>
              </w:rPr>
              <w:t xml:space="preserve">dei </w:t>
            </w:r>
            <w:r w:rsidRPr="0606374D">
              <w:rPr>
                <w:lang w:val="it-IT"/>
              </w:rPr>
              <w:t>social</w:t>
            </w:r>
            <w:r>
              <w:rPr>
                <w:lang w:val="it-IT"/>
              </w:rPr>
              <w:t xml:space="preserve"> network</w:t>
            </w:r>
          </w:p>
        </w:tc>
        <w:tc>
          <w:tcPr>
            <w:tcW w:w="2217" w:type="dxa"/>
          </w:tcPr>
          <w:p w14:paraId="3C7292BF" w14:textId="03818537" w:rsidR="00880D6C" w:rsidRPr="00207F06" w:rsidRDefault="007229A1" w:rsidP="00880D6C">
            <w:pPr>
              <w:cnfStyle w:val="000000100000" w:firstRow="0" w:lastRow="0" w:firstColumn="0" w:lastColumn="0" w:oddVBand="0" w:evenVBand="0" w:oddHBand="1" w:evenHBand="0" w:firstRowFirstColumn="0" w:firstRowLastColumn="0" w:lastRowFirstColumn="0" w:lastRowLastColumn="0"/>
              <w:rPr>
                <w:lang w:val="it-IT"/>
              </w:rPr>
            </w:pPr>
            <w:r w:rsidRPr="00207F06">
              <w:rPr>
                <w:lang w:val="it-IT"/>
              </w:rPr>
              <w:t>180 volte al giorno</w:t>
            </w:r>
          </w:p>
        </w:tc>
      </w:tr>
      <w:tr w:rsidR="00880D6C" w:rsidRPr="00652B4D" w14:paraId="01B7932B" w14:textId="77777777" w:rsidTr="00883266">
        <w:trPr>
          <w:trHeight w:val="690"/>
        </w:trPr>
        <w:tc>
          <w:tcPr>
            <w:cnfStyle w:val="001000000000" w:firstRow="0" w:lastRow="0" w:firstColumn="1" w:lastColumn="0" w:oddVBand="0" w:evenVBand="0" w:oddHBand="0" w:evenHBand="0" w:firstRowFirstColumn="0" w:firstRowLastColumn="0" w:lastRowFirstColumn="0" w:lastRowLastColumn="0"/>
            <w:tcW w:w="6846" w:type="dxa"/>
          </w:tcPr>
          <w:p w14:paraId="372C9D92" w14:textId="5611B282" w:rsidR="00880D6C" w:rsidRDefault="00880D6C" w:rsidP="00F06CF7">
            <w:pPr>
              <w:pStyle w:val="Paragrafoelenco"/>
              <w:numPr>
                <w:ilvl w:val="0"/>
                <w:numId w:val="2"/>
              </w:numPr>
              <w:rPr>
                <w:lang w:val="it-IT"/>
              </w:rPr>
            </w:pPr>
            <w:r>
              <w:rPr>
                <w:lang w:val="it-IT"/>
              </w:rPr>
              <w:t>Visualizza Utente della piattaforma proprietaria</w:t>
            </w:r>
          </w:p>
        </w:tc>
        <w:tc>
          <w:tcPr>
            <w:tcW w:w="2217" w:type="dxa"/>
          </w:tcPr>
          <w:p w14:paraId="45A5B903" w14:textId="731ED780" w:rsidR="00880D6C" w:rsidRPr="000A5373" w:rsidRDefault="00682F33" w:rsidP="00880D6C">
            <w:pPr>
              <w:cnfStyle w:val="000000000000" w:firstRow="0" w:lastRow="0" w:firstColumn="0" w:lastColumn="0" w:oddVBand="0" w:evenVBand="0" w:oddHBand="0" w:evenHBand="0" w:firstRowFirstColumn="0" w:firstRowLastColumn="0" w:lastRowFirstColumn="0" w:lastRowLastColumn="0"/>
              <w:rPr>
                <w:i/>
                <w:iCs/>
                <w:lang w:val="it-IT"/>
              </w:rPr>
            </w:pPr>
            <w:r>
              <w:rPr>
                <w:lang w:val="it-IT"/>
              </w:rPr>
              <w:t>3</w:t>
            </w:r>
            <w:r w:rsidR="00AC1511" w:rsidRPr="00207F06">
              <w:rPr>
                <w:lang w:val="it-IT"/>
              </w:rPr>
              <w:t xml:space="preserve"> volte al</w:t>
            </w:r>
            <w:r w:rsidR="00AC1511">
              <w:rPr>
                <w:lang w:val="it-IT"/>
              </w:rPr>
              <w:t>la</w:t>
            </w:r>
            <w:r w:rsidR="00AC1511" w:rsidRPr="00207F06">
              <w:rPr>
                <w:lang w:val="it-IT"/>
              </w:rPr>
              <w:t xml:space="preserve"> </w:t>
            </w:r>
            <w:r w:rsidR="00AC1511">
              <w:rPr>
                <w:lang w:val="it-IT"/>
              </w:rPr>
              <w:t>settimana</w:t>
            </w:r>
          </w:p>
        </w:tc>
      </w:tr>
      <w:tr w:rsidR="00880D6C" w:rsidRPr="00652B4D" w14:paraId="4EDDB604"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47A16E84" w14:textId="26AC613F" w:rsidR="00880D6C" w:rsidRDefault="00880D6C" w:rsidP="00F06CF7">
            <w:pPr>
              <w:pStyle w:val="Paragrafoelenco"/>
              <w:numPr>
                <w:ilvl w:val="0"/>
                <w:numId w:val="2"/>
              </w:numPr>
              <w:rPr>
                <w:lang w:val="it-IT"/>
              </w:rPr>
            </w:pPr>
            <w:r>
              <w:rPr>
                <w:lang w:val="it-IT"/>
              </w:rPr>
              <w:t>Visualizza diramazione allerta</w:t>
            </w:r>
          </w:p>
        </w:tc>
        <w:tc>
          <w:tcPr>
            <w:tcW w:w="2217" w:type="dxa"/>
          </w:tcPr>
          <w:p w14:paraId="1719ABBA" w14:textId="334C61B6" w:rsidR="00880D6C" w:rsidRPr="00B55552" w:rsidRDefault="004E06F4"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18</w:t>
            </w:r>
            <w:r w:rsidR="00CD74D0">
              <w:rPr>
                <w:lang w:val="it-IT"/>
              </w:rPr>
              <w:t>0</w:t>
            </w:r>
            <w:r w:rsidR="00B55552" w:rsidRPr="00B55552">
              <w:rPr>
                <w:lang w:val="it-IT"/>
              </w:rPr>
              <w:t xml:space="preserve"> volte al mese</w:t>
            </w:r>
          </w:p>
        </w:tc>
      </w:tr>
      <w:tr w:rsidR="00880D6C" w:rsidRPr="00652B4D" w14:paraId="792C21C7"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6AC90A0" w14:textId="240FB214" w:rsidR="00880D6C" w:rsidRDefault="00880D6C" w:rsidP="00F06CF7">
            <w:pPr>
              <w:pStyle w:val="Paragrafoelenco"/>
              <w:numPr>
                <w:ilvl w:val="0"/>
                <w:numId w:val="2"/>
              </w:numPr>
              <w:rPr>
                <w:lang w:val="it-IT"/>
              </w:rPr>
            </w:pPr>
            <w:r>
              <w:rPr>
                <w:lang w:val="it-IT"/>
              </w:rPr>
              <w:t>Visualizza lista collaboratori</w:t>
            </w:r>
          </w:p>
        </w:tc>
        <w:tc>
          <w:tcPr>
            <w:tcW w:w="2217" w:type="dxa"/>
          </w:tcPr>
          <w:p w14:paraId="55354F32" w14:textId="5BB7B955" w:rsidR="00880D6C" w:rsidRPr="00BE689B" w:rsidRDefault="00FD2635" w:rsidP="00880D6C">
            <w:pPr>
              <w:cnfStyle w:val="000000000000" w:firstRow="0" w:lastRow="0" w:firstColumn="0" w:lastColumn="0" w:oddVBand="0" w:evenVBand="0" w:oddHBand="0" w:evenHBand="0" w:firstRowFirstColumn="0" w:firstRowLastColumn="0" w:lastRowFirstColumn="0" w:lastRowLastColumn="0"/>
              <w:rPr>
                <w:lang w:val="it-IT"/>
              </w:rPr>
            </w:pPr>
            <w:r>
              <w:rPr>
                <w:lang w:val="it-IT"/>
              </w:rPr>
              <w:t>4 volte all’anno</w:t>
            </w:r>
          </w:p>
        </w:tc>
      </w:tr>
      <w:tr w:rsidR="00880D6C" w:rsidRPr="00652B4D" w14:paraId="122DF25B"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09946594" w14:textId="17A057E1" w:rsidR="00880D6C" w:rsidRDefault="00880D6C" w:rsidP="00F06CF7">
            <w:pPr>
              <w:pStyle w:val="Paragrafoelenco"/>
              <w:numPr>
                <w:ilvl w:val="0"/>
                <w:numId w:val="2"/>
              </w:numPr>
              <w:rPr>
                <w:lang w:val="it-IT"/>
              </w:rPr>
            </w:pPr>
            <w:r>
              <w:rPr>
                <w:lang w:val="it-IT"/>
              </w:rPr>
              <w:t>Visualizza lista sensori</w:t>
            </w:r>
          </w:p>
        </w:tc>
        <w:tc>
          <w:tcPr>
            <w:tcW w:w="2217" w:type="dxa"/>
          </w:tcPr>
          <w:p w14:paraId="1D098B33" w14:textId="7B84DDE7" w:rsidR="00880D6C" w:rsidRPr="00FD2635" w:rsidRDefault="0071174C"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mese</w:t>
            </w:r>
          </w:p>
        </w:tc>
      </w:tr>
      <w:tr w:rsidR="00880D6C" w:rsidRPr="00652B4D" w14:paraId="097A32A5"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082E36DA" w14:textId="5554BEC7" w:rsidR="00880D6C" w:rsidRDefault="00880D6C" w:rsidP="00F06CF7">
            <w:pPr>
              <w:pStyle w:val="Paragrafoelenco"/>
              <w:numPr>
                <w:ilvl w:val="0"/>
                <w:numId w:val="2"/>
              </w:numPr>
              <w:rPr>
                <w:lang w:val="it-IT"/>
              </w:rPr>
            </w:pPr>
            <w:r>
              <w:rPr>
                <w:lang w:val="it-IT"/>
              </w:rPr>
              <w:t>Visualizza lista sessioni di campionamento</w:t>
            </w:r>
          </w:p>
        </w:tc>
        <w:tc>
          <w:tcPr>
            <w:tcW w:w="2217" w:type="dxa"/>
          </w:tcPr>
          <w:p w14:paraId="6FFAF447" w14:textId="5F706DB8" w:rsidR="00880D6C" w:rsidRPr="000725FF" w:rsidRDefault="00C60C11" w:rsidP="00880D6C">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 settimana</w:t>
            </w:r>
          </w:p>
        </w:tc>
      </w:tr>
      <w:tr w:rsidR="00880D6C" w:rsidRPr="00652B4D" w14:paraId="374A3160"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59DC65BD" w14:textId="438E52C0" w:rsidR="00880D6C" w:rsidRDefault="00880D6C" w:rsidP="00F06CF7">
            <w:pPr>
              <w:pStyle w:val="Paragrafoelenco"/>
              <w:numPr>
                <w:ilvl w:val="0"/>
                <w:numId w:val="2"/>
              </w:numPr>
              <w:rPr>
                <w:lang w:val="it-IT"/>
              </w:rPr>
            </w:pPr>
            <w:r>
              <w:rPr>
                <w:lang w:val="it-IT"/>
              </w:rPr>
              <w:t>Visualizza dati ottenuti dalla sessione di campionamento</w:t>
            </w:r>
          </w:p>
        </w:tc>
        <w:tc>
          <w:tcPr>
            <w:tcW w:w="2217" w:type="dxa"/>
          </w:tcPr>
          <w:p w14:paraId="7737EB48" w14:textId="043D2DF9" w:rsidR="00880D6C" w:rsidRPr="00C60C11" w:rsidRDefault="00C60C11"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giorno</w:t>
            </w:r>
          </w:p>
        </w:tc>
      </w:tr>
      <w:tr w:rsidR="00880D6C" w14:paraId="59BFB8CD"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6728CE61" w14:textId="5E1492B0" w:rsidR="00880D6C" w:rsidRDefault="00880D6C" w:rsidP="00F06CF7">
            <w:pPr>
              <w:pStyle w:val="Paragrafoelenco"/>
              <w:numPr>
                <w:ilvl w:val="0"/>
                <w:numId w:val="2"/>
              </w:numPr>
              <w:rPr>
                <w:lang w:val="it-IT"/>
              </w:rPr>
            </w:pPr>
            <w:r>
              <w:rPr>
                <w:lang w:val="it-IT"/>
              </w:rPr>
              <w:t>Ricerca tramite hashtag</w:t>
            </w:r>
          </w:p>
        </w:tc>
        <w:tc>
          <w:tcPr>
            <w:tcW w:w="2217" w:type="dxa"/>
          </w:tcPr>
          <w:p w14:paraId="2382533B" w14:textId="0C4B75E6" w:rsidR="00880D6C" w:rsidRPr="000A5373" w:rsidRDefault="00880D6C" w:rsidP="00880D6C">
            <w:pPr>
              <w:cnfStyle w:val="000000000000" w:firstRow="0" w:lastRow="0" w:firstColumn="0" w:lastColumn="0" w:oddVBand="0" w:evenVBand="0" w:oddHBand="0" w:evenHBand="0" w:firstRowFirstColumn="0" w:firstRowLastColumn="0" w:lastRowFirstColumn="0" w:lastRowLastColumn="0"/>
              <w:rPr>
                <w:lang w:val="it-IT"/>
              </w:rPr>
            </w:pPr>
            <w:r w:rsidRPr="46C5D903">
              <w:rPr>
                <w:lang w:val="it-IT"/>
              </w:rPr>
              <w:t>Una volta all’ora</w:t>
            </w:r>
          </w:p>
        </w:tc>
      </w:tr>
      <w:tr w:rsidR="00880D6C" w14:paraId="26DEE044"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62BEC8D1" w14:textId="6F6C5F8E" w:rsidR="00880D6C" w:rsidRDefault="00880D6C" w:rsidP="00F06CF7">
            <w:pPr>
              <w:pStyle w:val="Paragrafoelenco"/>
              <w:numPr>
                <w:ilvl w:val="0"/>
                <w:numId w:val="2"/>
              </w:numPr>
              <w:rPr>
                <w:lang w:val="it-IT"/>
              </w:rPr>
            </w:pPr>
            <w:r w:rsidRPr="60F53926">
              <w:rPr>
                <w:lang w:val="it-IT"/>
              </w:rPr>
              <w:t xml:space="preserve">Ricerca tramite </w:t>
            </w:r>
            <w:r w:rsidRPr="27546E46">
              <w:rPr>
                <w:lang w:val="it-IT"/>
              </w:rPr>
              <w:t>key-words</w:t>
            </w:r>
            <w:r>
              <w:rPr>
                <w:rStyle w:val="Rimandonotaapidipagina"/>
                <w:lang w:val="it-IT"/>
              </w:rPr>
              <w:footnoteReference w:id="4"/>
            </w:r>
          </w:p>
        </w:tc>
        <w:tc>
          <w:tcPr>
            <w:tcW w:w="2217" w:type="dxa"/>
          </w:tcPr>
          <w:p w14:paraId="4C2AF3FC" w14:textId="6421DAAC" w:rsidR="00880D6C" w:rsidRPr="000A5373" w:rsidRDefault="00880D6C" w:rsidP="00880D6C">
            <w:pPr>
              <w:cnfStyle w:val="000000100000" w:firstRow="0" w:lastRow="0" w:firstColumn="0" w:lastColumn="0" w:oddVBand="0" w:evenVBand="0" w:oddHBand="1" w:evenHBand="0" w:firstRowFirstColumn="0" w:firstRowLastColumn="0" w:lastRowFirstColumn="0" w:lastRowLastColumn="0"/>
              <w:rPr>
                <w:lang w:val="it-IT"/>
              </w:rPr>
            </w:pPr>
            <w:r w:rsidRPr="5803ADAE">
              <w:rPr>
                <w:lang w:val="it-IT"/>
              </w:rPr>
              <w:t>Una volta all'ora</w:t>
            </w:r>
          </w:p>
        </w:tc>
      </w:tr>
      <w:tr w:rsidR="00880D6C" w14:paraId="207E9397" w14:textId="77777777" w:rsidTr="00E50947">
        <w:trPr>
          <w:trHeight w:val="417"/>
        </w:trPr>
        <w:tc>
          <w:tcPr>
            <w:cnfStyle w:val="001000000000" w:firstRow="0" w:lastRow="0" w:firstColumn="1" w:lastColumn="0" w:oddVBand="0" w:evenVBand="0" w:oddHBand="0" w:evenHBand="0" w:firstRowFirstColumn="0" w:firstRowLastColumn="0" w:lastRowFirstColumn="0" w:lastRowLastColumn="0"/>
            <w:tcW w:w="6846" w:type="dxa"/>
          </w:tcPr>
          <w:p w14:paraId="77A550B6" w14:textId="757021B6" w:rsidR="00880D6C" w:rsidRDefault="00880D6C" w:rsidP="00F06CF7">
            <w:pPr>
              <w:pStyle w:val="Paragrafoelenco"/>
              <w:numPr>
                <w:ilvl w:val="0"/>
                <w:numId w:val="2"/>
              </w:numPr>
              <w:rPr>
                <w:lang w:val="it-IT"/>
              </w:rPr>
            </w:pPr>
            <w:r>
              <w:rPr>
                <w:lang w:val="it-IT"/>
              </w:rPr>
              <w:t>Ricerca tramite posizione geografica</w:t>
            </w:r>
          </w:p>
        </w:tc>
        <w:tc>
          <w:tcPr>
            <w:tcW w:w="2217" w:type="dxa"/>
          </w:tcPr>
          <w:p w14:paraId="1C1659C5" w14:textId="36ADE154" w:rsidR="00880D6C" w:rsidRPr="000A5373" w:rsidRDefault="00880D6C" w:rsidP="00880D6C">
            <w:pPr>
              <w:cnfStyle w:val="000000000000" w:firstRow="0" w:lastRow="0" w:firstColumn="0" w:lastColumn="0" w:oddVBand="0" w:evenVBand="0" w:oddHBand="0" w:evenHBand="0" w:firstRowFirstColumn="0" w:firstRowLastColumn="0" w:lastRowFirstColumn="0" w:lastRowLastColumn="0"/>
              <w:rPr>
                <w:lang w:val="it-IT"/>
              </w:rPr>
            </w:pPr>
            <w:r w:rsidRPr="7B55C3B5">
              <w:rPr>
                <w:lang w:val="it-IT"/>
              </w:rPr>
              <w:t>Una volta all’ora</w:t>
            </w:r>
          </w:p>
        </w:tc>
      </w:tr>
      <w:tr w:rsidR="00603DC9" w:rsidRPr="00A87417" w14:paraId="2CC0A5DC" w14:textId="77777777" w:rsidTr="00E50947">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6846" w:type="dxa"/>
          </w:tcPr>
          <w:p w14:paraId="5B546F6E" w14:textId="6BCC8221" w:rsidR="00603DC9" w:rsidRDefault="00603DC9" w:rsidP="00F06CF7">
            <w:pPr>
              <w:pStyle w:val="Paragrafoelenco"/>
              <w:numPr>
                <w:ilvl w:val="0"/>
                <w:numId w:val="2"/>
              </w:numPr>
              <w:spacing w:after="200" w:line="264" w:lineRule="auto"/>
              <w:rPr>
                <w:lang w:val="it-IT"/>
              </w:rPr>
            </w:pPr>
            <w:r>
              <w:rPr>
                <w:lang w:val="it-IT"/>
              </w:rPr>
              <w:t xml:space="preserve">Statistica dei valori ottenuti </w:t>
            </w:r>
            <w:r w:rsidR="00A87417">
              <w:rPr>
                <w:lang w:val="it-IT"/>
              </w:rPr>
              <w:t>nel periodo di riferimento desiderato</w:t>
            </w:r>
          </w:p>
        </w:tc>
        <w:tc>
          <w:tcPr>
            <w:tcW w:w="2217" w:type="dxa"/>
          </w:tcPr>
          <w:p w14:paraId="5143AFEB" w14:textId="6C520D3F" w:rsidR="00603DC9" w:rsidRPr="7B55C3B5" w:rsidRDefault="00B541B3" w:rsidP="00880D6C">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 settimana</w:t>
            </w:r>
          </w:p>
        </w:tc>
      </w:tr>
      <w:tr w:rsidR="00880D6C" w:rsidRPr="002E7C67" w14:paraId="06FE6543" w14:textId="77777777" w:rsidTr="00E50947">
        <w:trPr>
          <w:trHeight w:val="698"/>
        </w:trPr>
        <w:tc>
          <w:tcPr>
            <w:cnfStyle w:val="001000000000" w:firstRow="0" w:lastRow="0" w:firstColumn="1" w:lastColumn="0" w:oddVBand="0" w:evenVBand="0" w:oddHBand="0" w:evenHBand="0" w:firstRowFirstColumn="0" w:firstRowLastColumn="0" w:lastRowFirstColumn="0" w:lastRowLastColumn="0"/>
            <w:tcW w:w="6846" w:type="dxa"/>
          </w:tcPr>
          <w:p w14:paraId="0A0B1EFF" w14:textId="59860748" w:rsidR="00880D6C" w:rsidRDefault="00880D6C" w:rsidP="00F06CF7">
            <w:pPr>
              <w:pStyle w:val="Paragrafoelenco"/>
              <w:numPr>
                <w:ilvl w:val="0"/>
                <w:numId w:val="2"/>
              </w:numPr>
              <w:rPr>
                <w:lang w:val="it-IT"/>
              </w:rPr>
            </w:pPr>
            <w:r>
              <w:rPr>
                <w:lang w:val="it-IT"/>
              </w:rPr>
              <w:t>Statistica dell’indice di attendibilità del contenuto testuale/multimediale</w:t>
            </w:r>
          </w:p>
        </w:tc>
        <w:tc>
          <w:tcPr>
            <w:tcW w:w="2217" w:type="dxa"/>
          </w:tcPr>
          <w:p w14:paraId="67B0DC40" w14:textId="23E4A94F" w:rsidR="00880D6C" w:rsidRPr="7B55C3B5" w:rsidRDefault="00880D6C" w:rsidP="00880D6C">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all’ora</w:t>
            </w:r>
          </w:p>
        </w:tc>
      </w:tr>
    </w:tbl>
    <w:p w14:paraId="4A2454E1" w14:textId="77777777" w:rsidR="004A53C3" w:rsidRDefault="004A53C3">
      <w:pPr>
        <w:rPr>
          <w:szCs w:val="22"/>
          <w:lang w:val="it-IT"/>
        </w:rPr>
      </w:pPr>
      <w:r>
        <w:rPr>
          <w:szCs w:val="22"/>
          <w:lang w:val="it-IT"/>
        </w:rPr>
        <w:br w:type="page"/>
      </w:r>
    </w:p>
    <w:p w14:paraId="7CB50890" w14:textId="343E486D" w:rsidR="0019737F" w:rsidRPr="0019737F" w:rsidRDefault="0019737F" w:rsidP="00B75337">
      <w:pPr>
        <w:pStyle w:val="Titolo1"/>
        <w:jc w:val="both"/>
        <w:rPr>
          <w:lang w:val="it-IT"/>
        </w:rPr>
      </w:pPr>
      <w:bookmarkStart w:id="32" w:name="_Toc120383585"/>
      <w:bookmarkStart w:id="33" w:name="_Toc123824785"/>
      <w:r w:rsidRPr="0019737F">
        <w:rPr>
          <w:lang w:val="it-IT"/>
        </w:rPr>
        <w:lastRenderedPageBreak/>
        <w:t>Progettazione concettuale</w:t>
      </w:r>
      <w:bookmarkEnd w:id="32"/>
      <w:bookmarkEnd w:id="33"/>
    </w:p>
    <w:p w14:paraId="10942AFF" w14:textId="560AF064" w:rsidR="00E071CD" w:rsidRDefault="007E5BFC" w:rsidP="00B75337">
      <w:pPr>
        <w:pStyle w:val="Titolo2"/>
        <w:jc w:val="both"/>
        <w:rPr>
          <w:lang w:val="it-IT"/>
        </w:rPr>
      </w:pPr>
      <w:bookmarkStart w:id="34" w:name="_Toc120383586"/>
      <w:bookmarkStart w:id="35" w:name="_Toc123824786"/>
      <w:r>
        <w:rPr>
          <w:lang w:val="it-IT"/>
        </w:rPr>
        <w:t>Come intendiamo procedere</w:t>
      </w:r>
      <w:bookmarkEnd w:id="34"/>
      <w:bookmarkEnd w:id="35"/>
    </w:p>
    <w:p w14:paraId="4A71501F" w14:textId="26EEA245" w:rsidR="009F433B" w:rsidRDefault="00D47E40" w:rsidP="00B75337">
      <w:pPr>
        <w:jc w:val="both"/>
        <w:rPr>
          <w:szCs w:val="22"/>
          <w:lang w:val="it-IT"/>
        </w:rPr>
      </w:pPr>
      <w:r w:rsidRPr="00DB1BE7">
        <w:rPr>
          <w:szCs w:val="22"/>
          <w:lang w:val="it-IT"/>
        </w:rPr>
        <w:t xml:space="preserve">A partire dall’intervista e dal flusso di processi interni schematizzato siamo riusciti ad ottenere una visione più ampia del problema, nella quale sono </w:t>
      </w:r>
      <w:r w:rsidR="00842095">
        <w:rPr>
          <w:szCs w:val="22"/>
          <w:lang w:val="it-IT"/>
        </w:rPr>
        <w:t>emersi</w:t>
      </w:r>
      <w:r w:rsidRPr="00DB1BE7">
        <w:rPr>
          <w:szCs w:val="22"/>
          <w:lang w:val="it-IT"/>
        </w:rPr>
        <w:t xml:space="preserve"> sia i problemi principali che dovremo </w:t>
      </w:r>
      <w:r w:rsidR="002A7F4C">
        <w:rPr>
          <w:szCs w:val="22"/>
          <w:lang w:val="it-IT"/>
        </w:rPr>
        <w:t>provvedere a</w:t>
      </w:r>
      <w:r w:rsidRPr="00DB1BE7">
        <w:rPr>
          <w:szCs w:val="22"/>
          <w:lang w:val="it-IT"/>
        </w:rPr>
        <w:t xml:space="preserve"> risolvere, sia </w:t>
      </w:r>
      <w:r w:rsidR="000C7064">
        <w:rPr>
          <w:szCs w:val="22"/>
          <w:lang w:val="it-IT"/>
        </w:rPr>
        <w:t xml:space="preserve">i </w:t>
      </w:r>
      <w:r w:rsidR="00575848">
        <w:rPr>
          <w:szCs w:val="22"/>
          <w:lang w:val="it-IT"/>
        </w:rPr>
        <w:t>tratti</w:t>
      </w:r>
      <w:r w:rsidRPr="00DB1BE7">
        <w:rPr>
          <w:szCs w:val="22"/>
          <w:lang w:val="it-IT"/>
        </w:rPr>
        <w:t xml:space="preserve"> principali che </w:t>
      </w:r>
      <w:r w:rsidR="000C7064">
        <w:rPr>
          <w:szCs w:val="22"/>
          <w:lang w:val="it-IT"/>
        </w:rPr>
        <w:t>dovranno caratterizzare</w:t>
      </w:r>
      <w:r w:rsidRPr="00DB1BE7">
        <w:rPr>
          <w:szCs w:val="22"/>
          <w:lang w:val="it-IT"/>
        </w:rPr>
        <w:t xml:space="preserve"> il database </w:t>
      </w:r>
      <w:r w:rsidR="000C7064">
        <w:rPr>
          <w:szCs w:val="22"/>
          <w:lang w:val="it-IT"/>
        </w:rPr>
        <w:t>e, più in generale, l’intero progetto</w:t>
      </w:r>
      <w:r w:rsidRPr="00DB1BE7">
        <w:rPr>
          <w:szCs w:val="22"/>
          <w:lang w:val="it-IT"/>
        </w:rPr>
        <w:t>.</w:t>
      </w:r>
    </w:p>
    <w:p w14:paraId="73E75CB0" w14:textId="2FBC25E9" w:rsidR="00AF2D34" w:rsidRDefault="00AF2D34" w:rsidP="00B75337">
      <w:pPr>
        <w:pStyle w:val="Titolo2"/>
        <w:jc w:val="both"/>
        <w:rPr>
          <w:lang w:val="it-IT"/>
        </w:rPr>
      </w:pPr>
      <w:bookmarkStart w:id="36" w:name="_Toc120383587"/>
      <w:bookmarkStart w:id="37" w:name="_Toc123824787"/>
      <w:r>
        <w:rPr>
          <w:lang w:val="it-IT"/>
        </w:rPr>
        <w:t>Identificazione delle entità e delle relazioni principali</w:t>
      </w:r>
      <w:bookmarkEnd w:id="36"/>
      <w:bookmarkEnd w:id="37"/>
    </w:p>
    <w:p w14:paraId="0811EBEA" w14:textId="68E991DB" w:rsidR="002419A6" w:rsidRPr="00B81C68" w:rsidRDefault="00153951" w:rsidP="00B75337">
      <w:pPr>
        <w:jc w:val="both"/>
        <w:rPr>
          <w:szCs w:val="22"/>
          <w:lang w:val="it-IT"/>
        </w:rPr>
      </w:pPr>
      <w:r w:rsidRPr="00B81C68">
        <w:rPr>
          <w:szCs w:val="22"/>
          <w:lang w:val="it-IT"/>
        </w:rPr>
        <w:t xml:space="preserve">Dall’ analisi dei requisiti e </w:t>
      </w:r>
      <w:r w:rsidR="00F14CEF" w:rsidRPr="00B81C68">
        <w:rPr>
          <w:szCs w:val="22"/>
          <w:lang w:val="it-IT"/>
        </w:rPr>
        <w:t>dal fl</w:t>
      </w:r>
      <w:r w:rsidR="00B75337" w:rsidRPr="00B81C68">
        <w:rPr>
          <w:szCs w:val="22"/>
          <w:lang w:val="it-IT"/>
        </w:rPr>
        <w:t xml:space="preserve">usso dei processi interni abbiamo identificato tre </w:t>
      </w:r>
      <w:r w:rsidR="00E706CA" w:rsidRPr="00B81C68">
        <w:rPr>
          <w:szCs w:val="22"/>
          <w:lang w:val="it-IT"/>
        </w:rPr>
        <w:t>macro</w:t>
      </w:r>
      <w:r w:rsidR="009F1EEA" w:rsidRPr="00B81C68">
        <w:rPr>
          <w:szCs w:val="22"/>
          <w:lang w:val="it-IT"/>
        </w:rPr>
        <w:t>-</w:t>
      </w:r>
      <w:r w:rsidR="00E706CA" w:rsidRPr="00B81C68">
        <w:rPr>
          <w:szCs w:val="22"/>
          <w:lang w:val="it-IT"/>
        </w:rPr>
        <w:t>blocchi</w:t>
      </w:r>
      <w:r w:rsidR="0073722D" w:rsidRPr="00B81C68">
        <w:rPr>
          <w:szCs w:val="22"/>
          <w:lang w:val="it-IT"/>
        </w:rPr>
        <w:t xml:space="preserve"> principali</w:t>
      </w:r>
      <w:r w:rsidR="000F1F87" w:rsidRPr="00B81C68">
        <w:rPr>
          <w:szCs w:val="22"/>
          <w:lang w:val="it-IT"/>
        </w:rPr>
        <w:t>: MONITORAGGIO, SEGNALAZIONE, SOCIAL NETWORK</w:t>
      </w:r>
      <w:r w:rsidR="00DD61EC" w:rsidRPr="00B81C68">
        <w:rPr>
          <w:szCs w:val="22"/>
          <w:lang w:val="it-IT"/>
        </w:rPr>
        <w:t>, che sono di seguito rappresenta</w:t>
      </w:r>
      <w:r w:rsidR="00B15EDC" w:rsidRPr="00B81C68">
        <w:rPr>
          <w:szCs w:val="22"/>
          <w:lang w:val="it-IT"/>
        </w:rPr>
        <w:t>ti.</w:t>
      </w:r>
    </w:p>
    <w:p w14:paraId="17EAB2E2" w14:textId="77777777" w:rsidR="00C564FC" w:rsidRPr="00715507" w:rsidRDefault="00C564FC" w:rsidP="00B75337">
      <w:pPr>
        <w:jc w:val="both"/>
        <w:rPr>
          <w:lang w:val="it-IT"/>
        </w:rPr>
      </w:pPr>
    </w:p>
    <w:p w14:paraId="5988A794" w14:textId="75C23058" w:rsidR="002419A6" w:rsidRDefault="001C2DB7" w:rsidP="002419A6">
      <w:pPr>
        <w:jc w:val="center"/>
        <w:rPr>
          <w:lang w:val="it-IT"/>
        </w:rPr>
      </w:pPr>
      <w:r>
        <w:rPr>
          <w:noProof/>
          <w:lang w:val="it-IT"/>
        </w:rPr>
        <w:drawing>
          <wp:inline distT="0" distB="0" distL="0" distR="0" wp14:anchorId="35C595C2" wp14:editId="67DAE303">
            <wp:extent cx="2616200" cy="135754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2">
                      <a:extLst>
                        <a:ext uri="{28A0092B-C50C-407E-A947-70E740481C1C}">
                          <a14:useLocalDpi xmlns:a14="http://schemas.microsoft.com/office/drawing/2010/main" val="0"/>
                        </a:ext>
                      </a:extLst>
                    </a:blip>
                    <a:stretch>
                      <a:fillRect/>
                    </a:stretch>
                  </pic:blipFill>
                  <pic:spPr>
                    <a:xfrm>
                      <a:off x="0" y="0"/>
                      <a:ext cx="2618473" cy="1358726"/>
                    </a:xfrm>
                    <a:prstGeom prst="rect">
                      <a:avLst/>
                    </a:prstGeom>
                  </pic:spPr>
                </pic:pic>
              </a:graphicData>
            </a:graphic>
          </wp:inline>
        </w:drawing>
      </w:r>
    </w:p>
    <w:p w14:paraId="6D6D5B20" w14:textId="77777777" w:rsidR="00EA7B5B" w:rsidRDefault="00EA7B5B" w:rsidP="00083B1D">
      <w:pPr>
        <w:jc w:val="both"/>
        <w:rPr>
          <w:lang w:val="it-IT"/>
        </w:rPr>
      </w:pPr>
    </w:p>
    <w:p w14:paraId="181FF00F" w14:textId="65066BD9" w:rsidR="00EA7B5B" w:rsidRPr="00525806" w:rsidRDefault="00EA7B5B" w:rsidP="00083B1D">
      <w:pPr>
        <w:jc w:val="both"/>
        <w:rPr>
          <w:szCs w:val="22"/>
          <w:lang w:val="it-IT"/>
        </w:rPr>
      </w:pPr>
      <w:r w:rsidRPr="00525806">
        <w:rPr>
          <w:szCs w:val="22"/>
          <w:lang w:val="it-IT"/>
        </w:rPr>
        <w:t>MONITORAGGIO</w:t>
      </w:r>
      <w:r w:rsidR="007C5100" w:rsidRPr="00525806">
        <w:rPr>
          <w:szCs w:val="22"/>
          <w:lang w:val="it-IT"/>
        </w:rPr>
        <w:t xml:space="preserve"> è il macro-blocco che include tutti i </w:t>
      </w:r>
      <w:r w:rsidR="00C02552" w:rsidRPr="00525806">
        <w:rPr>
          <w:szCs w:val="22"/>
          <w:lang w:val="it-IT"/>
        </w:rPr>
        <w:t xml:space="preserve">dati relativi </w:t>
      </w:r>
      <w:r w:rsidR="00DE1784" w:rsidRPr="00525806">
        <w:rPr>
          <w:szCs w:val="22"/>
          <w:lang w:val="it-IT"/>
        </w:rPr>
        <w:t>alle persone e agli strumenti coinvolti nelle sessioni di campionamento</w:t>
      </w:r>
      <w:r w:rsidR="000146B4" w:rsidRPr="00525806">
        <w:rPr>
          <w:szCs w:val="22"/>
          <w:lang w:val="it-IT"/>
        </w:rPr>
        <w:t>.</w:t>
      </w:r>
    </w:p>
    <w:p w14:paraId="4A849282" w14:textId="26BF96DF" w:rsidR="00EA7B5B" w:rsidRPr="00525806" w:rsidRDefault="00EA7B5B" w:rsidP="00083B1D">
      <w:pPr>
        <w:jc w:val="both"/>
        <w:rPr>
          <w:szCs w:val="22"/>
          <w:lang w:val="it-IT"/>
        </w:rPr>
      </w:pPr>
      <w:r w:rsidRPr="00525806">
        <w:rPr>
          <w:szCs w:val="22"/>
          <w:lang w:val="it-IT"/>
        </w:rPr>
        <w:t>SEGNALAZIONE</w:t>
      </w:r>
      <w:r w:rsidR="000146B4" w:rsidRPr="00525806">
        <w:rPr>
          <w:szCs w:val="22"/>
          <w:lang w:val="it-IT"/>
        </w:rPr>
        <w:t xml:space="preserve"> </w:t>
      </w:r>
      <w:r w:rsidR="00203120" w:rsidRPr="00525806">
        <w:rPr>
          <w:szCs w:val="22"/>
          <w:lang w:val="it-IT"/>
        </w:rPr>
        <w:t xml:space="preserve">contiene tutti i dati </w:t>
      </w:r>
      <w:r w:rsidR="00FA6B77" w:rsidRPr="00525806">
        <w:rPr>
          <w:szCs w:val="22"/>
          <w:lang w:val="it-IT"/>
        </w:rPr>
        <w:t>inerenti</w:t>
      </w:r>
      <w:r w:rsidR="00203120" w:rsidRPr="00525806">
        <w:rPr>
          <w:szCs w:val="22"/>
          <w:lang w:val="it-IT"/>
        </w:rPr>
        <w:t xml:space="preserve"> a</w:t>
      </w:r>
      <w:r w:rsidR="00126F11" w:rsidRPr="00525806">
        <w:rPr>
          <w:szCs w:val="22"/>
          <w:lang w:val="it-IT"/>
        </w:rPr>
        <w:t>lle allerte</w:t>
      </w:r>
      <w:r w:rsidR="00FA6B77" w:rsidRPr="00525806">
        <w:rPr>
          <w:szCs w:val="22"/>
          <w:lang w:val="it-IT"/>
        </w:rPr>
        <w:t xml:space="preserve"> diramate su uno specifico territorio, e i dati del territorio stesso.</w:t>
      </w:r>
    </w:p>
    <w:p w14:paraId="609DDC97" w14:textId="1EBC1F04" w:rsidR="00EA7B5B" w:rsidRPr="00525806" w:rsidRDefault="00EA7B5B" w:rsidP="00083B1D">
      <w:pPr>
        <w:jc w:val="both"/>
        <w:rPr>
          <w:szCs w:val="22"/>
          <w:lang w:val="it-IT"/>
        </w:rPr>
      </w:pPr>
      <w:r w:rsidRPr="00525806">
        <w:rPr>
          <w:szCs w:val="22"/>
          <w:lang w:val="it-IT"/>
        </w:rPr>
        <w:t>SOCIAL NETWORK</w:t>
      </w:r>
      <w:r w:rsidR="005E683F" w:rsidRPr="00525806">
        <w:rPr>
          <w:szCs w:val="22"/>
          <w:lang w:val="it-IT"/>
        </w:rPr>
        <w:t xml:space="preserve"> </w:t>
      </w:r>
      <w:r w:rsidR="00E510A5" w:rsidRPr="00525806">
        <w:rPr>
          <w:szCs w:val="22"/>
          <w:lang w:val="it-IT"/>
        </w:rPr>
        <w:t xml:space="preserve">racchiude </w:t>
      </w:r>
      <w:r w:rsidR="00300BC0" w:rsidRPr="00525806">
        <w:rPr>
          <w:szCs w:val="22"/>
          <w:lang w:val="it-IT"/>
        </w:rPr>
        <w:t xml:space="preserve">dati </w:t>
      </w:r>
      <w:r w:rsidR="00380C1E" w:rsidRPr="00525806">
        <w:rPr>
          <w:szCs w:val="22"/>
          <w:lang w:val="it-IT"/>
        </w:rPr>
        <w:t>relativi a</w:t>
      </w:r>
      <w:r w:rsidR="00907A52" w:rsidRPr="00525806">
        <w:rPr>
          <w:szCs w:val="22"/>
          <w:lang w:val="it-IT"/>
        </w:rPr>
        <w:t xml:space="preserve">lle segnalazioni (di eventi o </w:t>
      </w:r>
      <w:r w:rsidR="0047705E" w:rsidRPr="00525806">
        <w:rPr>
          <w:szCs w:val="22"/>
          <w:lang w:val="it-IT"/>
        </w:rPr>
        <w:t>di post) della piattaforma proprietaria</w:t>
      </w:r>
      <w:r w:rsidR="006E4E4F" w:rsidRPr="00525806">
        <w:rPr>
          <w:szCs w:val="22"/>
          <w:lang w:val="it-IT"/>
        </w:rPr>
        <w:t xml:space="preserve">, </w:t>
      </w:r>
      <w:r w:rsidR="00867F31">
        <w:rPr>
          <w:szCs w:val="22"/>
          <w:lang w:val="it-IT"/>
        </w:rPr>
        <w:t xml:space="preserve">e, più in generale, </w:t>
      </w:r>
      <w:r w:rsidR="00FF4A78" w:rsidRPr="00525806">
        <w:rPr>
          <w:szCs w:val="22"/>
          <w:lang w:val="it-IT"/>
        </w:rPr>
        <w:t xml:space="preserve">agli utenti e ai post collezionati direttamente da social network </w:t>
      </w:r>
      <w:r w:rsidR="00162BD5" w:rsidRPr="00525806">
        <w:rPr>
          <w:szCs w:val="22"/>
          <w:lang w:val="it-IT"/>
        </w:rPr>
        <w:t>di terze parti.</w:t>
      </w:r>
    </w:p>
    <w:p w14:paraId="11CBEC09" w14:textId="12CD35A0" w:rsidR="00AB46A5" w:rsidRPr="00525806" w:rsidRDefault="00AB46A5" w:rsidP="00083B1D">
      <w:pPr>
        <w:jc w:val="both"/>
        <w:rPr>
          <w:szCs w:val="22"/>
          <w:lang w:val="it-IT"/>
        </w:rPr>
      </w:pPr>
      <w:r w:rsidRPr="00525806">
        <w:rPr>
          <w:szCs w:val="22"/>
          <w:lang w:val="it-IT"/>
        </w:rPr>
        <w:t xml:space="preserve">Dopo aver individuato questi tre macro-blocchi abbiamo proceduto con </w:t>
      </w:r>
      <w:r w:rsidR="006C1C6A" w:rsidRPr="00525806">
        <w:rPr>
          <w:szCs w:val="22"/>
          <w:lang w:val="it-IT"/>
        </w:rPr>
        <w:t>la stesura dello scheletro dello schema, mettendo</w:t>
      </w:r>
      <w:r w:rsidR="0085591E" w:rsidRPr="00525806">
        <w:rPr>
          <w:szCs w:val="22"/>
          <w:lang w:val="it-IT"/>
        </w:rPr>
        <w:t xml:space="preserve"> i tre macro-blocchi in relazione tra di loro.</w:t>
      </w:r>
    </w:p>
    <w:p w14:paraId="0EB2D233" w14:textId="231942A0" w:rsidR="00AF2D34" w:rsidRDefault="002A39C7" w:rsidP="00083B1D">
      <w:pPr>
        <w:pStyle w:val="Titolo2"/>
        <w:jc w:val="both"/>
        <w:rPr>
          <w:lang w:val="it-IT"/>
        </w:rPr>
      </w:pPr>
      <w:bookmarkStart w:id="38" w:name="_Toc120383588"/>
      <w:bookmarkStart w:id="39" w:name="_Toc123824788"/>
      <w:r>
        <w:rPr>
          <w:lang w:val="it-IT"/>
        </w:rPr>
        <w:t>Scheletro dello schema</w:t>
      </w:r>
      <w:bookmarkEnd w:id="38"/>
      <w:bookmarkEnd w:id="39"/>
    </w:p>
    <w:p w14:paraId="55CE53E6" w14:textId="6AEDCE0A" w:rsidR="00462478" w:rsidRPr="00525806" w:rsidRDefault="00BE189E" w:rsidP="00083B1D">
      <w:pPr>
        <w:jc w:val="both"/>
        <w:rPr>
          <w:szCs w:val="22"/>
          <w:lang w:val="it-IT"/>
        </w:rPr>
      </w:pPr>
      <w:r w:rsidRPr="00525806">
        <w:rPr>
          <w:szCs w:val="22"/>
          <w:lang w:val="it-IT"/>
        </w:rPr>
        <w:t xml:space="preserve">Il seguente diagramma </w:t>
      </w:r>
      <w:r w:rsidR="0013318C" w:rsidRPr="00525806">
        <w:rPr>
          <w:szCs w:val="22"/>
          <w:lang w:val="it-IT"/>
        </w:rPr>
        <w:t xml:space="preserve">svolge la funzione di </w:t>
      </w:r>
      <w:r w:rsidR="00F714CF" w:rsidRPr="00525806">
        <w:rPr>
          <w:szCs w:val="22"/>
          <w:lang w:val="it-IT"/>
        </w:rPr>
        <w:t>riassumere le entità</w:t>
      </w:r>
      <w:r w:rsidR="009C2188" w:rsidRPr="00525806">
        <w:rPr>
          <w:szCs w:val="22"/>
          <w:lang w:val="it-IT"/>
        </w:rPr>
        <w:t xml:space="preserve"> coinvolte nella base di dati e le relazioni che</w:t>
      </w:r>
      <w:r w:rsidR="000C19FC" w:rsidRPr="00525806">
        <w:rPr>
          <w:szCs w:val="22"/>
          <w:lang w:val="it-IT"/>
        </w:rPr>
        <w:t xml:space="preserve"> </w:t>
      </w:r>
      <w:r w:rsidR="00B42FC9" w:rsidRPr="00525806">
        <w:rPr>
          <w:szCs w:val="22"/>
          <w:lang w:val="it-IT"/>
        </w:rPr>
        <w:t>intercorrono tra queste.</w:t>
      </w:r>
    </w:p>
    <w:p w14:paraId="0F6D6F2F" w14:textId="1ADC6351" w:rsidR="00722966" w:rsidRDefault="00722966" w:rsidP="006B33EF">
      <w:pPr>
        <w:jc w:val="center"/>
        <w:rPr>
          <w:lang w:val="it-IT"/>
        </w:rPr>
      </w:pPr>
      <w:r>
        <w:rPr>
          <w:noProof/>
          <w:lang w:val="it-IT"/>
        </w:rPr>
        <w:lastRenderedPageBreak/>
        <w:drawing>
          <wp:inline distT="0" distB="0" distL="0" distR="0" wp14:anchorId="13DAD77F" wp14:editId="28B2EADC">
            <wp:extent cx="4286250" cy="2628797"/>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a:xfrm>
                      <a:off x="0" y="0"/>
                      <a:ext cx="4292936" cy="2632898"/>
                    </a:xfrm>
                    <a:prstGeom prst="rect">
                      <a:avLst/>
                    </a:prstGeom>
                  </pic:spPr>
                </pic:pic>
              </a:graphicData>
            </a:graphic>
          </wp:inline>
        </w:drawing>
      </w:r>
    </w:p>
    <w:p w14:paraId="7C810D54" w14:textId="77777777" w:rsidR="004260BC" w:rsidRPr="00722966" w:rsidRDefault="004260BC" w:rsidP="006B33EF">
      <w:pPr>
        <w:jc w:val="center"/>
        <w:rPr>
          <w:lang w:val="it-IT"/>
        </w:rPr>
      </w:pPr>
    </w:p>
    <w:p w14:paraId="49B4AB41" w14:textId="07C9C94B" w:rsidR="00525806" w:rsidRPr="00525806" w:rsidRDefault="00525806" w:rsidP="00525806">
      <w:pPr>
        <w:jc w:val="both"/>
        <w:rPr>
          <w:szCs w:val="22"/>
          <w:lang w:val="it-IT"/>
        </w:rPr>
      </w:pPr>
      <w:r w:rsidRPr="00525806">
        <w:rPr>
          <w:szCs w:val="22"/>
          <w:lang w:val="it-IT"/>
        </w:rPr>
        <w:t>I dati di MONITORAGGIO hanno il fine di modellare una determinata realtà al fine di lanciare una SEGNALAZIONE in caso di disastro naturale. I SOCIAL NETWORK permettono di lanciare una segnalazione – anche se questo non è il loro fine ultimo – previa verifica da parte dei fact-checker.</w:t>
      </w:r>
    </w:p>
    <w:p w14:paraId="50E5DEFA" w14:textId="6BE86303" w:rsidR="007228AA" w:rsidRDefault="007228AA" w:rsidP="00083B1D">
      <w:pPr>
        <w:pStyle w:val="Titolo2"/>
        <w:jc w:val="both"/>
        <w:rPr>
          <w:lang w:val="it-IT"/>
        </w:rPr>
      </w:pPr>
      <w:bookmarkStart w:id="40" w:name="_Toc120383589"/>
      <w:bookmarkStart w:id="41" w:name="_Toc123824789"/>
      <w:r>
        <w:rPr>
          <w:lang w:val="it-IT"/>
        </w:rPr>
        <w:t xml:space="preserve">Sviluppo dei </w:t>
      </w:r>
      <w:r w:rsidR="33B11FAA" w:rsidRPr="32057538">
        <w:rPr>
          <w:lang w:val="it-IT"/>
        </w:rPr>
        <w:t>componenti</w:t>
      </w:r>
      <w:r>
        <w:rPr>
          <w:lang w:val="it-IT"/>
        </w:rPr>
        <w:t xml:space="preserve"> dello scheletro</w:t>
      </w:r>
      <w:bookmarkEnd w:id="40"/>
      <w:bookmarkEnd w:id="41"/>
    </w:p>
    <w:p w14:paraId="539E5ACF" w14:textId="1753904B" w:rsidR="00DE0A71" w:rsidRPr="00CD662F" w:rsidRDefault="00DE0A71" w:rsidP="00CD662F">
      <w:pPr>
        <w:jc w:val="both"/>
        <w:rPr>
          <w:szCs w:val="22"/>
          <w:lang w:val="it-IT"/>
        </w:rPr>
      </w:pPr>
      <w:r w:rsidRPr="00CD662F">
        <w:rPr>
          <w:szCs w:val="22"/>
          <w:lang w:val="it-IT"/>
        </w:rPr>
        <w:t xml:space="preserve">Seguendo lo sviluppo TOP-DOWN, </w:t>
      </w:r>
      <w:r w:rsidR="00B0080D" w:rsidRPr="00CD662F">
        <w:rPr>
          <w:szCs w:val="22"/>
          <w:lang w:val="it-IT"/>
        </w:rPr>
        <w:t xml:space="preserve">andiamo a specificare sempre più nel dettaglio le entità presenti nei macro- blocchi </w:t>
      </w:r>
      <w:r w:rsidR="00956C7A" w:rsidRPr="00CD662F">
        <w:rPr>
          <w:szCs w:val="22"/>
          <w:lang w:val="it-IT"/>
        </w:rPr>
        <w:t>sopra riportati.</w:t>
      </w:r>
    </w:p>
    <w:p w14:paraId="48DBA159" w14:textId="3402F838" w:rsidR="00FD4B74" w:rsidRPr="00A3798D" w:rsidRDefault="00370D98" w:rsidP="008F4B37">
      <w:pPr>
        <w:jc w:val="both"/>
        <w:rPr>
          <w:szCs w:val="22"/>
          <w:lang w:val="it-IT"/>
        </w:rPr>
      </w:pPr>
      <w:r w:rsidRPr="00CE2844">
        <w:rPr>
          <w:b/>
          <w:szCs w:val="22"/>
          <w:lang w:val="it-IT"/>
        </w:rPr>
        <w:t>N</w:t>
      </w:r>
      <w:r w:rsidR="00D0480F">
        <w:rPr>
          <w:b/>
          <w:szCs w:val="22"/>
          <w:lang w:val="it-IT"/>
        </w:rPr>
        <w:t>ota</w:t>
      </w:r>
      <w:r w:rsidRPr="00713DD3">
        <w:rPr>
          <w:szCs w:val="22"/>
          <w:lang w:val="it-IT"/>
        </w:rPr>
        <w:t>:</w:t>
      </w:r>
      <w:r w:rsidR="00654ECD" w:rsidRPr="00713DD3">
        <w:rPr>
          <w:szCs w:val="22"/>
          <w:lang w:val="it-IT"/>
        </w:rPr>
        <w:t xml:space="preserve"> </w:t>
      </w:r>
      <w:r w:rsidR="00A7562C" w:rsidRPr="00713DD3">
        <w:rPr>
          <w:szCs w:val="22"/>
          <w:lang w:val="it-IT"/>
        </w:rPr>
        <w:t xml:space="preserve">secondo lo standard da noi adottato, </w:t>
      </w:r>
      <w:r w:rsidR="001066F2" w:rsidRPr="00713DD3">
        <w:rPr>
          <w:szCs w:val="22"/>
          <w:lang w:val="it-IT"/>
        </w:rPr>
        <w:t>le</w:t>
      </w:r>
      <w:r w:rsidR="00100EEC" w:rsidRPr="00713DD3">
        <w:rPr>
          <w:szCs w:val="22"/>
          <w:lang w:val="it-IT"/>
        </w:rPr>
        <w:t xml:space="preserve"> </w:t>
      </w:r>
      <w:r w:rsidR="00100EEC" w:rsidRPr="00D43B4B">
        <w:rPr>
          <w:i/>
          <w:szCs w:val="22"/>
          <w:lang w:val="it-IT"/>
        </w:rPr>
        <w:t>generalizzazioni</w:t>
      </w:r>
      <w:r w:rsidR="000B5F57" w:rsidRPr="00713DD3">
        <w:rPr>
          <w:szCs w:val="22"/>
          <w:lang w:val="it-IT"/>
        </w:rPr>
        <w:t xml:space="preserve"> che sono indicate con </w:t>
      </w:r>
      <w:r w:rsidR="00A57929" w:rsidRPr="00713DD3">
        <w:rPr>
          <w:szCs w:val="22"/>
          <w:lang w:val="it-IT"/>
        </w:rPr>
        <w:t xml:space="preserve">una freccia a corpo bianco sono </w:t>
      </w:r>
      <w:r w:rsidR="00A57929" w:rsidRPr="00D43B4B">
        <w:rPr>
          <w:i/>
          <w:szCs w:val="22"/>
          <w:lang w:val="it-IT"/>
        </w:rPr>
        <w:t>parziali</w:t>
      </w:r>
      <w:r w:rsidR="00A57929" w:rsidRPr="00713DD3">
        <w:rPr>
          <w:szCs w:val="22"/>
          <w:lang w:val="it-IT"/>
        </w:rPr>
        <w:t xml:space="preserve">, mentre quelle indicate con una freccia </w:t>
      </w:r>
      <w:r w:rsidR="004E2B14" w:rsidRPr="00713DD3">
        <w:rPr>
          <w:szCs w:val="22"/>
          <w:lang w:val="it-IT"/>
        </w:rPr>
        <w:t xml:space="preserve">a corpo pieno sono </w:t>
      </w:r>
      <w:r w:rsidR="004E2B14" w:rsidRPr="00D43B4B">
        <w:rPr>
          <w:i/>
          <w:szCs w:val="22"/>
          <w:lang w:val="it-IT"/>
        </w:rPr>
        <w:t>totali</w:t>
      </w:r>
      <w:r w:rsidR="00FD4B74" w:rsidRPr="00713DD3">
        <w:rPr>
          <w:szCs w:val="22"/>
          <w:lang w:val="it-IT"/>
        </w:rPr>
        <w:t>.</w:t>
      </w:r>
    </w:p>
    <w:p w14:paraId="5E2913F0" w14:textId="08EEC59F" w:rsidR="007832C9" w:rsidRDefault="004C408D" w:rsidP="000F0366">
      <w:pPr>
        <w:pStyle w:val="Titolo3"/>
        <w:rPr>
          <w:lang w:val="it-IT"/>
        </w:rPr>
      </w:pPr>
      <w:bookmarkStart w:id="42" w:name="_Toc120383590"/>
      <w:bookmarkStart w:id="43" w:name="_Toc123824790"/>
      <w:r>
        <w:rPr>
          <w:lang w:val="it-IT"/>
        </w:rPr>
        <w:t>Monitoraggio</w:t>
      </w:r>
      <w:bookmarkEnd w:id="42"/>
      <w:bookmarkEnd w:id="43"/>
    </w:p>
    <w:p w14:paraId="679B86D4" w14:textId="012AC998" w:rsidR="00B01F06" w:rsidRPr="005E687A" w:rsidRDefault="00BD2CDF" w:rsidP="008F4B37">
      <w:pPr>
        <w:jc w:val="both"/>
        <w:rPr>
          <w:szCs w:val="22"/>
          <w:lang w:val="it-IT"/>
        </w:rPr>
      </w:pPr>
      <w:r w:rsidRPr="005E687A">
        <w:rPr>
          <w:szCs w:val="22"/>
          <w:lang w:val="it-IT"/>
        </w:rPr>
        <w:t>Prendendo</w:t>
      </w:r>
      <w:r w:rsidR="00AD56B0" w:rsidRPr="005E687A">
        <w:rPr>
          <w:szCs w:val="22"/>
          <w:lang w:val="it-IT"/>
        </w:rPr>
        <w:t xml:space="preserve"> </w:t>
      </w:r>
      <w:r w:rsidR="0086791D" w:rsidRPr="005E687A">
        <w:rPr>
          <w:szCs w:val="22"/>
          <w:lang w:val="it-IT"/>
        </w:rPr>
        <w:t>in considerazione le entità coinvolte nella fase di MONITORAGGIO</w:t>
      </w:r>
      <w:r w:rsidR="000376D2" w:rsidRPr="005E687A">
        <w:rPr>
          <w:szCs w:val="22"/>
          <w:lang w:val="it-IT"/>
        </w:rPr>
        <w:t xml:space="preserve"> </w:t>
      </w:r>
      <w:r w:rsidR="00184BBD" w:rsidRPr="005E687A">
        <w:rPr>
          <w:szCs w:val="22"/>
          <w:lang w:val="it-IT"/>
        </w:rPr>
        <w:t>abbiamo un COLLABORATORE</w:t>
      </w:r>
      <w:r w:rsidR="00AB4706" w:rsidRPr="005E687A">
        <w:rPr>
          <w:szCs w:val="22"/>
          <w:lang w:val="it-IT"/>
        </w:rPr>
        <w:t>, di cui dovremo</w:t>
      </w:r>
      <w:r w:rsidR="000B734C" w:rsidRPr="005E687A">
        <w:rPr>
          <w:szCs w:val="22"/>
          <w:lang w:val="it-IT"/>
        </w:rPr>
        <w:t xml:space="preserve"> memorizzare </w:t>
      </w:r>
      <w:r w:rsidR="007B38F5" w:rsidRPr="005E687A">
        <w:rPr>
          <w:szCs w:val="22"/>
          <w:lang w:val="it-IT"/>
        </w:rPr>
        <w:t xml:space="preserve">dati </w:t>
      </w:r>
      <w:r w:rsidR="009F207E" w:rsidRPr="005E687A">
        <w:rPr>
          <w:szCs w:val="22"/>
          <w:lang w:val="it-IT"/>
        </w:rPr>
        <w:t xml:space="preserve">di </w:t>
      </w:r>
      <w:r w:rsidR="000A62C1" w:rsidRPr="005E687A">
        <w:rPr>
          <w:szCs w:val="22"/>
          <w:lang w:val="it-IT"/>
        </w:rPr>
        <w:t>identificazione</w:t>
      </w:r>
      <w:r w:rsidR="007B38F5" w:rsidRPr="005E687A">
        <w:rPr>
          <w:szCs w:val="22"/>
          <w:lang w:val="it-IT"/>
        </w:rPr>
        <w:t xml:space="preserve"> e di contatto</w:t>
      </w:r>
      <w:r w:rsidR="009F207E" w:rsidRPr="005E687A">
        <w:rPr>
          <w:szCs w:val="22"/>
          <w:lang w:val="it-IT"/>
        </w:rPr>
        <w:t xml:space="preserve"> (id, nome, cognome,</w:t>
      </w:r>
      <w:r w:rsidR="004D71A3" w:rsidRPr="005E687A">
        <w:rPr>
          <w:szCs w:val="22"/>
          <w:lang w:val="it-IT"/>
        </w:rPr>
        <w:t xml:space="preserve"> e-mail</w:t>
      </w:r>
      <w:r w:rsidR="008F4B37" w:rsidRPr="005E687A">
        <w:rPr>
          <w:szCs w:val="22"/>
          <w:lang w:val="it-IT"/>
        </w:rPr>
        <w:t>, cellulare)</w:t>
      </w:r>
      <w:r w:rsidR="00C462D8" w:rsidRPr="005E687A">
        <w:rPr>
          <w:szCs w:val="22"/>
          <w:lang w:val="it-IT"/>
        </w:rPr>
        <w:t xml:space="preserve">, che provvede manualmente </w:t>
      </w:r>
      <w:r w:rsidR="00896C3B" w:rsidRPr="005E687A">
        <w:rPr>
          <w:szCs w:val="22"/>
          <w:lang w:val="it-IT"/>
        </w:rPr>
        <w:t>all’avvio della SESSIONE di CAMPIONAMENTO</w:t>
      </w:r>
      <w:r w:rsidR="00184D03" w:rsidRPr="005E687A">
        <w:rPr>
          <w:szCs w:val="22"/>
          <w:lang w:val="it-IT"/>
        </w:rPr>
        <w:t>.</w:t>
      </w:r>
    </w:p>
    <w:p w14:paraId="29666FF8" w14:textId="74599B75" w:rsidR="00184D03" w:rsidRPr="001863E4" w:rsidRDefault="00896C3B" w:rsidP="008F4B37">
      <w:pPr>
        <w:jc w:val="both"/>
        <w:rPr>
          <w:lang w:val="it-IT"/>
        </w:rPr>
      </w:pPr>
      <w:r w:rsidRPr="5CEFD44C">
        <w:rPr>
          <w:lang w:val="it-IT"/>
        </w:rPr>
        <w:t xml:space="preserve">La SESSIONE di CAMPIONAMENTO, </w:t>
      </w:r>
      <w:r w:rsidR="00D23224" w:rsidRPr="5CEFD44C">
        <w:rPr>
          <w:lang w:val="it-IT"/>
        </w:rPr>
        <w:t>di cui vengono</w:t>
      </w:r>
      <w:r w:rsidR="005E5D28" w:rsidRPr="5CEFD44C">
        <w:rPr>
          <w:lang w:val="it-IT"/>
        </w:rPr>
        <w:t xml:space="preserve"> memorizzati</w:t>
      </w:r>
      <w:r w:rsidR="001B4562" w:rsidRPr="5CEFD44C">
        <w:rPr>
          <w:lang w:val="it-IT"/>
        </w:rPr>
        <w:t xml:space="preserve"> </w:t>
      </w:r>
      <w:r w:rsidR="00162D19" w:rsidRPr="5CEFD44C">
        <w:rPr>
          <w:lang w:val="it-IT"/>
        </w:rPr>
        <w:t>dati</w:t>
      </w:r>
      <w:r w:rsidR="00C30A7B" w:rsidRPr="5CEFD44C">
        <w:rPr>
          <w:lang w:val="it-IT"/>
        </w:rPr>
        <w:t xml:space="preserve"> quali id, data e ora, durata e range di misurazione (valore minimo, valore massimo</w:t>
      </w:r>
      <w:r w:rsidR="001863E4" w:rsidRPr="5CEFD44C">
        <w:rPr>
          <w:lang w:val="it-IT"/>
        </w:rPr>
        <w:t xml:space="preserve">), </w:t>
      </w:r>
      <w:r w:rsidR="000765AE" w:rsidRPr="5CEFD44C">
        <w:rPr>
          <w:lang w:val="it-IT"/>
        </w:rPr>
        <w:t xml:space="preserve">viene eseguita </w:t>
      </w:r>
      <w:r w:rsidR="001863E4" w:rsidRPr="5CEFD44C">
        <w:rPr>
          <w:lang w:val="it-IT"/>
        </w:rPr>
        <w:t>tramite</w:t>
      </w:r>
      <w:r w:rsidR="00693A1C" w:rsidRPr="5CEFD44C">
        <w:rPr>
          <w:lang w:val="it-IT"/>
        </w:rPr>
        <w:t xml:space="preserve"> l’impiego di un sistema di SENSORI</w:t>
      </w:r>
      <w:r w:rsidR="003F307B" w:rsidRPr="5CEFD44C">
        <w:rPr>
          <w:lang w:val="it-IT"/>
        </w:rPr>
        <w:t>.</w:t>
      </w:r>
      <w:r w:rsidR="008C2516" w:rsidRPr="5CEFD44C">
        <w:rPr>
          <w:lang w:val="it-IT"/>
        </w:rPr>
        <w:t xml:space="preserve"> </w:t>
      </w:r>
      <w:r w:rsidR="00184D03" w:rsidRPr="5CEFD44C">
        <w:rPr>
          <w:lang w:val="it-IT"/>
        </w:rPr>
        <w:t>Il SENSORE</w:t>
      </w:r>
      <w:r w:rsidR="00DA21FE" w:rsidRPr="5CEFD44C">
        <w:rPr>
          <w:lang w:val="it-IT"/>
        </w:rPr>
        <w:t xml:space="preserve">, </w:t>
      </w:r>
      <w:r w:rsidR="00E17F87" w:rsidRPr="5CEFD44C">
        <w:rPr>
          <w:lang w:val="it-IT"/>
        </w:rPr>
        <w:t xml:space="preserve">di cui memorizzeremo </w:t>
      </w:r>
      <w:r w:rsidR="00693444" w:rsidRPr="5CEFD44C">
        <w:rPr>
          <w:lang w:val="it-IT"/>
        </w:rPr>
        <w:t>dati inerenti al firmware e all’hard</w:t>
      </w:r>
      <w:r w:rsidR="000F1FCE" w:rsidRPr="5CEFD44C">
        <w:rPr>
          <w:lang w:val="it-IT"/>
        </w:rPr>
        <w:t>ware</w:t>
      </w:r>
      <w:r w:rsidR="00513E4B" w:rsidRPr="5CEFD44C">
        <w:rPr>
          <w:lang w:val="it-IT"/>
        </w:rPr>
        <w:t xml:space="preserve"> (matricola, </w:t>
      </w:r>
      <w:r w:rsidR="00424D56" w:rsidRPr="5CEFD44C">
        <w:rPr>
          <w:lang w:val="it-IT"/>
        </w:rPr>
        <w:t>versione firmware</w:t>
      </w:r>
      <w:r w:rsidR="00513E4B" w:rsidRPr="5CEFD44C">
        <w:rPr>
          <w:lang w:val="it-IT"/>
        </w:rPr>
        <w:t>,</w:t>
      </w:r>
      <w:r w:rsidR="000F0F8F" w:rsidRPr="5CEFD44C">
        <w:rPr>
          <w:lang w:val="it-IT"/>
        </w:rPr>
        <w:t xml:space="preserve"> descrizione</w:t>
      </w:r>
      <w:r w:rsidR="00092EB9" w:rsidRPr="5CEFD44C">
        <w:rPr>
          <w:lang w:val="it-IT"/>
        </w:rPr>
        <w:t>, tipologia, anno</w:t>
      </w:r>
      <w:r w:rsidR="00424D56" w:rsidRPr="5CEFD44C">
        <w:rPr>
          <w:lang w:val="it-IT"/>
        </w:rPr>
        <w:t xml:space="preserve"> di produzione)</w:t>
      </w:r>
      <w:r w:rsidR="00881A6F" w:rsidRPr="5CEFD44C">
        <w:rPr>
          <w:lang w:val="it-IT"/>
        </w:rPr>
        <w:t xml:space="preserve">, </w:t>
      </w:r>
      <w:r w:rsidR="008C2516" w:rsidRPr="5CEFD44C">
        <w:rPr>
          <w:lang w:val="it-IT"/>
        </w:rPr>
        <w:t>potrà essere soggetto ad una RIPARAZIONE</w:t>
      </w:r>
      <w:r w:rsidR="00CF1B0D" w:rsidRPr="5CEFD44C">
        <w:rPr>
          <w:lang w:val="it-IT"/>
        </w:rPr>
        <w:t xml:space="preserve"> -</w:t>
      </w:r>
      <w:r w:rsidR="008C2516" w:rsidRPr="5CEFD44C">
        <w:rPr>
          <w:lang w:val="it-IT"/>
        </w:rPr>
        <w:t xml:space="preserve"> eseguita dal COLLABORATORE</w:t>
      </w:r>
      <w:r w:rsidR="00CF1B0D" w:rsidRPr="5CEFD44C">
        <w:rPr>
          <w:lang w:val="it-IT"/>
        </w:rPr>
        <w:t xml:space="preserve"> -</w:t>
      </w:r>
      <w:r w:rsidR="008C2516" w:rsidRPr="5CEFD44C">
        <w:rPr>
          <w:lang w:val="it-IT"/>
        </w:rPr>
        <w:t xml:space="preserve"> della quale andranno memorizzati</w:t>
      </w:r>
      <w:r w:rsidR="008A0F96" w:rsidRPr="5CEFD44C">
        <w:rPr>
          <w:lang w:val="it-IT"/>
        </w:rPr>
        <w:t xml:space="preserve"> dati di tipo generico (</w:t>
      </w:r>
      <w:r w:rsidR="00C875CD" w:rsidRPr="5CEFD44C">
        <w:rPr>
          <w:lang w:val="it-IT"/>
        </w:rPr>
        <w:t>ID</w:t>
      </w:r>
      <w:r w:rsidR="008A0F96" w:rsidRPr="5CEFD44C">
        <w:rPr>
          <w:lang w:val="it-IT"/>
        </w:rPr>
        <w:t>,</w:t>
      </w:r>
      <w:r w:rsidR="00354169" w:rsidRPr="5CEFD44C">
        <w:rPr>
          <w:lang w:val="it-IT"/>
        </w:rPr>
        <w:t xml:space="preserve"> tipologia, data e ora,</w:t>
      </w:r>
      <w:r w:rsidR="00C802F3" w:rsidRPr="5CEFD44C">
        <w:rPr>
          <w:lang w:val="it-IT"/>
        </w:rPr>
        <w:t xml:space="preserve"> esito, </w:t>
      </w:r>
      <w:r w:rsidR="008A6949" w:rsidRPr="5CEFD44C">
        <w:rPr>
          <w:lang w:val="it-IT"/>
        </w:rPr>
        <w:t>descrizione</w:t>
      </w:r>
      <w:r w:rsidR="008A0F96" w:rsidRPr="5CEFD44C">
        <w:rPr>
          <w:lang w:val="it-IT"/>
        </w:rPr>
        <w:t>)</w:t>
      </w:r>
      <w:r w:rsidR="00CF1B0D" w:rsidRPr="5CEFD44C">
        <w:rPr>
          <w:lang w:val="it-IT"/>
        </w:rPr>
        <w:t>.</w:t>
      </w:r>
    </w:p>
    <w:p w14:paraId="6595B1B8" w14:textId="0A68B195" w:rsidR="00CF1B0D" w:rsidRPr="008C2516" w:rsidRDefault="002434CE" w:rsidP="008F4B37">
      <w:pPr>
        <w:jc w:val="both"/>
        <w:rPr>
          <w:sz w:val="20"/>
          <w:lang w:val="it-IT"/>
        </w:rPr>
      </w:pPr>
      <w:r>
        <w:rPr>
          <w:noProof/>
        </w:rPr>
        <w:lastRenderedPageBreak/>
        <w:drawing>
          <wp:anchor distT="0" distB="0" distL="114300" distR="114300" simplePos="0" relativeHeight="251658246" behindDoc="0" locked="0" layoutInCell="1" allowOverlap="1" wp14:anchorId="52456621" wp14:editId="51298C8B">
            <wp:simplePos x="0" y="0"/>
            <wp:positionH relativeFrom="margin">
              <wp:align>right</wp:align>
            </wp:positionH>
            <wp:positionV relativeFrom="paragraph">
              <wp:posOffset>685800</wp:posOffset>
            </wp:positionV>
            <wp:extent cx="5480050" cy="4829175"/>
            <wp:effectExtent l="0" t="0" r="6350" b="9525"/>
            <wp:wrapSquare wrapText="bothSides"/>
            <wp:docPr id="1376554128" name="Picture 137655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4128" name="Picture 1376554128"/>
                    <pic:cNvPicPr/>
                  </pic:nvPicPr>
                  <pic:blipFill>
                    <a:blip r:embed="rId24">
                      <a:extLst>
                        <a:ext uri="{28A0092B-C50C-407E-A947-70E740481C1C}">
                          <a14:useLocalDpi xmlns:a14="http://schemas.microsoft.com/office/drawing/2010/main" val="0"/>
                        </a:ext>
                      </a:extLst>
                    </a:blip>
                    <a:stretch>
                      <a:fillRect/>
                    </a:stretch>
                  </pic:blipFill>
                  <pic:spPr>
                    <a:xfrm>
                      <a:off x="0" y="0"/>
                      <a:ext cx="5480050" cy="4829175"/>
                    </a:xfrm>
                    <a:prstGeom prst="rect">
                      <a:avLst/>
                    </a:prstGeom>
                  </pic:spPr>
                </pic:pic>
              </a:graphicData>
            </a:graphic>
            <wp14:sizeRelH relativeFrom="margin">
              <wp14:pctWidth>0</wp14:pctWidth>
            </wp14:sizeRelH>
            <wp14:sizeRelV relativeFrom="margin">
              <wp14:pctHeight>0</wp14:pctHeight>
            </wp14:sizeRelV>
          </wp:anchor>
        </w:drawing>
      </w:r>
      <w:r w:rsidR="00170106" w:rsidRPr="350BA1BA">
        <w:rPr>
          <w:lang w:val="it-IT"/>
        </w:rPr>
        <w:t>Nella SESSIONE di CAMPIONAMENTO</w:t>
      </w:r>
      <w:r w:rsidR="002B5696" w:rsidRPr="350BA1BA">
        <w:rPr>
          <w:lang w:val="it-IT"/>
        </w:rPr>
        <w:t xml:space="preserve"> avviene la raccolta della singola MISURAZIONE, di cui verranno salvati </w:t>
      </w:r>
      <w:r w:rsidR="00D92E2B" w:rsidRPr="350BA1BA">
        <w:rPr>
          <w:lang w:val="it-IT"/>
        </w:rPr>
        <w:t>id, valore rilevato e timestamp</w:t>
      </w:r>
      <w:r w:rsidR="0039543F">
        <w:rPr>
          <w:lang w:val="it-IT"/>
        </w:rPr>
        <w:t xml:space="preserve">; le misurazioni vengono effettuate dai </w:t>
      </w:r>
      <w:r w:rsidR="00CB7ECF">
        <w:rPr>
          <w:lang w:val="it-IT"/>
        </w:rPr>
        <w:t>SENSORI</w:t>
      </w:r>
      <w:r w:rsidR="0039543F">
        <w:rPr>
          <w:lang w:val="it-IT"/>
        </w:rPr>
        <w:t xml:space="preserve">, che vengono impiegati nella </w:t>
      </w:r>
      <w:r w:rsidR="00CB7ECF">
        <w:rPr>
          <w:lang w:val="it-IT"/>
        </w:rPr>
        <w:t>SESSIONE DI CAMPIONAMENTO</w:t>
      </w:r>
      <w:r w:rsidR="00D92E2B" w:rsidRPr="350BA1BA">
        <w:rPr>
          <w:lang w:val="it-IT"/>
        </w:rPr>
        <w:t>.</w:t>
      </w:r>
    </w:p>
    <w:p w14:paraId="4FBC983A" w14:textId="0BF68503" w:rsidR="00380547" w:rsidRDefault="00380547" w:rsidP="00380547">
      <w:pPr>
        <w:jc w:val="both"/>
        <w:rPr>
          <w:lang w:val="it-IT"/>
        </w:rPr>
      </w:pPr>
    </w:p>
    <w:p w14:paraId="5CE88BF2" w14:textId="0E39F3C1" w:rsidR="00FB3AB2" w:rsidRDefault="00391E8C" w:rsidP="000F0366">
      <w:pPr>
        <w:pStyle w:val="Titolo3"/>
        <w:rPr>
          <w:lang w:val="it-IT"/>
        </w:rPr>
      </w:pPr>
      <w:bookmarkStart w:id="44" w:name="_Toc120383591"/>
      <w:bookmarkStart w:id="45" w:name="_Toc123824791"/>
      <w:r>
        <w:rPr>
          <w:lang w:val="it-IT"/>
        </w:rPr>
        <w:t>Segnalazione</w:t>
      </w:r>
      <w:bookmarkEnd w:id="44"/>
      <w:bookmarkEnd w:id="45"/>
    </w:p>
    <w:p w14:paraId="33D60436" w14:textId="61FDCEE9" w:rsidR="00A470E2" w:rsidRDefault="009B34C7" w:rsidP="00380547">
      <w:pPr>
        <w:jc w:val="both"/>
        <w:rPr>
          <w:lang w:val="it-IT"/>
        </w:rPr>
      </w:pPr>
      <w:r>
        <w:rPr>
          <w:lang w:val="it-IT"/>
        </w:rPr>
        <w:t xml:space="preserve">Per quanto riguarda la fase di SEGNALAZIONE </w:t>
      </w:r>
      <w:r w:rsidR="001C1A1D">
        <w:rPr>
          <w:lang w:val="it-IT"/>
        </w:rPr>
        <w:t xml:space="preserve">di un disastro naturale in atto, </w:t>
      </w:r>
      <w:r w:rsidR="007A154D">
        <w:rPr>
          <w:lang w:val="it-IT"/>
        </w:rPr>
        <w:t>le entità coinvolte sono sostanzialmente due: l’ALLERTA e la ZONA di riferimento.</w:t>
      </w:r>
    </w:p>
    <w:p w14:paraId="1B0A3DE1" w14:textId="2B774D31" w:rsidR="007A154D" w:rsidRPr="00A470E2" w:rsidRDefault="00AB50D7" w:rsidP="00380547">
      <w:pPr>
        <w:jc w:val="both"/>
        <w:rPr>
          <w:lang w:val="it-IT"/>
        </w:rPr>
      </w:pPr>
      <w:r>
        <w:rPr>
          <w:lang w:val="it-IT"/>
        </w:rPr>
        <w:t>L’</w:t>
      </w:r>
      <w:r w:rsidR="008D1EA1">
        <w:rPr>
          <w:lang w:val="it-IT"/>
        </w:rPr>
        <w:t>ALLERTA</w:t>
      </w:r>
      <w:r>
        <w:rPr>
          <w:lang w:val="it-IT"/>
        </w:rPr>
        <w:t>, di cui devono</w:t>
      </w:r>
      <w:r w:rsidR="008D1EA1">
        <w:rPr>
          <w:lang w:val="it-IT"/>
        </w:rPr>
        <w:t xml:space="preserve"> essere salvati </w:t>
      </w:r>
      <w:r w:rsidR="001C4881">
        <w:rPr>
          <w:lang w:val="it-IT"/>
        </w:rPr>
        <w:t>dati di tipo generico (</w:t>
      </w:r>
      <w:r w:rsidR="00C875CD">
        <w:rPr>
          <w:lang w:val="it-IT"/>
        </w:rPr>
        <w:t>ID</w:t>
      </w:r>
      <w:r w:rsidR="001C4881">
        <w:rPr>
          <w:lang w:val="it-IT"/>
        </w:rPr>
        <w:t>, data e ora, tipologia, descrizione)</w:t>
      </w:r>
      <w:r w:rsidR="00836A53">
        <w:rPr>
          <w:lang w:val="it-IT"/>
        </w:rPr>
        <w:t xml:space="preserve">, </w:t>
      </w:r>
      <w:r w:rsidR="005E60FE">
        <w:rPr>
          <w:lang w:val="it-IT"/>
        </w:rPr>
        <w:t xml:space="preserve">fa riferimento </w:t>
      </w:r>
      <w:r w:rsidR="0082313C">
        <w:rPr>
          <w:lang w:val="it-IT"/>
        </w:rPr>
        <w:t xml:space="preserve">a una ZONA, </w:t>
      </w:r>
      <w:r w:rsidR="0036158F">
        <w:rPr>
          <w:lang w:val="it-IT"/>
        </w:rPr>
        <w:t>di cui sono memorizzati il codice</w:t>
      </w:r>
      <w:r w:rsidR="00BD3684">
        <w:rPr>
          <w:lang w:val="it-IT"/>
        </w:rPr>
        <w:t xml:space="preserve"> univoco, la tipologia, </w:t>
      </w:r>
      <w:r w:rsidR="00401EE4">
        <w:rPr>
          <w:lang w:val="it-IT"/>
        </w:rPr>
        <w:t>e dati relativi alla localizzazione della medesima quali le coordinate geografiche (latitudine, longitudine, quota) e la posizione (</w:t>
      </w:r>
      <w:r w:rsidR="00380547">
        <w:rPr>
          <w:lang w:val="it-IT"/>
        </w:rPr>
        <w:t>comune, provincia, regione).</w:t>
      </w:r>
    </w:p>
    <w:p w14:paraId="78200C76" w14:textId="14CAB1E3" w:rsidR="00C05516" w:rsidRPr="00A470E2" w:rsidRDefault="001461BD" w:rsidP="00380547">
      <w:pPr>
        <w:jc w:val="both"/>
        <w:rPr>
          <w:lang w:val="it-IT"/>
        </w:rPr>
      </w:pPr>
      <w:r w:rsidRPr="00992C87">
        <w:rPr>
          <w:b/>
          <w:bCs/>
          <w:lang w:val="it-IT"/>
        </w:rPr>
        <w:t>Nota</w:t>
      </w:r>
      <w:r>
        <w:rPr>
          <w:lang w:val="it-IT"/>
        </w:rPr>
        <w:t>: Alcuni tipi di allerta, come le allerte di temporal</w:t>
      </w:r>
      <w:r w:rsidR="000E2657">
        <w:rPr>
          <w:lang w:val="it-IT"/>
        </w:rPr>
        <w:t>i</w:t>
      </w:r>
      <w:r w:rsidR="000A39C5">
        <w:rPr>
          <w:lang w:val="it-IT"/>
        </w:rPr>
        <w:t xml:space="preserve">, quando vengono emanate, </w:t>
      </w:r>
      <w:r w:rsidR="000E2657">
        <w:rPr>
          <w:lang w:val="it-IT"/>
        </w:rPr>
        <w:t xml:space="preserve">spesso </w:t>
      </w:r>
      <w:r w:rsidR="000A39C5">
        <w:rPr>
          <w:lang w:val="it-IT"/>
        </w:rPr>
        <w:t xml:space="preserve">interessano </w:t>
      </w:r>
      <w:r w:rsidR="000E2657">
        <w:rPr>
          <w:lang w:val="it-IT"/>
        </w:rPr>
        <w:t>un comune (o in casi eccezionali anche più di uno).</w:t>
      </w:r>
      <w:r w:rsidR="005C174D">
        <w:rPr>
          <w:lang w:val="it-IT"/>
        </w:rPr>
        <w:t xml:space="preserve"> In questi casi, le coordinate </w:t>
      </w:r>
      <w:r w:rsidR="005C174D">
        <w:rPr>
          <w:lang w:val="it-IT"/>
        </w:rPr>
        <w:lastRenderedPageBreak/>
        <w:t xml:space="preserve">geografiche della zona che vengono prese in considerazione sono quelle </w:t>
      </w:r>
      <w:r w:rsidR="00992C87">
        <w:rPr>
          <w:lang w:val="it-IT"/>
        </w:rPr>
        <w:t>del municipio del comune interessato.</w:t>
      </w:r>
    </w:p>
    <w:p w14:paraId="4B61AE03" w14:textId="431DEE75" w:rsidR="00391E8C" w:rsidRDefault="00391E8C" w:rsidP="00380547">
      <w:pPr>
        <w:jc w:val="both"/>
        <w:rPr>
          <w:lang w:val="it-IT"/>
        </w:rPr>
      </w:pPr>
      <w:r>
        <w:rPr>
          <w:noProof/>
          <w:lang w:val="it-IT"/>
        </w:rPr>
        <w:drawing>
          <wp:anchor distT="0" distB="0" distL="114300" distR="114300" simplePos="0" relativeHeight="251658247" behindDoc="0" locked="0" layoutInCell="1" allowOverlap="1" wp14:anchorId="6E51DABD" wp14:editId="250614F8">
            <wp:simplePos x="0" y="0"/>
            <wp:positionH relativeFrom="margin">
              <wp:align>right</wp:align>
            </wp:positionH>
            <wp:positionV relativeFrom="paragraph">
              <wp:posOffset>517</wp:posOffset>
            </wp:positionV>
            <wp:extent cx="5480050" cy="1784985"/>
            <wp:effectExtent l="0" t="0" r="635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5">
                      <a:extLst>
                        <a:ext uri="{28A0092B-C50C-407E-A947-70E740481C1C}">
                          <a14:useLocalDpi xmlns:a14="http://schemas.microsoft.com/office/drawing/2010/main" val="0"/>
                        </a:ext>
                      </a:extLst>
                    </a:blip>
                    <a:stretch>
                      <a:fillRect/>
                    </a:stretch>
                  </pic:blipFill>
                  <pic:spPr>
                    <a:xfrm>
                      <a:off x="0" y="0"/>
                      <a:ext cx="5480050" cy="1784985"/>
                    </a:xfrm>
                    <a:prstGeom prst="rect">
                      <a:avLst/>
                    </a:prstGeom>
                  </pic:spPr>
                </pic:pic>
              </a:graphicData>
            </a:graphic>
            <wp14:sizeRelH relativeFrom="margin">
              <wp14:pctWidth>0</wp14:pctWidth>
            </wp14:sizeRelH>
            <wp14:sizeRelV relativeFrom="margin">
              <wp14:pctHeight>0</wp14:pctHeight>
            </wp14:sizeRelV>
          </wp:anchor>
        </w:drawing>
      </w:r>
    </w:p>
    <w:p w14:paraId="2EFBEFA6" w14:textId="310A6912" w:rsidR="0043511D" w:rsidRDefault="00044A6E" w:rsidP="000F0366">
      <w:pPr>
        <w:pStyle w:val="Titolo3"/>
        <w:rPr>
          <w:lang w:val="it-IT"/>
        </w:rPr>
      </w:pPr>
      <w:bookmarkStart w:id="46" w:name="_Toc120383592"/>
      <w:bookmarkStart w:id="47" w:name="_Toc123824792"/>
      <w:r>
        <w:rPr>
          <w:lang w:val="it-IT"/>
        </w:rPr>
        <w:t>Social network</w:t>
      </w:r>
      <w:bookmarkEnd w:id="46"/>
      <w:bookmarkEnd w:id="47"/>
    </w:p>
    <w:p w14:paraId="150A15D0" w14:textId="77777777" w:rsidR="009C76A5" w:rsidRDefault="00CB7B80" w:rsidP="00EF28B7">
      <w:pPr>
        <w:jc w:val="both"/>
        <w:rPr>
          <w:lang w:val="it-IT"/>
        </w:rPr>
      </w:pPr>
      <w:r>
        <w:rPr>
          <w:lang w:val="it-IT"/>
        </w:rPr>
        <w:t xml:space="preserve">Da ultimo, </w:t>
      </w:r>
      <w:r w:rsidR="008E1AE5">
        <w:rPr>
          <w:lang w:val="it-IT"/>
        </w:rPr>
        <w:t xml:space="preserve">le entità coinvolte </w:t>
      </w:r>
      <w:r w:rsidR="00E70748">
        <w:rPr>
          <w:lang w:val="it-IT"/>
        </w:rPr>
        <w:t xml:space="preserve">nel macro-blocco dei SOCIAL NETWORK sono </w:t>
      </w:r>
      <w:r w:rsidR="00EC3B3C">
        <w:rPr>
          <w:lang w:val="it-IT"/>
        </w:rPr>
        <w:t>i FACT CHECKER e</w:t>
      </w:r>
      <w:r w:rsidR="00F53D7B">
        <w:rPr>
          <w:lang w:val="it-IT"/>
        </w:rPr>
        <w:t xml:space="preserve"> l’UTENTE della PIATTAFORMA proprietaria, </w:t>
      </w:r>
      <w:r w:rsidR="00A51EFE">
        <w:rPr>
          <w:lang w:val="it-IT"/>
        </w:rPr>
        <w:t>che sono entrambi generalizzati in UTENTE</w:t>
      </w:r>
      <w:r w:rsidR="00BD21F7">
        <w:rPr>
          <w:lang w:val="it-IT"/>
        </w:rPr>
        <w:t xml:space="preserve">. </w:t>
      </w:r>
    </w:p>
    <w:p w14:paraId="55730DF3" w14:textId="7978B9D0" w:rsidR="00A84EF6" w:rsidRDefault="00A84EF6" w:rsidP="00EF28B7">
      <w:pPr>
        <w:jc w:val="both"/>
        <w:rPr>
          <w:lang w:val="it-IT"/>
        </w:rPr>
      </w:pPr>
      <w:r>
        <w:rPr>
          <w:lang w:val="it-IT"/>
        </w:rPr>
        <w:t>L’UTENTE, di cui si memorizzano dati di tipo anagrafico (nome, cognome, data di nascita, città) e di contatto (e-mail, cellulare), nickname e grado di attendibilità, può caricare un POST.</w:t>
      </w:r>
    </w:p>
    <w:p w14:paraId="32FA4938" w14:textId="3C5804F1" w:rsidR="00442D19" w:rsidRDefault="00442D19" w:rsidP="00EF28B7">
      <w:pPr>
        <w:jc w:val="both"/>
        <w:rPr>
          <w:lang w:val="it-IT"/>
        </w:rPr>
      </w:pPr>
      <w:r>
        <w:rPr>
          <w:lang w:val="it-IT"/>
        </w:rPr>
        <w:t xml:space="preserve">Il POST può contenere un FILE MULTIMEDIALE, di cui vengono salvati </w:t>
      </w:r>
      <w:r w:rsidR="00F901FB">
        <w:rPr>
          <w:lang w:val="it-IT"/>
        </w:rPr>
        <w:t>l’</w:t>
      </w:r>
      <w:r>
        <w:rPr>
          <w:lang w:val="it-IT"/>
        </w:rPr>
        <w:t xml:space="preserve">ID, </w:t>
      </w:r>
      <w:r w:rsidR="00F901FB">
        <w:rPr>
          <w:lang w:val="it-IT"/>
        </w:rPr>
        <w:t>l’</w:t>
      </w:r>
      <w:r>
        <w:rPr>
          <w:lang w:val="it-IT"/>
        </w:rPr>
        <w:t>URL</w:t>
      </w:r>
      <w:r w:rsidR="00EB2408">
        <w:rPr>
          <w:lang w:val="it-IT"/>
        </w:rPr>
        <w:t>,</w:t>
      </w:r>
      <w:r>
        <w:rPr>
          <w:lang w:val="it-IT"/>
        </w:rPr>
        <w:t xml:space="preserve"> </w:t>
      </w:r>
      <w:r w:rsidR="00F901FB">
        <w:rPr>
          <w:lang w:val="it-IT"/>
        </w:rPr>
        <w:t xml:space="preserve">la </w:t>
      </w:r>
      <w:r>
        <w:rPr>
          <w:lang w:val="it-IT"/>
        </w:rPr>
        <w:t>tipologia</w:t>
      </w:r>
      <w:r w:rsidR="00EB2408">
        <w:rPr>
          <w:lang w:val="it-IT"/>
        </w:rPr>
        <w:t xml:space="preserve"> e </w:t>
      </w:r>
      <w:r w:rsidR="00F901FB">
        <w:rPr>
          <w:lang w:val="it-IT"/>
        </w:rPr>
        <w:t xml:space="preserve">il </w:t>
      </w:r>
      <w:r w:rsidR="00800048">
        <w:rPr>
          <w:lang w:val="it-IT"/>
        </w:rPr>
        <w:t>grado di attendibilità</w:t>
      </w:r>
      <w:r>
        <w:rPr>
          <w:lang w:val="it-IT"/>
        </w:rPr>
        <w:t>.</w:t>
      </w:r>
    </w:p>
    <w:p w14:paraId="6607C3C5" w14:textId="2BBD606F" w:rsidR="00FC6DCB" w:rsidRDefault="00FC6DCB" w:rsidP="00EF28B7">
      <w:pPr>
        <w:jc w:val="both"/>
        <w:rPr>
          <w:lang w:val="it-IT"/>
        </w:rPr>
      </w:pPr>
      <w:r>
        <w:rPr>
          <w:lang w:val="it-IT"/>
        </w:rPr>
        <w:t xml:space="preserve">Il FACT </w:t>
      </w:r>
      <w:r w:rsidRPr="77D737A8">
        <w:rPr>
          <w:lang w:val="it-IT"/>
        </w:rPr>
        <w:t>CHECKER</w:t>
      </w:r>
      <w:r>
        <w:rPr>
          <w:lang w:val="it-IT"/>
        </w:rPr>
        <w:t xml:space="preserve"> verifica il POST, di cui vengono memorizzati grado di </w:t>
      </w:r>
      <w:r w:rsidR="00F901FB">
        <w:rPr>
          <w:lang w:val="it-IT"/>
        </w:rPr>
        <w:t>attendibilità</w:t>
      </w:r>
      <w:r>
        <w:rPr>
          <w:lang w:val="it-IT"/>
        </w:rPr>
        <w:t>, contenuto testuale, piattaforma di riferimento, data e ora</w:t>
      </w:r>
      <w:r w:rsidR="00F901FB">
        <w:rPr>
          <w:lang w:val="it-IT"/>
        </w:rPr>
        <w:t>, l’URL</w:t>
      </w:r>
      <w:r>
        <w:rPr>
          <w:lang w:val="it-IT"/>
        </w:rPr>
        <w:t xml:space="preserve"> e ID</w:t>
      </w:r>
      <w:r w:rsidR="00474639">
        <w:rPr>
          <w:lang w:val="it-IT"/>
        </w:rPr>
        <w:t>.</w:t>
      </w:r>
    </w:p>
    <w:p w14:paraId="7F211240" w14:textId="344FD5C9" w:rsidR="00BD5403" w:rsidRDefault="007762C1" w:rsidP="00EF28B7">
      <w:pPr>
        <w:jc w:val="both"/>
        <w:rPr>
          <w:lang w:val="it-IT"/>
        </w:rPr>
      </w:pPr>
      <w:r>
        <w:rPr>
          <w:lang w:val="it-IT"/>
        </w:rPr>
        <w:t>L’UTENTE PIATTAFORMA invia una SEGNALAZIONE, di cui memorizzeremo</w:t>
      </w:r>
      <w:r w:rsidR="00071EE0">
        <w:rPr>
          <w:lang w:val="it-IT"/>
        </w:rPr>
        <w:t xml:space="preserve"> dati di carattere generico (</w:t>
      </w:r>
      <w:r w:rsidR="00AE66C1">
        <w:rPr>
          <w:lang w:val="it-IT"/>
        </w:rPr>
        <w:t xml:space="preserve">commento, tipologia, </w:t>
      </w:r>
      <w:r w:rsidR="00DE7154">
        <w:rPr>
          <w:lang w:val="it-IT"/>
        </w:rPr>
        <w:t>ID</w:t>
      </w:r>
      <w:r w:rsidR="00AE66C1">
        <w:rPr>
          <w:lang w:val="it-IT"/>
        </w:rPr>
        <w:t xml:space="preserve">, data e ora, </w:t>
      </w:r>
      <w:r w:rsidR="004E1C34">
        <w:rPr>
          <w:lang w:val="it-IT"/>
        </w:rPr>
        <w:t xml:space="preserve">grado </w:t>
      </w:r>
      <w:r w:rsidR="00DE7154">
        <w:rPr>
          <w:lang w:val="it-IT"/>
        </w:rPr>
        <w:t>attendibilità</w:t>
      </w:r>
      <w:r w:rsidR="00956AEF">
        <w:rPr>
          <w:lang w:val="it-IT"/>
        </w:rPr>
        <w:t>)</w:t>
      </w:r>
      <w:r w:rsidR="00BA6810">
        <w:rPr>
          <w:lang w:val="it-IT"/>
        </w:rPr>
        <w:t>, a</w:t>
      </w:r>
      <w:r w:rsidR="00891917">
        <w:rPr>
          <w:lang w:val="it-IT"/>
        </w:rPr>
        <w:t xml:space="preserve"> sua volta generalizzazione di SEGNALAZIONE POST e SEGNALAZIONE EVENTO</w:t>
      </w:r>
      <w:r w:rsidR="00F94797">
        <w:rPr>
          <w:lang w:val="it-IT"/>
        </w:rPr>
        <w:t>.</w:t>
      </w:r>
      <w:r w:rsidR="00C25543">
        <w:rPr>
          <w:lang w:val="it-IT"/>
        </w:rPr>
        <w:t xml:space="preserve"> </w:t>
      </w:r>
    </w:p>
    <w:p w14:paraId="47379C88" w14:textId="3A6D06CD" w:rsidR="00FB3AB2" w:rsidRDefault="76DC8781" w:rsidP="00BA197B">
      <w:pPr>
        <w:jc w:val="center"/>
        <w:rPr>
          <w:lang w:val="it-IT"/>
        </w:rPr>
      </w:pPr>
      <w:r>
        <w:rPr>
          <w:noProof/>
        </w:rPr>
        <w:lastRenderedPageBreak/>
        <w:drawing>
          <wp:inline distT="0" distB="0" distL="0" distR="0" wp14:anchorId="05400DD4" wp14:editId="4B925F49">
            <wp:extent cx="8122936" cy="4836051"/>
            <wp:effectExtent l="5397"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122936" cy="4836051"/>
                    </a:xfrm>
                    <a:prstGeom prst="rect">
                      <a:avLst/>
                    </a:prstGeom>
                  </pic:spPr>
                </pic:pic>
              </a:graphicData>
            </a:graphic>
          </wp:inline>
        </w:drawing>
      </w:r>
    </w:p>
    <w:p w14:paraId="1D480D64" w14:textId="6332DB1A" w:rsidR="006A1C0D" w:rsidRDefault="00607A3E" w:rsidP="00986DFC">
      <w:pPr>
        <w:pStyle w:val="Titolo2"/>
        <w:rPr>
          <w:lang w:val="it-IT"/>
        </w:rPr>
      </w:pPr>
      <w:bookmarkStart w:id="48" w:name="_Toc120383593"/>
      <w:bookmarkStart w:id="49" w:name="_Toc123824793"/>
      <w:r>
        <w:rPr>
          <w:lang w:val="it-IT"/>
        </w:rPr>
        <w:lastRenderedPageBreak/>
        <w:t>Modello E-R completo</w:t>
      </w:r>
      <w:bookmarkStart w:id="50" w:name="_Toc120383594"/>
      <w:bookmarkEnd w:id="48"/>
      <w:bookmarkEnd w:id="49"/>
    </w:p>
    <w:p w14:paraId="0844DB32" w14:textId="12B881D6" w:rsidR="00986DFC" w:rsidRDefault="00A67567" w:rsidP="00C829F3">
      <w:pPr>
        <w:rPr>
          <w:lang w:val="it-IT"/>
        </w:rPr>
      </w:pPr>
      <w:r>
        <w:rPr>
          <w:noProof/>
        </w:rPr>
        <w:drawing>
          <wp:anchor distT="0" distB="0" distL="114300" distR="114300" simplePos="0" relativeHeight="251658248" behindDoc="0" locked="0" layoutInCell="1" allowOverlap="1" wp14:anchorId="07B137CA" wp14:editId="0CC4B716">
            <wp:simplePos x="0" y="0"/>
            <wp:positionH relativeFrom="margin">
              <wp:posOffset>-970280</wp:posOffset>
            </wp:positionH>
            <wp:positionV relativeFrom="paragraph">
              <wp:posOffset>982345</wp:posOffset>
            </wp:positionV>
            <wp:extent cx="7467600" cy="6318250"/>
            <wp:effectExtent l="3175" t="0" r="3175" b="3175"/>
            <wp:wrapSquare wrapText="bothSides"/>
            <wp:docPr id="748822317" name="Picture 74882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2317" name="Picture 748822317"/>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7467600" cy="6318250"/>
                    </a:xfrm>
                    <a:prstGeom prst="rect">
                      <a:avLst/>
                    </a:prstGeom>
                  </pic:spPr>
                </pic:pic>
              </a:graphicData>
            </a:graphic>
            <wp14:sizeRelH relativeFrom="margin">
              <wp14:pctWidth>0</wp14:pctWidth>
            </wp14:sizeRelH>
            <wp14:sizeRelV relativeFrom="margin">
              <wp14:pctHeight>0</wp14:pctHeight>
            </wp14:sizeRelV>
          </wp:anchor>
        </w:drawing>
      </w:r>
    </w:p>
    <w:p w14:paraId="6AD32581" w14:textId="4BE028B6" w:rsidR="00274B14" w:rsidRDefault="00A0438A" w:rsidP="000F0366">
      <w:pPr>
        <w:pStyle w:val="Titolo3"/>
        <w:rPr>
          <w:lang w:val="it-IT"/>
        </w:rPr>
      </w:pPr>
      <w:bookmarkStart w:id="51" w:name="_Toc123824794"/>
      <w:r>
        <w:rPr>
          <w:lang w:val="it-IT"/>
        </w:rPr>
        <w:lastRenderedPageBreak/>
        <w:t>Analisi di qualità dello schema E-R</w:t>
      </w:r>
      <w:bookmarkEnd w:id="51"/>
    </w:p>
    <w:p w14:paraId="613DB1D6" w14:textId="1CC83CEB" w:rsidR="00C34E91" w:rsidRDefault="0045679A" w:rsidP="0060551B">
      <w:pPr>
        <w:jc w:val="both"/>
        <w:rPr>
          <w:lang w:val="it-IT"/>
        </w:rPr>
      </w:pPr>
      <w:bookmarkStart w:id="52" w:name="_Toc120383595"/>
      <w:bookmarkEnd w:id="50"/>
      <w:r>
        <w:rPr>
          <w:lang w:val="it-IT"/>
        </w:rPr>
        <w:t xml:space="preserve">Uno schema Entity-Relationship, per poter essere considerato di qualità, </w:t>
      </w:r>
      <w:r w:rsidR="0060551B">
        <w:rPr>
          <w:lang w:val="it-IT"/>
        </w:rPr>
        <w:t xml:space="preserve">deve </w:t>
      </w:r>
      <w:r w:rsidR="00040616">
        <w:rPr>
          <w:lang w:val="it-IT"/>
        </w:rPr>
        <w:t xml:space="preserve">necessariamente </w:t>
      </w:r>
      <w:r w:rsidR="0060551B">
        <w:rPr>
          <w:lang w:val="it-IT"/>
        </w:rPr>
        <w:t xml:space="preserve">soddisfare quattro requisiti </w:t>
      </w:r>
      <w:r w:rsidR="00177E7B">
        <w:rPr>
          <w:lang w:val="it-IT"/>
        </w:rPr>
        <w:t>principali</w:t>
      </w:r>
      <w:r w:rsidR="0060551B">
        <w:rPr>
          <w:lang w:val="it-IT"/>
        </w:rPr>
        <w:t>:</w:t>
      </w:r>
    </w:p>
    <w:p w14:paraId="6920EEFF" w14:textId="088D8751" w:rsidR="0060551B" w:rsidRDefault="0060551B" w:rsidP="00F06CF7">
      <w:pPr>
        <w:pStyle w:val="Paragrafoelenco"/>
        <w:numPr>
          <w:ilvl w:val="0"/>
          <w:numId w:val="3"/>
        </w:numPr>
        <w:jc w:val="both"/>
        <w:rPr>
          <w:lang w:val="it-IT"/>
        </w:rPr>
      </w:pPr>
      <w:r w:rsidRPr="0060551B">
        <w:rPr>
          <w:b/>
          <w:bCs/>
          <w:lang w:val="it-IT"/>
        </w:rPr>
        <w:t>Correttezza</w:t>
      </w:r>
      <w:r w:rsidR="00267175">
        <w:rPr>
          <w:b/>
          <w:bCs/>
          <w:lang w:val="it-IT"/>
        </w:rPr>
        <w:t>:</w:t>
      </w:r>
      <w:r w:rsidR="00267175">
        <w:rPr>
          <w:lang w:val="it-IT"/>
        </w:rPr>
        <w:t xml:space="preserve"> lo schema</w:t>
      </w:r>
      <w:r w:rsidR="00703054">
        <w:rPr>
          <w:lang w:val="it-IT"/>
        </w:rPr>
        <w:t xml:space="preserve"> E-R</w:t>
      </w:r>
      <w:r w:rsidR="00267175">
        <w:rPr>
          <w:lang w:val="it-IT"/>
        </w:rPr>
        <w:t xml:space="preserve"> </w:t>
      </w:r>
      <w:r w:rsidR="009A2116">
        <w:rPr>
          <w:lang w:val="it-IT"/>
        </w:rPr>
        <w:t>deve modellare</w:t>
      </w:r>
      <w:r w:rsidR="00800537">
        <w:rPr>
          <w:lang w:val="it-IT"/>
        </w:rPr>
        <w:t xml:space="preserve"> </w:t>
      </w:r>
      <w:r w:rsidR="00267175">
        <w:rPr>
          <w:lang w:val="it-IT"/>
        </w:rPr>
        <w:t>corre</w:t>
      </w:r>
      <w:r w:rsidR="008705E6">
        <w:rPr>
          <w:lang w:val="it-IT"/>
        </w:rPr>
        <w:t>ttamente la realtà di interesse</w:t>
      </w:r>
      <w:r>
        <w:rPr>
          <w:lang w:val="it-IT"/>
        </w:rPr>
        <w:t>;</w:t>
      </w:r>
    </w:p>
    <w:p w14:paraId="2B025861" w14:textId="1C3DA0E3" w:rsidR="0060551B" w:rsidRDefault="0060551B" w:rsidP="00F06CF7">
      <w:pPr>
        <w:pStyle w:val="Paragrafoelenco"/>
        <w:numPr>
          <w:ilvl w:val="0"/>
          <w:numId w:val="3"/>
        </w:numPr>
        <w:jc w:val="both"/>
        <w:rPr>
          <w:lang w:val="it-IT"/>
        </w:rPr>
      </w:pPr>
      <w:r w:rsidRPr="0060551B">
        <w:rPr>
          <w:b/>
          <w:bCs/>
          <w:lang w:val="it-IT"/>
        </w:rPr>
        <w:t>Completezza</w:t>
      </w:r>
      <w:r w:rsidR="00267175">
        <w:rPr>
          <w:b/>
          <w:bCs/>
          <w:lang w:val="it-IT"/>
        </w:rPr>
        <w:t>:</w:t>
      </w:r>
      <w:r w:rsidR="002F585A">
        <w:rPr>
          <w:lang w:val="it-IT"/>
        </w:rPr>
        <w:t xml:space="preserve"> lo schema</w:t>
      </w:r>
      <w:r w:rsidR="008705E6">
        <w:rPr>
          <w:lang w:val="it-IT"/>
        </w:rPr>
        <w:t xml:space="preserve"> E-R</w:t>
      </w:r>
      <w:r w:rsidR="002F585A">
        <w:rPr>
          <w:lang w:val="it-IT"/>
        </w:rPr>
        <w:t xml:space="preserve"> </w:t>
      </w:r>
      <w:r w:rsidR="009A2116">
        <w:rPr>
          <w:lang w:val="it-IT"/>
        </w:rPr>
        <w:t xml:space="preserve">deve </w:t>
      </w:r>
      <w:r w:rsidR="00770F4B">
        <w:rPr>
          <w:lang w:val="it-IT"/>
        </w:rPr>
        <w:t>include</w:t>
      </w:r>
      <w:r w:rsidR="00646EF1">
        <w:rPr>
          <w:lang w:val="it-IT"/>
        </w:rPr>
        <w:t>re</w:t>
      </w:r>
      <w:r w:rsidR="00770F4B">
        <w:rPr>
          <w:lang w:val="it-IT"/>
        </w:rPr>
        <w:t xml:space="preserve"> tutte le entità - e di conseguenza le relative relazioni – coinvolte nella modellazione del</w:t>
      </w:r>
      <w:r w:rsidR="00FD79B4">
        <w:rPr>
          <w:lang w:val="it-IT"/>
        </w:rPr>
        <w:t>la nostra realt</w:t>
      </w:r>
      <w:r w:rsidR="001010D7">
        <w:rPr>
          <w:lang w:val="it-IT"/>
        </w:rPr>
        <w:t>à</w:t>
      </w:r>
      <w:r>
        <w:rPr>
          <w:lang w:val="it-IT"/>
        </w:rPr>
        <w:t>;</w:t>
      </w:r>
    </w:p>
    <w:p w14:paraId="4C9D53F7" w14:textId="5A76F6FA" w:rsidR="0060551B" w:rsidRDefault="0060551B" w:rsidP="00F06CF7">
      <w:pPr>
        <w:pStyle w:val="Paragrafoelenco"/>
        <w:numPr>
          <w:ilvl w:val="0"/>
          <w:numId w:val="3"/>
        </w:numPr>
        <w:jc w:val="both"/>
        <w:rPr>
          <w:lang w:val="it-IT"/>
        </w:rPr>
      </w:pPr>
      <w:r w:rsidRPr="0060551B">
        <w:rPr>
          <w:b/>
          <w:bCs/>
          <w:lang w:val="it-IT"/>
        </w:rPr>
        <w:t>Leggibilità</w:t>
      </w:r>
      <w:r w:rsidR="00BD7403">
        <w:rPr>
          <w:lang w:val="it-IT"/>
        </w:rPr>
        <w:t xml:space="preserve">: lo schema </w:t>
      </w:r>
      <w:r w:rsidR="008705E6">
        <w:rPr>
          <w:lang w:val="it-IT"/>
        </w:rPr>
        <w:t xml:space="preserve">E-R </w:t>
      </w:r>
      <w:r w:rsidR="00646EF1">
        <w:rPr>
          <w:lang w:val="it-IT"/>
        </w:rPr>
        <w:t>deve essere</w:t>
      </w:r>
      <w:r w:rsidR="00BD3DD4">
        <w:rPr>
          <w:lang w:val="it-IT"/>
        </w:rPr>
        <w:t xml:space="preserve"> di facile lettura e</w:t>
      </w:r>
      <w:r w:rsidR="00C36C3D">
        <w:rPr>
          <w:lang w:val="it-IT"/>
        </w:rPr>
        <w:t xml:space="preserve">d univocamente </w:t>
      </w:r>
      <w:r w:rsidR="00BD3DD4">
        <w:rPr>
          <w:lang w:val="it-IT"/>
        </w:rPr>
        <w:t>interpreta</w:t>
      </w:r>
      <w:r w:rsidR="002348D7">
        <w:rPr>
          <w:lang w:val="it-IT"/>
        </w:rPr>
        <w:t>bil</w:t>
      </w:r>
      <w:r w:rsidR="00BD3DD4">
        <w:rPr>
          <w:lang w:val="it-IT"/>
        </w:rPr>
        <w:t>e</w:t>
      </w:r>
      <w:r w:rsidR="00DA6490">
        <w:rPr>
          <w:lang w:val="it-IT"/>
        </w:rPr>
        <w:t>;</w:t>
      </w:r>
    </w:p>
    <w:p w14:paraId="0601230B" w14:textId="35C0E6F0" w:rsidR="007E6E99" w:rsidRPr="007E6E99" w:rsidRDefault="004C6642" w:rsidP="00F06CF7">
      <w:pPr>
        <w:pStyle w:val="Paragrafoelenco"/>
        <w:numPr>
          <w:ilvl w:val="0"/>
          <w:numId w:val="3"/>
        </w:numPr>
        <w:jc w:val="both"/>
        <w:rPr>
          <w:lang w:val="it-IT"/>
        </w:rPr>
      </w:pPr>
      <w:r>
        <w:rPr>
          <w:b/>
          <w:bCs/>
          <w:lang w:val="it-IT"/>
        </w:rPr>
        <w:t>Minimalismo</w:t>
      </w:r>
      <w:r>
        <w:rPr>
          <w:lang w:val="it-IT"/>
        </w:rPr>
        <w:t xml:space="preserve">: lo schema </w:t>
      </w:r>
      <w:r w:rsidR="008705E6">
        <w:rPr>
          <w:lang w:val="it-IT"/>
        </w:rPr>
        <w:t xml:space="preserve">E-R </w:t>
      </w:r>
      <w:r w:rsidR="00C36C3D">
        <w:rPr>
          <w:lang w:val="it-IT"/>
        </w:rPr>
        <w:t xml:space="preserve">deve </w:t>
      </w:r>
      <w:r w:rsidR="00013DF4">
        <w:rPr>
          <w:lang w:val="it-IT"/>
        </w:rPr>
        <w:t>contenere</w:t>
      </w:r>
      <w:r w:rsidR="0009250F">
        <w:rPr>
          <w:lang w:val="it-IT"/>
        </w:rPr>
        <w:t xml:space="preserve"> il numero minimo di Entità-Relazioni per </w:t>
      </w:r>
      <w:r w:rsidR="00005E77">
        <w:rPr>
          <w:lang w:val="it-IT"/>
        </w:rPr>
        <w:t>poter modellare la nostra realtà in modo completo ed esauriente</w:t>
      </w:r>
      <w:r w:rsidR="000C7600">
        <w:rPr>
          <w:lang w:val="it-IT"/>
        </w:rPr>
        <w:t>, evitando così eventuali ridondanze indesiderate</w:t>
      </w:r>
      <w:r w:rsidR="00005E77">
        <w:rPr>
          <w:lang w:val="it-IT"/>
        </w:rPr>
        <w:t>.</w:t>
      </w:r>
    </w:p>
    <w:p w14:paraId="6A10BE4A" w14:textId="2798AEA5" w:rsidR="000C7600" w:rsidRPr="000C7600" w:rsidRDefault="00A84898" w:rsidP="000C7600">
      <w:pPr>
        <w:jc w:val="both"/>
        <w:rPr>
          <w:lang w:val="it-IT"/>
        </w:rPr>
      </w:pPr>
      <w:r>
        <w:rPr>
          <w:lang w:val="it-IT"/>
        </w:rPr>
        <w:t xml:space="preserve">Lo schema E-R sopra riportato </w:t>
      </w:r>
      <w:r w:rsidR="00A93CB1">
        <w:rPr>
          <w:lang w:val="it-IT"/>
        </w:rPr>
        <w:t>rispetta</w:t>
      </w:r>
      <w:r w:rsidR="004A2070">
        <w:rPr>
          <w:lang w:val="it-IT"/>
        </w:rPr>
        <w:t xml:space="preserve"> </w:t>
      </w:r>
      <w:r w:rsidR="00A93CB1">
        <w:rPr>
          <w:lang w:val="it-IT"/>
        </w:rPr>
        <w:t>i</w:t>
      </w:r>
      <w:r w:rsidR="004A2070">
        <w:rPr>
          <w:lang w:val="it-IT"/>
        </w:rPr>
        <w:t xml:space="preserve"> </w:t>
      </w:r>
      <w:r w:rsidR="00A93CB1">
        <w:rPr>
          <w:lang w:val="it-IT"/>
        </w:rPr>
        <w:t xml:space="preserve">quattro </w:t>
      </w:r>
      <w:r w:rsidR="004A2070">
        <w:rPr>
          <w:lang w:val="it-IT"/>
        </w:rPr>
        <w:t xml:space="preserve">criteri succitati, e </w:t>
      </w:r>
      <w:r w:rsidR="00C411FD">
        <w:rPr>
          <w:lang w:val="it-IT"/>
        </w:rPr>
        <w:t xml:space="preserve">ad una prima analisi sembra </w:t>
      </w:r>
      <w:r w:rsidR="00A3328C">
        <w:rPr>
          <w:lang w:val="it-IT"/>
        </w:rPr>
        <w:t>rientra</w:t>
      </w:r>
      <w:r w:rsidR="009D5845">
        <w:rPr>
          <w:lang w:val="it-IT"/>
        </w:rPr>
        <w:t>re</w:t>
      </w:r>
      <w:r w:rsidR="00A3328C">
        <w:rPr>
          <w:lang w:val="it-IT"/>
        </w:rPr>
        <w:t xml:space="preserve"> </w:t>
      </w:r>
      <w:r w:rsidR="009D5845">
        <w:rPr>
          <w:lang w:val="it-IT"/>
        </w:rPr>
        <w:t>ne</w:t>
      </w:r>
      <w:r w:rsidR="004A2070">
        <w:rPr>
          <w:lang w:val="it-IT"/>
        </w:rPr>
        <w:t xml:space="preserve">i più </w:t>
      </w:r>
      <w:r w:rsidR="00A81CB8">
        <w:rPr>
          <w:lang w:val="it-IT"/>
        </w:rPr>
        <w:t>alti standard prefissati per la modellazione della nostra realtà.</w:t>
      </w:r>
    </w:p>
    <w:p w14:paraId="18DC0962" w14:textId="77777777" w:rsidR="00FF1494" w:rsidRDefault="00FF1494">
      <w:pPr>
        <w:rPr>
          <w:rFonts w:asciiTheme="majorHAnsi" w:eastAsiaTheme="majorEastAsia" w:hAnsiTheme="majorHAnsi" w:cstheme="majorBidi"/>
          <w:caps/>
          <w:color w:val="3F251D" w:themeColor="accent1"/>
          <w:szCs w:val="22"/>
          <w:u w:val="single"/>
          <w:lang w:val="it-IT"/>
        </w:rPr>
      </w:pPr>
      <w:r>
        <w:rPr>
          <w:lang w:val="it-IT"/>
        </w:rPr>
        <w:br w:type="page"/>
      </w:r>
    </w:p>
    <w:p w14:paraId="247DF042" w14:textId="05CA2389" w:rsidR="00A0438A" w:rsidRDefault="00192069" w:rsidP="002E7A46">
      <w:pPr>
        <w:pStyle w:val="Titolo2"/>
        <w:jc w:val="both"/>
        <w:rPr>
          <w:lang w:val="it-IT"/>
        </w:rPr>
      </w:pPr>
      <w:bookmarkStart w:id="53" w:name="_Toc123824795"/>
      <w:r>
        <w:rPr>
          <w:lang w:val="it-IT"/>
        </w:rPr>
        <w:lastRenderedPageBreak/>
        <w:t>Dizionario dei dati</w:t>
      </w:r>
      <w:bookmarkEnd w:id="52"/>
      <w:bookmarkEnd w:id="53"/>
    </w:p>
    <w:p w14:paraId="311FB3DA" w14:textId="1D8B7B9F" w:rsidR="00192069" w:rsidRDefault="00192069" w:rsidP="000F0366">
      <w:pPr>
        <w:pStyle w:val="Titolo3"/>
        <w:rPr>
          <w:lang w:val="it-IT"/>
        </w:rPr>
      </w:pPr>
      <w:bookmarkStart w:id="54" w:name="_Toc120383596"/>
      <w:bookmarkStart w:id="55" w:name="_Toc123824796"/>
      <w:r>
        <w:rPr>
          <w:lang w:val="it-IT"/>
        </w:rPr>
        <w:t>Entità</w:t>
      </w:r>
      <w:bookmarkEnd w:id="54"/>
      <w:bookmarkEnd w:id="55"/>
    </w:p>
    <w:tbl>
      <w:tblPr>
        <w:tblStyle w:val="Tabellaelenco3-colore5"/>
        <w:tblW w:w="0" w:type="auto"/>
        <w:tblLook w:val="04A0" w:firstRow="1" w:lastRow="0" w:firstColumn="1" w:lastColumn="0" w:noHBand="0" w:noVBand="1"/>
      </w:tblPr>
      <w:tblGrid>
        <w:gridCol w:w="1969"/>
        <w:gridCol w:w="2019"/>
        <w:gridCol w:w="2979"/>
        <w:gridCol w:w="1663"/>
      </w:tblGrid>
      <w:tr w:rsidR="00606064" w14:paraId="6B93447B" w14:textId="77777777" w:rsidTr="7B45E0E1">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980" w:type="dxa"/>
          </w:tcPr>
          <w:p w14:paraId="38FD66E9" w14:textId="0DD861B3" w:rsidR="00676D05" w:rsidRDefault="00291C31" w:rsidP="00291C31">
            <w:pPr>
              <w:jc w:val="center"/>
              <w:rPr>
                <w:lang w:val="it-IT"/>
              </w:rPr>
            </w:pPr>
            <w:r>
              <w:rPr>
                <w:lang w:val="it-IT"/>
              </w:rPr>
              <w:t>Nome entità</w:t>
            </w:r>
          </w:p>
        </w:tc>
        <w:tc>
          <w:tcPr>
            <w:tcW w:w="2277" w:type="dxa"/>
          </w:tcPr>
          <w:p w14:paraId="6C61C55E" w14:textId="274D70E9" w:rsidR="00676D05" w:rsidRDefault="00291C31" w:rsidP="00291C31">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Descrizione</w:t>
            </w:r>
          </w:p>
        </w:tc>
        <w:tc>
          <w:tcPr>
            <w:tcW w:w="2768" w:type="dxa"/>
          </w:tcPr>
          <w:p w14:paraId="7DDDA759" w14:textId="79A7A978" w:rsidR="00676D05" w:rsidRDefault="00291C31" w:rsidP="00291C31">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Attributi</w:t>
            </w:r>
          </w:p>
        </w:tc>
        <w:tc>
          <w:tcPr>
            <w:tcW w:w="1547" w:type="dxa"/>
          </w:tcPr>
          <w:p w14:paraId="3B69F971" w14:textId="6ECD5B2A" w:rsidR="00676D05" w:rsidRDefault="00291C31" w:rsidP="00291C31">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Identificatore</w:t>
            </w:r>
          </w:p>
        </w:tc>
      </w:tr>
      <w:tr w:rsidR="00330204" w:rsidRPr="00111615" w14:paraId="74D75141" w14:textId="77777777" w:rsidTr="00453EB9">
        <w:trPr>
          <w:cnfStyle w:val="000000100000" w:firstRow="0" w:lastRow="0" w:firstColumn="0" w:lastColumn="0" w:oddVBand="0" w:evenVBand="0" w:oddHBand="1" w:evenHBand="0" w:firstRowFirstColumn="0" w:firstRowLastColumn="0" w:lastRowFirstColumn="0" w:lastRowLastColumn="0"/>
          <w:trHeight w:val="2180"/>
        </w:trPr>
        <w:tc>
          <w:tcPr>
            <w:cnfStyle w:val="001000000000" w:firstRow="0" w:lastRow="0" w:firstColumn="1" w:lastColumn="0" w:oddVBand="0" w:evenVBand="0" w:oddHBand="0" w:evenHBand="0" w:firstRowFirstColumn="0" w:firstRowLastColumn="0" w:lastRowFirstColumn="0" w:lastRowLastColumn="0"/>
            <w:tcW w:w="1980" w:type="dxa"/>
          </w:tcPr>
          <w:p w14:paraId="0BB71A1F" w14:textId="0572D926" w:rsidR="00676D05" w:rsidRDefault="003116F7" w:rsidP="00676D05">
            <w:pPr>
              <w:rPr>
                <w:lang w:val="it-IT"/>
              </w:rPr>
            </w:pPr>
            <w:r>
              <w:rPr>
                <w:lang w:val="it-IT"/>
              </w:rPr>
              <w:t>Collaboratore</w:t>
            </w:r>
          </w:p>
        </w:tc>
        <w:tc>
          <w:tcPr>
            <w:tcW w:w="2277" w:type="dxa"/>
          </w:tcPr>
          <w:p w14:paraId="0A71DF6C" w14:textId="596CC148" w:rsidR="00676D05" w:rsidRDefault="006F0C9D"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Colui che</w:t>
            </w:r>
            <w:r w:rsidR="00652CDA">
              <w:rPr>
                <w:lang w:val="it-IT"/>
              </w:rPr>
              <w:t xml:space="preserve"> partecipa attivamente </w:t>
            </w:r>
            <w:r>
              <w:rPr>
                <w:lang w:val="it-IT"/>
              </w:rPr>
              <w:t xml:space="preserve">al </w:t>
            </w:r>
            <w:r w:rsidRPr="00D51F11">
              <w:rPr>
                <w:i/>
                <w:lang w:val="it-IT"/>
              </w:rPr>
              <w:t>ProgettoRIO</w:t>
            </w:r>
            <w:r>
              <w:rPr>
                <w:lang w:val="it-IT"/>
              </w:rPr>
              <w:t>, limitatamente all</w:t>
            </w:r>
            <w:r w:rsidR="00D51F11">
              <w:rPr>
                <w:lang w:val="it-IT"/>
              </w:rPr>
              <w:t>e</w:t>
            </w:r>
            <w:r>
              <w:rPr>
                <w:lang w:val="it-IT"/>
              </w:rPr>
              <w:t xml:space="preserve"> propri</w:t>
            </w:r>
            <w:r w:rsidR="00D51F11">
              <w:rPr>
                <w:lang w:val="it-IT"/>
              </w:rPr>
              <w:t>e</w:t>
            </w:r>
            <w:r>
              <w:rPr>
                <w:lang w:val="it-IT"/>
              </w:rPr>
              <w:t xml:space="preserve"> competenz</w:t>
            </w:r>
            <w:r w:rsidR="00D51F11">
              <w:rPr>
                <w:lang w:val="it-IT"/>
              </w:rPr>
              <w:t>e</w:t>
            </w:r>
          </w:p>
        </w:tc>
        <w:tc>
          <w:tcPr>
            <w:tcW w:w="2768" w:type="dxa"/>
          </w:tcPr>
          <w:p w14:paraId="22AF5E56" w14:textId="21C2CB51" w:rsidR="00B45F74" w:rsidRDefault="00111615" w:rsidP="00F06CF7">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lang w:val="it-IT"/>
              </w:rPr>
            </w:pPr>
            <w:r>
              <w:rPr>
                <w:lang w:val="it-IT"/>
              </w:rPr>
              <w:t>i</w:t>
            </w:r>
            <w:r w:rsidR="00EB23B1">
              <w:rPr>
                <w:lang w:val="it-IT"/>
              </w:rPr>
              <w:t>d (</w:t>
            </w:r>
            <w:r>
              <w:rPr>
                <w:lang w:val="it-IT"/>
              </w:rPr>
              <w:t>numerico</w:t>
            </w:r>
            <w:r w:rsidR="00EB23B1" w:rsidRPr="00B45F74">
              <w:rPr>
                <w:lang w:val="it-IT"/>
              </w:rPr>
              <w:t>)</w:t>
            </w:r>
          </w:p>
          <w:p w14:paraId="38A44930" w14:textId="21C2CB51" w:rsidR="00B45F74" w:rsidRDefault="00111615" w:rsidP="00F06CF7">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lang w:val="it-IT"/>
              </w:rPr>
            </w:pPr>
            <w:r>
              <w:rPr>
                <w:lang w:val="it-IT"/>
              </w:rPr>
              <w:t>nome (stringa</w:t>
            </w:r>
            <w:r w:rsidRPr="00B45F74">
              <w:rPr>
                <w:lang w:val="it-IT"/>
              </w:rPr>
              <w:t>)</w:t>
            </w:r>
          </w:p>
          <w:p w14:paraId="42D1236C" w14:textId="21C2CB51" w:rsidR="00B45F74" w:rsidRDefault="00111615" w:rsidP="00F06CF7">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lang w:val="it-IT"/>
              </w:rPr>
            </w:pPr>
            <w:r>
              <w:rPr>
                <w:lang w:val="it-IT"/>
              </w:rPr>
              <w:t>cognome (stringa</w:t>
            </w:r>
            <w:r w:rsidRPr="00B45F74">
              <w:rPr>
                <w:lang w:val="it-IT"/>
              </w:rPr>
              <w:t>)</w:t>
            </w:r>
          </w:p>
          <w:p w14:paraId="0E117BD8" w14:textId="21C2CB51" w:rsidR="00B45F74" w:rsidRDefault="00111615" w:rsidP="00F06CF7">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lang w:val="it-IT"/>
              </w:rPr>
            </w:pPr>
            <w:r>
              <w:rPr>
                <w:lang w:val="it-IT"/>
              </w:rPr>
              <w:t>e-mail (stringa</w:t>
            </w:r>
            <w:r w:rsidRPr="00B45F74">
              <w:rPr>
                <w:lang w:val="it-IT"/>
              </w:rPr>
              <w:t>)</w:t>
            </w:r>
          </w:p>
          <w:p w14:paraId="4D94E2A3" w14:textId="39B56077" w:rsidR="00676D05" w:rsidRDefault="00111615" w:rsidP="00F06CF7">
            <w:pPr>
              <w:pStyle w:val="Paragrafoelenco"/>
              <w:numPr>
                <w:ilvl w:val="0"/>
                <w:numId w:val="4"/>
              </w:numPr>
              <w:cnfStyle w:val="000000100000" w:firstRow="0" w:lastRow="0" w:firstColumn="0" w:lastColumn="0" w:oddVBand="0" w:evenVBand="0" w:oddHBand="1" w:evenHBand="0" w:firstRowFirstColumn="0" w:firstRowLastColumn="0" w:lastRowFirstColumn="0" w:lastRowLastColumn="0"/>
              <w:rPr>
                <w:lang w:val="it-IT"/>
              </w:rPr>
            </w:pPr>
            <w:r>
              <w:rPr>
                <w:lang w:val="it-IT"/>
              </w:rPr>
              <w:t>cellulare (stringa</w:t>
            </w:r>
            <w:r w:rsidR="00525ED7">
              <w:rPr>
                <w:lang w:val="it-IT"/>
              </w:rPr>
              <w:t xml:space="preserve"> a lunghezza fissa</w:t>
            </w:r>
            <w:r>
              <w:rPr>
                <w:lang w:val="it-IT"/>
              </w:rPr>
              <w:t>)</w:t>
            </w:r>
          </w:p>
        </w:tc>
        <w:tc>
          <w:tcPr>
            <w:tcW w:w="1547" w:type="dxa"/>
          </w:tcPr>
          <w:p w14:paraId="63C76E17" w14:textId="3FE4704F" w:rsidR="00676D05" w:rsidRDefault="00C028D2"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r w:rsidR="00E05128">
              <w:rPr>
                <w:lang w:val="it-IT"/>
              </w:rPr>
              <w:t xml:space="preserve"> (numerico)</w:t>
            </w:r>
          </w:p>
        </w:tc>
      </w:tr>
      <w:tr w:rsidR="00330204" w:rsidRPr="00800DFF" w14:paraId="2C4925DC" w14:textId="77777777" w:rsidTr="004C3E2A">
        <w:trPr>
          <w:trHeight w:val="1545"/>
        </w:trPr>
        <w:tc>
          <w:tcPr>
            <w:cnfStyle w:val="001000000000" w:firstRow="0" w:lastRow="0" w:firstColumn="1" w:lastColumn="0" w:oddVBand="0" w:evenVBand="0" w:oddHBand="0" w:evenHBand="0" w:firstRowFirstColumn="0" w:firstRowLastColumn="0" w:lastRowFirstColumn="0" w:lastRowLastColumn="0"/>
            <w:tcW w:w="1980" w:type="dxa"/>
          </w:tcPr>
          <w:p w14:paraId="03550FD8" w14:textId="712C62EB" w:rsidR="00676D05" w:rsidRDefault="00D0091C" w:rsidP="00676D05">
            <w:pPr>
              <w:rPr>
                <w:lang w:val="it-IT"/>
              </w:rPr>
            </w:pPr>
            <w:r>
              <w:rPr>
                <w:lang w:val="it-IT"/>
              </w:rPr>
              <w:t>Riparazione</w:t>
            </w:r>
          </w:p>
        </w:tc>
        <w:tc>
          <w:tcPr>
            <w:tcW w:w="2277" w:type="dxa"/>
          </w:tcPr>
          <w:p w14:paraId="714D943A" w14:textId="39C9ACFB" w:rsidR="00676D05" w:rsidRDefault="6DF80D39" w:rsidP="00676D05">
            <w:pPr>
              <w:cnfStyle w:val="000000000000" w:firstRow="0" w:lastRow="0" w:firstColumn="0" w:lastColumn="0" w:oddVBand="0" w:evenVBand="0" w:oddHBand="0" w:evenHBand="0" w:firstRowFirstColumn="0" w:firstRowLastColumn="0" w:lastRowFirstColumn="0" w:lastRowLastColumn="0"/>
              <w:rPr>
                <w:lang w:val="it-IT"/>
              </w:rPr>
            </w:pPr>
            <w:r w:rsidRPr="370F044F">
              <w:rPr>
                <w:lang w:val="it-IT"/>
              </w:rPr>
              <w:t>Evento nel quale uno</w:t>
            </w:r>
            <w:r w:rsidRPr="301703DD">
              <w:rPr>
                <w:lang w:val="it-IT"/>
              </w:rPr>
              <w:t xml:space="preserve"> dei sensori </w:t>
            </w:r>
            <w:r w:rsidRPr="157219D7">
              <w:rPr>
                <w:lang w:val="it-IT"/>
              </w:rPr>
              <w:t>viene riparato</w:t>
            </w:r>
          </w:p>
        </w:tc>
        <w:tc>
          <w:tcPr>
            <w:tcW w:w="2768" w:type="dxa"/>
          </w:tcPr>
          <w:p w14:paraId="02134D70" w14:textId="7C5811B2" w:rsidR="00676D05" w:rsidRDefault="000B6835" w:rsidP="00F06CF7">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lang w:val="it-IT"/>
              </w:rPr>
            </w:pPr>
            <w:r w:rsidRPr="00D25C44">
              <w:rPr>
                <w:lang w:val="it-IT"/>
              </w:rPr>
              <w:t>id (numerico)</w:t>
            </w:r>
          </w:p>
          <w:p w14:paraId="297621D8" w14:textId="4842005D" w:rsidR="00676D05" w:rsidRDefault="00877D92" w:rsidP="00F06CF7">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lang w:val="it-IT"/>
              </w:rPr>
            </w:pPr>
            <w:r>
              <w:rPr>
                <w:lang w:val="it-IT"/>
              </w:rPr>
              <w:t>data_ora (</w:t>
            </w:r>
            <w:r w:rsidR="00800DFF">
              <w:rPr>
                <w:lang w:val="it-IT"/>
              </w:rPr>
              <w:t>data e ora)</w:t>
            </w:r>
          </w:p>
          <w:p w14:paraId="72CFC90A" w14:textId="77777777" w:rsidR="00800DFF" w:rsidRDefault="00A72CD8" w:rsidP="00F06CF7">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lang w:val="it-IT"/>
              </w:rPr>
            </w:pPr>
            <w:r>
              <w:rPr>
                <w:lang w:val="it-IT"/>
              </w:rPr>
              <w:t>tipologia (stringa)</w:t>
            </w:r>
          </w:p>
          <w:p w14:paraId="269896D8" w14:textId="77777777" w:rsidR="00A72CD8" w:rsidRDefault="00A72CD8" w:rsidP="00F06CF7">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lang w:val="it-IT"/>
              </w:rPr>
            </w:pPr>
            <w:r>
              <w:rPr>
                <w:lang w:val="it-IT"/>
              </w:rPr>
              <w:t>esito (booleano)</w:t>
            </w:r>
          </w:p>
          <w:p w14:paraId="483C6F35" w14:textId="5EEB47CE" w:rsidR="00B242BA" w:rsidRPr="00B242BA" w:rsidRDefault="00B242BA" w:rsidP="00F06CF7">
            <w:pPr>
              <w:pStyle w:val="Paragrafoelenco"/>
              <w:numPr>
                <w:ilvl w:val="0"/>
                <w:numId w:val="5"/>
              </w:numPr>
              <w:cnfStyle w:val="000000000000" w:firstRow="0" w:lastRow="0" w:firstColumn="0" w:lastColumn="0" w:oddVBand="0" w:evenVBand="0" w:oddHBand="0" w:evenHBand="0" w:firstRowFirstColumn="0" w:firstRowLastColumn="0" w:lastRowFirstColumn="0" w:lastRowLastColumn="0"/>
              <w:rPr>
                <w:lang w:val="it-IT"/>
              </w:rPr>
            </w:pPr>
            <w:r>
              <w:rPr>
                <w:lang w:val="it-IT"/>
              </w:rPr>
              <w:t>descrizione (stringa)</w:t>
            </w:r>
          </w:p>
        </w:tc>
        <w:tc>
          <w:tcPr>
            <w:tcW w:w="1547" w:type="dxa"/>
          </w:tcPr>
          <w:p w14:paraId="518311A7" w14:textId="2380BDD3" w:rsidR="00676D05" w:rsidRDefault="00637084" w:rsidP="00676D05">
            <w:pPr>
              <w:cnfStyle w:val="000000000000" w:firstRow="0" w:lastRow="0" w:firstColumn="0" w:lastColumn="0" w:oddVBand="0" w:evenVBand="0" w:oddHBand="0" w:evenHBand="0" w:firstRowFirstColumn="0" w:firstRowLastColumn="0" w:lastRowFirstColumn="0" w:lastRowLastColumn="0"/>
              <w:rPr>
                <w:lang w:val="it-IT"/>
              </w:rPr>
            </w:pPr>
            <w:r w:rsidRPr="00D25C44">
              <w:rPr>
                <w:lang w:val="it-IT"/>
              </w:rPr>
              <w:t>id (numerico)</w:t>
            </w:r>
          </w:p>
        </w:tc>
      </w:tr>
      <w:tr w:rsidR="00330204" w14:paraId="1D17DEF4" w14:textId="77777777" w:rsidTr="0020061C">
        <w:trPr>
          <w:cnfStyle w:val="000000100000" w:firstRow="0" w:lastRow="0" w:firstColumn="0" w:lastColumn="0" w:oddVBand="0" w:evenVBand="0" w:oddHBand="1" w:evenHBand="0" w:firstRowFirstColumn="0" w:firstRowLastColumn="0" w:lastRowFirstColumn="0" w:lastRowLastColumn="0"/>
          <w:trHeight w:val="1837"/>
        </w:trPr>
        <w:tc>
          <w:tcPr>
            <w:cnfStyle w:val="001000000000" w:firstRow="0" w:lastRow="0" w:firstColumn="1" w:lastColumn="0" w:oddVBand="0" w:evenVBand="0" w:oddHBand="0" w:evenHBand="0" w:firstRowFirstColumn="0" w:firstRowLastColumn="0" w:lastRowFirstColumn="0" w:lastRowLastColumn="0"/>
            <w:tcW w:w="1980" w:type="dxa"/>
          </w:tcPr>
          <w:p w14:paraId="0D3E3BDF" w14:textId="78BEB8FE" w:rsidR="00676D05" w:rsidRDefault="00D0091C" w:rsidP="00676D05">
            <w:pPr>
              <w:rPr>
                <w:lang w:val="it-IT"/>
              </w:rPr>
            </w:pPr>
            <w:r>
              <w:rPr>
                <w:lang w:val="it-IT"/>
              </w:rPr>
              <w:t>Sensore</w:t>
            </w:r>
          </w:p>
        </w:tc>
        <w:tc>
          <w:tcPr>
            <w:tcW w:w="2277" w:type="dxa"/>
          </w:tcPr>
          <w:p w14:paraId="278B9069" w14:textId="46E2A163" w:rsidR="00676D05" w:rsidRDefault="14565ED4" w:rsidP="00676D05">
            <w:pPr>
              <w:cnfStyle w:val="000000100000" w:firstRow="0" w:lastRow="0" w:firstColumn="0" w:lastColumn="0" w:oddVBand="0" w:evenVBand="0" w:oddHBand="1" w:evenHBand="0" w:firstRowFirstColumn="0" w:firstRowLastColumn="0" w:lastRowFirstColumn="0" w:lastRowLastColumn="0"/>
              <w:rPr>
                <w:lang w:val="it-IT"/>
              </w:rPr>
            </w:pPr>
            <w:r w:rsidRPr="5448703A">
              <w:rPr>
                <w:lang w:val="it-IT"/>
              </w:rPr>
              <w:t xml:space="preserve">Strumento </w:t>
            </w:r>
            <w:r w:rsidRPr="205D9D9E">
              <w:rPr>
                <w:lang w:val="it-IT"/>
              </w:rPr>
              <w:t xml:space="preserve">utilizzato per </w:t>
            </w:r>
            <w:r w:rsidRPr="74257674">
              <w:rPr>
                <w:lang w:val="it-IT"/>
              </w:rPr>
              <w:t>effettuare misurazioni</w:t>
            </w:r>
          </w:p>
        </w:tc>
        <w:tc>
          <w:tcPr>
            <w:tcW w:w="2768" w:type="dxa"/>
          </w:tcPr>
          <w:p w14:paraId="56CDB39D" w14:textId="1FA65B5E" w:rsidR="00676D05" w:rsidRDefault="00637084" w:rsidP="00F06CF7">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lang w:val="it-IT"/>
              </w:rPr>
            </w:pPr>
            <w:r>
              <w:rPr>
                <w:lang w:val="it-IT"/>
              </w:rPr>
              <w:t>matricola (stringa)</w:t>
            </w:r>
          </w:p>
          <w:p w14:paraId="1B3B66BD" w14:textId="1FA65B5E" w:rsidR="00637084" w:rsidRDefault="00637084" w:rsidP="00F06CF7">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lang w:val="it-IT"/>
              </w:rPr>
            </w:pPr>
            <w:r>
              <w:rPr>
                <w:lang w:val="it-IT"/>
              </w:rPr>
              <w:t>anno_produzione (anno)</w:t>
            </w:r>
          </w:p>
          <w:p w14:paraId="71569A44" w14:textId="1FA65B5E" w:rsidR="00637084" w:rsidRDefault="00637084" w:rsidP="00F06CF7">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lang w:val="it-IT"/>
              </w:rPr>
            </w:pPr>
            <w:r>
              <w:rPr>
                <w:lang w:val="it-IT"/>
              </w:rPr>
              <w:t>tipologia (stringa)</w:t>
            </w:r>
          </w:p>
          <w:p w14:paraId="17114384" w14:textId="77777777" w:rsidR="00637084" w:rsidRDefault="00637084" w:rsidP="00F06CF7">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lang w:val="it-IT"/>
              </w:rPr>
            </w:pPr>
            <w:r>
              <w:rPr>
                <w:lang w:val="it-IT"/>
              </w:rPr>
              <w:t>descrizione (stringa)</w:t>
            </w:r>
          </w:p>
          <w:p w14:paraId="302FE10A" w14:textId="093E8EE4" w:rsidR="00141EF7" w:rsidRPr="00B242BA" w:rsidRDefault="00141EF7" w:rsidP="00F06CF7">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lang w:val="it-IT"/>
              </w:rPr>
            </w:pPr>
            <w:r>
              <w:rPr>
                <w:lang w:val="it-IT"/>
              </w:rPr>
              <w:t>versione_firmware (decimale)</w:t>
            </w:r>
          </w:p>
        </w:tc>
        <w:tc>
          <w:tcPr>
            <w:tcW w:w="1547" w:type="dxa"/>
          </w:tcPr>
          <w:p w14:paraId="37D90EC1" w14:textId="356EDEF0" w:rsidR="00676D05" w:rsidRDefault="00637084"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matricola (stringa)</w:t>
            </w:r>
          </w:p>
        </w:tc>
      </w:tr>
      <w:tr w:rsidR="00330204" w14:paraId="15CC3A28" w14:textId="77777777" w:rsidTr="00453EB9">
        <w:trPr>
          <w:trHeight w:val="2117"/>
        </w:trPr>
        <w:tc>
          <w:tcPr>
            <w:cnfStyle w:val="001000000000" w:firstRow="0" w:lastRow="0" w:firstColumn="1" w:lastColumn="0" w:oddVBand="0" w:evenVBand="0" w:oddHBand="0" w:evenHBand="0" w:firstRowFirstColumn="0" w:firstRowLastColumn="0" w:lastRowFirstColumn="0" w:lastRowLastColumn="0"/>
            <w:tcW w:w="1980" w:type="dxa"/>
          </w:tcPr>
          <w:p w14:paraId="37D0EC24" w14:textId="7C19112B" w:rsidR="00676D05" w:rsidRDefault="00D0091C" w:rsidP="00676D05">
            <w:pPr>
              <w:rPr>
                <w:lang w:val="it-IT"/>
              </w:rPr>
            </w:pPr>
            <w:r>
              <w:rPr>
                <w:lang w:val="it-IT"/>
              </w:rPr>
              <w:t xml:space="preserve">Sessione </w:t>
            </w:r>
            <w:r w:rsidR="00AC0EA2">
              <w:rPr>
                <w:lang w:val="it-IT"/>
              </w:rPr>
              <w:t>C</w:t>
            </w:r>
            <w:r>
              <w:rPr>
                <w:lang w:val="it-IT"/>
              </w:rPr>
              <w:t>ampionamento</w:t>
            </w:r>
          </w:p>
        </w:tc>
        <w:tc>
          <w:tcPr>
            <w:tcW w:w="2277" w:type="dxa"/>
          </w:tcPr>
          <w:p w14:paraId="64FFEF14" w14:textId="571C0266" w:rsidR="00676D05" w:rsidRDefault="47670C23" w:rsidP="00676D05">
            <w:pPr>
              <w:cnfStyle w:val="000000000000" w:firstRow="0" w:lastRow="0" w:firstColumn="0" w:lastColumn="0" w:oddVBand="0" w:evenVBand="0" w:oddHBand="0" w:evenHBand="0" w:firstRowFirstColumn="0" w:firstRowLastColumn="0" w:lastRowFirstColumn="0" w:lastRowLastColumn="0"/>
              <w:rPr>
                <w:lang w:val="it-IT"/>
              </w:rPr>
            </w:pPr>
            <w:r w:rsidRPr="6FEB02F7">
              <w:rPr>
                <w:lang w:val="it-IT"/>
              </w:rPr>
              <w:t xml:space="preserve">Evento nel quale le misurazioni vengono raccolte dai sensori ed </w:t>
            </w:r>
            <w:r w:rsidRPr="4249979A">
              <w:rPr>
                <w:lang w:val="it-IT"/>
              </w:rPr>
              <w:t xml:space="preserve">inserite nel sistema </w:t>
            </w:r>
            <w:r w:rsidRPr="6FF1F363">
              <w:rPr>
                <w:lang w:val="it-IT"/>
              </w:rPr>
              <w:t>informativo</w:t>
            </w:r>
          </w:p>
        </w:tc>
        <w:tc>
          <w:tcPr>
            <w:tcW w:w="2768" w:type="dxa"/>
          </w:tcPr>
          <w:p w14:paraId="3B9E31F0" w14:textId="77777777" w:rsidR="00676D05" w:rsidRDefault="00356072"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66117776" w14:textId="5CE7947F" w:rsidR="00A23E7B" w:rsidRDefault="00A23E7B"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data_ora (data e ora)</w:t>
            </w:r>
          </w:p>
          <w:p w14:paraId="331FBA20" w14:textId="7AB75027" w:rsidR="00E56ED7" w:rsidRDefault="00A23E7B"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durata (</w:t>
            </w:r>
            <w:r w:rsidR="00E56ED7">
              <w:rPr>
                <w:lang w:val="it-IT"/>
              </w:rPr>
              <w:t>decimale)</w:t>
            </w:r>
          </w:p>
          <w:p w14:paraId="02D902E7" w14:textId="4C6C9EFA" w:rsidR="00E56ED7" w:rsidRDefault="00532EA0"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val_min (decimale)</w:t>
            </w:r>
          </w:p>
          <w:p w14:paraId="4983AF7A" w14:textId="0C59B5B8" w:rsidR="00532EA0" w:rsidRPr="00141EF7" w:rsidRDefault="00532EA0"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val_max (decimale)</w:t>
            </w:r>
          </w:p>
        </w:tc>
        <w:tc>
          <w:tcPr>
            <w:tcW w:w="1547" w:type="dxa"/>
          </w:tcPr>
          <w:p w14:paraId="5BEFB3A9" w14:textId="0BDFF6D1" w:rsidR="00676D05" w:rsidRDefault="00356072"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tc>
      </w:tr>
      <w:tr w:rsidR="00330204" w:rsidRPr="00141EF7" w14:paraId="161B062A" w14:textId="77777777" w:rsidTr="0020061C">
        <w:trPr>
          <w:cnfStyle w:val="000000100000" w:firstRow="0" w:lastRow="0" w:firstColumn="0" w:lastColumn="0" w:oddVBand="0" w:evenVBand="0" w:oddHBand="1" w:evenHBand="0" w:firstRowFirstColumn="0" w:firstRowLastColumn="0" w:lastRowFirstColumn="0" w:lastRowLastColumn="0"/>
          <w:trHeight w:val="2117"/>
        </w:trPr>
        <w:tc>
          <w:tcPr>
            <w:cnfStyle w:val="001000000000" w:firstRow="0" w:lastRow="0" w:firstColumn="1" w:lastColumn="0" w:oddVBand="0" w:evenVBand="0" w:oddHBand="0" w:evenHBand="0" w:firstRowFirstColumn="0" w:firstRowLastColumn="0" w:lastRowFirstColumn="0" w:lastRowLastColumn="0"/>
            <w:tcW w:w="1980" w:type="dxa"/>
          </w:tcPr>
          <w:p w14:paraId="56DFC940" w14:textId="42E4C7A5" w:rsidR="00676D05" w:rsidRDefault="00D0091C" w:rsidP="00676D05">
            <w:pPr>
              <w:rPr>
                <w:lang w:val="it-IT"/>
              </w:rPr>
            </w:pPr>
            <w:r>
              <w:rPr>
                <w:lang w:val="it-IT"/>
              </w:rPr>
              <w:t>Misurazione</w:t>
            </w:r>
          </w:p>
        </w:tc>
        <w:tc>
          <w:tcPr>
            <w:tcW w:w="2277" w:type="dxa"/>
          </w:tcPr>
          <w:p w14:paraId="62388958" w14:textId="4BDC9F3C" w:rsidR="00676D05" w:rsidRDefault="37A54341" w:rsidP="00676D05">
            <w:pPr>
              <w:cnfStyle w:val="000000100000" w:firstRow="0" w:lastRow="0" w:firstColumn="0" w:lastColumn="0" w:oddVBand="0" w:evenVBand="0" w:oddHBand="1" w:evenHBand="0" w:firstRowFirstColumn="0" w:firstRowLastColumn="0" w:lastRowFirstColumn="0" w:lastRowLastColumn="0"/>
              <w:rPr>
                <w:lang w:val="it-IT"/>
              </w:rPr>
            </w:pPr>
            <w:r w:rsidRPr="12DBC7ED">
              <w:rPr>
                <w:lang w:val="it-IT"/>
              </w:rPr>
              <w:t>Rappresentazione del livello dell’acqua, umidità</w:t>
            </w:r>
            <w:r w:rsidR="128CD49D" w:rsidRPr="12DBC7ED">
              <w:rPr>
                <w:lang w:val="it-IT"/>
              </w:rPr>
              <w:t xml:space="preserve"> o altre grandezze</w:t>
            </w:r>
            <w:r w:rsidR="564D201B" w:rsidRPr="7430EFCF">
              <w:rPr>
                <w:lang w:val="it-IT"/>
              </w:rPr>
              <w:t>,</w:t>
            </w:r>
            <w:r w:rsidRPr="12DBC7ED">
              <w:rPr>
                <w:lang w:val="it-IT"/>
              </w:rPr>
              <w:t xml:space="preserve"> in un preciso istante nel tempo</w:t>
            </w:r>
          </w:p>
        </w:tc>
        <w:tc>
          <w:tcPr>
            <w:tcW w:w="2768" w:type="dxa"/>
          </w:tcPr>
          <w:p w14:paraId="38F1A858" w14:textId="41033D78" w:rsidR="000C1FBD" w:rsidRDefault="000C1FBD" w:rsidP="00F06CF7">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p w14:paraId="3CA6BBC3" w14:textId="46BDC39D" w:rsidR="000C1FBD" w:rsidRDefault="00606064" w:rsidP="00F06CF7">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lang w:val="it-IT"/>
              </w:rPr>
            </w:pPr>
            <w:r>
              <w:rPr>
                <w:lang w:val="it-IT"/>
              </w:rPr>
              <w:t>valore_rilevato (decimale)</w:t>
            </w:r>
          </w:p>
          <w:p w14:paraId="46E1FD99" w14:textId="41033D78" w:rsidR="00606064" w:rsidRDefault="00606064" w:rsidP="00F06CF7">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lang w:val="it-IT"/>
              </w:rPr>
            </w:pPr>
            <w:r>
              <w:rPr>
                <w:lang w:val="it-IT"/>
              </w:rPr>
              <w:t>timestamp (data e ora)</w:t>
            </w:r>
          </w:p>
          <w:p w14:paraId="2DF9E0CB" w14:textId="41033D78" w:rsidR="00676D05" w:rsidRDefault="00676D05" w:rsidP="00676D05">
            <w:pPr>
              <w:cnfStyle w:val="000000100000" w:firstRow="0" w:lastRow="0" w:firstColumn="0" w:lastColumn="0" w:oddVBand="0" w:evenVBand="0" w:oddHBand="1" w:evenHBand="0" w:firstRowFirstColumn="0" w:firstRowLastColumn="0" w:lastRowFirstColumn="0" w:lastRowLastColumn="0"/>
              <w:rPr>
                <w:lang w:val="it-IT"/>
              </w:rPr>
            </w:pPr>
          </w:p>
        </w:tc>
        <w:tc>
          <w:tcPr>
            <w:tcW w:w="1547" w:type="dxa"/>
          </w:tcPr>
          <w:p w14:paraId="5BBE807B" w14:textId="41033D78" w:rsidR="000C1FBD" w:rsidRPr="000C1FBD" w:rsidRDefault="000C1FBD" w:rsidP="000C1FBD">
            <w:pPr>
              <w:cnfStyle w:val="000000100000" w:firstRow="0" w:lastRow="0" w:firstColumn="0" w:lastColumn="0" w:oddVBand="0" w:evenVBand="0" w:oddHBand="1" w:evenHBand="0" w:firstRowFirstColumn="0" w:firstRowLastColumn="0" w:lastRowFirstColumn="0" w:lastRowLastColumn="0"/>
              <w:rPr>
                <w:lang w:val="it-IT"/>
              </w:rPr>
            </w:pPr>
            <w:r w:rsidRPr="000C1FBD">
              <w:rPr>
                <w:lang w:val="it-IT"/>
              </w:rPr>
              <w:t>id (numerico)</w:t>
            </w:r>
          </w:p>
          <w:p w14:paraId="66318DD5" w14:textId="41033D78" w:rsidR="00676D05" w:rsidRDefault="00676D05" w:rsidP="00676D05">
            <w:pPr>
              <w:cnfStyle w:val="000000100000" w:firstRow="0" w:lastRow="0" w:firstColumn="0" w:lastColumn="0" w:oddVBand="0" w:evenVBand="0" w:oddHBand="1" w:evenHBand="0" w:firstRowFirstColumn="0" w:firstRowLastColumn="0" w:lastRowFirstColumn="0" w:lastRowLastColumn="0"/>
              <w:rPr>
                <w:lang w:val="it-IT"/>
              </w:rPr>
            </w:pPr>
          </w:p>
        </w:tc>
      </w:tr>
      <w:tr w:rsidR="00330204" w14:paraId="237222EF" w14:textId="77777777" w:rsidTr="004C3E2A">
        <w:trPr>
          <w:trHeight w:val="1249"/>
        </w:trPr>
        <w:tc>
          <w:tcPr>
            <w:cnfStyle w:val="001000000000" w:firstRow="0" w:lastRow="0" w:firstColumn="1" w:lastColumn="0" w:oddVBand="0" w:evenVBand="0" w:oddHBand="0" w:evenHBand="0" w:firstRowFirstColumn="0" w:firstRowLastColumn="0" w:lastRowFirstColumn="0" w:lastRowLastColumn="0"/>
            <w:tcW w:w="1980" w:type="dxa"/>
          </w:tcPr>
          <w:p w14:paraId="25C82E4F" w14:textId="708D1334" w:rsidR="00676D05" w:rsidRDefault="00D42B31" w:rsidP="00676D05">
            <w:pPr>
              <w:rPr>
                <w:lang w:val="it-IT"/>
              </w:rPr>
            </w:pPr>
            <w:r>
              <w:rPr>
                <w:lang w:val="it-IT"/>
              </w:rPr>
              <w:t>Allerta</w:t>
            </w:r>
          </w:p>
        </w:tc>
        <w:tc>
          <w:tcPr>
            <w:tcW w:w="2277" w:type="dxa"/>
          </w:tcPr>
          <w:p w14:paraId="0BA55742" w14:textId="758173E6" w:rsidR="00676D05" w:rsidRDefault="00361DCC"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Messaggio di allarme </w:t>
            </w:r>
            <w:r w:rsidR="004E1A25">
              <w:rPr>
                <w:lang w:val="it-IT"/>
              </w:rPr>
              <w:t>riferito ad un evento anomalo i</w:t>
            </w:r>
            <w:r w:rsidR="005224F5">
              <w:rPr>
                <w:lang w:val="it-IT"/>
              </w:rPr>
              <w:t xml:space="preserve">nviato a scopo </w:t>
            </w:r>
            <w:r w:rsidR="004E1A25">
              <w:rPr>
                <w:lang w:val="it-IT"/>
              </w:rPr>
              <w:t>informativo.</w:t>
            </w:r>
          </w:p>
        </w:tc>
        <w:tc>
          <w:tcPr>
            <w:tcW w:w="2768" w:type="dxa"/>
          </w:tcPr>
          <w:p w14:paraId="70865D83" w14:textId="41033D78" w:rsidR="00676D05" w:rsidRDefault="00606064"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52247E55" w14:textId="77777777" w:rsidR="00606064" w:rsidRDefault="00606064"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data_ora (data e ora)</w:t>
            </w:r>
          </w:p>
          <w:p w14:paraId="42DE321F" w14:textId="44237C45" w:rsidR="00117750" w:rsidRDefault="00117750"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tipologia (stringa)</w:t>
            </w:r>
          </w:p>
          <w:p w14:paraId="6111282F" w14:textId="2C2ED897" w:rsidR="00117750" w:rsidRPr="00D361D2" w:rsidRDefault="00117750" w:rsidP="00F06CF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rPr>
                <w:lang w:val="it-IT"/>
              </w:rPr>
            </w:pPr>
            <w:r>
              <w:rPr>
                <w:lang w:val="it-IT"/>
              </w:rPr>
              <w:t>descrizione (stringa)</w:t>
            </w:r>
          </w:p>
        </w:tc>
        <w:tc>
          <w:tcPr>
            <w:tcW w:w="1547" w:type="dxa"/>
          </w:tcPr>
          <w:p w14:paraId="2A70950C" w14:textId="41033D78" w:rsidR="00606064" w:rsidRPr="00606064" w:rsidRDefault="00606064" w:rsidP="00606064">
            <w:pPr>
              <w:cnfStyle w:val="000000000000" w:firstRow="0" w:lastRow="0" w:firstColumn="0" w:lastColumn="0" w:oddVBand="0" w:evenVBand="0" w:oddHBand="0" w:evenHBand="0" w:firstRowFirstColumn="0" w:firstRowLastColumn="0" w:lastRowFirstColumn="0" w:lastRowLastColumn="0"/>
              <w:rPr>
                <w:lang w:val="it-IT"/>
              </w:rPr>
            </w:pPr>
            <w:r w:rsidRPr="00606064">
              <w:rPr>
                <w:lang w:val="it-IT"/>
              </w:rPr>
              <w:t>id (numerico)</w:t>
            </w:r>
          </w:p>
          <w:p w14:paraId="6A3F8F87" w14:textId="41033D78" w:rsidR="00676D05" w:rsidRDefault="00676D05" w:rsidP="00676D05">
            <w:pPr>
              <w:cnfStyle w:val="000000000000" w:firstRow="0" w:lastRow="0" w:firstColumn="0" w:lastColumn="0" w:oddVBand="0" w:evenVBand="0" w:oddHBand="0" w:evenHBand="0" w:firstRowFirstColumn="0" w:firstRowLastColumn="0" w:lastRowFirstColumn="0" w:lastRowLastColumn="0"/>
              <w:rPr>
                <w:lang w:val="it-IT"/>
              </w:rPr>
            </w:pPr>
          </w:p>
        </w:tc>
      </w:tr>
      <w:tr w:rsidR="00330204" w:rsidRPr="000C1FBD" w14:paraId="1E14663D" w14:textId="77777777" w:rsidTr="00862395">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980" w:type="dxa"/>
          </w:tcPr>
          <w:p w14:paraId="6CB2EC16" w14:textId="4F9ACFB6" w:rsidR="00676D05" w:rsidRDefault="00D42B31" w:rsidP="00676D05">
            <w:pPr>
              <w:rPr>
                <w:lang w:val="it-IT"/>
              </w:rPr>
            </w:pPr>
            <w:r>
              <w:rPr>
                <w:lang w:val="it-IT"/>
              </w:rPr>
              <w:lastRenderedPageBreak/>
              <w:t>Zona</w:t>
            </w:r>
          </w:p>
        </w:tc>
        <w:tc>
          <w:tcPr>
            <w:tcW w:w="2277" w:type="dxa"/>
          </w:tcPr>
          <w:p w14:paraId="2717E9DA" w14:textId="002FB63C" w:rsidR="00676D05" w:rsidRDefault="168568D2" w:rsidP="00676D05">
            <w:pPr>
              <w:cnfStyle w:val="000000100000" w:firstRow="0" w:lastRow="0" w:firstColumn="0" w:lastColumn="0" w:oddVBand="0" w:evenVBand="0" w:oddHBand="1" w:evenHBand="0" w:firstRowFirstColumn="0" w:firstRowLastColumn="0" w:lastRowFirstColumn="0" w:lastRowLastColumn="0"/>
              <w:rPr>
                <w:lang w:val="it-IT"/>
              </w:rPr>
            </w:pPr>
            <w:r w:rsidRPr="27243FD8">
              <w:rPr>
                <w:lang w:val="it-IT"/>
              </w:rPr>
              <w:t>Porzione di territorio delimitata e registrata</w:t>
            </w:r>
            <w:r w:rsidRPr="5A4E0E7F">
              <w:rPr>
                <w:lang w:val="it-IT"/>
              </w:rPr>
              <w:t xml:space="preserve"> nel sistema informativo</w:t>
            </w:r>
          </w:p>
        </w:tc>
        <w:tc>
          <w:tcPr>
            <w:tcW w:w="2768" w:type="dxa"/>
          </w:tcPr>
          <w:p w14:paraId="099E23EA" w14:textId="77777777" w:rsidR="00676D05" w:rsidRDefault="002C565C"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codice (numerico)</w:t>
            </w:r>
          </w:p>
          <w:p w14:paraId="2BF3E09D" w14:textId="77777777" w:rsidR="002C565C" w:rsidRDefault="00071FC8"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tipologia (stringa)</w:t>
            </w:r>
          </w:p>
          <w:p w14:paraId="0F8A5507" w14:textId="330E1C78" w:rsidR="00765B5D" w:rsidRDefault="00765B5D"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latitudine (decimale)</w:t>
            </w:r>
          </w:p>
          <w:p w14:paraId="07E15379" w14:textId="3F67082D" w:rsidR="00765B5D" w:rsidRDefault="00765B5D"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longitudine</w:t>
            </w:r>
            <w:r w:rsidR="00887942">
              <w:rPr>
                <w:lang w:val="it-IT"/>
              </w:rPr>
              <w:t xml:space="preserve"> (decimale)</w:t>
            </w:r>
          </w:p>
          <w:p w14:paraId="720FE30D" w14:textId="6EB1855B" w:rsidR="00887942" w:rsidRDefault="00887942"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quota (decimale)</w:t>
            </w:r>
          </w:p>
          <w:p w14:paraId="6C9D3327" w14:textId="77777777" w:rsidR="00330204" w:rsidRDefault="00330204"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comune</w:t>
            </w:r>
            <w:r w:rsidR="004E67A7">
              <w:rPr>
                <w:lang w:val="it-IT"/>
              </w:rPr>
              <w:t xml:space="preserve"> (stringa)</w:t>
            </w:r>
          </w:p>
          <w:p w14:paraId="72A67190" w14:textId="77777777" w:rsidR="004E67A7" w:rsidRDefault="004E67A7"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provincia (stringa</w:t>
            </w:r>
            <w:r w:rsidR="00510932">
              <w:rPr>
                <w:lang w:val="it-IT"/>
              </w:rPr>
              <w:t>)</w:t>
            </w:r>
          </w:p>
          <w:p w14:paraId="5B730C5D" w14:textId="7E485EFA" w:rsidR="00000D1E" w:rsidRPr="00330204" w:rsidRDefault="00000D1E" w:rsidP="00F06CF7">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lang w:val="it-IT"/>
              </w:rPr>
            </w:pPr>
            <w:r>
              <w:rPr>
                <w:lang w:val="it-IT"/>
              </w:rPr>
              <w:t>regione (stringa)</w:t>
            </w:r>
          </w:p>
        </w:tc>
        <w:tc>
          <w:tcPr>
            <w:tcW w:w="1547" w:type="dxa"/>
          </w:tcPr>
          <w:p w14:paraId="67AE2027" w14:textId="77D30F89" w:rsidR="00676D05" w:rsidRDefault="002C565C"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codice (numerico)</w:t>
            </w:r>
          </w:p>
        </w:tc>
      </w:tr>
      <w:tr w:rsidR="00330204" w:rsidRPr="00C025CD" w14:paraId="0F1CFE48" w14:textId="77777777" w:rsidTr="0089154F">
        <w:trPr>
          <w:trHeight w:val="1838"/>
        </w:trPr>
        <w:tc>
          <w:tcPr>
            <w:cnfStyle w:val="001000000000" w:firstRow="0" w:lastRow="0" w:firstColumn="1" w:lastColumn="0" w:oddVBand="0" w:evenVBand="0" w:oddHBand="0" w:evenHBand="0" w:firstRowFirstColumn="0" w:firstRowLastColumn="0" w:lastRowFirstColumn="0" w:lastRowLastColumn="0"/>
            <w:tcW w:w="1980" w:type="dxa"/>
          </w:tcPr>
          <w:p w14:paraId="0D8F1B88" w14:textId="1515FE5C" w:rsidR="00E17B24" w:rsidRDefault="00E17B24" w:rsidP="00676D05">
            <w:pPr>
              <w:rPr>
                <w:lang w:val="it-IT"/>
              </w:rPr>
            </w:pPr>
            <w:r>
              <w:rPr>
                <w:lang w:val="it-IT"/>
              </w:rPr>
              <w:t>Utente</w:t>
            </w:r>
          </w:p>
        </w:tc>
        <w:tc>
          <w:tcPr>
            <w:tcW w:w="2277" w:type="dxa"/>
          </w:tcPr>
          <w:p w14:paraId="461FFB42" w14:textId="4172968F" w:rsidR="00E17B24" w:rsidRDefault="469D6AC8" w:rsidP="00676D05">
            <w:pPr>
              <w:cnfStyle w:val="000000000000" w:firstRow="0" w:lastRow="0" w:firstColumn="0" w:lastColumn="0" w:oddVBand="0" w:evenVBand="0" w:oddHBand="0" w:evenHBand="0" w:firstRowFirstColumn="0" w:firstRowLastColumn="0" w:lastRowFirstColumn="0" w:lastRowLastColumn="0"/>
              <w:rPr>
                <w:lang w:val="it-IT"/>
              </w:rPr>
            </w:pPr>
            <w:r w:rsidRPr="7B45E0E1">
              <w:rPr>
                <w:lang w:val="it-IT"/>
              </w:rPr>
              <w:t>Essere umano che utilizza un social network</w:t>
            </w:r>
          </w:p>
        </w:tc>
        <w:tc>
          <w:tcPr>
            <w:tcW w:w="2768" w:type="dxa"/>
          </w:tcPr>
          <w:p w14:paraId="5930C6D4" w14:textId="617DDCD0" w:rsidR="00FC5E29" w:rsidRDefault="00FC5E29" w:rsidP="00F06CF7">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5B83A694" w14:textId="06A3E910" w:rsidR="00E17B24" w:rsidRDefault="00C025CD" w:rsidP="00F06CF7">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lang w:val="it-IT"/>
              </w:rPr>
            </w:pPr>
            <w:r>
              <w:rPr>
                <w:lang w:val="it-IT"/>
              </w:rPr>
              <w:t>nickname (stringa)</w:t>
            </w:r>
          </w:p>
          <w:p w14:paraId="5E9A4E27" w14:textId="44460DF8" w:rsidR="00C025CD" w:rsidRDefault="00C025CD" w:rsidP="00F06CF7">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lang w:val="it-IT"/>
              </w:rPr>
            </w:pPr>
            <w:r>
              <w:rPr>
                <w:lang w:val="it-IT"/>
              </w:rPr>
              <w:t>grado_</w:t>
            </w:r>
            <w:r w:rsidR="00C846FA">
              <w:rPr>
                <w:lang w:val="it-IT"/>
              </w:rPr>
              <w:t>attendibilit</w:t>
            </w:r>
            <w:r w:rsidR="004C61B3">
              <w:rPr>
                <w:lang w:val="it-IT"/>
              </w:rPr>
              <w:t>a</w:t>
            </w:r>
            <w:r w:rsidR="00C846FA">
              <w:rPr>
                <w:lang w:val="it-IT"/>
              </w:rPr>
              <w:t xml:space="preserve"> (decimale)</w:t>
            </w:r>
          </w:p>
          <w:p w14:paraId="7F6D2934" w14:textId="081F286A" w:rsidR="00AD687C" w:rsidRDefault="00AD687C" w:rsidP="00F06CF7">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lang w:val="it-IT"/>
              </w:rPr>
            </w:pPr>
            <w:r>
              <w:rPr>
                <w:lang w:val="it-IT"/>
              </w:rPr>
              <w:t>n</w:t>
            </w:r>
            <w:r w:rsidR="00862395">
              <w:rPr>
                <w:lang w:val="it-IT"/>
              </w:rPr>
              <w:t>o</w:t>
            </w:r>
            <w:r>
              <w:rPr>
                <w:lang w:val="it-IT"/>
              </w:rPr>
              <w:t>me (stringa)</w:t>
            </w:r>
          </w:p>
          <w:p w14:paraId="4A86883A" w14:textId="77777777" w:rsidR="00AD687C" w:rsidRDefault="00AD687C" w:rsidP="00F06CF7">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lang w:val="it-IT"/>
              </w:rPr>
            </w:pPr>
            <w:r>
              <w:rPr>
                <w:lang w:val="it-IT"/>
              </w:rPr>
              <w:t>cognome (stringa)</w:t>
            </w:r>
          </w:p>
          <w:p w14:paraId="53F6FE6C" w14:textId="3179E317" w:rsidR="0004313C" w:rsidRPr="00AD687C" w:rsidRDefault="0089154F" w:rsidP="00F06CF7">
            <w:pPr>
              <w:pStyle w:val="Paragrafoelenco"/>
              <w:numPr>
                <w:ilvl w:val="0"/>
                <w:numId w:val="9"/>
              </w:numPr>
              <w:cnfStyle w:val="000000000000" w:firstRow="0" w:lastRow="0" w:firstColumn="0" w:lastColumn="0" w:oddVBand="0" w:evenVBand="0" w:oddHBand="0" w:evenHBand="0" w:firstRowFirstColumn="0" w:firstRowLastColumn="0" w:lastRowFirstColumn="0" w:lastRowLastColumn="0"/>
              <w:rPr>
                <w:lang w:val="it-IT"/>
              </w:rPr>
            </w:pPr>
            <w:r>
              <w:rPr>
                <w:lang w:val="it-IT"/>
              </w:rPr>
              <w:t>url</w:t>
            </w:r>
            <w:r w:rsidR="00AD687C">
              <w:rPr>
                <w:lang w:val="it-IT"/>
              </w:rPr>
              <w:t xml:space="preserve"> (stringa)</w:t>
            </w:r>
          </w:p>
        </w:tc>
        <w:tc>
          <w:tcPr>
            <w:tcW w:w="1547" w:type="dxa"/>
          </w:tcPr>
          <w:p w14:paraId="458B6135" w14:textId="3A40E745" w:rsidR="00E17B24" w:rsidRDefault="00FC5E29"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r w:rsidR="00C025CD">
              <w:rPr>
                <w:lang w:val="it-IT"/>
              </w:rPr>
              <w:t xml:space="preserve"> (</w:t>
            </w:r>
            <w:r>
              <w:rPr>
                <w:lang w:val="it-IT"/>
              </w:rPr>
              <w:t>numerico</w:t>
            </w:r>
            <w:r w:rsidR="00C025CD">
              <w:rPr>
                <w:lang w:val="it-IT"/>
              </w:rPr>
              <w:t>)</w:t>
            </w:r>
          </w:p>
        </w:tc>
      </w:tr>
      <w:tr w:rsidR="00330204" w:rsidRPr="00882E45" w14:paraId="7F93C560" w14:textId="77777777" w:rsidTr="004C3E2A">
        <w:trPr>
          <w:cnfStyle w:val="000000100000" w:firstRow="0" w:lastRow="0" w:firstColumn="0" w:lastColumn="0" w:oddVBand="0" w:evenVBand="0" w:oddHBand="1" w:evenHBand="0" w:firstRowFirstColumn="0" w:firstRowLastColumn="0" w:lastRowFirstColumn="0" w:lastRowLastColumn="0"/>
          <w:trHeight w:val="1266"/>
        </w:trPr>
        <w:tc>
          <w:tcPr>
            <w:cnfStyle w:val="001000000000" w:firstRow="0" w:lastRow="0" w:firstColumn="1" w:lastColumn="0" w:oddVBand="0" w:evenVBand="0" w:oddHBand="0" w:evenHBand="0" w:firstRowFirstColumn="0" w:firstRowLastColumn="0" w:lastRowFirstColumn="0" w:lastRowLastColumn="0"/>
            <w:tcW w:w="1980" w:type="dxa"/>
          </w:tcPr>
          <w:p w14:paraId="3FDFA441" w14:textId="1774AAFC" w:rsidR="00E17B24" w:rsidRDefault="00E17B24" w:rsidP="00676D05">
            <w:pPr>
              <w:rPr>
                <w:lang w:val="it-IT"/>
              </w:rPr>
            </w:pPr>
            <w:r>
              <w:rPr>
                <w:lang w:val="it-IT"/>
              </w:rPr>
              <w:t>Fact</w:t>
            </w:r>
            <w:r w:rsidR="002A3358">
              <w:rPr>
                <w:lang w:val="it-IT"/>
              </w:rPr>
              <w:t xml:space="preserve"> </w:t>
            </w:r>
            <w:r w:rsidR="00DD69E4">
              <w:rPr>
                <w:lang w:val="it-IT"/>
              </w:rPr>
              <w:t>c</w:t>
            </w:r>
            <w:r w:rsidR="002A3358">
              <w:rPr>
                <w:lang w:val="it-IT"/>
              </w:rPr>
              <w:t>hecker</w:t>
            </w:r>
          </w:p>
        </w:tc>
        <w:tc>
          <w:tcPr>
            <w:tcW w:w="2277" w:type="dxa"/>
          </w:tcPr>
          <w:p w14:paraId="01AD290F" w14:textId="3A4C4A60" w:rsidR="00E17B24" w:rsidRDefault="36AF7D6D" w:rsidP="00676D05">
            <w:pPr>
              <w:cnfStyle w:val="000000100000" w:firstRow="0" w:lastRow="0" w:firstColumn="0" w:lastColumn="0" w:oddVBand="0" w:evenVBand="0" w:oddHBand="1" w:evenHBand="0" w:firstRowFirstColumn="0" w:firstRowLastColumn="0" w:lastRowFirstColumn="0" w:lastRowLastColumn="0"/>
              <w:rPr>
                <w:lang w:val="it-IT"/>
              </w:rPr>
            </w:pPr>
            <w:r w:rsidRPr="578AC00E">
              <w:rPr>
                <w:lang w:val="it-IT"/>
              </w:rPr>
              <w:t>Particolare utente fidato che controlla la veridicità dei post</w:t>
            </w:r>
          </w:p>
        </w:tc>
        <w:tc>
          <w:tcPr>
            <w:tcW w:w="2768" w:type="dxa"/>
          </w:tcPr>
          <w:p w14:paraId="6B0CD6F3" w14:textId="6BCF1179" w:rsidR="00E17B24" w:rsidRPr="009B5AA1" w:rsidRDefault="009B5AA1" w:rsidP="00F06CF7">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lang w:val="it-IT"/>
              </w:rPr>
            </w:pPr>
            <w:r>
              <w:rPr>
                <w:lang w:val="it-IT"/>
              </w:rPr>
              <w:t>società (stringa)</w:t>
            </w:r>
          </w:p>
        </w:tc>
        <w:tc>
          <w:tcPr>
            <w:tcW w:w="1547" w:type="dxa"/>
          </w:tcPr>
          <w:p w14:paraId="669F1273" w14:textId="7AD5FF68" w:rsidR="00E17B24" w:rsidRDefault="003619C3"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r w:rsidR="0032210A">
              <w:rPr>
                <w:lang w:val="it-IT"/>
              </w:rPr>
              <w:t xml:space="preserve"> (</w:t>
            </w:r>
            <w:r>
              <w:rPr>
                <w:lang w:val="it-IT"/>
              </w:rPr>
              <w:t>numerico</w:t>
            </w:r>
            <w:r w:rsidR="0032210A">
              <w:rPr>
                <w:lang w:val="it-IT"/>
              </w:rPr>
              <w:t>)</w:t>
            </w:r>
            <w:r w:rsidR="00D66E05">
              <w:rPr>
                <w:lang w:val="it-IT"/>
              </w:rPr>
              <w:t>, ereditato da Utente</w:t>
            </w:r>
          </w:p>
        </w:tc>
      </w:tr>
      <w:tr w:rsidR="00330204" w:rsidRPr="00882E45" w14:paraId="75B6F729" w14:textId="77777777" w:rsidTr="001A63D5">
        <w:trPr>
          <w:trHeight w:val="2106"/>
        </w:trPr>
        <w:tc>
          <w:tcPr>
            <w:cnfStyle w:val="001000000000" w:firstRow="0" w:lastRow="0" w:firstColumn="1" w:lastColumn="0" w:oddVBand="0" w:evenVBand="0" w:oddHBand="0" w:evenHBand="0" w:firstRowFirstColumn="0" w:firstRowLastColumn="0" w:lastRowFirstColumn="0" w:lastRowLastColumn="0"/>
            <w:tcW w:w="1980" w:type="dxa"/>
          </w:tcPr>
          <w:p w14:paraId="656A5A74" w14:textId="62EC8ADE" w:rsidR="00E17B24" w:rsidRDefault="00FB4158" w:rsidP="00676D05">
            <w:pPr>
              <w:rPr>
                <w:lang w:val="it-IT"/>
              </w:rPr>
            </w:pPr>
            <w:r>
              <w:rPr>
                <w:lang w:val="it-IT"/>
              </w:rPr>
              <w:t xml:space="preserve">Utente </w:t>
            </w:r>
            <w:r w:rsidR="00C3446D">
              <w:rPr>
                <w:lang w:val="it-IT"/>
              </w:rPr>
              <w:t>P</w:t>
            </w:r>
            <w:r>
              <w:rPr>
                <w:lang w:val="it-IT"/>
              </w:rPr>
              <w:t>iattaforma</w:t>
            </w:r>
          </w:p>
        </w:tc>
        <w:tc>
          <w:tcPr>
            <w:tcW w:w="2277" w:type="dxa"/>
          </w:tcPr>
          <w:p w14:paraId="3C1D0AAE" w14:textId="3316B911" w:rsidR="00E17B24" w:rsidRDefault="7EF1230D" w:rsidP="00676D05">
            <w:pPr>
              <w:cnfStyle w:val="000000000000" w:firstRow="0" w:lastRow="0" w:firstColumn="0" w:lastColumn="0" w:oddVBand="0" w:evenVBand="0" w:oddHBand="0" w:evenHBand="0" w:firstRowFirstColumn="0" w:firstRowLastColumn="0" w:lastRowFirstColumn="0" w:lastRowLastColumn="0"/>
              <w:rPr>
                <w:lang w:val="it-IT"/>
              </w:rPr>
            </w:pPr>
            <w:r w:rsidRPr="578AC00E">
              <w:rPr>
                <w:lang w:val="it-IT"/>
              </w:rPr>
              <w:t>Utente della nostra piattaforma proprietaria</w:t>
            </w:r>
          </w:p>
        </w:tc>
        <w:tc>
          <w:tcPr>
            <w:tcW w:w="2768" w:type="dxa"/>
          </w:tcPr>
          <w:p w14:paraId="26D8C996" w14:textId="7CC7C3D0" w:rsidR="00E17B24" w:rsidRDefault="00E83531" w:rsidP="00F06CF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password </w:t>
            </w:r>
            <w:r w:rsidR="003F66AE">
              <w:rPr>
                <w:rStyle w:val="Rimandonotaapidipagina"/>
                <w:lang w:val="it-IT"/>
              </w:rPr>
              <w:footnoteReference w:id="5"/>
            </w:r>
            <w:r>
              <w:rPr>
                <w:lang w:val="it-IT"/>
              </w:rPr>
              <w:t>(stringa a lunghe</w:t>
            </w:r>
            <w:r w:rsidR="00466333">
              <w:rPr>
                <w:lang w:val="it-IT"/>
              </w:rPr>
              <w:t xml:space="preserve">zza </w:t>
            </w:r>
            <w:r w:rsidR="009610F8">
              <w:rPr>
                <w:lang w:val="it-IT"/>
              </w:rPr>
              <w:t>fissa)</w:t>
            </w:r>
          </w:p>
          <w:p w14:paraId="4E938EEF" w14:textId="77777777" w:rsidR="00C95AE7" w:rsidRDefault="00C95AE7" w:rsidP="00F06CF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lang w:val="it-IT"/>
              </w:rPr>
            </w:pPr>
            <w:r>
              <w:rPr>
                <w:lang w:val="it-IT"/>
              </w:rPr>
              <w:t>data_nascita (data)</w:t>
            </w:r>
          </w:p>
          <w:p w14:paraId="0D22457C" w14:textId="77777777" w:rsidR="00C95AE7" w:rsidRDefault="00C95AE7" w:rsidP="00F06CF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lang w:val="it-IT"/>
              </w:rPr>
            </w:pPr>
            <w:r>
              <w:rPr>
                <w:lang w:val="it-IT"/>
              </w:rPr>
              <w:t>città (stringa)</w:t>
            </w:r>
          </w:p>
          <w:p w14:paraId="0298C5E8" w14:textId="77777777" w:rsidR="00C95AE7" w:rsidRDefault="001A63D5" w:rsidP="00F06CF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lang w:val="it-IT"/>
              </w:rPr>
            </w:pPr>
            <w:r>
              <w:rPr>
                <w:lang w:val="it-IT"/>
              </w:rPr>
              <w:t>cellulare (stringa a lunghezza fissa)</w:t>
            </w:r>
          </w:p>
          <w:p w14:paraId="412F7653" w14:textId="7EB018C8" w:rsidR="00E17B24" w:rsidRPr="00D66E05" w:rsidRDefault="001A63D5" w:rsidP="00F06CF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rPr>
                <w:lang w:val="it-IT"/>
              </w:rPr>
            </w:pPr>
            <w:r>
              <w:rPr>
                <w:lang w:val="it-IT"/>
              </w:rPr>
              <w:t>email (stringa)</w:t>
            </w:r>
          </w:p>
        </w:tc>
        <w:tc>
          <w:tcPr>
            <w:tcW w:w="1547" w:type="dxa"/>
          </w:tcPr>
          <w:p w14:paraId="54DB2212" w14:textId="5D072AFB" w:rsidR="00E17B24" w:rsidRDefault="00A615E3"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r w:rsidR="00D66E05">
              <w:rPr>
                <w:lang w:val="it-IT"/>
              </w:rPr>
              <w:t xml:space="preserve"> (</w:t>
            </w:r>
            <w:r>
              <w:rPr>
                <w:lang w:val="it-IT"/>
              </w:rPr>
              <w:t>numerico</w:t>
            </w:r>
            <w:r w:rsidR="00D66E05">
              <w:rPr>
                <w:lang w:val="it-IT"/>
              </w:rPr>
              <w:t>), ereditato da Utente</w:t>
            </w:r>
          </w:p>
        </w:tc>
      </w:tr>
      <w:tr w:rsidR="00330204" w:rsidRPr="00D361D2" w14:paraId="1409BAE1" w14:textId="77777777" w:rsidTr="00F4382D">
        <w:trPr>
          <w:cnfStyle w:val="000000100000" w:firstRow="0" w:lastRow="0" w:firstColumn="0" w:lastColumn="0" w:oddVBand="0" w:evenVBand="0" w:oddHBand="1" w:evenHBand="0" w:firstRowFirstColumn="0" w:firstRowLastColumn="0" w:lastRowFirstColumn="0" w:lastRowLastColumn="0"/>
          <w:trHeight w:val="2669"/>
        </w:trPr>
        <w:tc>
          <w:tcPr>
            <w:cnfStyle w:val="001000000000" w:firstRow="0" w:lastRow="0" w:firstColumn="1" w:lastColumn="0" w:oddVBand="0" w:evenVBand="0" w:oddHBand="0" w:evenHBand="0" w:firstRowFirstColumn="0" w:firstRowLastColumn="0" w:lastRowFirstColumn="0" w:lastRowLastColumn="0"/>
            <w:tcW w:w="1980" w:type="dxa"/>
          </w:tcPr>
          <w:p w14:paraId="3A8B222E" w14:textId="64AAFF4A" w:rsidR="00E17B24" w:rsidRDefault="00FB4158" w:rsidP="00676D05">
            <w:pPr>
              <w:rPr>
                <w:lang w:val="it-IT"/>
              </w:rPr>
            </w:pPr>
            <w:r>
              <w:rPr>
                <w:lang w:val="it-IT"/>
              </w:rPr>
              <w:t>Post</w:t>
            </w:r>
          </w:p>
        </w:tc>
        <w:tc>
          <w:tcPr>
            <w:tcW w:w="2277" w:type="dxa"/>
          </w:tcPr>
          <w:p w14:paraId="06AB1033" w14:textId="61751E57" w:rsidR="00E17B24" w:rsidRDefault="491E25E1" w:rsidP="00676D05">
            <w:pPr>
              <w:cnfStyle w:val="000000100000" w:firstRow="0" w:lastRow="0" w:firstColumn="0" w:lastColumn="0" w:oddVBand="0" w:evenVBand="0" w:oddHBand="1" w:evenHBand="0" w:firstRowFirstColumn="0" w:firstRowLastColumn="0" w:lastRowFirstColumn="0" w:lastRowLastColumn="0"/>
              <w:rPr>
                <w:lang w:val="it-IT"/>
              </w:rPr>
            </w:pPr>
            <w:r w:rsidRPr="317B81B9">
              <w:rPr>
                <w:lang w:val="it-IT"/>
              </w:rPr>
              <w:t xml:space="preserve">Frammento di </w:t>
            </w:r>
            <w:r w:rsidRPr="5D783310">
              <w:rPr>
                <w:lang w:val="it-IT"/>
              </w:rPr>
              <w:t xml:space="preserve">testo con </w:t>
            </w:r>
            <w:r w:rsidRPr="0A05C2B2">
              <w:rPr>
                <w:lang w:val="it-IT"/>
              </w:rPr>
              <w:t xml:space="preserve">aggiunta facoltativa </w:t>
            </w:r>
            <w:r w:rsidRPr="6F858400">
              <w:rPr>
                <w:lang w:val="it-IT"/>
              </w:rPr>
              <w:t>di un file</w:t>
            </w:r>
            <w:r w:rsidRPr="317B81B9">
              <w:rPr>
                <w:lang w:val="it-IT"/>
              </w:rPr>
              <w:t xml:space="preserve"> multimediale</w:t>
            </w:r>
            <w:r w:rsidRPr="6F858400">
              <w:rPr>
                <w:lang w:val="it-IT"/>
              </w:rPr>
              <w:t>,</w:t>
            </w:r>
            <w:r w:rsidRPr="58CA9C32">
              <w:rPr>
                <w:lang w:val="it-IT"/>
              </w:rPr>
              <w:t xml:space="preserve"> ottenuto da un social </w:t>
            </w:r>
            <w:r w:rsidRPr="5B2E60F4">
              <w:rPr>
                <w:lang w:val="it-IT"/>
              </w:rPr>
              <w:t>network</w:t>
            </w:r>
          </w:p>
        </w:tc>
        <w:tc>
          <w:tcPr>
            <w:tcW w:w="2768" w:type="dxa"/>
          </w:tcPr>
          <w:p w14:paraId="229DA822" w14:textId="77777777" w:rsidR="00E17B24" w:rsidRDefault="009045EF" w:rsidP="00F06CF7">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p w14:paraId="70B2D6E9" w14:textId="77777777" w:rsidR="003A491A" w:rsidRDefault="00384E61" w:rsidP="00F06CF7">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lang w:val="it-IT"/>
              </w:rPr>
            </w:pPr>
            <w:r>
              <w:rPr>
                <w:lang w:val="it-IT"/>
              </w:rPr>
              <w:t>data_ora (data e ora)</w:t>
            </w:r>
          </w:p>
          <w:p w14:paraId="0F25B0F1" w14:textId="6931B177" w:rsidR="00384E61" w:rsidRDefault="00384E61" w:rsidP="00F06CF7">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lang w:val="it-IT"/>
              </w:rPr>
            </w:pPr>
            <w:r>
              <w:rPr>
                <w:lang w:val="it-IT"/>
              </w:rPr>
              <w:t>piattaforma_provenienza (stringa)</w:t>
            </w:r>
          </w:p>
          <w:p w14:paraId="58000DD6" w14:textId="77777777" w:rsidR="009D30B2" w:rsidRDefault="009D30B2" w:rsidP="00F06CF7">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lang w:val="it-IT"/>
              </w:rPr>
            </w:pPr>
            <w:r>
              <w:rPr>
                <w:lang w:val="it-IT"/>
              </w:rPr>
              <w:t>testo (stringa)</w:t>
            </w:r>
          </w:p>
          <w:p w14:paraId="38B59685" w14:textId="77777777" w:rsidR="009D30B2" w:rsidRDefault="009D30B2" w:rsidP="00F06CF7">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lang w:val="it-IT"/>
              </w:rPr>
            </w:pPr>
            <w:r>
              <w:rPr>
                <w:lang w:val="it-IT"/>
              </w:rPr>
              <w:t>grado_attendibilita (decimale)</w:t>
            </w:r>
          </w:p>
          <w:p w14:paraId="6B992946" w14:textId="1DC5D8FA" w:rsidR="00F4382D" w:rsidRPr="009045EF" w:rsidRDefault="00F4382D" w:rsidP="00F06CF7">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lang w:val="it-IT"/>
              </w:rPr>
            </w:pPr>
            <w:r>
              <w:rPr>
                <w:lang w:val="it-IT"/>
              </w:rPr>
              <w:t>url (stringa)</w:t>
            </w:r>
          </w:p>
        </w:tc>
        <w:tc>
          <w:tcPr>
            <w:tcW w:w="1547" w:type="dxa"/>
          </w:tcPr>
          <w:p w14:paraId="6DD15DD6" w14:textId="52403510" w:rsidR="00E17B24" w:rsidRDefault="009045EF"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tc>
      </w:tr>
      <w:tr w:rsidR="00330204" w:rsidRPr="0004313C" w14:paraId="1D2D8C8E" w14:textId="77777777" w:rsidTr="00C91EB9">
        <w:trPr>
          <w:trHeight w:val="557"/>
        </w:trPr>
        <w:tc>
          <w:tcPr>
            <w:cnfStyle w:val="001000000000" w:firstRow="0" w:lastRow="0" w:firstColumn="1" w:lastColumn="0" w:oddVBand="0" w:evenVBand="0" w:oddHBand="0" w:evenHBand="0" w:firstRowFirstColumn="0" w:firstRowLastColumn="0" w:lastRowFirstColumn="0" w:lastRowLastColumn="0"/>
            <w:tcW w:w="1980" w:type="dxa"/>
          </w:tcPr>
          <w:p w14:paraId="3602F3C4" w14:textId="0E825F72" w:rsidR="00E17B24" w:rsidRDefault="00FB4158" w:rsidP="00676D05">
            <w:pPr>
              <w:rPr>
                <w:lang w:val="it-IT"/>
              </w:rPr>
            </w:pPr>
            <w:r>
              <w:rPr>
                <w:lang w:val="it-IT"/>
              </w:rPr>
              <w:t>File multimediale</w:t>
            </w:r>
          </w:p>
        </w:tc>
        <w:tc>
          <w:tcPr>
            <w:tcW w:w="2277" w:type="dxa"/>
          </w:tcPr>
          <w:p w14:paraId="2A4E892F" w14:textId="4F4EFA6E" w:rsidR="00E17B24" w:rsidRDefault="2E782C74" w:rsidP="00676D05">
            <w:pPr>
              <w:cnfStyle w:val="000000000000" w:firstRow="0" w:lastRow="0" w:firstColumn="0" w:lastColumn="0" w:oddVBand="0" w:evenVBand="0" w:oddHBand="0" w:evenHBand="0" w:firstRowFirstColumn="0" w:firstRowLastColumn="0" w:lastRowFirstColumn="0" w:lastRowLastColumn="0"/>
              <w:rPr>
                <w:lang w:val="it-IT"/>
              </w:rPr>
            </w:pPr>
            <w:r w:rsidRPr="3EB5C62D">
              <w:rPr>
                <w:lang w:val="it-IT"/>
              </w:rPr>
              <w:t>File di contenuto non testuale allegato ad un post</w:t>
            </w:r>
          </w:p>
        </w:tc>
        <w:tc>
          <w:tcPr>
            <w:tcW w:w="2768" w:type="dxa"/>
          </w:tcPr>
          <w:p w14:paraId="00B12F86" w14:textId="77777777" w:rsidR="00E17B24" w:rsidRDefault="009D30B2" w:rsidP="00F06CF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lang w:val="it-IT"/>
              </w:rPr>
            </w:pPr>
            <w:r>
              <w:rPr>
                <w:lang w:val="it-IT"/>
              </w:rPr>
              <w:t>id (numerico)</w:t>
            </w:r>
          </w:p>
          <w:p w14:paraId="0FDEEE17" w14:textId="77777777" w:rsidR="006D13E2" w:rsidRDefault="0090475A" w:rsidP="00F06CF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lang w:val="it-IT"/>
              </w:rPr>
            </w:pPr>
            <w:r>
              <w:rPr>
                <w:lang w:val="it-IT"/>
              </w:rPr>
              <w:t>url (stringa)</w:t>
            </w:r>
          </w:p>
          <w:p w14:paraId="2BC52A8D" w14:textId="77777777" w:rsidR="0090475A" w:rsidRDefault="0090475A" w:rsidP="00F06CF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lang w:val="it-IT"/>
              </w:rPr>
            </w:pPr>
            <w:r>
              <w:rPr>
                <w:lang w:val="it-IT"/>
              </w:rPr>
              <w:t>tipologia (stringa)</w:t>
            </w:r>
          </w:p>
          <w:p w14:paraId="21F1A7E4" w14:textId="3B8300DE" w:rsidR="0090475A" w:rsidRPr="009D30B2" w:rsidRDefault="00C91EB9" w:rsidP="00F06CF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rPr>
                <w:lang w:val="it-IT"/>
              </w:rPr>
            </w:pPr>
            <w:r>
              <w:rPr>
                <w:lang w:val="it-IT"/>
              </w:rPr>
              <w:lastRenderedPageBreak/>
              <w:t>grado_attendibilità (decimale)</w:t>
            </w:r>
          </w:p>
        </w:tc>
        <w:tc>
          <w:tcPr>
            <w:tcW w:w="1547" w:type="dxa"/>
          </w:tcPr>
          <w:p w14:paraId="4EC2AB2C" w14:textId="59EBE450" w:rsidR="006D13E2" w:rsidRDefault="009D30B2"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lastRenderedPageBreak/>
              <w:t>id (numerico)</w:t>
            </w:r>
          </w:p>
        </w:tc>
      </w:tr>
      <w:tr w:rsidR="00330204" w14:paraId="42DCD219" w14:textId="77777777" w:rsidTr="00A35839">
        <w:trPr>
          <w:cnfStyle w:val="000000100000" w:firstRow="0" w:lastRow="0" w:firstColumn="0" w:lastColumn="0" w:oddVBand="0" w:evenVBand="0" w:oddHBand="1" w:evenHBand="0" w:firstRowFirstColumn="0" w:firstRowLastColumn="0" w:lastRowFirstColumn="0" w:lastRowLastColumn="0"/>
          <w:trHeight w:val="2169"/>
        </w:trPr>
        <w:tc>
          <w:tcPr>
            <w:cnfStyle w:val="001000000000" w:firstRow="0" w:lastRow="0" w:firstColumn="1" w:lastColumn="0" w:oddVBand="0" w:evenVBand="0" w:oddHBand="0" w:evenHBand="0" w:firstRowFirstColumn="0" w:firstRowLastColumn="0" w:lastRowFirstColumn="0" w:lastRowLastColumn="0"/>
            <w:tcW w:w="1980" w:type="dxa"/>
          </w:tcPr>
          <w:p w14:paraId="09ABF35F" w14:textId="77650A33" w:rsidR="00FB4158" w:rsidRDefault="00FB4158" w:rsidP="00676D05">
            <w:pPr>
              <w:rPr>
                <w:lang w:val="it-IT"/>
              </w:rPr>
            </w:pPr>
            <w:r>
              <w:rPr>
                <w:lang w:val="it-IT"/>
              </w:rPr>
              <w:t>Segnalazione</w:t>
            </w:r>
          </w:p>
        </w:tc>
        <w:tc>
          <w:tcPr>
            <w:tcW w:w="2277" w:type="dxa"/>
          </w:tcPr>
          <w:p w14:paraId="24A43B43" w14:textId="4679D4D1" w:rsidR="00FB4158" w:rsidRDefault="00C9547D"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Comunicazione</w:t>
            </w:r>
            <w:r w:rsidR="00DD55E6">
              <w:rPr>
                <w:lang w:val="it-IT"/>
              </w:rPr>
              <w:t xml:space="preserve"> di un evento anomalo che si sta verificando</w:t>
            </w:r>
            <w:r w:rsidR="00AA68F8">
              <w:rPr>
                <w:lang w:val="it-IT"/>
              </w:rPr>
              <w:t xml:space="preserve"> o di un contenuto che ritrae un evento anomalo</w:t>
            </w:r>
          </w:p>
        </w:tc>
        <w:tc>
          <w:tcPr>
            <w:tcW w:w="2768" w:type="dxa"/>
          </w:tcPr>
          <w:p w14:paraId="36238A85" w14:textId="77777777" w:rsidR="00FB4158" w:rsidRDefault="0090475A" w:rsidP="00F06CF7">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p w14:paraId="2CB8CC6B" w14:textId="77777777" w:rsidR="0090475A" w:rsidRDefault="0090475A" w:rsidP="00F06CF7">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lang w:val="it-IT"/>
              </w:rPr>
            </w:pPr>
            <w:r>
              <w:rPr>
                <w:lang w:val="it-IT"/>
              </w:rPr>
              <w:t>commento (stringa)</w:t>
            </w:r>
          </w:p>
          <w:p w14:paraId="3EA6E0F3" w14:textId="77777777" w:rsidR="0090475A" w:rsidRDefault="004034EE" w:rsidP="00F06CF7">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lang w:val="it-IT"/>
              </w:rPr>
            </w:pPr>
            <w:r>
              <w:rPr>
                <w:lang w:val="it-IT"/>
              </w:rPr>
              <w:t>tipologia (stringa)</w:t>
            </w:r>
          </w:p>
          <w:p w14:paraId="33960CF9" w14:textId="77777777" w:rsidR="00FA2C59" w:rsidRDefault="00FA2C59" w:rsidP="00F06CF7">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lang w:val="it-IT"/>
              </w:rPr>
            </w:pPr>
            <w:r>
              <w:rPr>
                <w:lang w:val="it-IT"/>
              </w:rPr>
              <w:t>data_ora (data e ora</w:t>
            </w:r>
            <w:r w:rsidR="00765EFD">
              <w:rPr>
                <w:lang w:val="it-IT"/>
              </w:rPr>
              <w:t>)</w:t>
            </w:r>
          </w:p>
          <w:p w14:paraId="4B823236" w14:textId="43445923" w:rsidR="006F29AB" w:rsidRPr="0090475A" w:rsidRDefault="006F29AB" w:rsidP="00F06CF7">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lang w:val="it-IT"/>
              </w:rPr>
            </w:pPr>
            <w:r>
              <w:rPr>
                <w:lang w:val="it-IT"/>
              </w:rPr>
              <w:t>grado_affidabilita (decimale)</w:t>
            </w:r>
          </w:p>
        </w:tc>
        <w:tc>
          <w:tcPr>
            <w:tcW w:w="1547" w:type="dxa"/>
          </w:tcPr>
          <w:p w14:paraId="5CCD1649" w14:textId="50FA204E" w:rsidR="00FB4158" w:rsidRDefault="0090475A"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 (numerico)</w:t>
            </w:r>
          </w:p>
        </w:tc>
      </w:tr>
      <w:tr w:rsidR="00330204" w:rsidRPr="00882E45" w14:paraId="63F6E2F7" w14:textId="77777777" w:rsidTr="00AA68F8">
        <w:trPr>
          <w:trHeight w:val="1628"/>
        </w:trPr>
        <w:tc>
          <w:tcPr>
            <w:cnfStyle w:val="001000000000" w:firstRow="0" w:lastRow="0" w:firstColumn="1" w:lastColumn="0" w:oddVBand="0" w:evenVBand="0" w:oddHBand="0" w:evenHBand="0" w:firstRowFirstColumn="0" w:firstRowLastColumn="0" w:lastRowFirstColumn="0" w:lastRowLastColumn="0"/>
            <w:tcW w:w="1980" w:type="dxa"/>
          </w:tcPr>
          <w:p w14:paraId="27868B2E" w14:textId="3029B21D" w:rsidR="00FB4158" w:rsidRDefault="00FB4158" w:rsidP="00676D05">
            <w:pPr>
              <w:rPr>
                <w:lang w:val="it-IT"/>
              </w:rPr>
            </w:pPr>
            <w:r>
              <w:rPr>
                <w:lang w:val="it-IT"/>
              </w:rPr>
              <w:t>Segnalazione Post</w:t>
            </w:r>
          </w:p>
        </w:tc>
        <w:tc>
          <w:tcPr>
            <w:tcW w:w="2277" w:type="dxa"/>
          </w:tcPr>
          <w:p w14:paraId="6F96244C" w14:textId="6BD7F26B" w:rsidR="00FB4158" w:rsidRDefault="00AA68F8"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Segnalazione di un post che si riferisce ad un evento anomalo in corso</w:t>
            </w:r>
          </w:p>
        </w:tc>
        <w:tc>
          <w:tcPr>
            <w:tcW w:w="2768" w:type="dxa"/>
          </w:tcPr>
          <w:p w14:paraId="6DFB677A" w14:textId="4358EA63" w:rsidR="00FB4158" w:rsidRPr="002100B7" w:rsidRDefault="002100B7" w:rsidP="00F06CF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rPr>
                <w:lang w:val="it-IT"/>
              </w:rPr>
            </w:pPr>
            <w:r>
              <w:rPr>
                <w:lang w:val="it-IT"/>
              </w:rPr>
              <w:t>url_post (stringa)</w:t>
            </w:r>
          </w:p>
        </w:tc>
        <w:tc>
          <w:tcPr>
            <w:tcW w:w="1547" w:type="dxa"/>
          </w:tcPr>
          <w:p w14:paraId="60BD9480" w14:textId="7E0D58D6" w:rsidR="00FB4158" w:rsidRDefault="000706A9" w:rsidP="00676D05">
            <w:pPr>
              <w:cnfStyle w:val="000000000000" w:firstRow="0" w:lastRow="0" w:firstColumn="0" w:lastColumn="0" w:oddVBand="0" w:evenVBand="0" w:oddHBand="0" w:evenHBand="0" w:firstRowFirstColumn="0" w:firstRowLastColumn="0" w:lastRowFirstColumn="0" w:lastRowLastColumn="0"/>
              <w:rPr>
                <w:lang w:val="it-IT"/>
              </w:rPr>
            </w:pPr>
            <w:r>
              <w:rPr>
                <w:lang w:val="it-IT"/>
              </w:rPr>
              <w:t>id (numerico), ereditato da Segnalazione</w:t>
            </w:r>
          </w:p>
        </w:tc>
      </w:tr>
      <w:tr w:rsidR="00330204" w:rsidRPr="00882E45" w14:paraId="686BC7FF" w14:textId="77777777" w:rsidTr="00AA68F8">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1980" w:type="dxa"/>
          </w:tcPr>
          <w:p w14:paraId="3FA854D8" w14:textId="7B8630FC" w:rsidR="00FB4158" w:rsidRPr="00773CCB" w:rsidRDefault="00FB4158" w:rsidP="00676D05">
            <w:pPr>
              <w:rPr>
                <w:lang w:val="it-IT"/>
              </w:rPr>
            </w:pPr>
            <w:r w:rsidRPr="00773CCB">
              <w:rPr>
                <w:lang w:val="it-IT"/>
              </w:rPr>
              <w:t>Segnalazione evento</w:t>
            </w:r>
          </w:p>
        </w:tc>
        <w:tc>
          <w:tcPr>
            <w:tcW w:w="2277" w:type="dxa"/>
          </w:tcPr>
          <w:p w14:paraId="37CBB304" w14:textId="2E225F3C" w:rsidR="00FB4158" w:rsidRDefault="00AA68F8"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Segnalazione di un evento anomalo che si sta verificando</w:t>
            </w:r>
          </w:p>
        </w:tc>
        <w:tc>
          <w:tcPr>
            <w:tcW w:w="2768" w:type="dxa"/>
          </w:tcPr>
          <w:p w14:paraId="1C9F8469" w14:textId="027151EB" w:rsidR="00FB4158" w:rsidRPr="0063525C" w:rsidRDefault="0063525C" w:rsidP="00F06CF7">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lang w:val="it-IT"/>
              </w:rPr>
            </w:pPr>
            <w:r>
              <w:rPr>
                <w:lang w:val="it-IT"/>
              </w:rPr>
              <w:t>situazione_pericolo</w:t>
            </w:r>
            <w:r w:rsidR="00C0131D">
              <w:rPr>
                <w:lang w:val="it-IT"/>
              </w:rPr>
              <w:t xml:space="preserve"> (booleano)</w:t>
            </w:r>
          </w:p>
        </w:tc>
        <w:tc>
          <w:tcPr>
            <w:tcW w:w="1547" w:type="dxa"/>
          </w:tcPr>
          <w:p w14:paraId="2EA76F76" w14:textId="67AB85A9" w:rsidR="00FB4158" w:rsidRDefault="000706A9" w:rsidP="00676D05">
            <w:pPr>
              <w:cnfStyle w:val="000000100000" w:firstRow="0" w:lastRow="0" w:firstColumn="0" w:lastColumn="0" w:oddVBand="0" w:evenVBand="0" w:oddHBand="1" w:evenHBand="0" w:firstRowFirstColumn="0" w:firstRowLastColumn="0" w:lastRowFirstColumn="0" w:lastRowLastColumn="0"/>
              <w:rPr>
                <w:lang w:val="it-IT"/>
              </w:rPr>
            </w:pPr>
            <w:r>
              <w:rPr>
                <w:lang w:val="it-IT"/>
              </w:rPr>
              <w:t>id (numerico), ereditato da Segnalazione</w:t>
            </w:r>
          </w:p>
        </w:tc>
      </w:tr>
    </w:tbl>
    <w:p w14:paraId="0BABA6DE" w14:textId="77777777" w:rsidR="00C01444" w:rsidRDefault="00C01444">
      <w:pPr>
        <w:rPr>
          <w:lang w:val="it-IT"/>
        </w:rPr>
      </w:pPr>
      <w:r>
        <w:rPr>
          <w:lang w:val="it-IT"/>
        </w:rPr>
        <w:br w:type="page"/>
      </w:r>
    </w:p>
    <w:p w14:paraId="01B1684E" w14:textId="569D6332" w:rsidR="0068733B" w:rsidRPr="0068733B" w:rsidRDefault="00192069" w:rsidP="000F0366">
      <w:pPr>
        <w:pStyle w:val="Titolo3"/>
        <w:rPr>
          <w:lang w:val="it-IT"/>
        </w:rPr>
      </w:pPr>
      <w:bookmarkStart w:id="56" w:name="_Toc123824797"/>
      <w:r>
        <w:rPr>
          <w:lang w:val="it-IT"/>
        </w:rPr>
        <w:lastRenderedPageBreak/>
        <w:t>Relazione</w:t>
      </w:r>
      <w:bookmarkEnd w:id="56"/>
    </w:p>
    <w:tbl>
      <w:tblPr>
        <w:tblStyle w:val="Tabellaelenco3-colore5"/>
        <w:tblW w:w="0" w:type="auto"/>
        <w:tblLook w:val="04A0" w:firstRow="1" w:lastRow="0" w:firstColumn="1" w:lastColumn="0" w:noHBand="0" w:noVBand="1"/>
      </w:tblPr>
      <w:tblGrid>
        <w:gridCol w:w="1980"/>
        <w:gridCol w:w="1984"/>
        <w:gridCol w:w="2552"/>
        <w:gridCol w:w="2114"/>
      </w:tblGrid>
      <w:tr w:rsidR="00122315" w14:paraId="131F7DC0" w14:textId="77777777" w:rsidTr="007A61F7">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980" w:type="dxa"/>
          </w:tcPr>
          <w:p w14:paraId="634B086D" w14:textId="12C7BFAA" w:rsidR="00122315" w:rsidRDefault="00122315" w:rsidP="00122315">
            <w:pPr>
              <w:jc w:val="center"/>
              <w:rPr>
                <w:lang w:val="it-IT"/>
              </w:rPr>
            </w:pPr>
            <w:r>
              <w:rPr>
                <w:lang w:val="it-IT"/>
              </w:rPr>
              <w:t>Nome relazione</w:t>
            </w:r>
          </w:p>
        </w:tc>
        <w:tc>
          <w:tcPr>
            <w:tcW w:w="1984" w:type="dxa"/>
          </w:tcPr>
          <w:p w14:paraId="508F1650" w14:textId="435D9F65" w:rsidR="00122315" w:rsidRDefault="00122315" w:rsidP="0012231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Descrizione</w:t>
            </w:r>
          </w:p>
        </w:tc>
        <w:tc>
          <w:tcPr>
            <w:tcW w:w="2552" w:type="dxa"/>
          </w:tcPr>
          <w:p w14:paraId="1C57D74D" w14:textId="14D5742E" w:rsidR="00122315" w:rsidRDefault="00122315" w:rsidP="0012231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Entità coinvolte</w:t>
            </w:r>
          </w:p>
        </w:tc>
        <w:tc>
          <w:tcPr>
            <w:tcW w:w="2114" w:type="dxa"/>
          </w:tcPr>
          <w:p w14:paraId="70EB6F73" w14:textId="75A26628" w:rsidR="00122315" w:rsidRDefault="00122315" w:rsidP="0012231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Attributi</w:t>
            </w:r>
          </w:p>
        </w:tc>
      </w:tr>
      <w:tr w:rsidR="00122315" w14:paraId="22EE626A" w14:textId="77777777" w:rsidTr="007A61F7">
        <w:trPr>
          <w:cnfStyle w:val="000000100000" w:firstRow="0" w:lastRow="0" w:firstColumn="0" w:lastColumn="0" w:oddVBand="0" w:evenVBand="0" w:oddHBand="1"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1980" w:type="dxa"/>
          </w:tcPr>
          <w:p w14:paraId="3A27E2AD" w14:textId="38C535D4" w:rsidR="00122315" w:rsidRDefault="00FC7B0A" w:rsidP="00C01444">
            <w:pPr>
              <w:rPr>
                <w:lang w:val="it-IT"/>
              </w:rPr>
            </w:pPr>
            <w:r>
              <w:rPr>
                <w:lang w:val="it-IT"/>
              </w:rPr>
              <w:t>Esecuzione</w:t>
            </w:r>
          </w:p>
        </w:tc>
        <w:tc>
          <w:tcPr>
            <w:tcW w:w="1984" w:type="dxa"/>
          </w:tcPr>
          <w:p w14:paraId="272FDBF8" w14:textId="7C1F53B9" w:rsidR="00122315" w:rsidRDefault="005C3C93"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w:t>
            </w:r>
            <w:r w:rsidR="00350C24">
              <w:rPr>
                <w:lang w:val="it-IT"/>
              </w:rPr>
              <w:t>ai collaboratori le riparazioni che eseguono</w:t>
            </w:r>
            <w:r w:rsidR="004B3C89">
              <w:rPr>
                <w:lang w:val="it-IT"/>
              </w:rPr>
              <w:t>.</w:t>
            </w:r>
          </w:p>
        </w:tc>
        <w:tc>
          <w:tcPr>
            <w:tcW w:w="2552" w:type="dxa"/>
          </w:tcPr>
          <w:p w14:paraId="721679C1" w14:textId="0C1A2ACD" w:rsidR="00122315" w:rsidRDefault="00E51890" w:rsidP="00A05622">
            <w:pPr>
              <w:cnfStyle w:val="000000100000" w:firstRow="0" w:lastRow="0" w:firstColumn="0" w:lastColumn="0" w:oddVBand="0" w:evenVBand="0" w:oddHBand="1" w:evenHBand="0" w:firstRowFirstColumn="0" w:firstRowLastColumn="0" w:lastRowFirstColumn="0" w:lastRowLastColumn="0"/>
              <w:rPr>
                <w:lang w:val="it-IT"/>
              </w:rPr>
            </w:pPr>
            <w:r>
              <w:rPr>
                <w:lang w:val="it-IT"/>
              </w:rPr>
              <w:t>Collaboratore</w:t>
            </w:r>
            <w:r w:rsidR="00CB2541">
              <w:rPr>
                <w:lang w:val="it-IT"/>
              </w:rPr>
              <w:t xml:space="preserve"> (</w:t>
            </w:r>
            <w:r w:rsidR="0088719F">
              <w:rPr>
                <w:lang w:val="it-IT"/>
              </w:rPr>
              <w:t>0</w:t>
            </w:r>
            <w:r w:rsidR="00CB2541">
              <w:rPr>
                <w:lang w:val="it-IT"/>
              </w:rPr>
              <w:t>,</w:t>
            </w:r>
            <w:r w:rsidR="0088719F">
              <w:rPr>
                <w:lang w:val="it-IT"/>
              </w:rPr>
              <w:t xml:space="preserve"> </w:t>
            </w:r>
            <w:r w:rsidR="00CB2541">
              <w:rPr>
                <w:lang w:val="it-IT"/>
              </w:rPr>
              <w:t>N</w:t>
            </w:r>
            <w:r w:rsidR="0088719F">
              <w:rPr>
                <w:lang w:val="it-IT"/>
              </w:rPr>
              <w:t>)</w:t>
            </w:r>
            <w:r w:rsidR="00A05622">
              <w:rPr>
                <w:lang w:val="it-IT"/>
              </w:rPr>
              <w:t xml:space="preserve"> </w:t>
            </w:r>
            <w:r w:rsidR="00A05622" w:rsidRPr="00A05622">
              <w:rPr>
                <w:rFonts w:ascii="Wingdings" w:eastAsia="Wingdings" w:hAnsi="Wingdings" w:cs="Wingdings"/>
                <w:lang w:val="it-IT"/>
              </w:rPr>
              <w:t>à</w:t>
            </w:r>
            <w:r w:rsidR="00A05622">
              <w:rPr>
                <w:lang w:val="it-IT"/>
              </w:rPr>
              <w:t xml:space="preserve"> </w:t>
            </w:r>
            <w:r w:rsidR="0088719F">
              <w:rPr>
                <w:lang w:val="it-IT"/>
              </w:rPr>
              <w:t>Riparazione (1, N)</w:t>
            </w:r>
          </w:p>
        </w:tc>
        <w:tc>
          <w:tcPr>
            <w:tcW w:w="2114" w:type="dxa"/>
          </w:tcPr>
          <w:p w14:paraId="6349D7F3" w14:textId="5BA197EF" w:rsidR="00122315" w:rsidRDefault="007A56CA"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122315" w14:paraId="77DB8BA9" w14:textId="77777777" w:rsidTr="007A61F7">
        <w:trPr>
          <w:trHeight w:val="1129"/>
        </w:trPr>
        <w:tc>
          <w:tcPr>
            <w:cnfStyle w:val="001000000000" w:firstRow="0" w:lastRow="0" w:firstColumn="1" w:lastColumn="0" w:oddVBand="0" w:evenVBand="0" w:oddHBand="0" w:evenHBand="0" w:firstRowFirstColumn="0" w:firstRowLastColumn="0" w:lastRowFirstColumn="0" w:lastRowLastColumn="0"/>
            <w:tcW w:w="1980" w:type="dxa"/>
          </w:tcPr>
          <w:p w14:paraId="2E424DE2" w14:textId="0A30E48E" w:rsidR="00122315" w:rsidRDefault="00AC324B" w:rsidP="00C01444">
            <w:pPr>
              <w:rPr>
                <w:lang w:val="it-IT"/>
              </w:rPr>
            </w:pPr>
            <w:r>
              <w:rPr>
                <w:lang w:val="it-IT"/>
              </w:rPr>
              <w:t>Soggetto</w:t>
            </w:r>
          </w:p>
        </w:tc>
        <w:tc>
          <w:tcPr>
            <w:tcW w:w="1984" w:type="dxa"/>
          </w:tcPr>
          <w:p w14:paraId="40B2949E" w14:textId="58DBCBCE" w:rsidR="00122315" w:rsidRDefault="00350C24"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ai sensori la riparazione a cui sono soggetti</w:t>
            </w:r>
            <w:r w:rsidR="004B3C89">
              <w:rPr>
                <w:lang w:val="it-IT"/>
              </w:rPr>
              <w:t>.</w:t>
            </w:r>
          </w:p>
        </w:tc>
        <w:tc>
          <w:tcPr>
            <w:tcW w:w="2552" w:type="dxa"/>
          </w:tcPr>
          <w:p w14:paraId="1DFC501C" w14:textId="0160F13B" w:rsidR="00A05622" w:rsidRDefault="00A05622"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Sensore (0, N) </w:t>
            </w:r>
            <w:r w:rsidRPr="00A05622">
              <w:rPr>
                <w:rFonts w:ascii="Wingdings" w:eastAsia="Wingdings" w:hAnsi="Wingdings" w:cs="Wingdings"/>
                <w:lang w:val="it-IT"/>
              </w:rPr>
              <w:t>à</w:t>
            </w:r>
            <w:r>
              <w:rPr>
                <w:lang w:val="it-IT"/>
              </w:rPr>
              <w:t xml:space="preserve"> Riparazione (</w:t>
            </w:r>
            <w:r w:rsidR="00CB121B">
              <w:rPr>
                <w:lang w:val="it-IT"/>
              </w:rPr>
              <w:t>1</w:t>
            </w:r>
            <w:r w:rsidR="007A3555">
              <w:rPr>
                <w:lang w:val="it-IT"/>
              </w:rPr>
              <w:t>, 1</w:t>
            </w:r>
            <w:r>
              <w:rPr>
                <w:lang w:val="it-IT"/>
              </w:rPr>
              <w:t>)</w:t>
            </w:r>
          </w:p>
        </w:tc>
        <w:tc>
          <w:tcPr>
            <w:tcW w:w="2114" w:type="dxa"/>
          </w:tcPr>
          <w:p w14:paraId="739A0C6C" w14:textId="111B2025" w:rsidR="00122315" w:rsidRDefault="00CB121B"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122315" w14:paraId="2DE3135B" w14:textId="77777777" w:rsidTr="007A61F7">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1980" w:type="dxa"/>
          </w:tcPr>
          <w:p w14:paraId="3C89B91F" w14:textId="1EABEC5E" w:rsidR="00122315" w:rsidRDefault="00AC324B" w:rsidP="00C01444">
            <w:pPr>
              <w:rPr>
                <w:lang w:val="it-IT"/>
              </w:rPr>
            </w:pPr>
            <w:r>
              <w:rPr>
                <w:lang w:val="it-IT"/>
              </w:rPr>
              <w:t>Impiego</w:t>
            </w:r>
          </w:p>
        </w:tc>
        <w:tc>
          <w:tcPr>
            <w:tcW w:w="1984" w:type="dxa"/>
          </w:tcPr>
          <w:p w14:paraId="0A8FB54E" w14:textId="03267163" w:rsidR="00122315" w:rsidRDefault="00350C2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w:t>
            </w:r>
            <w:r w:rsidR="004B3C89">
              <w:rPr>
                <w:lang w:val="it-IT"/>
              </w:rPr>
              <w:t>alle sessioni di campionamento i sensori che vengono impiegati.</w:t>
            </w:r>
          </w:p>
        </w:tc>
        <w:tc>
          <w:tcPr>
            <w:tcW w:w="2552" w:type="dxa"/>
          </w:tcPr>
          <w:p w14:paraId="462B190C" w14:textId="341137C9" w:rsidR="00122315" w:rsidRDefault="004D2276"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Sessione campionamento (1, N) </w:t>
            </w:r>
            <w:r w:rsidRPr="004D2276">
              <w:rPr>
                <w:rFonts w:ascii="Wingdings" w:eastAsia="Wingdings" w:hAnsi="Wingdings" w:cs="Wingdings"/>
                <w:lang w:val="it-IT"/>
              </w:rPr>
              <w:t>à</w:t>
            </w:r>
            <w:r>
              <w:rPr>
                <w:lang w:val="it-IT"/>
              </w:rPr>
              <w:t xml:space="preserve"> Sensore (0, N)</w:t>
            </w:r>
          </w:p>
        </w:tc>
        <w:tc>
          <w:tcPr>
            <w:tcW w:w="2114" w:type="dxa"/>
          </w:tcPr>
          <w:p w14:paraId="7E6CC589" w14:textId="2B4E09D3" w:rsidR="00122315" w:rsidRDefault="004D2276"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122315" w14:paraId="77C62978" w14:textId="77777777" w:rsidTr="007A61F7">
        <w:trPr>
          <w:trHeight w:val="1678"/>
        </w:trPr>
        <w:tc>
          <w:tcPr>
            <w:cnfStyle w:val="001000000000" w:firstRow="0" w:lastRow="0" w:firstColumn="1" w:lastColumn="0" w:oddVBand="0" w:evenVBand="0" w:oddHBand="0" w:evenHBand="0" w:firstRowFirstColumn="0" w:firstRowLastColumn="0" w:lastRowFirstColumn="0" w:lastRowLastColumn="0"/>
            <w:tcW w:w="1980" w:type="dxa"/>
          </w:tcPr>
          <w:p w14:paraId="7B6A43D3" w14:textId="46640422" w:rsidR="00122315" w:rsidRDefault="00AC324B" w:rsidP="00C01444">
            <w:pPr>
              <w:rPr>
                <w:lang w:val="it-IT"/>
              </w:rPr>
            </w:pPr>
            <w:r>
              <w:rPr>
                <w:lang w:val="it-IT"/>
              </w:rPr>
              <w:t>Avvio</w:t>
            </w:r>
          </w:p>
        </w:tc>
        <w:tc>
          <w:tcPr>
            <w:tcW w:w="1984" w:type="dxa"/>
          </w:tcPr>
          <w:p w14:paraId="36B8F794" w14:textId="0817C343" w:rsidR="00122315" w:rsidRDefault="004B3C89"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Associa </w:t>
            </w:r>
            <w:r w:rsidR="00233A9C">
              <w:rPr>
                <w:lang w:val="it-IT"/>
              </w:rPr>
              <w:t>ai collaboratori le sessioni di campionamento che avviano</w:t>
            </w:r>
            <w:r w:rsidR="00F552E6">
              <w:rPr>
                <w:lang w:val="it-IT"/>
              </w:rPr>
              <w:t>.</w:t>
            </w:r>
          </w:p>
        </w:tc>
        <w:tc>
          <w:tcPr>
            <w:tcW w:w="2552" w:type="dxa"/>
          </w:tcPr>
          <w:p w14:paraId="70FEC167" w14:textId="756B9A5E" w:rsidR="00122315" w:rsidRDefault="00233A9C"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Collaboratore (0, N) </w:t>
            </w:r>
            <w:r w:rsidRPr="00233A9C">
              <w:rPr>
                <w:rFonts w:ascii="Wingdings" w:eastAsia="Wingdings" w:hAnsi="Wingdings" w:cs="Wingdings"/>
                <w:lang w:val="it-IT"/>
              </w:rPr>
              <w:t>à</w:t>
            </w:r>
            <w:r>
              <w:rPr>
                <w:lang w:val="it-IT"/>
              </w:rPr>
              <w:t xml:space="preserve"> Sessione campionamento (1, N)</w:t>
            </w:r>
          </w:p>
        </w:tc>
        <w:tc>
          <w:tcPr>
            <w:tcW w:w="2114" w:type="dxa"/>
          </w:tcPr>
          <w:p w14:paraId="784E880C" w14:textId="5CBC078C" w:rsidR="00122315" w:rsidRDefault="00233A9C"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122315" w14:paraId="4728977A" w14:textId="77777777" w:rsidTr="004F7529">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980" w:type="dxa"/>
          </w:tcPr>
          <w:p w14:paraId="0831DD34" w14:textId="3DA27C0B" w:rsidR="00122315" w:rsidRDefault="0062754C" w:rsidP="00C01444">
            <w:pPr>
              <w:rPr>
                <w:lang w:val="it-IT"/>
              </w:rPr>
            </w:pPr>
            <w:r>
              <w:rPr>
                <w:lang w:val="it-IT"/>
              </w:rPr>
              <w:t>Effettuazione</w:t>
            </w:r>
          </w:p>
        </w:tc>
        <w:tc>
          <w:tcPr>
            <w:tcW w:w="1984" w:type="dxa"/>
          </w:tcPr>
          <w:p w14:paraId="7BFFCA0F" w14:textId="4F8EE114" w:rsidR="00122315" w:rsidRDefault="00315AFD"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w:t>
            </w:r>
            <w:r w:rsidR="004F7529">
              <w:rPr>
                <w:lang w:val="it-IT"/>
              </w:rPr>
              <w:t xml:space="preserve">al sensore </w:t>
            </w:r>
            <w:r>
              <w:rPr>
                <w:lang w:val="it-IT"/>
              </w:rPr>
              <w:t xml:space="preserve">le misurazioni </w:t>
            </w:r>
            <w:r w:rsidR="0062754C">
              <w:rPr>
                <w:lang w:val="it-IT"/>
              </w:rPr>
              <w:t>che quest</w:t>
            </w:r>
            <w:r w:rsidR="004F7529">
              <w:rPr>
                <w:lang w:val="it-IT"/>
              </w:rPr>
              <w:t>o</w:t>
            </w:r>
            <w:r w:rsidR="0062754C">
              <w:rPr>
                <w:lang w:val="it-IT"/>
              </w:rPr>
              <w:t xml:space="preserve"> effettua</w:t>
            </w:r>
            <w:r>
              <w:rPr>
                <w:lang w:val="it-IT"/>
              </w:rPr>
              <w:t>.</w:t>
            </w:r>
          </w:p>
        </w:tc>
        <w:tc>
          <w:tcPr>
            <w:tcW w:w="2552" w:type="dxa"/>
          </w:tcPr>
          <w:p w14:paraId="1EF7AE2B" w14:textId="3088D41F" w:rsidR="00122315" w:rsidRDefault="00662B87"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Sensore</w:t>
            </w:r>
            <w:r w:rsidR="00315AFD">
              <w:rPr>
                <w:lang w:val="it-IT"/>
              </w:rPr>
              <w:t xml:space="preserve"> (1, N) </w:t>
            </w:r>
            <w:r w:rsidR="00315AFD" w:rsidRPr="00315AFD">
              <w:rPr>
                <w:rFonts w:ascii="Wingdings" w:eastAsia="Wingdings" w:hAnsi="Wingdings" w:cs="Wingdings"/>
                <w:lang w:val="it-IT"/>
              </w:rPr>
              <w:t>à</w:t>
            </w:r>
            <w:r w:rsidR="00315AFD">
              <w:rPr>
                <w:lang w:val="it-IT"/>
              </w:rPr>
              <w:t xml:space="preserve"> Misurazione (1</w:t>
            </w:r>
            <w:r w:rsidR="004F7529">
              <w:rPr>
                <w:lang w:val="it-IT"/>
              </w:rPr>
              <w:t>, 1</w:t>
            </w:r>
            <w:r w:rsidR="00315AFD">
              <w:rPr>
                <w:lang w:val="it-IT"/>
              </w:rPr>
              <w:t>)</w:t>
            </w:r>
          </w:p>
        </w:tc>
        <w:tc>
          <w:tcPr>
            <w:tcW w:w="2114" w:type="dxa"/>
          </w:tcPr>
          <w:p w14:paraId="1EE15FE5" w14:textId="30E7770F" w:rsidR="00122315" w:rsidRDefault="00315AFD"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122315" w14:paraId="4F0647B9" w14:textId="77777777" w:rsidTr="007A61F7">
        <w:trPr>
          <w:trHeight w:val="1571"/>
        </w:trPr>
        <w:tc>
          <w:tcPr>
            <w:cnfStyle w:val="001000000000" w:firstRow="0" w:lastRow="0" w:firstColumn="1" w:lastColumn="0" w:oddVBand="0" w:evenVBand="0" w:oddHBand="0" w:evenHBand="0" w:firstRowFirstColumn="0" w:firstRowLastColumn="0" w:lastRowFirstColumn="0" w:lastRowLastColumn="0"/>
            <w:tcW w:w="1980" w:type="dxa"/>
          </w:tcPr>
          <w:p w14:paraId="7B480180" w14:textId="6BF84CFE" w:rsidR="00122315" w:rsidRDefault="005100CC" w:rsidP="00C01444">
            <w:pPr>
              <w:rPr>
                <w:lang w:val="it-IT"/>
              </w:rPr>
            </w:pPr>
            <w:r>
              <w:rPr>
                <w:lang w:val="it-IT"/>
              </w:rPr>
              <w:t>Avvenimento</w:t>
            </w:r>
          </w:p>
        </w:tc>
        <w:tc>
          <w:tcPr>
            <w:tcW w:w="1984" w:type="dxa"/>
          </w:tcPr>
          <w:p w14:paraId="146E9812" w14:textId="1F216901" w:rsidR="00122315" w:rsidRDefault="00267812"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la sessione di campionamento alla zona in cui avviene.</w:t>
            </w:r>
          </w:p>
        </w:tc>
        <w:tc>
          <w:tcPr>
            <w:tcW w:w="2552" w:type="dxa"/>
          </w:tcPr>
          <w:p w14:paraId="71CC94B9" w14:textId="551D3AB8" w:rsidR="00122315" w:rsidRDefault="00453EB9"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Sessione campionamento (1</w:t>
            </w:r>
            <w:r w:rsidR="0087602E">
              <w:rPr>
                <w:lang w:val="it-IT"/>
              </w:rPr>
              <w:t>, 1</w:t>
            </w:r>
            <w:r>
              <w:rPr>
                <w:lang w:val="it-IT"/>
              </w:rPr>
              <w:t xml:space="preserve">) </w:t>
            </w:r>
            <w:r w:rsidRPr="00453EB9">
              <w:rPr>
                <w:rFonts w:ascii="Wingdings" w:eastAsia="Wingdings" w:hAnsi="Wingdings" w:cs="Wingdings"/>
                <w:lang w:val="it-IT"/>
              </w:rPr>
              <w:t>à</w:t>
            </w:r>
            <w:r>
              <w:rPr>
                <w:lang w:val="it-IT"/>
              </w:rPr>
              <w:t xml:space="preserve"> Zona (0, N)</w:t>
            </w:r>
          </w:p>
        </w:tc>
        <w:tc>
          <w:tcPr>
            <w:tcW w:w="2114" w:type="dxa"/>
          </w:tcPr>
          <w:p w14:paraId="50726129" w14:textId="29039EC7" w:rsidR="00122315" w:rsidRDefault="00453EB9"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122315" w14:paraId="2FB12315" w14:textId="77777777" w:rsidTr="007A61F7">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980" w:type="dxa"/>
          </w:tcPr>
          <w:p w14:paraId="3EFA5847" w14:textId="5B3EE0BD" w:rsidR="00122315" w:rsidRDefault="005100CC" w:rsidP="00C01444">
            <w:pPr>
              <w:rPr>
                <w:lang w:val="it-IT"/>
              </w:rPr>
            </w:pPr>
            <w:r>
              <w:rPr>
                <w:lang w:val="it-IT"/>
              </w:rPr>
              <w:t>Diramazione</w:t>
            </w:r>
          </w:p>
        </w:tc>
        <w:tc>
          <w:tcPr>
            <w:tcW w:w="1984" w:type="dxa"/>
          </w:tcPr>
          <w:p w14:paraId="25196DFE" w14:textId="36112EB7" w:rsidR="00122315" w:rsidRDefault="00FE2F1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le allerte alle zone in cui vengono diramate.</w:t>
            </w:r>
          </w:p>
        </w:tc>
        <w:tc>
          <w:tcPr>
            <w:tcW w:w="2552" w:type="dxa"/>
          </w:tcPr>
          <w:p w14:paraId="5B9D66B7" w14:textId="7789AC3C" w:rsidR="00122315" w:rsidRDefault="00FE2F1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Allerta (1, N) </w:t>
            </w:r>
            <w:r w:rsidRPr="00FE2F14">
              <w:rPr>
                <w:rFonts w:ascii="Wingdings" w:eastAsia="Wingdings" w:hAnsi="Wingdings" w:cs="Wingdings"/>
                <w:lang w:val="it-IT"/>
              </w:rPr>
              <w:t>à</w:t>
            </w:r>
            <w:r>
              <w:rPr>
                <w:lang w:val="it-IT"/>
              </w:rPr>
              <w:t xml:space="preserve"> Zona (0, N)</w:t>
            </w:r>
          </w:p>
        </w:tc>
        <w:tc>
          <w:tcPr>
            <w:tcW w:w="2114" w:type="dxa"/>
          </w:tcPr>
          <w:p w14:paraId="407A5239" w14:textId="73FC9FB3" w:rsidR="00122315" w:rsidRDefault="00FE2F14"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5100CC" w14:paraId="0D5959E3" w14:textId="77777777" w:rsidTr="007A61F7">
        <w:trPr>
          <w:trHeight w:val="836"/>
        </w:trPr>
        <w:tc>
          <w:tcPr>
            <w:cnfStyle w:val="001000000000" w:firstRow="0" w:lastRow="0" w:firstColumn="1" w:lastColumn="0" w:oddVBand="0" w:evenVBand="0" w:oddHBand="0" w:evenHBand="0" w:firstRowFirstColumn="0" w:firstRowLastColumn="0" w:lastRowFirstColumn="0" w:lastRowLastColumn="0"/>
            <w:tcW w:w="1980" w:type="dxa"/>
          </w:tcPr>
          <w:p w14:paraId="55194B1A" w14:textId="2B76292F" w:rsidR="005100CC" w:rsidRDefault="00C36DAE" w:rsidP="00C01444">
            <w:pPr>
              <w:rPr>
                <w:lang w:val="it-IT"/>
              </w:rPr>
            </w:pPr>
            <w:r>
              <w:rPr>
                <w:lang w:val="it-IT"/>
              </w:rPr>
              <w:t>Riferimento</w:t>
            </w:r>
          </w:p>
        </w:tc>
        <w:tc>
          <w:tcPr>
            <w:tcW w:w="1984" w:type="dxa"/>
          </w:tcPr>
          <w:p w14:paraId="46631583" w14:textId="4EE7D2FF" w:rsidR="005100CC" w:rsidRDefault="00346918"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il post alla zona di cui fa riferimento.</w:t>
            </w:r>
          </w:p>
        </w:tc>
        <w:tc>
          <w:tcPr>
            <w:tcW w:w="2552" w:type="dxa"/>
          </w:tcPr>
          <w:p w14:paraId="623D2019" w14:textId="083CC1BC" w:rsidR="005100CC" w:rsidRDefault="009D5E4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Post (</w:t>
            </w:r>
            <w:r w:rsidR="0087602E">
              <w:rPr>
                <w:lang w:val="it-IT"/>
              </w:rPr>
              <w:t xml:space="preserve">0, </w:t>
            </w:r>
            <w:r>
              <w:rPr>
                <w:lang w:val="it-IT"/>
              </w:rPr>
              <w:t xml:space="preserve">1) </w:t>
            </w:r>
            <w:r w:rsidRPr="009D5E46">
              <w:rPr>
                <w:rFonts w:ascii="Wingdings" w:eastAsia="Wingdings" w:hAnsi="Wingdings" w:cs="Wingdings"/>
                <w:lang w:val="it-IT"/>
              </w:rPr>
              <w:t>à</w:t>
            </w:r>
            <w:r>
              <w:rPr>
                <w:lang w:val="it-IT"/>
              </w:rPr>
              <w:t xml:space="preserve"> Zona (0, N)</w:t>
            </w:r>
          </w:p>
        </w:tc>
        <w:tc>
          <w:tcPr>
            <w:tcW w:w="2114" w:type="dxa"/>
          </w:tcPr>
          <w:p w14:paraId="5E05534B" w14:textId="244B7E1E" w:rsidR="005100CC" w:rsidRDefault="009D5E4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5100CC" w14:paraId="488A09CC" w14:textId="77777777" w:rsidTr="007A61F7">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980" w:type="dxa"/>
          </w:tcPr>
          <w:p w14:paraId="77B98DA9" w14:textId="07EABEF5" w:rsidR="005100CC" w:rsidRDefault="00C36DAE" w:rsidP="00C01444">
            <w:pPr>
              <w:rPr>
                <w:lang w:val="it-IT"/>
              </w:rPr>
            </w:pPr>
            <w:r>
              <w:rPr>
                <w:lang w:val="it-IT"/>
              </w:rPr>
              <w:lastRenderedPageBreak/>
              <w:t>Inerenza</w:t>
            </w:r>
          </w:p>
        </w:tc>
        <w:tc>
          <w:tcPr>
            <w:tcW w:w="1984" w:type="dxa"/>
          </w:tcPr>
          <w:p w14:paraId="247C71B3" w14:textId="2E827424" w:rsidR="005100CC" w:rsidRDefault="009D5E46"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Associa la segnalazione alla zona </w:t>
            </w:r>
            <w:r w:rsidR="00416330">
              <w:rPr>
                <w:lang w:val="it-IT"/>
              </w:rPr>
              <w:t>inerente.</w:t>
            </w:r>
          </w:p>
        </w:tc>
        <w:tc>
          <w:tcPr>
            <w:tcW w:w="2552" w:type="dxa"/>
          </w:tcPr>
          <w:p w14:paraId="5522A9AE" w14:textId="7B9B3A88" w:rsidR="005100CC" w:rsidRDefault="00416330"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Segnalazione (1</w:t>
            </w:r>
            <w:r w:rsidR="0087602E">
              <w:rPr>
                <w:lang w:val="it-IT"/>
              </w:rPr>
              <w:t>, 1</w:t>
            </w:r>
            <w:r>
              <w:rPr>
                <w:lang w:val="it-IT"/>
              </w:rPr>
              <w:t xml:space="preserve">) </w:t>
            </w:r>
            <w:r w:rsidRPr="00416330">
              <w:rPr>
                <w:rFonts w:ascii="Wingdings" w:eastAsia="Wingdings" w:hAnsi="Wingdings" w:cs="Wingdings"/>
                <w:lang w:val="it-IT"/>
              </w:rPr>
              <w:t>à</w:t>
            </w:r>
            <w:r>
              <w:rPr>
                <w:lang w:val="it-IT"/>
              </w:rPr>
              <w:t xml:space="preserve"> Zona (0, N)</w:t>
            </w:r>
          </w:p>
        </w:tc>
        <w:tc>
          <w:tcPr>
            <w:tcW w:w="2114" w:type="dxa"/>
          </w:tcPr>
          <w:p w14:paraId="2DD46742" w14:textId="65B3B56C" w:rsidR="005100CC" w:rsidRDefault="00416330"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5100CC" w14:paraId="4E91B10B" w14:textId="77777777" w:rsidTr="007A61F7">
        <w:trPr>
          <w:trHeight w:val="1008"/>
        </w:trPr>
        <w:tc>
          <w:tcPr>
            <w:cnfStyle w:val="001000000000" w:firstRow="0" w:lastRow="0" w:firstColumn="1" w:lastColumn="0" w:oddVBand="0" w:evenVBand="0" w:oddHBand="0" w:evenHBand="0" w:firstRowFirstColumn="0" w:firstRowLastColumn="0" w:lastRowFirstColumn="0" w:lastRowLastColumn="0"/>
            <w:tcW w:w="1980" w:type="dxa"/>
          </w:tcPr>
          <w:p w14:paraId="233450FD" w14:textId="518378AE" w:rsidR="005100CC" w:rsidRDefault="001B4703" w:rsidP="00C01444">
            <w:pPr>
              <w:rPr>
                <w:lang w:val="it-IT"/>
              </w:rPr>
            </w:pPr>
            <w:r>
              <w:rPr>
                <w:lang w:val="it-IT"/>
              </w:rPr>
              <w:t>Contenimento</w:t>
            </w:r>
          </w:p>
        </w:tc>
        <w:tc>
          <w:tcPr>
            <w:tcW w:w="1984" w:type="dxa"/>
          </w:tcPr>
          <w:p w14:paraId="2913CECE" w14:textId="0046114C" w:rsidR="005100CC" w:rsidRDefault="00EC52DE"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un post ai file multimediali che contiene.</w:t>
            </w:r>
          </w:p>
        </w:tc>
        <w:tc>
          <w:tcPr>
            <w:tcW w:w="2552" w:type="dxa"/>
          </w:tcPr>
          <w:p w14:paraId="77F186F4" w14:textId="5BF4FF24" w:rsidR="005100CC" w:rsidRDefault="00EC52DE"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Post (0, N) </w:t>
            </w:r>
            <w:r w:rsidRPr="00EC52DE">
              <w:rPr>
                <w:rFonts w:ascii="Wingdings" w:eastAsia="Wingdings" w:hAnsi="Wingdings" w:cs="Wingdings"/>
                <w:lang w:val="it-IT"/>
              </w:rPr>
              <w:t>à</w:t>
            </w:r>
            <w:r>
              <w:rPr>
                <w:lang w:val="it-IT"/>
              </w:rPr>
              <w:t xml:space="preserve"> File multimediale (</w:t>
            </w:r>
            <w:r w:rsidR="002813B4">
              <w:rPr>
                <w:lang w:val="it-IT"/>
              </w:rPr>
              <w:t xml:space="preserve">0, </w:t>
            </w:r>
            <w:r>
              <w:rPr>
                <w:lang w:val="it-IT"/>
              </w:rPr>
              <w:t>1)</w:t>
            </w:r>
          </w:p>
        </w:tc>
        <w:tc>
          <w:tcPr>
            <w:tcW w:w="2114" w:type="dxa"/>
          </w:tcPr>
          <w:p w14:paraId="07D341D8" w14:textId="039917DE" w:rsidR="005100CC" w:rsidRDefault="00EC52DE"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5100CC" w14:paraId="1310CE28" w14:textId="77777777" w:rsidTr="007A61F7">
        <w:trPr>
          <w:cnfStyle w:val="000000100000" w:firstRow="0" w:lastRow="0" w:firstColumn="0" w:lastColumn="0" w:oddVBand="0" w:evenVBand="0" w:oddHBand="1" w:evenHBand="0" w:firstRowFirstColumn="0" w:firstRowLastColumn="0" w:lastRowFirstColumn="0" w:lastRowLastColumn="0"/>
          <w:trHeight w:val="1381"/>
        </w:trPr>
        <w:tc>
          <w:tcPr>
            <w:cnfStyle w:val="001000000000" w:firstRow="0" w:lastRow="0" w:firstColumn="1" w:lastColumn="0" w:oddVBand="0" w:evenVBand="0" w:oddHBand="0" w:evenHBand="0" w:firstRowFirstColumn="0" w:firstRowLastColumn="0" w:lastRowFirstColumn="0" w:lastRowLastColumn="0"/>
            <w:tcW w:w="1980" w:type="dxa"/>
          </w:tcPr>
          <w:p w14:paraId="5C5FF46C" w14:textId="7A9C6A8F" w:rsidR="005100CC" w:rsidRDefault="001B4703" w:rsidP="00C01444">
            <w:pPr>
              <w:rPr>
                <w:lang w:val="it-IT"/>
              </w:rPr>
            </w:pPr>
            <w:r>
              <w:rPr>
                <w:lang w:val="it-IT"/>
              </w:rPr>
              <w:t>Inclusione</w:t>
            </w:r>
          </w:p>
        </w:tc>
        <w:tc>
          <w:tcPr>
            <w:tcW w:w="1984" w:type="dxa"/>
          </w:tcPr>
          <w:p w14:paraId="6830C233" w14:textId="0B3AFD5D" w:rsidR="005100CC" w:rsidRDefault="0058284B"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la segnalazione ai file multimediali che include.</w:t>
            </w:r>
          </w:p>
        </w:tc>
        <w:tc>
          <w:tcPr>
            <w:tcW w:w="2552" w:type="dxa"/>
          </w:tcPr>
          <w:p w14:paraId="31971F1B" w14:textId="07A50254" w:rsidR="005100CC" w:rsidRDefault="002B5065"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Segnalazione (1, N) </w:t>
            </w:r>
            <w:r w:rsidRPr="002B5065">
              <w:rPr>
                <w:rFonts w:ascii="Wingdings" w:eastAsia="Wingdings" w:hAnsi="Wingdings" w:cs="Wingdings"/>
                <w:lang w:val="it-IT"/>
              </w:rPr>
              <w:t>à</w:t>
            </w:r>
            <w:r>
              <w:rPr>
                <w:lang w:val="it-IT"/>
              </w:rPr>
              <w:t xml:space="preserve"> File multimediali (</w:t>
            </w:r>
            <w:r w:rsidR="002813B4">
              <w:rPr>
                <w:lang w:val="it-IT"/>
              </w:rPr>
              <w:t xml:space="preserve">0, </w:t>
            </w:r>
            <w:r>
              <w:rPr>
                <w:lang w:val="it-IT"/>
              </w:rPr>
              <w:t>1)</w:t>
            </w:r>
          </w:p>
        </w:tc>
        <w:tc>
          <w:tcPr>
            <w:tcW w:w="2114" w:type="dxa"/>
          </w:tcPr>
          <w:p w14:paraId="0D911CF6" w14:textId="7E7727BE" w:rsidR="005100CC" w:rsidRDefault="002B5065"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r w:rsidR="005100CC" w14:paraId="200B2BD6" w14:textId="77777777" w:rsidTr="007A61F7">
        <w:trPr>
          <w:trHeight w:val="1131"/>
        </w:trPr>
        <w:tc>
          <w:tcPr>
            <w:cnfStyle w:val="001000000000" w:firstRow="0" w:lastRow="0" w:firstColumn="1" w:lastColumn="0" w:oddVBand="0" w:evenVBand="0" w:oddHBand="0" w:evenHBand="0" w:firstRowFirstColumn="0" w:firstRowLastColumn="0" w:lastRowFirstColumn="0" w:lastRowLastColumn="0"/>
            <w:tcW w:w="1980" w:type="dxa"/>
          </w:tcPr>
          <w:p w14:paraId="559FC85C" w14:textId="60E2287A" w:rsidR="005100CC" w:rsidRDefault="00017F6E" w:rsidP="00C01444">
            <w:pPr>
              <w:rPr>
                <w:lang w:val="it-IT"/>
              </w:rPr>
            </w:pPr>
            <w:r>
              <w:rPr>
                <w:lang w:val="it-IT"/>
              </w:rPr>
              <w:t>Caricamento</w:t>
            </w:r>
          </w:p>
        </w:tc>
        <w:tc>
          <w:tcPr>
            <w:tcW w:w="1984" w:type="dxa"/>
          </w:tcPr>
          <w:p w14:paraId="6DD65D04" w14:textId="1860E3A6" w:rsidR="005100CC" w:rsidRDefault="00187C0A"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all’utente i post che egli carica.</w:t>
            </w:r>
          </w:p>
        </w:tc>
        <w:tc>
          <w:tcPr>
            <w:tcW w:w="2552" w:type="dxa"/>
          </w:tcPr>
          <w:p w14:paraId="53BB5C5C" w14:textId="3BEDFBE6" w:rsidR="005100CC" w:rsidRDefault="00187C0A"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Utente (1, N) </w:t>
            </w:r>
            <w:r w:rsidRPr="00187C0A">
              <w:rPr>
                <w:rFonts w:ascii="Wingdings" w:eastAsia="Wingdings" w:hAnsi="Wingdings" w:cs="Wingdings"/>
                <w:lang w:val="it-IT"/>
              </w:rPr>
              <w:t>à</w:t>
            </w:r>
            <w:r>
              <w:rPr>
                <w:lang w:val="it-IT"/>
              </w:rPr>
              <w:t xml:space="preserve"> Post (1</w:t>
            </w:r>
            <w:r w:rsidR="002813B4">
              <w:rPr>
                <w:lang w:val="it-IT"/>
              </w:rPr>
              <w:t xml:space="preserve">, </w:t>
            </w:r>
            <w:r>
              <w:rPr>
                <w:lang w:val="it-IT"/>
              </w:rPr>
              <w:t>1)</w:t>
            </w:r>
          </w:p>
        </w:tc>
        <w:tc>
          <w:tcPr>
            <w:tcW w:w="2114" w:type="dxa"/>
          </w:tcPr>
          <w:p w14:paraId="55D323A4" w14:textId="71FD3E08" w:rsidR="005100CC" w:rsidRDefault="002E2778"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5100CC" w:rsidRPr="00882E45" w14:paraId="675D8B4F" w14:textId="77777777" w:rsidTr="007A61F7">
        <w:trPr>
          <w:cnfStyle w:val="000000100000" w:firstRow="0" w:lastRow="0" w:firstColumn="0" w:lastColumn="0" w:oddVBand="0" w:evenVBand="0" w:oddHBand="1"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1980" w:type="dxa"/>
          </w:tcPr>
          <w:p w14:paraId="19DB82C3" w14:textId="00675202" w:rsidR="005100CC" w:rsidRDefault="00A72B0A" w:rsidP="00C01444">
            <w:pPr>
              <w:rPr>
                <w:lang w:val="it-IT"/>
              </w:rPr>
            </w:pPr>
            <w:r>
              <w:rPr>
                <w:lang w:val="it-IT"/>
              </w:rPr>
              <w:t>Verifica</w:t>
            </w:r>
          </w:p>
        </w:tc>
        <w:tc>
          <w:tcPr>
            <w:tcW w:w="1984" w:type="dxa"/>
          </w:tcPr>
          <w:p w14:paraId="15342F3C" w14:textId="1EA9FF98" w:rsidR="005100CC" w:rsidRDefault="009A7572"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i fact</w:t>
            </w:r>
            <w:r w:rsidR="001752F3">
              <w:rPr>
                <w:lang w:val="it-IT"/>
              </w:rPr>
              <w:t xml:space="preserve"> </w:t>
            </w:r>
            <w:r>
              <w:rPr>
                <w:lang w:val="it-IT"/>
              </w:rPr>
              <w:t>checker ai post che vanno a verificare.</w:t>
            </w:r>
          </w:p>
        </w:tc>
        <w:tc>
          <w:tcPr>
            <w:tcW w:w="2552" w:type="dxa"/>
          </w:tcPr>
          <w:p w14:paraId="0E04D3B6" w14:textId="19B316FF" w:rsidR="005100CC" w:rsidRPr="00A416AA" w:rsidRDefault="009A7572" w:rsidP="00C01444">
            <w:pPr>
              <w:cnfStyle w:val="000000100000" w:firstRow="0" w:lastRow="0" w:firstColumn="0" w:lastColumn="0" w:oddVBand="0" w:evenVBand="0" w:oddHBand="1" w:evenHBand="0" w:firstRowFirstColumn="0" w:firstRowLastColumn="0" w:lastRowFirstColumn="0" w:lastRowLastColumn="0"/>
              <w:rPr>
                <w:lang w:val="en-GB"/>
              </w:rPr>
            </w:pPr>
            <w:r w:rsidRPr="00A416AA">
              <w:rPr>
                <w:lang w:val="en-GB"/>
              </w:rPr>
              <w:t xml:space="preserve">Fact checker (0, N) </w:t>
            </w:r>
            <w:r w:rsidRPr="009A7572">
              <w:rPr>
                <w:rFonts w:ascii="Wingdings" w:eastAsia="Wingdings" w:hAnsi="Wingdings" w:cs="Wingdings"/>
                <w:lang w:val="it-IT"/>
              </w:rPr>
              <w:t>à</w:t>
            </w:r>
            <w:r w:rsidRPr="00A416AA">
              <w:rPr>
                <w:lang w:val="en-GB"/>
              </w:rPr>
              <w:t xml:space="preserve"> Post (1, N)</w:t>
            </w:r>
          </w:p>
        </w:tc>
        <w:tc>
          <w:tcPr>
            <w:tcW w:w="2114" w:type="dxa"/>
          </w:tcPr>
          <w:p w14:paraId="6A3AA875" w14:textId="75B1BE14" w:rsidR="005100CC" w:rsidRDefault="007A61F7"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data_ora (data e ora): indica la data e l’ora in cui è stata svolta la verifica.</w:t>
            </w:r>
          </w:p>
        </w:tc>
      </w:tr>
      <w:tr w:rsidR="005100CC" w14:paraId="2B6EF2E7" w14:textId="77777777" w:rsidTr="007A61F7">
        <w:trPr>
          <w:trHeight w:val="1401"/>
        </w:trPr>
        <w:tc>
          <w:tcPr>
            <w:cnfStyle w:val="001000000000" w:firstRow="0" w:lastRow="0" w:firstColumn="1" w:lastColumn="0" w:oddVBand="0" w:evenVBand="0" w:oddHBand="0" w:evenHBand="0" w:firstRowFirstColumn="0" w:firstRowLastColumn="0" w:lastRowFirstColumn="0" w:lastRowLastColumn="0"/>
            <w:tcW w:w="1980" w:type="dxa"/>
          </w:tcPr>
          <w:p w14:paraId="3883074F" w14:textId="58FB95DB" w:rsidR="005100CC" w:rsidRDefault="00A72B0A" w:rsidP="00C01444">
            <w:pPr>
              <w:rPr>
                <w:lang w:val="it-IT"/>
              </w:rPr>
            </w:pPr>
            <w:r>
              <w:rPr>
                <w:lang w:val="it-IT"/>
              </w:rPr>
              <w:t>Invio</w:t>
            </w:r>
          </w:p>
        </w:tc>
        <w:tc>
          <w:tcPr>
            <w:tcW w:w="1984" w:type="dxa"/>
          </w:tcPr>
          <w:p w14:paraId="15BC2ECE" w14:textId="7E3A030E" w:rsidR="005100CC" w:rsidRDefault="00F552E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Associa l’utente della piattaforma alle segnalazioni che invia.</w:t>
            </w:r>
          </w:p>
        </w:tc>
        <w:tc>
          <w:tcPr>
            <w:tcW w:w="2552" w:type="dxa"/>
          </w:tcPr>
          <w:p w14:paraId="6F5C44CA" w14:textId="75789C93" w:rsidR="005100CC" w:rsidRDefault="00F552E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Utente piattaforma (0, N) </w:t>
            </w:r>
            <w:r w:rsidRPr="00F552E6">
              <w:rPr>
                <w:rFonts w:ascii="Wingdings" w:eastAsia="Wingdings" w:hAnsi="Wingdings" w:cs="Wingdings"/>
                <w:lang w:val="it-IT"/>
              </w:rPr>
              <w:t>à</w:t>
            </w:r>
            <w:r>
              <w:rPr>
                <w:lang w:val="it-IT"/>
              </w:rPr>
              <w:t xml:space="preserve"> Segnalazione (1</w:t>
            </w:r>
            <w:r w:rsidR="001A2B8A">
              <w:rPr>
                <w:lang w:val="it-IT"/>
              </w:rPr>
              <w:t>, 1</w:t>
            </w:r>
            <w:r>
              <w:rPr>
                <w:lang w:val="it-IT"/>
              </w:rPr>
              <w:t>)</w:t>
            </w:r>
          </w:p>
        </w:tc>
        <w:tc>
          <w:tcPr>
            <w:tcW w:w="2114" w:type="dxa"/>
          </w:tcPr>
          <w:p w14:paraId="41C7DCD0" w14:textId="04D20B83" w:rsidR="005100CC" w:rsidRDefault="00F552E6" w:rsidP="00C01444">
            <w:pPr>
              <w:cnfStyle w:val="000000000000" w:firstRow="0" w:lastRow="0" w:firstColumn="0" w:lastColumn="0" w:oddVBand="0" w:evenVBand="0" w:oddHBand="0" w:evenHBand="0" w:firstRowFirstColumn="0" w:firstRowLastColumn="0" w:lastRowFirstColumn="0" w:lastRowLastColumn="0"/>
              <w:rPr>
                <w:lang w:val="it-IT"/>
              </w:rPr>
            </w:pPr>
            <w:r>
              <w:rPr>
                <w:lang w:val="it-IT"/>
              </w:rPr>
              <w:t>Nessuno.</w:t>
            </w:r>
          </w:p>
        </w:tc>
      </w:tr>
      <w:tr w:rsidR="00B63611" w14:paraId="3E389A43" w14:textId="77777777" w:rsidTr="00D6635E">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80" w:type="dxa"/>
          </w:tcPr>
          <w:p w14:paraId="795EDFF9" w14:textId="0CE86307" w:rsidR="00B63611" w:rsidRDefault="00B63611" w:rsidP="00C01444">
            <w:pPr>
              <w:rPr>
                <w:lang w:val="it-IT"/>
              </w:rPr>
            </w:pPr>
            <w:r>
              <w:rPr>
                <w:lang w:val="it-IT"/>
              </w:rPr>
              <w:t>Raccolta</w:t>
            </w:r>
          </w:p>
        </w:tc>
        <w:tc>
          <w:tcPr>
            <w:tcW w:w="1984" w:type="dxa"/>
          </w:tcPr>
          <w:p w14:paraId="47C33FE1" w14:textId="0AD65017" w:rsidR="00B63611" w:rsidRDefault="00D6635E"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Associa la sessione di campionamento alle misurazioni che raccoglie</w:t>
            </w:r>
          </w:p>
        </w:tc>
        <w:tc>
          <w:tcPr>
            <w:tcW w:w="2552" w:type="dxa"/>
          </w:tcPr>
          <w:p w14:paraId="28766E49" w14:textId="338D6F34" w:rsidR="00B63611" w:rsidRDefault="00D6635E"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Sessione campionamento (</w:t>
            </w:r>
            <w:r w:rsidR="00241FC8">
              <w:rPr>
                <w:lang w:val="it-IT"/>
              </w:rPr>
              <w:t>0</w:t>
            </w:r>
            <w:r>
              <w:rPr>
                <w:lang w:val="it-IT"/>
              </w:rPr>
              <w:t xml:space="preserve">, N) </w:t>
            </w:r>
            <w:r w:rsidRPr="00D6635E">
              <w:rPr>
                <w:rFonts w:ascii="Wingdings" w:eastAsia="Wingdings" w:hAnsi="Wingdings" w:cs="Wingdings"/>
                <w:lang w:val="it-IT"/>
              </w:rPr>
              <w:t>à</w:t>
            </w:r>
            <w:r>
              <w:rPr>
                <w:lang w:val="it-IT"/>
              </w:rPr>
              <w:t xml:space="preserve"> Misurazione (1, 1)</w:t>
            </w:r>
          </w:p>
        </w:tc>
        <w:tc>
          <w:tcPr>
            <w:tcW w:w="2114" w:type="dxa"/>
          </w:tcPr>
          <w:p w14:paraId="6271AE4D" w14:textId="1E9D8A85" w:rsidR="00B63611" w:rsidRDefault="00D6635E" w:rsidP="00C0144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p>
        </w:tc>
      </w:tr>
    </w:tbl>
    <w:p w14:paraId="683A2209" w14:textId="77777777" w:rsidR="007A61F7" w:rsidRDefault="007A61F7">
      <w:pPr>
        <w:rPr>
          <w:lang w:val="it-IT"/>
        </w:rPr>
      </w:pPr>
      <w:r>
        <w:rPr>
          <w:lang w:val="it-IT"/>
        </w:rPr>
        <w:br w:type="page"/>
      </w:r>
    </w:p>
    <w:p w14:paraId="2F69C991" w14:textId="722FC1FE" w:rsidR="00192069" w:rsidRDefault="009940CD" w:rsidP="009940CD">
      <w:pPr>
        <w:pStyle w:val="Titolo2"/>
        <w:rPr>
          <w:lang w:val="it-IT"/>
        </w:rPr>
      </w:pPr>
      <w:bookmarkStart w:id="57" w:name="_Toc123824798"/>
      <w:r>
        <w:rPr>
          <w:lang w:val="it-IT"/>
        </w:rPr>
        <w:lastRenderedPageBreak/>
        <w:t>Regole aziendali</w:t>
      </w:r>
      <w:bookmarkEnd w:id="57"/>
    </w:p>
    <w:p w14:paraId="55D330AE" w14:textId="1193D74F" w:rsidR="00FB3AB2" w:rsidRDefault="00953B75" w:rsidP="000F0366">
      <w:pPr>
        <w:pStyle w:val="Titolo3"/>
        <w:rPr>
          <w:lang w:val="it-IT"/>
        </w:rPr>
      </w:pPr>
      <w:bookmarkStart w:id="58" w:name="_Toc123824799"/>
      <w:r>
        <w:rPr>
          <w:lang w:val="it-IT"/>
        </w:rPr>
        <w:t xml:space="preserve">Regole </w:t>
      </w:r>
      <w:r w:rsidR="00FA0B8C">
        <w:rPr>
          <w:lang w:val="it-IT"/>
        </w:rPr>
        <w:t>di vincolo</w:t>
      </w:r>
      <w:bookmarkEnd w:id="58"/>
    </w:p>
    <w:p w14:paraId="08124EBC" w14:textId="1F21D982" w:rsidR="00EC4190" w:rsidRDefault="00406071" w:rsidP="00F06CF7">
      <w:pPr>
        <w:pStyle w:val="Paragrafoelenco"/>
        <w:numPr>
          <w:ilvl w:val="0"/>
          <w:numId w:val="14"/>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Sensore</w:t>
      </w:r>
      <w:r>
        <w:rPr>
          <w:lang w:val="it-IT"/>
        </w:rPr>
        <w:t xml:space="preserve"> deve assumere il seguente set di valori: </w:t>
      </w:r>
      <w:r w:rsidR="006861F3">
        <w:rPr>
          <w:lang w:val="it-IT"/>
        </w:rPr>
        <w:t xml:space="preserve">“radiometro per umidità”, “radiometro per </w:t>
      </w:r>
      <w:r w:rsidR="000A7C40">
        <w:rPr>
          <w:lang w:val="it-IT"/>
        </w:rPr>
        <w:t xml:space="preserve">bacino d’acqua”, </w:t>
      </w:r>
      <w:r w:rsidR="000E1A1D">
        <w:rPr>
          <w:lang w:val="it-IT"/>
        </w:rPr>
        <w:t>“</w:t>
      </w:r>
      <w:r w:rsidR="00BE4B49">
        <w:rPr>
          <w:lang w:val="it-IT"/>
        </w:rPr>
        <w:t>idrometro</w:t>
      </w:r>
      <w:r w:rsidR="0023642C">
        <w:rPr>
          <w:lang w:val="it-IT"/>
        </w:rPr>
        <w:t>”</w:t>
      </w:r>
      <w:r w:rsidR="00F3111F">
        <w:rPr>
          <w:lang w:val="it-IT"/>
        </w:rPr>
        <w:t>”</w:t>
      </w:r>
      <w:r w:rsidR="00CF3981">
        <w:rPr>
          <w:lang w:val="it-IT"/>
        </w:rPr>
        <w:t>.</w:t>
      </w:r>
    </w:p>
    <w:p w14:paraId="2051019E" w14:textId="2EA42650" w:rsidR="00523355" w:rsidRDefault="00523355" w:rsidP="00F06CF7">
      <w:pPr>
        <w:pStyle w:val="Paragrafoelenco"/>
        <w:numPr>
          <w:ilvl w:val="0"/>
          <w:numId w:val="14"/>
        </w:numPr>
        <w:jc w:val="both"/>
        <w:rPr>
          <w:lang w:val="it-IT"/>
        </w:rPr>
      </w:pPr>
      <w:r>
        <w:rPr>
          <w:lang w:val="it-IT"/>
        </w:rPr>
        <w:t>“</w:t>
      </w:r>
      <w:r w:rsidRPr="00EF19C9">
        <w:rPr>
          <w:i/>
          <w:iCs/>
          <w:lang w:val="it-IT"/>
        </w:rPr>
        <w:t>tipologia</w:t>
      </w:r>
      <w:r>
        <w:rPr>
          <w:lang w:val="it-IT"/>
        </w:rPr>
        <w:t xml:space="preserve">” relativa all’entità </w:t>
      </w:r>
      <w:r w:rsidR="00852D7D" w:rsidRPr="00EF19C9">
        <w:rPr>
          <w:i/>
          <w:iCs/>
          <w:lang w:val="it-IT"/>
        </w:rPr>
        <w:t>Riparazione</w:t>
      </w:r>
      <w:r>
        <w:rPr>
          <w:lang w:val="it-IT"/>
        </w:rPr>
        <w:t xml:space="preserve"> deve assumere il seguente set di valori: </w:t>
      </w:r>
      <w:r w:rsidR="00260D4E">
        <w:rPr>
          <w:lang w:val="it-IT"/>
        </w:rPr>
        <w:t>“sostituzione”, “</w:t>
      </w:r>
      <w:r w:rsidR="00354C0E">
        <w:rPr>
          <w:lang w:val="it-IT"/>
        </w:rPr>
        <w:t>aggiornamento”, “reset”, “ricalibrazione”</w:t>
      </w:r>
      <w:r w:rsidR="00FB6D47">
        <w:rPr>
          <w:lang w:val="it-IT"/>
        </w:rPr>
        <w:t>.</w:t>
      </w:r>
    </w:p>
    <w:p w14:paraId="70CB7EDC" w14:textId="4975EC23" w:rsidR="00A361D1" w:rsidRDefault="00A361D1" w:rsidP="00F06CF7">
      <w:pPr>
        <w:pStyle w:val="Paragrafoelenco"/>
        <w:numPr>
          <w:ilvl w:val="0"/>
          <w:numId w:val="14"/>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Allerta</w:t>
      </w:r>
      <w:r>
        <w:rPr>
          <w:lang w:val="it-IT"/>
        </w:rPr>
        <w:t xml:space="preserve"> deve assumere il seguente set di valori: </w:t>
      </w:r>
      <w:r w:rsidR="00055D7F">
        <w:rPr>
          <w:lang w:val="it-IT"/>
        </w:rPr>
        <w:t>“</w:t>
      </w:r>
      <w:r w:rsidR="00A3452A">
        <w:rPr>
          <w:lang w:val="it-IT"/>
        </w:rPr>
        <w:t xml:space="preserve">allerta </w:t>
      </w:r>
      <w:r w:rsidR="00E46673">
        <w:rPr>
          <w:lang w:val="it-IT"/>
        </w:rPr>
        <w:t>temporale</w:t>
      </w:r>
      <w:r w:rsidR="00A3452A">
        <w:rPr>
          <w:lang w:val="it-IT"/>
        </w:rPr>
        <w:t xml:space="preserve">”, “allerta </w:t>
      </w:r>
      <w:r w:rsidR="00517AAB">
        <w:rPr>
          <w:lang w:val="it-IT"/>
        </w:rPr>
        <w:t xml:space="preserve">inondazione”, </w:t>
      </w:r>
      <w:r w:rsidR="00A3452A">
        <w:rPr>
          <w:lang w:val="it-IT"/>
        </w:rPr>
        <w:t>“allerta neve”, “allerta vento”</w:t>
      </w:r>
      <w:r w:rsidR="001D12BA">
        <w:rPr>
          <w:lang w:val="it-IT"/>
        </w:rPr>
        <w:t>.</w:t>
      </w:r>
    </w:p>
    <w:p w14:paraId="3DD633A5" w14:textId="79641434" w:rsidR="00A361D1" w:rsidRDefault="00A361D1" w:rsidP="00F06CF7">
      <w:pPr>
        <w:pStyle w:val="Paragrafoelenco"/>
        <w:numPr>
          <w:ilvl w:val="0"/>
          <w:numId w:val="14"/>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Zona</w:t>
      </w:r>
      <w:r>
        <w:rPr>
          <w:lang w:val="it-IT"/>
        </w:rPr>
        <w:t xml:space="preserve"> deve assumere il seguente set di valori: </w:t>
      </w:r>
      <w:r w:rsidR="00FA7519">
        <w:rPr>
          <w:lang w:val="it-IT"/>
        </w:rPr>
        <w:t xml:space="preserve">“zona </w:t>
      </w:r>
      <w:r w:rsidR="008B6154">
        <w:rPr>
          <w:lang w:val="it-IT"/>
        </w:rPr>
        <w:t xml:space="preserve">pianeggiante”, “zona </w:t>
      </w:r>
      <w:r w:rsidR="00FA7519">
        <w:rPr>
          <w:lang w:val="it-IT"/>
        </w:rPr>
        <w:t xml:space="preserve">fluviale”, </w:t>
      </w:r>
      <w:r w:rsidR="00473DBC">
        <w:rPr>
          <w:lang w:val="it-IT"/>
        </w:rPr>
        <w:t xml:space="preserve">“zona </w:t>
      </w:r>
      <w:r w:rsidR="008B6154">
        <w:rPr>
          <w:lang w:val="it-IT"/>
        </w:rPr>
        <w:t>collinare</w:t>
      </w:r>
      <w:r w:rsidR="00473DBC">
        <w:rPr>
          <w:lang w:val="it-IT"/>
        </w:rPr>
        <w:t xml:space="preserve">”, </w:t>
      </w:r>
      <w:r w:rsidR="00A33859">
        <w:rPr>
          <w:lang w:val="it-IT"/>
        </w:rPr>
        <w:t>“zona montuosa</w:t>
      </w:r>
      <w:r w:rsidR="008B6154">
        <w:rPr>
          <w:lang w:val="it-IT"/>
        </w:rPr>
        <w:t>”</w:t>
      </w:r>
      <w:r w:rsidR="00F43373">
        <w:rPr>
          <w:lang w:val="it-IT"/>
        </w:rPr>
        <w:t>.</w:t>
      </w:r>
    </w:p>
    <w:p w14:paraId="691091A4" w14:textId="06805679" w:rsidR="00446EDD" w:rsidRDefault="00446EDD" w:rsidP="00F06CF7">
      <w:pPr>
        <w:pStyle w:val="Paragrafoelenco"/>
        <w:numPr>
          <w:ilvl w:val="0"/>
          <w:numId w:val="14"/>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File multimediale</w:t>
      </w:r>
      <w:r>
        <w:rPr>
          <w:lang w:val="it-IT"/>
        </w:rPr>
        <w:t xml:space="preserve"> deve assumere il seguente set di valori: </w:t>
      </w:r>
      <w:r w:rsidR="002F517B">
        <w:rPr>
          <w:lang w:val="it-IT"/>
        </w:rPr>
        <w:t>“immagine”, “video”.</w:t>
      </w:r>
    </w:p>
    <w:p w14:paraId="3144E17D" w14:textId="0F67FA91" w:rsidR="00446EDD" w:rsidRDefault="00446EDD" w:rsidP="00F06CF7">
      <w:pPr>
        <w:pStyle w:val="Paragrafoelenco"/>
        <w:numPr>
          <w:ilvl w:val="0"/>
          <w:numId w:val="14"/>
        </w:numPr>
        <w:jc w:val="both"/>
        <w:rPr>
          <w:lang w:val="it-IT"/>
        </w:rPr>
      </w:pPr>
      <w:r>
        <w:rPr>
          <w:lang w:val="it-IT"/>
        </w:rPr>
        <w:t>“</w:t>
      </w:r>
      <w:r w:rsidRPr="00EF19C9">
        <w:rPr>
          <w:i/>
          <w:iCs/>
          <w:lang w:val="it-IT"/>
        </w:rPr>
        <w:t>tipologia</w:t>
      </w:r>
      <w:r>
        <w:rPr>
          <w:lang w:val="it-IT"/>
        </w:rPr>
        <w:t xml:space="preserve">” relativa all’entità </w:t>
      </w:r>
      <w:r w:rsidRPr="00EF19C9">
        <w:rPr>
          <w:i/>
          <w:iCs/>
          <w:lang w:val="it-IT"/>
        </w:rPr>
        <w:t>Segnalazione</w:t>
      </w:r>
      <w:r>
        <w:rPr>
          <w:lang w:val="it-IT"/>
        </w:rPr>
        <w:t xml:space="preserve"> deve assumere il seguente set di valori: </w:t>
      </w:r>
      <w:r w:rsidR="003B32FC">
        <w:rPr>
          <w:lang w:val="it-IT"/>
        </w:rPr>
        <w:t xml:space="preserve">“segnalazione </w:t>
      </w:r>
      <w:r w:rsidR="001270F3">
        <w:rPr>
          <w:lang w:val="it-IT"/>
        </w:rPr>
        <w:t>temporale</w:t>
      </w:r>
      <w:r w:rsidR="003B32FC">
        <w:rPr>
          <w:lang w:val="it-IT"/>
        </w:rPr>
        <w:t>”, “segnalazione inondazione”, “segnalazione neve”, “segnalazione vento”</w:t>
      </w:r>
      <w:r w:rsidR="00F43373">
        <w:rPr>
          <w:lang w:val="it-IT"/>
        </w:rPr>
        <w:t>.</w:t>
      </w:r>
    </w:p>
    <w:p w14:paraId="68CDE4FA" w14:textId="195C99AD" w:rsidR="00A361D1" w:rsidRDefault="00B65298" w:rsidP="00F06CF7">
      <w:pPr>
        <w:pStyle w:val="Paragrafoelenco"/>
        <w:numPr>
          <w:ilvl w:val="0"/>
          <w:numId w:val="14"/>
        </w:numPr>
        <w:jc w:val="both"/>
        <w:rPr>
          <w:lang w:val="it-IT"/>
        </w:rPr>
      </w:pPr>
      <w:r>
        <w:rPr>
          <w:lang w:val="it-IT"/>
        </w:rPr>
        <w:t>“</w:t>
      </w:r>
      <w:r w:rsidRPr="00EF19C9">
        <w:rPr>
          <w:i/>
          <w:iCs/>
          <w:lang w:val="it-IT"/>
        </w:rPr>
        <w:t>piattaforma_provenien</w:t>
      </w:r>
      <w:r w:rsidR="00EF19C9" w:rsidRPr="00EF19C9">
        <w:rPr>
          <w:i/>
          <w:iCs/>
          <w:lang w:val="it-IT"/>
        </w:rPr>
        <w:t>za</w:t>
      </w:r>
      <w:r>
        <w:rPr>
          <w:lang w:val="it-IT"/>
        </w:rPr>
        <w:t xml:space="preserve">” relativa all’entità </w:t>
      </w:r>
      <w:r w:rsidRPr="00EF19C9">
        <w:rPr>
          <w:i/>
          <w:iCs/>
          <w:lang w:val="it-IT"/>
        </w:rPr>
        <w:t>Post</w:t>
      </w:r>
      <w:r>
        <w:rPr>
          <w:lang w:val="it-IT"/>
        </w:rPr>
        <w:t xml:space="preserve"> deve assumere il seguente set di valori: </w:t>
      </w:r>
      <w:r w:rsidR="00EF19C9">
        <w:rPr>
          <w:lang w:val="it-IT"/>
        </w:rPr>
        <w:t>“</w:t>
      </w:r>
      <w:r>
        <w:rPr>
          <w:lang w:val="it-IT"/>
        </w:rPr>
        <w:t>Facebook</w:t>
      </w:r>
      <w:r w:rsidR="00EF19C9">
        <w:rPr>
          <w:lang w:val="it-IT"/>
        </w:rPr>
        <w:t>”</w:t>
      </w:r>
      <w:r>
        <w:rPr>
          <w:lang w:val="it-IT"/>
        </w:rPr>
        <w:t xml:space="preserve">, </w:t>
      </w:r>
      <w:r w:rsidR="00EF19C9">
        <w:rPr>
          <w:lang w:val="it-IT"/>
        </w:rPr>
        <w:t>“</w:t>
      </w:r>
      <w:r>
        <w:rPr>
          <w:lang w:val="it-IT"/>
        </w:rPr>
        <w:t>Instagram</w:t>
      </w:r>
      <w:r w:rsidR="00EF19C9">
        <w:rPr>
          <w:lang w:val="it-IT"/>
        </w:rPr>
        <w:t>”</w:t>
      </w:r>
      <w:r>
        <w:rPr>
          <w:lang w:val="it-IT"/>
        </w:rPr>
        <w:t xml:space="preserve">, </w:t>
      </w:r>
      <w:r w:rsidR="00EF19C9">
        <w:rPr>
          <w:lang w:val="it-IT"/>
        </w:rPr>
        <w:t>“</w:t>
      </w:r>
      <w:r>
        <w:rPr>
          <w:lang w:val="it-IT"/>
        </w:rPr>
        <w:t>Twitter</w:t>
      </w:r>
      <w:r w:rsidR="00EF19C9">
        <w:rPr>
          <w:lang w:val="it-IT"/>
        </w:rPr>
        <w:t>”</w:t>
      </w:r>
      <w:r>
        <w:rPr>
          <w:lang w:val="it-IT"/>
        </w:rPr>
        <w:t xml:space="preserve">, </w:t>
      </w:r>
      <w:r w:rsidR="00EF19C9">
        <w:rPr>
          <w:lang w:val="it-IT"/>
        </w:rPr>
        <w:t>“</w:t>
      </w:r>
      <w:r w:rsidR="00DB3BA1">
        <w:rPr>
          <w:lang w:val="it-IT"/>
        </w:rPr>
        <w:t>TikTok”</w:t>
      </w:r>
      <w:r>
        <w:rPr>
          <w:lang w:val="it-IT"/>
        </w:rPr>
        <w:t>.</w:t>
      </w:r>
    </w:p>
    <w:p w14:paraId="76AC6645" w14:textId="4826272F" w:rsidR="002530AE" w:rsidRDefault="002530AE" w:rsidP="00F06CF7">
      <w:pPr>
        <w:pStyle w:val="Paragrafoelenco"/>
        <w:numPr>
          <w:ilvl w:val="0"/>
          <w:numId w:val="14"/>
        </w:numPr>
        <w:jc w:val="both"/>
        <w:rPr>
          <w:lang w:val="it-IT"/>
        </w:rPr>
      </w:pPr>
      <w:r>
        <w:rPr>
          <w:lang w:val="it-IT"/>
        </w:rPr>
        <w:t>“</w:t>
      </w:r>
      <w:r w:rsidRPr="002B6A8D">
        <w:rPr>
          <w:i/>
          <w:iCs/>
          <w:lang w:val="it-IT"/>
        </w:rPr>
        <w:t>quota</w:t>
      </w:r>
      <w:r>
        <w:rPr>
          <w:lang w:val="it-IT"/>
        </w:rPr>
        <w:t>” dell’attributo composto “</w:t>
      </w:r>
      <w:r w:rsidRPr="002B6A8D">
        <w:rPr>
          <w:i/>
          <w:iCs/>
          <w:lang w:val="it-IT"/>
        </w:rPr>
        <w:t>coordinate_geografiche</w:t>
      </w:r>
      <w:r>
        <w:rPr>
          <w:lang w:val="it-IT"/>
        </w:rPr>
        <w:t xml:space="preserve">” dell’entità </w:t>
      </w:r>
      <w:r w:rsidR="002B6A8D" w:rsidRPr="002B6A8D">
        <w:rPr>
          <w:i/>
          <w:iCs/>
          <w:lang w:val="it-IT"/>
        </w:rPr>
        <w:t>Zona</w:t>
      </w:r>
      <w:r w:rsidR="002B6A8D">
        <w:rPr>
          <w:lang w:val="it-IT"/>
        </w:rPr>
        <w:t xml:space="preserve"> dev</w:t>
      </w:r>
      <w:r w:rsidR="00317013">
        <w:rPr>
          <w:lang w:val="it-IT"/>
        </w:rPr>
        <w:t>e</w:t>
      </w:r>
      <w:r w:rsidR="002B6A8D">
        <w:rPr>
          <w:lang w:val="it-IT"/>
        </w:rPr>
        <w:t xml:space="preserve"> assumere valori maggiori di zero.</w:t>
      </w:r>
    </w:p>
    <w:p w14:paraId="75C82E3C" w14:textId="314AC826" w:rsidR="004405EA" w:rsidRDefault="00540E05" w:rsidP="00F06CF7">
      <w:pPr>
        <w:pStyle w:val="Paragrafoelenco"/>
        <w:numPr>
          <w:ilvl w:val="0"/>
          <w:numId w:val="14"/>
        </w:numPr>
        <w:jc w:val="both"/>
        <w:rPr>
          <w:lang w:val="it-IT"/>
        </w:rPr>
      </w:pPr>
      <w:r>
        <w:rPr>
          <w:lang w:val="it-IT"/>
        </w:rPr>
        <w:t>“</w:t>
      </w:r>
      <w:r w:rsidRPr="00DC4B5B">
        <w:rPr>
          <w:i/>
          <w:iCs/>
          <w:lang w:val="it-IT"/>
        </w:rPr>
        <w:t>latitudine</w:t>
      </w:r>
      <w:r>
        <w:rPr>
          <w:lang w:val="it-IT"/>
        </w:rPr>
        <w:t>”</w:t>
      </w:r>
      <w:r w:rsidR="00AC456D">
        <w:rPr>
          <w:lang w:val="it-IT"/>
        </w:rPr>
        <w:t>, “</w:t>
      </w:r>
      <w:r w:rsidR="00AC456D" w:rsidRPr="00DC4B5B">
        <w:rPr>
          <w:i/>
          <w:iCs/>
          <w:lang w:val="it-IT"/>
        </w:rPr>
        <w:t>longitudine</w:t>
      </w:r>
      <w:r w:rsidR="00AC456D">
        <w:rPr>
          <w:lang w:val="it-IT"/>
        </w:rPr>
        <w:t>” e “</w:t>
      </w:r>
      <w:r w:rsidR="00AC456D" w:rsidRPr="00DC4B5B">
        <w:rPr>
          <w:i/>
          <w:iCs/>
          <w:lang w:val="it-IT"/>
        </w:rPr>
        <w:t>quota</w:t>
      </w:r>
      <w:r w:rsidR="00DC4B5B">
        <w:rPr>
          <w:lang w:val="it-IT"/>
        </w:rPr>
        <w:t>” dell’attributo composto “</w:t>
      </w:r>
      <w:r w:rsidR="00DC4B5B" w:rsidRPr="00DC4B5B">
        <w:rPr>
          <w:i/>
          <w:iCs/>
          <w:lang w:val="it-IT"/>
        </w:rPr>
        <w:t>coordinate geografiche</w:t>
      </w:r>
      <w:r w:rsidR="00DC4B5B">
        <w:rPr>
          <w:lang w:val="it-IT"/>
        </w:rPr>
        <w:t xml:space="preserve">” dell’entità </w:t>
      </w:r>
      <w:r w:rsidR="00DC4B5B" w:rsidRPr="00573965">
        <w:rPr>
          <w:i/>
          <w:iCs/>
          <w:lang w:val="it-IT"/>
        </w:rPr>
        <w:t>Zona</w:t>
      </w:r>
      <w:r w:rsidR="00573965">
        <w:rPr>
          <w:lang w:val="it-IT"/>
        </w:rPr>
        <w:t xml:space="preserve"> fanno riferimento alle coordinate geografiche del municipio.</w:t>
      </w:r>
    </w:p>
    <w:p w14:paraId="0197A7EB" w14:textId="5D29D42C" w:rsidR="00166488" w:rsidRPr="00B65298" w:rsidRDefault="00A6449B" w:rsidP="00F06CF7">
      <w:pPr>
        <w:pStyle w:val="Paragrafoelenco"/>
        <w:numPr>
          <w:ilvl w:val="0"/>
          <w:numId w:val="14"/>
        </w:numPr>
        <w:jc w:val="both"/>
        <w:rPr>
          <w:lang w:val="it-IT"/>
        </w:rPr>
      </w:pPr>
      <w:r>
        <w:rPr>
          <w:lang w:val="it-IT"/>
        </w:rPr>
        <w:t>“</w:t>
      </w:r>
      <w:r w:rsidRPr="00B2377B">
        <w:rPr>
          <w:i/>
          <w:iCs/>
          <w:lang w:val="it-IT"/>
        </w:rPr>
        <w:t>grado_attendibilità</w:t>
      </w:r>
      <w:r>
        <w:rPr>
          <w:lang w:val="it-IT"/>
        </w:rPr>
        <w:t>” relativ</w:t>
      </w:r>
      <w:r w:rsidR="00CA701D">
        <w:rPr>
          <w:lang w:val="it-IT"/>
        </w:rPr>
        <w:t>o</w:t>
      </w:r>
      <w:r>
        <w:rPr>
          <w:lang w:val="it-IT"/>
        </w:rPr>
        <w:t xml:space="preserve"> alle entità </w:t>
      </w:r>
      <w:r w:rsidRPr="00B2377B">
        <w:rPr>
          <w:i/>
          <w:iCs/>
          <w:lang w:val="it-IT"/>
        </w:rPr>
        <w:t>Post</w:t>
      </w:r>
      <w:r>
        <w:rPr>
          <w:lang w:val="it-IT"/>
        </w:rPr>
        <w:t xml:space="preserve">, </w:t>
      </w:r>
      <w:r w:rsidRPr="00B2377B">
        <w:rPr>
          <w:i/>
          <w:iCs/>
          <w:lang w:val="it-IT"/>
        </w:rPr>
        <w:t>Utente</w:t>
      </w:r>
      <w:r>
        <w:rPr>
          <w:lang w:val="it-IT"/>
        </w:rPr>
        <w:t xml:space="preserve"> </w:t>
      </w:r>
      <w:r w:rsidR="00B2377B">
        <w:rPr>
          <w:lang w:val="it-IT"/>
        </w:rPr>
        <w:t xml:space="preserve">e </w:t>
      </w:r>
      <w:r w:rsidR="00B2377B" w:rsidRPr="00B2377B">
        <w:rPr>
          <w:i/>
          <w:iCs/>
          <w:lang w:val="it-IT"/>
        </w:rPr>
        <w:t>Segnalazione</w:t>
      </w:r>
      <w:r w:rsidR="00B2377B">
        <w:rPr>
          <w:lang w:val="it-IT"/>
        </w:rPr>
        <w:t xml:space="preserve"> devono assumere valori </w:t>
      </w:r>
      <w:r w:rsidR="00E46F6A">
        <w:rPr>
          <w:lang w:val="it-IT"/>
        </w:rPr>
        <w:t xml:space="preserve">strettamente </w:t>
      </w:r>
      <w:r w:rsidR="001453AF">
        <w:rPr>
          <w:lang w:val="it-IT"/>
        </w:rPr>
        <w:t>compresi</w:t>
      </w:r>
      <w:r w:rsidR="00E46F6A">
        <w:rPr>
          <w:lang w:val="it-IT"/>
        </w:rPr>
        <w:t xml:space="preserve"> tra 0</w:t>
      </w:r>
      <w:r w:rsidR="001C388C">
        <w:rPr>
          <w:lang w:val="it-IT"/>
        </w:rPr>
        <w:t>.0</w:t>
      </w:r>
      <w:r w:rsidR="00E46F6A">
        <w:rPr>
          <w:lang w:val="it-IT"/>
        </w:rPr>
        <w:t xml:space="preserve"> e </w:t>
      </w:r>
      <w:r w:rsidR="00746313">
        <w:rPr>
          <w:lang w:val="it-IT"/>
        </w:rPr>
        <w:t>10.0</w:t>
      </w:r>
      <w:r w:rsidR="00B2377B">
        <w:rPr>
          <w:lang w:val="it-IT"/>
        </w:rPr>
        <w:t>.</w:t>
      </w:r>
    </w:p>
    <w:p w14:paraId="0FF91DE8" w14:textId="7B1BF49B" w:rsidR="00FA0B8C" w:rsidRDefault="00FA0B8C" w:rsidP="000F0366">
      <w:pPr>
        <w:pStyle w:val="Titolo3"/>
        <w:rPr>
          <w:lang w:val="it-IT"/>
        </w:rPr>
      </w:pPr>
      <w:bookmarkStart w:id="59" w:name="_Toc123824800"/>
      <w:r>
        <w:rPr>
          <w:lang w:val="it-IT"/>
        </w:rPr>
        <w:t>Regole di derivazione</w:t>
      </w:r>
      <w:bookmarkEnd w:id="59"/>
    </w:p>
    <w:p w14:paraId="3194C687" w14:textId="089F327B" w:rsidR="009F7585" w:rsidRDefault="007F1979" w:rsidP="00321CCD">
      <w:pPr>
        <w:jc w:val="both"/>
        <w:rPr>
          <w:lang w:val="it-IT"/>
        </w:rPr>
      </w:pPr>
      <w:r>
        <w:rPr>
          <w:lang w:val="it-IT"/>
        </w:rPr>
        <w:t>Dopo aver condotto un’analisi</w:t>
      </w:r>
      <w:r w:rsidR="00274658">
        <w:rPr>
          <w:lang w:val="it-IT"/>
        </w:rPr>
        <w:t xml:space="preserve"> preliminare</w:t>
      </w:r>
      <w:r>
        <w:rPr>
          <w:lang w:val="it-IT"/>
        </w:rPr>
        <w:t xml:space="preserve"> </w:t>
      </w:r>
      <w:r w:rsidR="00DF1FCA">
        <w:rPr>
          <w:lang w:val="it-IT"/>
        </w:rPr>
        <w:t xml:space="preserve">dello schema Entity – Relationship, abbiamo potuto dedurre che non possono essere stilate regole di derivazione perché il nostro schema è risultato minimale, </w:t>
      </w:r>
      <w:r w:rsidR="006816A6">
        <w:rPr>
          <w:lang w:val="it-IT"/>
        </w:rPr>
        <w:t>di conseguenza non vi sono attributi che possono derivare da altri.</w:t>
      </w:r>
    </w:p>
    <w:p w14:paraId="0464C899" w14:textId="3FBEF4C7" w:rsidR="00084264" w:rsidRDefault="00084264">
      <w:pPr>
        <w:rPr>
          <w:lang w:val="it-IT"/>
        </w:rPr>
      </w:pPr>
      <w:r>
        <w:rPr>
          <w:lang w:val="it-IT"/>
        </w:rPr>
        <w:br w:type="page"/>
      </w:r>
    </w:p>
    <w:p w14:paraId="1BC1426C" w14:textId="7D865341" w:rsidR="00084264" w:rsidRDefault="00084264" w:rsidP="00084264">
      <w:pPr>
        <w:pStyle w:val="Titolo1"/>
        <w:rPr>
          <w:lang w:val="it-IT"/>
        </w:rPr>
      </w:pPr>
      <w:bookmarkStart w:id="60" w:name="_Toc123824801"/>
      <w:r>
        <w:rPr>
          <w:lang w:val="it-IT"/>
        </w:rPr>
        <w:lastRenderedPageBreak/>
        <w:t>Progettazione logica</w:t>
      </w:r>
      <w:bookmarkEnd w:id="60"/>
    </w:p>
    <w:p w14:paraId="79AB12B3" w14:textId="391B3443" w:rsidR="00084264" w:rsidRDefault="002C399E" w:rsidP="002C399E">
      <w:pPr>
        <w:pStyle w:val="Titolo2"/>
        <w:rPr>
          <w:lang w:val="it-IT"/>
        </w:rPr>
      </w:pPr>
      <w:bookmarkStart w:id="61" w:name="_Toc123824802"/>
      <w:r>
        <w:rPr>
          <w:lang w:val="it-IT"/>
        </w:rPr>
        <w:t>Tavola dei volumi</w:t>
      </w:r>
      <w:bookmarkEnd w:id="61"/>
    </w:p>
    <w:p w14:paraId="2041DCF0" w14:textId="29C972BA" w:rsidR="00A07EE2" w:rsidRDefault="00A07EE2" w:rsidP="00A07EE2">
      <w:pPr>
        <w:rPr>
          <w:lang w:val="it-IT"/>
        </w:rPr>
      </w:pPr>
      <w:r>
        <w:rPr>
          <w:lang w:val="it-IT"/>
        </w:rPr>
        <w:t xml:space="preserve">Periodo di considerazione: </w:t>
      </w:r>
      <w:r w:rsidRPr="00A07EE2">
        <w:rPr>
          <w:u w:val="single"/>
          <w:lang w:val="it-IT"/>
        </w:rPr>
        <w:t>2 anni</w:t>
      </w:r>
      <w:r>
        <w:rPr>
          <w:lang w:val="it-IT"/>
        </w:rPr>
        <w:t>.</w:t>
      </w:r>
    </w:p>
    <w:p w14:paraId="4C2B4BC8" w14:textId="689597EE" w:rsidR="008805D0" w:rsidRPr="00A07EE2" w:rsidRDefault="0097486B" w:rsidP="00A07EE2">
      <w:pPr>
        <w:rPr>
          <w:lang w:val="it-IT"/>
        </w:rPr>
      </w:pPr>
      <w:r>
        <w:rPr>
          <w:lang w:val="it-IT"/>
        </w:rPr>
        <w:t>Zona in considerazione: regione Marche.</w:t>
      </w:r>
    </w:p>
    <w:tbl>
      <w:tblPr>
        <w:tblStyle w:val="Tabellaelenco3-colore5"/>
        <w:tblW w:w="0" w:type="auto"/>
        <w:tblLayout w:type="fixed"/>
        <w:tblLook w:val="04A0" w:firstRow="1" w:lastRow="0" w:firstColumn="1" w:lastColumn="0" w:noHBand="0" w:noVBand="1"/>
      </w:tblPr>
      <w:tblGrid>
        <w:gridCol w:w="3040"/>
        <w:gridCol w:w="815"/>
        <w:gridCol w:w="4739"/>
      </w:tblGrid>
      <w:tr w:rsidR="00575D5D" w14:paraId="59F4B73D" w14:textId="77777777" w:rsidTr="0B30F328">
        <w:trPr>
          <w:cnfStyle w:val="100000000000" w:firstRow="1" w:lastRow="0" w:firstColumn="0" w:lastColumn="0" w:oddVBand="0" w:evenVBand="0" w:oddHBand="0" w:evenHBand="0" w:firstRowFirstColumn="0" w:firstRowLastColumn="0" w:lastRowFirstColumn="0" w:lastRowLastColumn="0"/>
          <w:trHeight w:val="460"/>
        </w:trPr>
        <w:tc>
          <w:tcPr>
            <w:cnfStyle w:val="001000000100" w:firstRow="0" w:lastRow="0" w:firstColumn="1" w:lastColumn="0" w:oddVBand="0" w:evenVBand="0" w:oddHBand="0" w:evenHBand="0" w:firstRowFirstColumn="1" w:firstRowLastColumn="0" w:lastRowFirstColumn="0" w:lastRowLastColumn="0"/>
            <w:tcW w:w="3040" w:type="dxa"/>
          </w:tcPr>
          <w:p w14:paraId="655AC30E" w14:textId="28061936" w:rsidR="00575D5D" w:rsidRDefault="000838F7" w:rsidP="003B1AF0">
            <w:pPr>
              <w:jc w:val="center"/>
              <w:rPr>
                <w:lang w:val="it-IT"/>
              </w:rPr>
            </w:pPr>
            <w:r>
              <w:rPr>
                <w:lang w:val="it-IT"/>
              </w:rPr>
              <w:t>Concetto</w:t>
            </w:r>
          </w:p>
        </w:tc>
        <w:tc>
          <w:tcPr>
            <w:tcW w:w="815" w:type="dxa"/>
          </w:tcPr>
          <w:p w14:paraId="65F9ED5D" w14:textId="7B93F5E2" w:rsidR="00575D5D" w:rsidRDefault="000838F7" w:rsidP="003B1AF0">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Tipo</w:t>
            </w:r>
          </w:p>
        </w:tc>
        <w:tc>
          <w:tcPr>
            <w:tcW w:w="4739" w:type="dxa"/>
          </w:tcPr>
          <w:p w14:paraId="4013FD99" w14:textId="5A496C38" w:rsidR="00575D5D" w:rsidRDefault="000838F7" w:rsidP="003B1AF0">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Volume</w:t>
            </w:r>
          </w:p>
        </w:tc>
      </w:tr>
      <w:tr w:rsidR="00F1042A" w14:paraId="42C05973"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1C268524" w14:textId="5DED6225" w:rsidR="00F1042A" w:rsidRDefault="00F1042A" w:rsidP="00F1042A">
            <w:pPr>
              <w:rPr>
                <w:lang w:val="it-IT"/>
              </w:rPr>
            </w:pPr>
            <w:r>
              <w:rPr>
                <w:lang w:val="it-IT"/>
              </w:rPr>
              <w:t>Collaboratore</w:t>
            </w:r>
          </w:p>
        </w:tc>
        <w:tc>
          <w:tcPr>
            <w:tcW w:w="815" w:type="dxa"/>
          </w:tcPr>
          <w:p w14:paraId="0CCE71B9" w14:textId="082C9AA1" w:rsidR="00F1042A"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66ED9029" w14:textId="728CEED0" w:rsidR="00F1042A" w:rsidRDefault="00A42DC5"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100</w:t>
            </w:r>
          </w:p>
        </w:tc>
      </w:tr>
      <w:tr w:rsidR="00F1042A" w14:paraId="085A87F4" w14:textId="77777777" w:rsidTr="0B30F328">
        <w:trPr>
          <w:trHeight w:val="372"/>
        </w:trPr>
        <w:tc>
          <w:tcPr>
            <w:cnfStyle w:val="001000000000" w:firstRow="0" w:lastRow="0" w:firstColumn="1" w:lastColumn="0" w:oddVBand="0" w:evenVBand="0" w:oddHBand="0" w:evenHBand="0" w:firstRowFirstColumn="0" w:firstRowLastColumn="0" w:lastRowFirstColumn="0" w:lastRowLastColumn="0"/>
            <w:tcW w:w="3040" w:type="dxa"/>
          </w:tcPr>
          <w:p w14:paraId="68346179" w14:textId="76DB1B9A" w:rsidR="00F1042A" w:rsidRDefault="00F1042A" w:rsidP="00F1042A">
            <w:pPr>
              <w:rPr>
                <w:lang w:val="it-IT"/>
              </w:rPr>
            </w:pPr>
            <w:r>
              <w:rPr>
                <w:lang w:val="it-IT"/>
              </w:rPr>
              <w:t>Riparazione</w:t>
            </w:r>
          </w:p>
        </w:tc>
        <w:tc>
          <w:tcPr>
            <w:tcW w:w="815" w:type="dxa"/>
          </w:tcPr>
          <w:p w14:paraId="3C8C50D9" w14:textId="3234CDFC" w:rsidR="00F1042A"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4739" w:type="dxa"/>
          </w:tcPr>
          <w:p w14:paraId="6E067244" w14:textId="6C40BDC0" w:rsidR="00F1042A" w:rsidRDefault="00144017"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60</w:t>
            </w:r>
          </w:p>
        </w:tc>
      </w:tr>
      <w:tr w:rsidR="00F1042A" w14:paraId="7143E627"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141E48D3" w14:textId="4EBECDF1" w:rsidR="00F1042A" w:rsidRDefault="00F1042A" w:rsidP="00F1042A">
            <w:pPr>
              <w:rPr>
                <w:lang w:val="it-IT"/>
              </w:rPr>
            </w:pPr>
            <w:r>
              <w:rPr>
                <w:lang w:val="it-IT"/>
              </w:rPr>
              <w:t>Sensore</w:t>
            </w:r>
          </w:p>
        </w:tc>
        <w:tc>
          <w:tcPr>
            <w:tcW w:w="815" w:type="dxa"/>
          </w:tcPr>
          <w:p w14:paraId="68DC8E6E" w14:textId="2ECEF891" w:rsidR="00F1042A"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7051129C" w14:textId="010162FC" w:rsidR="00F1042A" w:rsidRDefault="00FA7CA5"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20</w:t>
            </w:r>
          </w:p>
        </w:tc>
      </w:tr>
      <w:tr w:rsidR="00753E33" w14:paraId="04F89938" w14:textId="77777777" w:rsidTr="0B30F328">
        <w:trPr>
          <w:trHeight w:val="372"/>
        </w:trPr>
        <w:tc>
          <w:tcPr>
            <w:cnfStyle w:val="001000000000" w:firstRow="0" w:lastRow="0" w:firstColumn="1" w:lastColumn="0" w:oddVBand="0" w:evenVBand="0" w:oddHBand="0" w:evenHBand="0" w:firstRowFirstColumn="0" w:firstRowLastColumn="0" w:lastRowFirstColumn="0" w:lastRowLastColumn="0"/>
            <w:tcW w:w="3040" w:type="dxa"/>
          </w:tcPr>
          <w:p w14:paraId="54E14D32" w14:textId="08EF7F14" w:rsidR="00753E33" w:rsidRDefault="00753E33" w:rsidP="00753E33">
            <w:pPr>
              <w:rPr>
                <w:lang w:val="it-IT"/>
              </w:rPr>
            </w:pPr>
            <w:r>
              <w:rPr>
                <w:lang w:val="it-IT"/>
              </w:rPr>
              <w:t>Sessione Campionamento</w:t>
            </w:r>
          </w:p>
        </w:tc>
        <w:tc>
          <w:tcPr>
            <w:tcW w:w="815" w:type="dxa"/>
          </w:tcPr>
          <w:p w14:paraId="625B47B6" w14:textId="7F47DB3B"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4739" w:type="dxa"/>
          </w:tcPr>
          <w:p w14:paraId="62DAF512" w14:textId="4975A44D" w:rsidR="00753E33" w:rsidRDefault="00C83E6F"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730</w:t>
            </w:r>
            <w:r w:rsidR="00326943">
              <w:rPr>
                <w:lang w:val="it-IT"/>
              </w:rPr>
              <w:t xml:space="preserve"> </w:t>
            </w:r>
            <m:oMath>
              <m:r>
                <w:rPr>
                  <w:rFonts w:ascii="Cambria Math" w:hAnsi="Cambria Math"/>
                  <w:lang w:val="it-IT"/>
                </w:rPr>
                <m:t>=1</m:t>
              </m:r>
              <m:f>
                <m:fPr>
                  <m:ctrlPr>
                    <w:rPr>
                      <w:rFonts w:ascii="Cambria Math" w:hAnsi="Cambria Math"/>
                      <w:i/>
                      <w:lang w:val="it-IT"/>
                    </w:rPr>
                  </m:ctrlPr>
                </m:fPr>
                <m:num>
                  <m:r>
                    <w:rPr>
                      <w:rFonts w:ascii="Cambria Math" w:hAnsi="Cambria Math"/>
                      <w:lang w:val="it-IT"/>
                    </w:rPr>
                    <m:t>sessione</m:t>
                  </m:r>
                </m:num>
                <m:den>
                  <m:r>
                    <w:rPr>
                      <w:rFonts w:ascii="Cambria Math" w:hAnsi="Cambria Math"/>
                      <w:lang w:val="it-IT"/>
                    </w:rPr>
                    <m:t>giorno</m:t>
                  </m:r>
                </m:den>
              </m:f>
              <m:r>
                <w:rPr>
                  <w:rFonts w:ascii="Cambria Math" w:hAnsi="Cambria Math"/>
                  <w:lang w:val="it-IT"/>
                </w:rPr>
                <m:t>×730 giorni</m:t>
              </m:r>
            </m:oMath>
            <w:r w:rsidR="009774F3">
              <w:rPr>
                <w:lang w:val="it-IT"/>
              </w:rPr>
              <w:t xml:space="preserve"> </w:t>
            </w:r>
          </w:p>
        </w:tc>
      </w:tr>
      <w:tr w:rsidR="00753E33" w:rsidRPr="00882E45" w14:paraId="3C06AE31"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501ABF7A" w14:textId="66EAE4A6" w:rsidR="00753E33" w:rsidRDefault="00753E33" w:rsidP="00753E33">
            <w:pPr>
              <w:rPr>
                <w:lang w:val="it-IT"/>
              </w:rPr>
            </w:pPr>
            <w:r>
              <w:rPr>
                <w:lang w:val="it-IT"/>
              </w:rPr>
              <w:t>Misurazione</w:t>
            </w:r>
          </w:p>
        </w:tc>
        <w:tc>
          <w:tcPr>
            <w:tcW w:w="815" w:type="dxa"/>
          </w:tcPr>
          <w:p w14:paraId="2D3085C3" w14:textId="02B262AB"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39884688" w14:textId="34812B40" w:rsidR="00753E33" w:rsidRDefault="002043B4"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2.628.000</w:t>
            </w:r>
            <w:r w:rsidR="005675D9">
              <w:rPr>
                <w:lang w:val="it-IT"/>
              </w:rPr>
              <w:t xml:space="preserve"> </w:t>
            </w:r>
            <m:oMath>
              <m:r>
                <w:rPr>
                  <w:rFonts w:ascii="Cambria Math" w:hAnsi="Cambria Math"/>
                  <w:lang w:val="it-IT"/>
                </w:rPr>
                <m:t>=20 sensori×6</m:t>
              </m:r>
              <m:f>
                <m:fPr>
                  <m:ctrlPr>
                    <w:rPr>
                      <w:rFonts w:ascii="Cambria Math" w:hAnsi="Cambria Math"/>
                      <w:i/>
                      <w:lang w:val="it-IT"/>
                    </w:rPr>
                  </m:ctrlPr>
                </m:fPr>
                <m:num>
                  <m:r>
                    <w:rPr>
                      <w:rFonts w:ascii="Cambria Math" w:hAnsi="Cambria Math"/>
                      <w:lang w:val="it-IT"/>
                    </w:rPr>
                    <m:t>misurazioni</m:t>
                  </m:r>
                </m:num>
                <m:den>
                  <m:r>
                    <w:rPr>
                      <w:rFonts w:ascii="Cambria Math" w:hAnsi="Cambria Math"/>
                      <w:lang w:val="it-IT"/>
                    </w:rPr>
                    <m:t>minuto</m:t>
                  </m:r>
                </m:den>
              </m:f>
              <m:r>
                <w:rPr>
                  <w:rFonts w:ascii="Cambria Math" w:hAnsi="Cambria Math"/>
                  <w:lang w:val="it-IT"/>
                </w:rPr>
                <m:t>×30 minuti×730 giorni</m:t>
              </m:r>
            </m:oMath>
          </w:p>
        </w:tc>
      </w:tr>
      <w:tr w:rsidR="00753E33" w14:paraId="34B45A7C" w14:textId="77777777" w:rsidTr="0B30F328">
        <w:trPr>
          <w:trHeight w:val="372"/>
        </w:trPr>
        <w:tc>
          <w:tcPr>
            <w:cnfStyle w:val="001000000000" w:firstRow="0" w:lastRow="0" w:firstColumn="1" w:lastColumn="0" w:oddVBand="0" w:evenVBand="0" w:oddHBand="0" w:evenHBand="0" w:firstRowFirstColumn="0" w:firstRowLastColumn="0" w:lastRowFirstColumn="0" w:lastRowLastColumn="0"/>
            <w:tcW w:w="3040" w:type="dxa"/>
          </w:tcPr>
          <w:p w14:paraId="67555F05" w14:textId="5C52B1F5" w:rsidR="00753E33" w:rsidRDefault="00753E33" w:rsidP="00753E33">
            <w:pPr>
              <w:rPr>
                <w:lang w:val="it-IT"/>
              </w:rPr>
            </w:pPr>
            <w:r>
              <w:rPr>
                <w:lang w:val="it-IT"/>
              </w:rPr>
              <w:t>Allerta</w:t>
            </w:r>
          </w:p>
        </w:tc>
        <w:tc>
          <w:tcPr>
            <w:tcW w:w="815" w:type="dxa"/>
          </w:tcPr>
          <w:p w14:paraId="512B3F1F" w14:textId="107FF3E5"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4739" w:type="dxa"/>
          </w:tcPr>
          <w:p w14:paraId="03216F38" w14:textId="2DD437A5" w:rsidR="00753E33" w:rsidRDefault="001E1A71"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360</w:t>
            </w:r>
          </w:p>
        </w:tc>
      </w:tr>
      <w:tr w:rsidR="00753E33" w14:paraId="4851C7B3"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78F88619" w14:textId="6B81F54B" w:rsidR="00753E33" w:rsidRDefault="00753E33" w:rsidP="00753E33">
            <w:pPr>
              <w:rPr>
                <w:lang w:val="it-IT"/>
              </w:rPr>
            </w:pPr>
            <w:r>
              <w:rPr>
                <w:lang w:val="it-IT"/>
              </w:rPr>
              <w:t>Zona</w:t>
            </w:r>
          </w:p>
        </w:tc>
        <w:tc>
          <w:tcPr>
            <w:tcW w:w="815" w:type="dxa"/>
          </w:tcPr>
          <w:p w14:paraId="713D6D95" w14:textId="1D6EE8AF"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5CA1DABF" w14:textId="680CECDF" w:rsidR="00753E33" w:rsidRDefault="696DBA0D" w:rsidP="00FE5F22">
            <w:pPr>
              <w:cnfStyle w:val="000000100000" w:firstRow="0" w:lastRow="0" w:firstColumn="0" w:lastColumn="0" w:oddVBand="0" w:evenVBand="0" w:oddHBand="1" w:evenHBand="0" w:firstRowFirstColumn="0" w:firstRowLastColumn="0" w:lastRowFirstColumn="0" w:lastRowLastColumn="0"/>
              <w:rPr>
                <w:lang w:val="it-IT"/>
              </w:rPr>
            </w:pPr>
            <w:r w:rsidRPr="7A87615D">
              <w:rPr>
                <w:lang w:val="it-IT"/>
              </w:rPr>
              <w:t>225</w:t>
            </w:r>
          </w:p>
        </w:tc>
      </w:tr>
      <w:tr w:rsidR="00753E33" w14:paraId="150AEB30" w14:textId="77777777" w:rsidTr="0B30F328">
        <w:trPr>
          <w:trHeight w:val="372"/>
        </w:trPr>
        <w:tc>
          <w:tcPr>
            <w:cnfStyle w:val="001000000000" w:firstRow="0" w:lastRow="0" w:firstColumn="1" w:lastColumn="0" w:oddVBand="0" w:evenVBand="0" w:oddHBand="0" w:evenHBand="0" w:firstRowFirstColumn="0" w:firstRowLastColumn="0" w:lastRowFirstColumn="0" w:lastRowLastColumn="0"/>
            <w:tcW w:w="3040" w:type="dxa"/>
          </w:tcPr>
          <w:p w14:paraId="20417E62" w14:textId="73AC30A9" w:rsidR="00753E33" w:rsidRDefault="00753E33" w:rsidP="00753E33">
            <w:pPr>
              <w:rPr>
                <w:lang w:val="it-IT"/>
              </w:rPr>
            </w:pPr>
            <w:r>
              <w:rPr>
                <w:lang w:val="it-IT"/>
              </w:rPr>
              <w:t>Utente</w:t>
            </w:r>
          </w:p>
        </w:tc>
        <w:tc>
          <w:tcPr>
            <w:tcW w:w="815" w:type="dxa"/>
          </w:tcPr>
          <w:p w14:paraId="0B9A269C" w14:textId="42E15319"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4739" w:type="dxa"/>
          </w:tcPr>
          <w:p w14:paraId="33C7DA35" w14:textId="474A0D70" w:rsidR="00753E33" w:rsidRDefault="00B768AB"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6.4</w:t>
            </w:r>
            <w:r w:rsidR="00935FFD">
              <w:rPr>
                <w:lang w:val="it-IT"/>
              </w:rPr>
              <w:t>31</w:t>
            </w:r>
          </w:p>
        </w:tc>
      </w:tr>
      <w:tr w:rsidR="00753E33" w14:paraId="31D32A69"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31F41074" w14:textId="2FD3AB52" w:rsidR="00753E33" w:rsidRDefault="00753E33" w:rsidP="00753E33">
            <w:pPr>
              <w:rPr>
                <w:lang w:val="it-IT"/>
              </w:rPr>
            </w:pPr>
            <w:r>
              <w:rPr>
                <w:lang w:val="it-IT"/>
              </w:rPr>
              <w:t>Fact checker</w:t>
            </w:r>
          </w:p>
        </w:tc>
        <w:tc>
          <w:tcPr>
            <w:tcW w:w="815" w:type="dxa"/>
          </w:tcPr>
          <w:p w14:paraId="7B27F9D8" w14:textId="593DB189"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47A8CD27" w14:textId="3FFE4B6F" w:rsidR="00753E33" w:rsidRDefault="003F6087"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16</w:t>
            </w:r>
          </w:p>
        </w:tc>
      </w:tr>
      <w:tr w:rsidR="00753E33" w14:paraId="49884867"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30B62D7C" w14:textId="6660403A" w:rsidR="00753E33" w:rsidRDefault="00753E33" w:rsidP="00753E33">
            <w:pPr>
              <w:rPr>
                <w:lang w:val="it-IT"/>
              </w:rPr>
            </w:pPr>
            <w:r>
              <w:rPr>
                <w:lang w:val="it-IT"/>
              </w:rPr>
              <w:t>Utente Piattaforma</w:t>
            </w:r>
          </w:p>
        </w:tc>
        <w:tc>
          <w:tcPr>
            <w:tcW w:w="815" w:type="dxa"/>
          </w:tcPr>
          <w:p w14:paraId="57FBAA37" w14:textId="341311AE"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4739" w:type="dxa"/>
          </w:tcPr>
          <w:p w14:paraId="6CBDD459" w14:textId="685C0388" w:rsidR="00753E33" w:rsidRDefault="00F16969"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9</w:t>
            </w:r>
            <w:r w:rsidR="00912A71">
              <w:rPr>
                <w:lang w:val="it-IT"/>
              </w:rPr>
              <w:t>40</w:t>
            </w:r>
          </w:p>
        </w:tc>
      </w:tr>
      <w:tr w:rsidR="00753E33" w:rsidRPr="00882E45" w14:paraId="11A95F84" w14:textId="77777777" w:rsidTr="0B30F32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040" w:type="dxa"/>
          </w:tcPr>
          <w:p w14:paraId="1F96764C" w14:textId="158CF04D" w:rsidR="00753E33" w:rsidRDefault="00753E33" w:rsidP="00753E33">
            <w:pPr>
              <w:rPr>
                <w:lang w:val="it-IT"/>
              </w:rPr>
            </w:pPr>
            <w:r>
              <w:rPr>
                <w:lang w:val="it-IT"/>
              </w:rPr>
              <w:t>Post</w:t>
            </w:r>
          </w:p>
        </w:tc>
        <w:tc>
          <w:tcPr>
            <w:tcW w:w="815" w:type="dxa"/>
          </w:tcPr>
          <w:p w14:paraId="6A44FFCC" w14:textId="5A9A01D9"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74162C2B" w14:textId="7667CA0D" w:rsidR="00753E33" w:rsidRDefault="00545137"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23.360</w:t>
            </w:r>
            <w:r w:rsidR="00FE5F22">
              <w:rPr>
                <w:lang w:val="it-IT"/>
              </w:rPr>
              <w:t xml:space="preserve"> </w:t>
            </w:r>
            <m:oMath>
              <m:r>
                <w:rPr>
                  <w:rFonts w:ascii="Cambria Math" w:hAnsi="Cambria Math"/>
                  <w:lang w:val="it-IT"/>
                </w:rPr>
                <m:t>=</m:t>
              </m:r>
              <m:d>
                <m:dPr>
                  <m:ctrlPr>
                    <w:rPr>
                      <w:rFonts w:ascii="Cambria Math" w:hAnsi="Cambria Math"/>
                      <w:i/>
                      <w:lang w:val="it-IT"/>
                    </w:rPr>
                  </m:ctrlPr>
                </m:dPr>
                <m:e>
                  <m:r>
                    <w:rPr>
                      <w:rFonts w:ascii="Cambria Math" w:hAnsi="Cambria Math"/>
                      <w:lang w:val="it-IT"/>
                    </w:rPr>
                    <m:t xml:space="preserve">24 </m:t>
                  </m:r>
                  <m:f>
                    <m:fPr>
                      <m:ctrlPr>
                        <w:rPr>
                          <w:rFonts w:ascii="Cambria Math" w:hAnsi="Cambria Math"/>
                          <w:i/>
                          <w:lang w:val="it-IT"/>
                        </w:rPr>
                      </m:ctrlPr>
                    </m:fPr>
                    <m:num>
                      <m:r>
                        <w:rPr>
                          <w:rFonts w:ascii="Cambria Math" w:hAnsi="Cambria Math"/>
                          <w:lang w:val="it-IT"/>
                        </w:rPr>
                        <m:t>post testuali</m:t>
                      </m:r>
                    </m:num>
                    <m:den>
                      <m:r>
                        <w:rPr>
                          <w:rFonts w:ascii="Cambria Math" w:hAnsi="Cambria Math"/>
                          <w:lang w:val="it-IT"/>
                        </w:rPr>
                        <m:t>giorno</m:t>
                      </m:r>
                    </m:den>
                  </m:f>
                  <m:r>
                    <w:rPr>
                      <w:rFonts w:ascii="Cambria Math" w:hAnsi="Cambria Math"/>
                      <w:lang w:val="it-IT"/>
                    </w:rPr>
                    <m:t>×730 giorni</m:t>
                  </m:r>
                </m:e>
              </m:d>
              <m:r>
                <w:rPr>
                  <w:rFonts w:ascii="Cambria Math" w:hAnsi="Cambria Math"/>
                  <w:lang w:val="it-IT"/>
                </w:rPr>
                <m:t>+(8</m:t>
              </m:r>
              <m:f>
                <m:fPr>
                  <m:ctrlPr>
                    <w:rPr>
                      <w:rFonts w:ascii="Cambria Math" w:hAnsi="Cambria Math"/>
                      <w:i/>
                      <w:lang w:val="it-IT"/>
                    </w:rPr>
                  </m:ctrlPr>
                </m:fPr>
                <m:num>
                  <m:r>
                    <w:rPr>
                      <w:rFonts w:ascii="Cambria Math" w:hAnsi="Cambria Math"/>
                      <w:lang w:val="it-IT"/>
                    </w:rPr>
                    <m:t>post multimediali</m:t>
                  </m:r>
                </m:num>
                <m:den>
                  <m:r>
                    <w:rPr>
                      <w:rFonts w:ascii="Cambria Math" w:hAnsi="Cambria Math"/>
                      <w:lang w:val="it-IT"/>
                    </w:rPr>
                    <m:t>giorno</m:t>
                  </m:r>
                </m:den>
              </m:f>
              <m:r>
                <w:rPr>
                  <w:rFonts w:ascii="Cambria Math" w:hAnsi="Cambria Math"/>
                  <w:lang w:val="it-IT"/>
                </w:rPr>
                <m:t>×730 giorni)</m:t>
              </m:r>
            </m:oMath>
          </w:p>
        </w:tc>
      </w:tr>
      <w:tr w:rsidR="00753E33" w:rsidRPr="008926CA" w14:paraId="5D9ECC1B"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33DA520B" w14:textId="5AEB7DC8" w:rsidR="00753E33" w:rsidRDefault="00753E33" w:rsidP="00753E33">
            <w:pPr>
              <w:rPr>
                <w:lang w:val="it-IT"/>
              </w:rPr>
            </w:pPr>
            <w:r>
              <w:rPr>
                <w:lang w:val="it-IT"/>
              </w:rPr>
              <w:t>File multimediale</w:t>
            </w:r>
          </w:p>
        </w:tc>
        <w:tc>
          <w:tcPr>
            <w:tcW w:w="815" w:type="dxa"/>
          </w:tcPr>
          <w:p w14:paraId="598A3681" w14:textId="6145C02A"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4739" w:type="dxa"/>
          </w:tcPr>
          <w:p w14:paraId="2659C9C8" w14:textId="7F372981" w:rsidR="00753E33" w:rsidRDefault="00FA4CF6"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73.320</w:t>
            </w:r>
            <w:r w:rsidR="003F5DC7">
              <w:rPr>
                <w:lang w:val="it-IT"/>
              </w:rPr>
              <w:t xml:space="preserve"> </w:t>
            </w:r>
            <m:oMath>
              <m:r>
                <w:rPr>
                  <w:rFonts w:ascii="Cambria Math" w:hAnsi="Cambria Math"/>
                  <w:lang w:val="it-IT"/>
                </w:rPr>
                <m:t>=</m:t>
              </m:r>
              <m:d>
                <m:dPr>
                  <m:ctrlPr>
                    <w:rPr>
                      <w:rFonts w:ascii="Cambria Math" w:hAnsi="Cambria Math"/>
                      <w:i/>
                      <w:lang w:val="it-IT"/>
                    </w:rPr>
                  </m:ctrlPr>
                </m:dPr>
                <m:e>
                  <m:r>
                    <w:rPr>
                      <w:rFonts w:ascii="Cambria Math" w:hAnsi="Cambria Math"/>
                      <w:lang w:val="it-IT"/>
                    </w:rPr>
                    <m:t>23.360 post+1.080 segnalazioni</m:t>
                  </m:r>
                </m:e>
              </m:d>
              <m:r>
                <w:rPr>
                  <w:rFonts w:ascii="Cambria Math" w:hAnsi="Cambria Math"/>
                  <w:lang w:val="it-IT"/>
                </w:rPr>
                <m:t>×3 file multimediali</m:t>
              </m:r>
              <m:r>
                <m:rPr>
                  <m:sty m:val="p"/>
                </m:rPr>
                <w:rPr>
                  <w:rStyle w:val="Rimandonotaapidipagina"/>
                  <w:rFonts w:ascii="Cambria Math" w:hAnsi="Cambria Math"/>
                  <w:lang w:val="it-IT"/>
                </w:rPr>
                <w:footnoteReference w:id="6"/>
              </m:r>
            </m:oMath>
          </w:p>
        </w:tc>
      </w:tr>
      <w:tr w:rsidR="00753E33" w:rsidRPr="007F2374" w14:paraId="151882C5" w14:textId="77777777" w:rsidTr="0B30F32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040" w:type="dxa"/>
          </w:tcPr>
          <w:p w14:paraId="6AAE1316" w14:textId="17454A42" w:rsidR="00753E33" w:rsidRDefault="00753E33" w:rsidP="00753E33">
            <w:pPr>
              <w:rPr>
                <w:lang w:val="it-IT"/>
              </w:rPr>
            </w:pPr>
            <w:r>
              <w:rPr>
                <w:lang w:val="it-IT"/>
              </w:rPr>
              <w:t>Segnalazione</w:t>
            </w:r>
          </w:p>
        </w:tc>
        <w:tc>
          <w:tcPr>
            <w:tcW w:w="815" w:type="dxa"/>
          </w:tcPr>
          <w:p w14:paraId="331F287B" w14:textId="71EB7692"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4D60C954" w14:textId="5CF15C84" w:rsidR="00753E33" w:rsidRDefault="00232753"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2.520</w:t>
            </w:r>
            <w:r w:rsidR="00955D08">
              <w:rPr>
                <w:lang w:val="it-IT"/>
              </w:rPr>
              <w:t xml:space="preserve"> </w:t>
            </w:r>
            <m:oMath>
              <m:r>
                <w:rPr>
                  <w:rFonts w:ascii="Cambria Math" w:hAnsi="Cambria Math"/>
                  <w:lang w:val="it-IT"/>
                </w:rPr>
                <m:t>=Segnalazione Post+Segnalazione evento</m:t>
              </m:r>
            </m:oMath>
          </w:p>
        </w:tc>
      </w:tr>
      <w:tr w:rsidR="00753E33" w14:paraId="7D698FDD"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221C62E4" w14:textId="583E8F55" w:rsidR="00753E33" w:rsidRDefault="00753E33" w:rsidP="00753E33">
            <w:pPr>
              <w:rPr>
                <w:lang w:val="it-IT"/>
              </w:rPr>
            </w:pPr>
            <w:r>
              <w:rPr>
                <w:lang w:val="it-IT"/>
              </w:rPr>
              <w:t>Segnalazione Post</w:t>
            </w:r>
          </w:p>
        </w:tc>
        <w:tc>
          <w:tcPr>
            <w:tcW w:w="815" w:type="dxa"/>
          </w:tcPr>
          <w:p w14:paraId="360A9800" w14:textId="7130B31A" w:rsidR="00753E33" w:rsidRDefault="00753E33" w:rsidP="00636867">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4739" w:type="dxa"/>
          </w:tcPr>
          <w:p w14:paraId="4F76034D" w14:textId="4727BFE6" w:rsidR="00753E33" w:rsidRDefault="00E24E86"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1.440</w:t>
            </w:r>
          </w:p>
        </w:tc>
      </w:tr>
      <w:tr w:rsidR="00753E33" w14:paraId="4372FD9A" w14:textId="77777777" w:rsidTr="0B30F32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040" w:type="dxa"/>
          </w:tcPr>
          <w:p w14:paraId="01CA2FFA" w14:textId="730D830C" w:rsidR="00753E33" w:rsidRDefault="00753E33" w:rsidP="00753E33">
            <w:pPr>
              <w:rPr>
                <w:lang w:val="it-IT"/>
              </w:rPr>
            </w:pPr>
            <w:r w:rsidRPr="00773CCB">
              <w:rPr>
                <w:lang w:val="it-IT"/>
              </w:rPr>
              <w:t>Segnalazione evento</w:t>
            </w:r>
          </w:p>
        </w:tc>
        <w:tc>
          <w:tcPr>
            <w:tcW w:w="815" w:type="dxa"/>
          </w:tcPr>
          <w:p w14:paraId="449F48E9" w14:textId="7453D438" w:rsidR="00753E33" w:rsidRDefault="00753E33" w:rsidP="00636867">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4739" w:type="dxa"/>
          </w:tcPr>
          <w:p w14:paraId="2DBCEA3D" w14:textId="55120D39" w:rsidR="00753E33" w:rsidRDefault="00F11B55"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1.080</w:t>
            </w:r>
          </w:p>
        </w:tc>
      </w:tr>
      <w:tr w:rsidR="003C768C" w:rsidRPr="003C6842" w14:paraId="7C79368B"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5FDE9DAF" w14:textId="4B2DB65A" w:rsidR="003C768C" w:rsidRPr="00D57E51" w:rsidRDefault="003C768C" w:rsidP="003C768C">
            <w:pPr>
              <w:rPr>
                <w:lang w:val="it-IT"/>
              </w:rPr>
            </w:pPr>
            <w:r>
              <w:rPr>
                <w:lang w:val="it-IT"/>
              </w:rPr>
              <w:t>Esecuzione</w:t>
            </w:r>
          </w:p>
        </w:tc>
        <w:tc>
          <w:tcPr>
            <w:tcW w:w="815" w:type="dxa"/>
          </w:tcPr>
          <w:p w14:paraId="7A5430B7" w14:textId="45D4A56D"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0ADDDD23" w14:textId="745B694D" w:rsidR="003C768C" w:rsidRDefault="00C34B86"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120</w:t>
            </w:r>
          </w:p>
        </w:tc>
      </w:tr>
      <w:tr w:rsidR="003C768C" w:rsidRPr="00FF59CF" w14:paraId="7727DD9C" w14:textId="77777777" w:rsidTr="0B30F32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040" w:type="dxa"/>
          </w:tcPr>
          <w:p w14:paraId="7FBD1366" w14:textId="33B967CC" w:rsidR="003C768C" w:rsidRDefault="003C768C" w:rsidP="003C768C">
            <w:pPr>
              <w:rPr>
                <w:lang w:val="it-IT"/>
              </w:rPr>
            </w:pPr>
            <w:r>
              <w:rPr>
                <w:lang w:val="it-IT"/>
              </w:rPr>
              <w:t>Soggetto</w:t>
            </w:r>
          </w:p>
        </w:tc>
        <w:tc>
          <w:tcPr>
            <w:tcW w:w="815" w:type="dxa"/>
          </w:tcPr>
          <w:p w14:paraId="139E37AE" w14:textId="09DB1307"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4739" w:type="dxa"/>
          </w:tcPr>
          <w:p w14:paraId="37CAB8FF" w14:textId="4D6A3E93" w:rsidR="003C768C" w:rsidRDefault="00954FA2"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60</w:t>
            </w:r>
          </w:p>
        </w:tc>
      </w:tr>
      <w:tr w:rsidR="003C768C" w:rsidRPr="00FF59CF" w14:paraId="49F6717D"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2614EA02" w14:textId="6ACFD36D" w:rsidR="003C768C" w:rsidRDefault="003C768C" w:rsidP="003C768C">
            <w:pPr>
              <w:rPr>
                <w:lang w:val="it-IT"/>
              </w:rPr>
            </w:pPr>
            <w:r>
              <w:rPr>
                <w:lang w:val="it-IT"/>
              </w:rPr>
              <w:t>Impiego</w:t>
            </w:r>
          </w:p>
        </w:tc>
        <w:tc>
          <w:tcPr>
            <w:tcW w:w="815" w:type="dxa"/>
          </w:tcPr>
          <w:p w14:paraId="0B620BF2" w14:textId="3475B182"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4B7105C0" w14:textId="06BC384F" w:rsidR="003C768C" w:rsidRDefault="00BA2FE5"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730</w:t>
            </w:r>
          </w:p>
        </w:tc>
      </w:tr>
      <w:tr w:rsidR="003C768C" w:rsidRPr="00FF59CF" w14:paraId="0127D942" w14:textId="77777777" w:rsidTr="0B30F328">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040" w:type="dxa"/>
          </w:tcPr>
          <w:p w14:paraId="2845D2AF" w14:textId="41EEE007" w:rsidR="003C768C" w:rsidRDefault="003C768C" w:rsidP="003C768C">
            <w:pPr>
              <w:rPr>
                <w:lang w:val="it-IT"/>
              </w:rPr>
            </w:pPr>
            <w:r>
              <w:rPr>
                <w:lang w:val="it-IT"/>
              </w:rPr>
              <w:t>Avvio</w:t>
            </w:r>
          </w:p>
        </w:tc>
        <w:tc>
          <w:tcPr>
            <w:tcW w:w="815" w:type="dxa"/>
          </w:tcPr>
          <w:p w14:paraId="19B039AD" w14:textId="12A12FAE"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4739" w:type="dxa"/>
          </w:tcPr>
          <w:p w14:paraId="18A15ADF" w14:textId="38155C21" w:rsidR="003C768C" w:rsidRDefault="00710C62"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1.460</w:t>
            </w:r>
          </w:p>
        </w:tc>
      </w:tr>
      <w:tr w:rsidR="003C768C" w:rsidRPr="00FF59CF" w14:paraId="3980D929"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434E8059" w14:textId="041547E2" w:rsidR="003C768C" w:rsidRDefault="003C768C" w:rsidP="003C768C">
            <w:pPr>
              <w:rPr>
                <w:lang w:val="it-IT"/>
              </w:rPr>
            </w:pPr>
            <w:r>
              <w:rPr>
                <w:lang w:val="it-IT"/>
              </w:rPr>
              <w:t>Effettuazione</w:t>
            </w:r>
          </w:p>
        </w:tc>
        <w:tc>
          <w:tcPr>
            <w:tcW w:w="815" w:type="dxa"/>
          </w:tcPr>
          <w:p w14:paraId="359E9BCB" w14:textId="4CAEEEAB"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20CB7CD6" w14:textId="713E7340" w:rsidR="003C768C" w:rsidRDefault="00524C26"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2.628.000</w:t>
            </w:r>
            <w:r w:rsidR="02BDFECB" w:rsidRPr="2E0890BB">
              <w:rPr>
                <w:lang w:val="it-IT"/>
              </w:rPr>
              <w:t xml:space="preserve"> </w:t>
            </w:r>
            <m:oMath>
              <m:r>
                <w:rPr>
                  <w:rFonts w:ascii="Cambria Math" w:hAnsi="Cambria Math"/>
                  <w:lang w:val="it-IT"/>
                </w:rPr>
                <m:t>→</m:t>
              </m:r>
            </m:oMath>
            <w:r w:rsidR="02BDFECB" w:rsidRPr="5C1A8EC8">
              <w:rPr>
                <w:lang w:val="it-IT"/>
              </w:rPr>
              <w:t xml:space="preserve"> </w:t>
            </w:r>
            <w:r w:rsidR="008102E3">
              <w:rPr>
                <w:lang w:val="it-IT"/>
              </w:rPr>
              <w:t>ved</w:t>
            </w:r>
            <w:r w:rsidR="00FB6233">
              <w:rPr>
                <w:lang w:val="it-IT"/>
              </w:rPr>
              <w:t>asi</w:t>
            </w:r>
            <w:r w:rsidR="008102E3">
              <w:rPr>
                <w:lang w:val="it-IT"/>
              </w:rPr>
              <w:t xml:space="preserve"> </w:t>
            </w:r>
            <w:r w:rsidR="3CD81F7D">
              <w:rPr>
                <w:lang w:val="it-IT"/>
              </w:rPr>
              <w:t>l’</w:t>
            </w:r>
            <w:r w:rsidR="2050D113">
              <w:rPr>
                <w:lang w:val="it-IT"/>
              </w:rPr>
              <w:t>entità</w:t>
            </w:r>
            <w:r w:rsidR="008102E3">
              <w:rPr>
                <w:lang w:val="it-IT"/>
              </w:rPr>
              <w:t xml:space="preserve"> </w:t>
            </w:r>
            <w:r w:rsidR="000A552D">
              <w:rPr>
                <w:lang w:val="it-IT"/>
              </w:rPr>
              <w:t>“</w:t>
            </w:r>
            <w:r w:rsidR="008102E3" w:rsidRPr="000A552D">
              <w:rPr>
                <w:i/>
                <w:iCs/>
                <w:lang w:val="it-IT"/>
              </w:rPr>
              <w:t>M</w:t>
            </w:r>
            <w:r w:rsidR="02BDFECB" w:rsidRPr="000A552D">
              <w:rPr>
                <w:i/>
                <w:iCs/>
                <w:lang w:val="it-IT"/>
              </w:rPr>
              <w:t>isurazione</w:t>
            </w:r>
            <w:r w:rsidR="000A552D">
              <w:rPr>
                <w:lang w:val="it-IT"/>
              </w:rPr>
              <w:t>”</w:t>
            </w:r>
          </w:p>
        </w:tc>
      </w:tr>
      <w:tr w:rsidR="003C768C" w:rsidRPr="00FF59CF" w14:paraId="36DEF67A" w14:textId="77777777" w:rsidTr="0B30F32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3040" w:type="dxa"/>
          </w:tcPr>
          <w:p w14:paraId="1CAF782F" w14:textId="3F736CB0" w:rsidR="003C768C" w:rsidRDefault="003C768C" w:rsidP="003C768C">
            <w:pPr>
              <w:rPr>
                <w:lang w:val="it-IT"/>
              </w:rPr>
            </w:pPr>
            <w:r>
              <w:rPr>
                <w:lang w:val="it-IT"/>
              </w:rPr>
              <w:lastRenderedPageBreak/>
              <w:t>Avvenimento</w:t>
            </w:r>
          </w:p>
        </w:tc>
        <w:tc>
          <w:tcPr>
            <w:tcW w:w="815" w:type="dxa"/>
          </w:tcPr>
          <w:p w14:paraId="12A26038" w14:textId="6E06E265"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4739" w:type="dxa"/>
          </w:tcPr>
          <w:p w14:paraId="7A520035" w14:textId="0AAF5505" w:rsidR="003C768C" w:rsidRDefault="00BE1EC5"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730</w:t>
            </w:r>
            <w:r w:rsidR="04727BB4" w:rsidRPr="27229569">
              <w:rPr>
                <w:lang w:val="it-IT"/>
              </w:rPr>
              <w:t xml:space="preserve"> </w:t>
            </w:r>
          </w:p>
        </w:tc>
      </w:tr>
      <w:tr w:rsidR="003C768C" w:rsidRPr="00FF59CF" w14:paraId="4B539823"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06002829" w14:textId="4A1D6FA2" w:rsidR="003C768C" w:rsidRDefault="003C768C" w:rsidP="003C768C">
            <w:pPr>
              <w:rPr>
                <w:lang w:val="it-IT"/>
              </w:rPr>
            </w:pPr>
            <w:r>
              <w:rPr>
                <w:lang w:val="it-IT"/>
              </w:rPr>
              <w:t>Diramazione</w:t>
            </w:r>
          </w:p>
        </w:tc>
        <w:tc>
          <w:tcPr>
            <w:tcW w:w="815" w:type="dxa"/>
          </w:tcPr>
          <w:p w14:paraId="4F116098" w14:textId="286276A1"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68B38DCB" w14:textId="15B81E59" w:rsidR="003C768C" w:rsidRDefault="009D6BEF" w:rsidP="00FE5F22">
            <w:pPr>
              <w:cnfStyle w:val="000000000000" w:firstRow="0" w:lastRow="0" w:firstColumn="0" w:lastColumn="0" w:oddVBand="0" w:evenVBand="0" w:oddHBand="0" w:evenHBand="0" w:firstRowFirstColumn="0" w:firstRowLastColumn="0" w:lastRowFirstColumn="0" w:lastRowLastColumn="0"/>
              <w:rPr>
                <w:lang w:val="it-IT"/>
              </w:rPr>
            </w:pPr>
            <w:r>
              <w:rPr>
                <w:lang w:val="it-IT"/>
              </w:rPr>
              <w:t>360</w:t>
            </w:r>
          </w:p>
        </w:tc>
      </w:tr>
      <w:tr w:rsidR="003C768C" w:rsidRPr="00FF59CF" w14:paraId="5E9483AC"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62F31ADB" w14:textId="66506F91" w:rsidR="003C768C" w:rsidRDefault="003C768C" w:rsidP="003C768C">
            <w:pPr>
              <w:rPr>
                <w:lang w:val="it-IT"/>
              </w:rPr>
            </w:pPr>
            <w:r>
              <w:rPr>
                <w:lang w:val="it-IT"/>
              </w:rPr>
              <w:t>Riferimento</w:t>
            </w:r>
          </w:p>
        </w:tc>
        <w:tc>
          <w:tcPr>
            <w:tcW w:w="815" w:type="dxa"/>
          </w:tcPr>
          <w:p w14:paraId="235A3228" w14:textId="646DCDC3"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4739" w:type="dxa"/>
          </w:tcPr>
          <w:p w14:paraId="5642DFE7" w14:textId="6E407740" w:rsidR="003C768C" w:rsidRDefault="003A41D4" w:rsidP="00FE5F22">
            <w:pPr>
              <w:cnfStyle w:val="000000100000" w:firstRow="0" w:lastRow="0" w:firstColumn="0" w:lastColumn="0" w:oddVBand="0" w:evenVBand="0" w:oddHBand="1" w:evenHBand="0" w:firstRowFirstColumn="0" w:firstRowLastColumn="0" w:lastRowFirstColumn="0" w:lastRowLastColumn="0"/>
              <w:rPr>
                <w:lang w:val="it-IT"/>
              </w:rPr>
            </w:pPr>
            <w:r>
              <w:rPr>
                <w:lang w:val="it-IT"/>
              </w:rPr>
              <w:t>23.360</w:t>
            </w:r>
          </w:p>
        </w:tc>
      </w:tr>
      <w:tr w:rsidR="003C768C" w:rsidRPr="00FF59CF" w14:paraId="5D719908"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6BB87DF7" w14:textId="36D50616" w:rsidR="003C768C" w:rsidRDefault="003C768C" w:rsidP="003C768C">
            <w:pPr>
              <w:rPr>
                <w:lang w:val="it-IT"/>
              </w:rPr>
            </w:pPr>
            <w:r>
              <w:rPr>
                <w:lang w:val="it-IT"/>
              </w:rPr>
              <w:t>Inerenza</w:t>
            </w:r>
          </w:p>
        </w:tc>
        <w:tc>
          <w:tcPr>
            <w:tcW w:w="815" w:type="dxa"/>
          </w:tcPr>
          <w:p w14:paraId="1FC55CD3" w14:textId="637B926C"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7186DA4C" w14:textId="7F1CCE08" w:rsidR="003C768C" w:rsidRDefault="002910C1"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2.520</w:t>
            </w:r>
          </w:p>
        </w:tc>
      </w:tr>
      <w:tr w:rsidR="003C768C" w:rsidRPr="00FF59CF" w14:paraId="48B47D70"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6446173A" w14:textId="25574FDD" w:rsidR="003C768C" w:rsidRDefault="003C768C" w:rsidP="003C768C">
            <w:pPr>
              <w:rPr>
                <w:lang w:val="it-IT"/>
              </w:rPr>
            </w:pPr>
            <w:r>
              <w:rPr>
                <w:lang w:val="it-IT"/>
              </w:rPr>
              <w:t>Contenimento</w:t>
            </w:r>
          </w:p>
        </w:tc>
        <w:tc>
          <w:tcPr>
            <w:tcW w:w="815" w:type="dxa"/>
          </w:tcPr>
          <w:p w14:paraId="6FF5EA54" w14:textId="75AAA5BF"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4739" w:type="dxa"/>
          </w:tcPr>
          <w:p w14:paraId="482B85B0" w14:textId="568EED87" w:rsidR="003C768C" w:rsidRDefault="002910C1"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73.320</w:t>
            </w:r>
          </w:p>
        </w:tc>
      </w:tr>
      <w:tr w:rsidR="003C768C" w:rsidRPr="00FF59CF" w14:paraId="4CCAAD88"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64A7B8A3" w14:textId="219F8AE8" w:rsidR="003C768C" w:rsidRDefault="003C768C" w:rsidP="003C768C">
            <w:pPr>
              <w:rPr>
                <w:lang w:val="it-IT"/>
              </w:rPr>
            </w:pPr>
            <w:r>
              <w:rPr>
                <w:lang w:val="it-IT"/>
              </w:rPr>
              <w:t>Inclusione</w:t>
            </w:r>
          </w:p>
        </w:tc>
        <w:tc>
          <w:tcPr>
            <w:tcW w:w="815" w:type="dxa"/>
          </w:tcPr>
          <w:p w14:paraId="116331CA" w14:textId="2EA57C5C"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2579CD6E" w14:textId="66349CFC" w:rsidR="003C768C" w:rsidRDefault="00733711"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73.320</w:t>
            </w:r>
          </w:p>
        </w:tc>
      </w:tr>
      <w:tr w:rsidR="003C768C" w:rsidRPr="00FF59CF" w14:paraId="04A8886C"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107E279A" w14:textId="00A0B3E9" w:rsidR="003C768C" w:rsidRDefault="003C768C" w:rsidP="003C768C">
            <w:pPr>
              <w:rPr>
                <w:lang w:val="it-IT"/>
              </w:rPr>
            </w:pPr>
            <w:r>
              <w:rPr>
                <w:lang w:val="it-IT"/>
              </w:rPr>
              <w:t>Caricamento</w:t>
            </w:r>
          </w:p>
        </w:tc>
        <w:tc>
          <w:tcPr>
            <w:tcW w:w="815" w:type="dxa"/>
          </w:tcPr>
          <w:p w14:paraId="52C1EC6D" w14:textId="1DA0A586"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4739" w:type="dxa"/>
          </w:tcPr>
          <w:p w14:paraId="7497F540" w14:textId="7C1181D4" w:rsidR="003C768C" w:rsidRDefault="00495497"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23.360</w:t>
            </w:r>
          </w:p>
        </w:tc>
      </w:tr>
      <w:tr w:rsidR="003C768C" w:rsidRPr="00FF59CF" w14:paraId="73DA5DE7"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2414DE73" w14:textId="3D2DDC0A" w:rsidR="003C768C" w:rsidRDefault="003C768C" w:rsidP="003C768C">
            <w:pPr>
              <w:rPr>
                <w:lang w:val="it-IT"/>
              </w:rPr>
            </w:pPr>
            <w:r>
              <w:rPr>
                <w:lang w:val="it-IT"/>
              </w:rPr>
              <w:t>Verifica</w:t>
            </w:r>
          </w:p>
        </w:tc>
        <w:tc>
          <w:tcPr>
            <w:tcW w:w="815" w:type="dxa"/>
          </w:tcPr>
          <w:p w14:paraId="4FA6AC8E" w14:textId="5F8A5234"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4836A811" w14:textId="50AB1F58" w:rsidR="003C768C" w:rsidRDefault="003B1E9D"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46.720</w:t>
            </w:r>
          </w:p>
        </w:tc>
      </w:tr>
      <w:tr w:rsidR="003C768C" w:rsidRPr="00FF59CF" w14:paraId="4C8F2936" w14:textId="77777777" w:rsidTr="0B30F328">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040" w:type="dxa"/>
          </w:tcPr>
          <w:p w14:paraId="7E4A2292" w14:textId="235F2EA9" w:rsidR="003C768C" w:rsidRDefault="003C768C" w:rsidP="003C768C">
            <w:pPr>
              <w:rPr>
                <w:lang w:val="it-IT"/>
              </w:rPr>
            </w:pPr>
            <w:r>
              <w:rPr>
                <w:lang w:val="it-IT"/>
              </w:rPr>
              <w:t>Invio</w:t>
            </w:r>
          </w:p>
        </w:tc>
        <w:tc>
          <w:tcPr>
            <w:tcW w:w="815" w:type="dxa"/>
          </w:tcPr>
          <w:p w14:paraId="7D1D45CE" w14:textId="58808595" w:rsidR="003C768C" w:rsidRDefault="003C768C"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R</w:t>
            </w:r>
          </w:p>
        </w:tc>
        <w:tc>
          <w:tcPr>
            <w:tcW w:w="4739" w:type="dxa"/>
          </w:tcPr>
          <w:p w14:paraId="670BD8F5" w14:textId="7E73A84D" w:rsidR="003C768C" w:rsidRDefault="00C52AE4" w:rsidP="003C768C">
            <w:pPr>
              <w:jc w:val="both"/>
              <w:cnfStyle w:val="000000100000" w:firstRow="0" w:lastRow="0" w:firstColumn="0" w:lastColumn="0" w:oddVBand="0" w:evenVBand="0" w:oddHBand="1" w:evenHBand="0" w:firstRowFirstColumn="0" w:firstRowLastColumn="0" w:lastRowFirstColumn="0" w:lastRowLastColumn="0"/>
              <w:rPr>
                <w:lang w:val="it-IT"/>
              </w:rPr>
            </w:pPr>
            <w:r>
              <w:rPr>
                <w:lang w:val="it-IT"/>
              </w:rPr>
              <w:t>2.520</w:t>
            </w:r>
          </w:p>
        </w:tc>
      </w:tr>
      <w:tr w:rsidR="003C768C" w:rsidRPr="00FF59CF" w14:paraId="350ADC3A" w14:textId="77777777" w:rsidTr="0B30F328">
        <w:trPr>
          <w:trHeight w:val="383"/>
        </w:trPr>
        <w:tc>
          <w:tcPr>
            <w:cnfStyle w:val="001000000000" w:firstRow="0" w:lastRow="0" w:firstColumn="1" w:lastColumn="0" w:oddVBand="0" w:evenVBand="0" w:oddHBand="0" w:evenHBand="0" w:firstRowFirstColumn="0" w:firstRowLastColumn="0" w:lastRowFirstColumn="0" w:lastRowLastColumn="0"/>
            <w:tcW w:w="3040" w:type="dxa"/>
          </w:tcPr>
          <w:p w14:paraId="1B337FE4" w14:textId="7973EA1A" w:rsidR="003C768C" w:rsidRDefault="003C768C" w:rsidP="003C768C">
            <w:pPr>
              <w:rPr>
                <w:lang w:val="it-IT"/>
              </w:rPr>
            </w:pPr>
            <w:r>
              <w:rPr>
                <w:lang w:val="it-IT"/>
              </w:rPr>
              <w:t>Raccolta</w:t>
            </w:r>
          </w:p>
        </w:tc>
        <w:tc>
          <w:tcPr>
            <w:tcW w:w="815" w:type="dxa"/>
          </w:tcPr>
          <w:p w14:paraId="21BE1D54" w14:textId="03FC786C" w:rsidR="003C768C" w:rsidRDefault="003C768C"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R</w:t>
            </w:r>
          </w:p>
        </w:tc>
        <w:tc>
          <w:tcPr>
            <w:tcW w:w="4739" w:type="dxa"/>
          </w:tcPr>
          <w:p w14:paraId="1577EEA5" w14:textId="40974C6E" w:rsidR="003C768C" w:rsidRDefault="001604D5" w:rsidP="003C768C">
            <w:pPr>
              <w:jc w:val="both"/>
              <w:cnfStyle w:val="000000000000" w:firstRow="0" w:lastRow="0" w:firstColumn="0" w:lastColumn="0" w:oddVBand="0" w:evenVBand="0" w:oddHBand="0" w:evenHBand="0" w:firstRowFirstColumn="0" w:firstRowLastColumn="0" w:lastRowFirstColumn="0" w:lastRowLastColumn="0"/>
              <w:rPr>
                <w:lang w:val="it-IT"/>
              </w:rPr>
            </w:pPr>
            <w:r>
              <w:rPr>
                <w:lang w:val="it-IT"/>
              </w:rPr>
              <w:t>2.628.000</w:t>
            </w:r>
          </w:p>
        </w:tc>
      </w:tr>
    </w:tbl>
    <w:p w14:paraId="07260C4E" w14:textId="77777777" w:rsidR="00284DE0" w:rsidRDefault="00284DE0">
      <w:pPr>
        <w:rPr>
          <w:lang w:val="it-IT"/>
        </w:rPr>
      </w:pPr>
      <w:r>
        <w:rPr>
          <w:lang w:val="it-IT"/>
        </w:rPr>
        <w:br w:type="page"/>
      </w:r>
    </w:p>
    <w:p w14:paraId="698FCE4D" w14:textId="17F419FB" w:rsidR="002C399E" w:rsidRDefault="006B2DB4" w:rsidP="002C399E">
      <w:pPr>
        <w:pStyle w:val="Titolo2"/>
        <w:rPr>
          <w:lang w:val="it-IT"/>
        </w:rPr>
      </w:pPr>
      <w:bookmarkStart w:id="62" w:name="_Toc123824803"/>
      <w:r>
        <w:rPr>
          <w:lang w:val="it-IT"/>
        </w:rPr>
        <w:lastRenderedPageBreak/>
        <w:t>T</w:t>
      </w:r>
      <w:r w:rsidR="002C399E">
        <w:rPr>
          <w:lang w:val="it-IT"/>
        </w:rPr>
        <w:t>avola delle operazioni</w:t>
      </w:r>
      <w:bookmarkEnd w:id="62"/>
    </w:p>
    <w:tbl>
      <w:tblPr>
        <w:tblStyle w:val="Tabellaelenco3-colore5"/>
        <w:tblW w:w="8642" w:type="dxa"/>
        <w:tblLook w:val="04A0" w:firstRow="1" w:lastRow="0" w:firstColumn="1" w:lastColumn="0" w:noHBand="0" w:noVBand="1"/>
      </w:tblPr>
      <w:tblGrid>
        <w:gridCol w:w="4390"/>
        <w:gridCol w:w="4252"/>
      </w:tblGrid>
      <w:tr w:rsidR="00BB37BD" w14:paraId="42AA4CA0" w14:textId="77777777" w:rsidTr="00BB37BD">
        <w:trPr>
          <w:cnfStyle w:val="100000000000" w:firstRow="1" w:lastRow="0" w:firstColumn="0" w:lastColumn="0" w:oddVBand="0" w:evenVBand="0" w:oddHBand="0" w:evenHBand="0" w:firstRowFirstColumn="0" w:firstRowLastColumn="0" w:lastRowFirstColumn="0" w:lastRowLastColumn="0"/>
          <w:trHeight w:val="472"/>
        </w:trPr>
        <w:tc>
          <w:tcPr>
            <w:cnfStyle w:val="001000000100" w:firstRow="0" w:lastRow="0" w:firstColumn="1" w:lastColumn="0" w:oddVBand="0" w:evenVBand="0" w:oddHBand="0" w:evenHBand="0" w:firstRowFirstColumn="1" w:firstRowLastColumn="0" w:lastRowFirstColumn="0" w:lastRowLastColumn="0"/>
            <w:tcW w:w="4390" w:type="dxa"/>
          </w:tcPr>
          <w:p w14:paraId="76D352F4" w14:textId="6BE6B62F" w:rsidR="00BB37BD" w:rsidRDefault="00D01B60">
            <w:pPr>
              <w:jc w:val="center"/>
              <w:rPr>
                <w:lang w:val="it-IT"/>
              </w:rPr>
            </w:pPr>
            <w:r>
              <w:rPr>
                <w:lang w:val="it-IT"/>
              </w:rPr>
              <w:t>Operazione</w:t>
            </w:r>
          </w:p>
        </w:tc>
        <w:tc>
          <w:tcPr>
            <w:tcW w:w="4252" w:type="dxa"/>
          </w:tcPr>
          <w:p w14:paraId="24224B7C" w14:textId="38E903C3" w:rsidR="00BB37BD" w:rsidRDefault="00D01B60">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Frequenza</w:t>
            </w:r>
          </w:p>
        </w:tc>
      </w:tr>
      <w:tr w:rsidR="00BB37BD" w14:paraId="70640D7C"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A4A5C09" w14:textId="329F3C11" w:rsidR="00BB37BD" w:rsidRDefault="008F6562">
            <w:pPr>
              <w:rPr>
                <w:lang w:val="it-IT"/>
              </w:rPr>
            </w:pPr>
            <w:r>
              <w:rPr>
                <w:lang w:val="it-IT"/>
              </w:rPr>
              <w:t>1</w:t>
            </w:r>
          </w:p>
        </w:tc>
        <w:tc>
          <w:tcPr>
            <w:tcW w:w="4252" w:type="dxa"/>
          </w:tcPr>
          <w:p w14:paraId="31B98ACE" w14:textId="7BF1B956" w:rsidR="00BB37BD"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Due volte all’anno</w:t>
            </w:r>
          </w:p>
        </w:tc>
      </w:tr>
      <w:tr w:rsidR="00E17783" w14:paraId="11DF188F"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55F6501" w14:textId="21D0207C" w:rsidR="00E17783" w:rsidRDefault="00E17783" w:rsidP="00E17783">
            <w:pPr>
              <w:rPr>
                <w:lang w:val="it-IT"/>
              </w:rPr>
            </w:pPr>
            <w:r>
              <w:rPr>
                <w:lang w:val="it-IT"/>
              </w:rPr>
              <w:t>2</w:t>
            </w:r>
          </w:p>
        </w:tc>
        <w:tc>
          <w:tcPr>
            <w:tcW w:w="4252" w:type="dxa"/>
          </w:tcPr>
          <w:p w14:paraId="07B2A657" w14:textId="1973F521"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E17783">
              <w:rPr>
                <w:lang w:val="it-IT"/>
              </w:rPr>
              <w:t xml:space="preserve"> volta all’anno</w:t>
            </w:r>
          </w:p>
        </w:tc>
      </w:tr>
      <w:tr w:rsidR="00E17783" w14:paraId="24B804B6"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2D9CD6F" w14:textId="487AF363" w:rsidR="00E17783" w:rsidRDefault="00E17783" w:rsidP="00E17783">
            <w:pPr>
              <w:rPr>
                <w:lang w:val="it-IT"/>
              </w:rPr>
            </w:pPr>
            <w:r>
              <w:rPr>
                <w:lang w:val="it-IT"/>
              </w:rPr>
              <w:t>3</w:t>
            </w:r>
          </w:p>
        </w:tc>
        <w:tc>
          <w:tcPr>
            <w:tcW w:w="4252" w:type="dxa"/>
          </w:tcPr>
          <w:p w14:paraId="68AAF3E3" w14:textId="7610E570"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w:t>
            </w:r>
            <w:r w:rsidR="00E17783">
              <w:rPr>
                <w:lang w:val="it-IT"/>
              </w:rPr>
              <w:t xml:space="preserve"> volta al giorno</w:t>
            </w:r>
          </w:p>
        </w:tc>
      </w:tr>
      <w:tr w:rsidR="00E17783" w14:paraId="352FD4A0"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E746B0C" w14:textId="2FD7FB9A" w:rsidR="00E17783" w:rsidRDefault="00E17783" w:rsidP="00E17783">
            <w:pPr>
              <w:rPr>
                <w:lang w:val="it-IT"/>
              </w:rPr>
            </w:pPr>
            <w:r>
              <w:rPr>
                <w:lang w:val="it-IT"/>
              </w:rPr>
              <w:t>4</w:t>
            </w:r>
          </w:p>
        </w:tc>
        <w:tc>
          <w:tcPr>
            <w:tcW w:w="4252" w:type="dxa"/>
          </w:tcPr>
          <w:p w14:paraId="733B6F77" w14:textId="65846E56"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E17783">
              <w:rPr>
                <w:lang w:val="it-IT"/>
              </w:rPr>
              <w:t xml:space="preserve"> volta al giorno</w:t>
            </w:r>
          </w:p>
        </w:tc>
      </w:tr>
      <w:tr w:rsidR="00E17783" w14:paraId="49AC4CF6"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1A812CF" w14:textId="0BDC063C" w:rsidR="00E17783" w:rsidRDefault="00E17783" w:rsidP="00E17783">
            <w:pPr>
              <w:rPr>
                <w:lang w:val="it-IT"/>
              </w:rPr>
            </w:pPr>
            <w:r>
              <w:rPr>
                <w:lang w:val="it-IT"/>
              </w:rPr>
              <w:t>5</w:t>
            </w:r>
          </w:p>
        </w:tc>
        <w:tc>
          <w:tcPr>
            <w:tcW w:w="4252" w:type="dxa"/>
          </w:tcPr>
          <w:p w14:paraId="17E66991" w14:textId="57146B4D"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w:t>
            </w:r>
            <w:r w:rsidR="00E17783">
              <w:rPr>
                <w:lang w:val="it-IT"/>
              </w:rPr>
              <w:t xml:space="preserve"> volta </w:t>
            </w:r>
            <w:r>
              <w:rPr>
                <w:lang w:val="it-IT"/>
              </w:rPr>
              <w:t>all’anno</w:t>
            </w:r>
          </w:p>
        </w:tc>
      </w:tr>
      <w:tr w:rsidR="00E17783" w14:paraId="3DC501C6"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054B143" w14:textId="49E1EBAF" w:rsidR="00E17783" w:rsidRDefault="00E17783" w:rsidP="00E17783">
            <w:pPr>
              <w:rPr>
                <w:lang w:val="it-IT"/>
              </w:rPr>
            </w:pPr>
            <w:r>
              <w:rPr>
                <w:lang w:val="it-IT"/>
              </w:rPr>
              <w:t>6</w:t>
            </w:r>
          </w:p>
        </w:tc>
        <w:tc>
          <w:tcPr>
            <w:tcW w:w="4252" w:type="dxa"/>
          </w:tcPr>
          <w:p w14:paraId="1C211F93" w14:textId="5825BE37"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w:t>
            </w:r>
            <w:r w:rsidR="00E17783">
              <w:rPr>
                <w:lang w:val="it-IT"/>
              </w:rPr>
              <w:t xml:space="preserve"> volta </w:t>
            </w:r>
            <w:r>
              <w:rPr>
                <w:lang w:val="it-IT"/>
              </w:rPr>
              <w:t>al giorno</w:t>
            </w:r>
          </w:p>
        </w:tc>
      </w:tr>
      <w:tr w:rsidR="00E17783" w14:paraId="44DF92C4"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0763A81" w14:textId="7B1B81D8" w:rsidR="00E17783" w:rsidRDefault="00E17783" w:rsidP="00E17783">
            <w:pPr>
              <w:rPr>
                <w:lang w:val="it-IT"/>
              </w:rPr>
            </w:pPr>
            <w:r>
              <w:rPr>
                <w:lang w:val="it-IT"/>
              </w:rPr>
              <w:t>7</w:t>
            </w:r>
          </w:p>
        </w:tc>
        <w:tc>
          <w:tcPr>
            <w:tcW w:w="4252" w:type="dxa"/>
          </w:tcPr>
          <w:p w14:paraId="72AF29B2" w14:textId="6CB11EB6"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w:t>
            </w:r>
            <w:r w:rsidR="00E17783">
              <w:rPr>
                <w:lang w:val="it-IT"/>
              </w:rPr>
              <w:t xml:space="preserve"> volta al giorno</w:t>
            </w:r>
          </w:p>
        </w:tc>
      </w:tr>
      <w:tr w:rsidR="00E17783" w14:paraId="1292B1BE"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993984D" w14:textId="69514389" w:rsidR="00E17783" w:rsidRDefault="00E17783" w:rsidP="00E17783">
            <w:pPr>
              <w:rPr>
                <w:lang w:val="it-IT"/>
              </w:rPr>
            </w:pPr>
            <w:r>
              <w:rPr>
                <w:lang w:val="it-IT"/>
              </w:rPr>
              <w:t>8</w:t>
            </w:r>
          </w:p>
        </w:tc>
        <w:tc>
          <w:tcPr>
            <w:tcW w:w="4252" w:type="dxa"/>
          </w:tcPr>
          <w:p w14:paraId="1E468616" w14:textId="6CF972B1"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15 volte</w:t>
            </w:r>
            <w:r w:rsidR="00E17783">
              <w:rPr>
                <w:lang w:val="it-IT"/>
              </w:rPr>
              <w:t xml:space="preserve"> al giorno</w:t>
            </w:r>
          </w:p>
        </w:tc>
      </w:tr>
      <w:tr w:rsidR="00E17783" w14:paraId="58832D22"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C15251" w14:textId="6D98D993" w:rsidR="00E17783" w:rsidRDefault="00E17783" w:rsidP="00E17783">
            <w:pPr>
              <w:rPr>
                <w:lang w:val="it-IT"/>
              </w:rPr>
            </w:pPr>
            <w:r>
              <w:rPr>
                <w:lang w:val="it-IT"/>
              </w:rPr>
              <w:t>9</w:t>
            </w:r>
          </w:p>
        </w:tc>
        <w:tc>
          <w:tcPr>
            <w:tcW w:w="4252" w:type="dxa"/>
          </w:tcPr>
          <w:p w14:paraId="417FA253" w14:textId="1BD4C884"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sidRPr="3E19AA1C">
              <w:rPr>
                <w:lang w:val="it-IT"/>
              </w:rPr>
              <w:t>Una</w:t>
            </w:r>
            <w:r w:rsidR="00E17783">
              <w:rPr>
                <w:lang w:val="it-IT"/>
              </w:rPr>
              <w:t xml:space="preserve"> volta all’ora</w:t>
            </w:r>
          </w:p>
        </w:tc>
      </w:tr>
      <w:tr w:rsidR="00E17783" w:rsidRPr="00882E45" w14:paraId="2F589159"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1EC8261" w14:textId="7472AB66" w:rsidR="00E17783" w:rsidRDefault="00E17783" w:rsidP="00E17783">
            <w:pPr>
              <w:rPr>
                <w:lang w:val="it-IT"/>
              </w:rPr>
            </w:pPr>
            <w:r>
              <w:rPr>
                <w:lang w:val="it-IT"/>
              </w:rPr>
              <w:t>10</w:t>
            </w:r>
          </w:p>
        </w:tc>
        <w:tc>
          <w:tcPr>
            <w:tcW w:w="4252" w:type="dxa"/>
          </w:tcPr>
          <w:p w14:paraId="39528F84" w14:textId="716F29EF"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sidRPr="2943493F">
              <w:rPr>
                <w:lang w:val="it-IT"/>
              </w:rPr>
              <w:t xml:space="preserve">Una volta </w:t>
            </w:r>
            <w:r w:rsidRPr="5C11567A">
              <w:rPr>
                <w:lang w:val="it-IT"/>
              </w:rPr>
              <w:t>ogni tre</w:t>
            </w:r>
            <w:r w:rsidRPr="517619C9">
              <w:rPr>
                <w:lang w:val="it-IT"/>
              </w:rPr>
              <w:t xml:space="preserve"> </w:t>
            </w:r>
            <w:r w:rsidRPr="74C82FD0">
              <w:rPr>
                <w:lang w:val="it-IT"/>
              </w:rPr>
              <w:t>ore</w:t>
            </w:r>
          </w:p>
        </w:tc>
      </w:tr>
      <w:tr w:rsidR="00E17783" w14:paraId="079ED4A0"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0C1CB94" w14:textId="4EC8C859" w:rsidR="00E17783" w:rsidRDefault="00E17783" w:rsidP="00E17783">
            <w:pPr>
              <w:rPr>
                <w:lang w:val="it-IT"/>
              </w:rPr>
            </w:pPr>
            <w:r>
              <w:rPr>
                <w:lang w:val="it-IT"/>
              </w:rPr>
              <w:t>11</w:t>
            </w:r>
          </w:p>
        </w:tc>
        <w:tc>
          <w:tcPr>
            <w:tcW w:w="4252" w:type="dxa"/>
          </w:tcPr>
          <w:p w14:paraId="65ABB72B" w14:textId="6FDE046F"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470 volte all’anno</w:t>
            </w:r>
          </w:p>
        </w:tc>
      </w:tr>
      <w:tr w:rsidR="00E17783" w14:paraId="7FC47257"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65100216" w14:textId="244375D5" w:rsidR="00E17783" w:rsidRDefault="00E17783" w:rsidP="00E17783">
            <w:pPr>
              <w:rPr>
                <w:lang w:val="it-IT"/>
              </w:rPr>
            </w:pPr>
            <w:r>
              <w:rPr>
                <w:lang w:val="it-IT"/>
              </w:rPr>
              <w:t>12</w:t>
            </w:r>
          </w:p>
        </w:tc>
        <w:tc>
          <w:tcPr>
            <w:tcW w:w="4252" w:type="dxa"/>
          </w:tcPr>
          <w:p w14:paraId="322CE7C6" w14:textId="335CFF60"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45 volte al mese</w:t>
            </w:r>
          </w:p>
        </w:tc>
      </w:tr>
      <w:tr w:rsidR="00E17783" w14:paraId="2085A54E"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82B1CF" w14:textId="2F78F4D4" w:rsidR="00E17783" w:rsidRDefault="00E17783" w:rsidP="00E17783">
            <w:pPr>
              <w:rPr>
                <w:lang w:val="it-IT"/>
              </w:rPr>
            </w:pPr>
            <w:r>
              <w:rPr>
                <w:lang w:val="it-IT"/>
              </w:rPr>
              <w:t>13</w:t>
            </w:r>
          </w:p>
        </w:tc>
        <w:tc>
          <w:tcPr>
            <w:tcW w:w="4252" w:type="dxa"/>
          </w:tcPr>
          <w:p w14:paraId="5EEC0B98" w14:textId="11BDD2D4"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 mese</w:t>
            </w:r>
          </w:p>
        </w:tc>
      </w:tr>
      <w:tr w:rsidR="00E17783" w14:paraId="151C364F"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71EE432" w14:textId="37ADA056" w:rsidR="00E17783" w:rsidRDefault="00E17783" w:rsidP="00E17783">
            <w:pPr>
              <w:rPr>
                <w:lang w:val="it-IT"/>
              </w:rPr>
            </w:pPr>
            <w:r>
              <w:rPr>
                <w:lang w:val="it-IT"/>
              </w:rPr>
              <w:t>14</w:t>
            </w:r>
          </w:p>
        </w:tc>
        <w:tc>
          <w:tcPr>
            <w:tcW w:w="4252" w:type="dxa"/>
          </w:tcPr>
          <w:p w14:paraId="67251825" w14:textId="3A4DD766"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15 volte al mese</w:t>
            </w:r>
          </w:p>
        </w:tc>
      </w:tr>
      <w:tr w:rsidR="00E17783" w14:paraId="4C2CF029"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462DB0B" w14:textId="096C1D04" w:rsidR="00E17783" w:rsidRDefault="00E17783" w:rsidP="00E17783">
            <w:pPr>
              <w:rPr>
                <w:lang w:val="it-IT"/>
              </w:rPr>
            </w:pPr>
            <w:r>
              <w:rPr>
                <w:lang w:val="it-IT"/>
              </w:rPr>
              <w:t>15</w:t>
            </w:r>
          </w:p>
        </w:tc>
        <w:tc>
          <w:tcPr>
            <w:tcW w:w="4252" w:type="dxa"/>
          </w:tcPr>
          <w:p w14:paraId="3F7A26BD" w14:textId="574D295D"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60 volte alla settimana</w:t>
            </w:r>
          </w:p>
        </w:tc>
      </w:tr>
      <w:tr w:rsidR="00E17783" w14:paraId="54EBC467"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7442AF3E" w14:textId="7397561A" w:rsidR="00E17783" w:rsidRDefault="00E17783" w:rsidP="00E17783">
            <w:pPr>
              <w:rPr>
                <w:lang w:val="it-IT"/>
              </w:rPr>
            </w:pPr>
            <w:r>
              <w:rPr>
                <w:lang w:val="it-IT"/>
              </w:rPr>
              <w:t>16</w:t>
            </w:r>
          </w:p>
        </w:tc>
        <w:tc>
          <w:tcPr>
            <w:tcW w:w="4252" w:type="dxa"/>
          </w:tcPr>
          <w:p w14:paraId="3D49D7E2" w14:textId="4638AF4C"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48 volte alla settimana</w:t>
            </w:r>
          </w:p>
        </w:tc>
      </w:tr>
      <w:tr w:rsidR="00E17783" w14:paraId="48EF1069"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E260B29" w14:textId="0D980838" w:rsidR="00E17783" w:rsidRDefault="00E17783" w:rsidP="00E17783">
            <w:pPr>
              <w:rPr>
                <w:lang w:val="it-IT"/>
              </w:rPr>
            </w:pPr>
            <w:r>
              <w:rPr>
                <w:lang w:val="it-IT"/>
              </w:rPr>
              <w:t>17</w:t>
            </w:r>
          </w:p>
        </w:tc>
        <w:tc>
          <w:tcPr>
            <w:tcW w:w="4252" w:type="dxa"/>
          </w:tcPr>
          <w:p w14:paraId="0486F845" w14:textId="07A9E0A3"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69A85C4A"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64EB14AB" w14:textId="777FD632" w:rsidR="00E17783" w:rsidRDefault="00E17783" w:rsidP="00E17783">
            <w:pPr>
              <w:rPr>
                <w:lang w:val="it-IT"/>
              </w:rPr>
            </w:pPr>
            <w:r>
              <w:rPr>
                <w:lang w:val="it-IT"/>
              </w:rPr>
              <w:t>18</w:t>
            </w:r>
          </w:p>
        </w:tc>
        <w:tc>
          <w:tcPr>
            <w:tcW w:w="4252" w:type="dxa"/>
          </w:tcPr>
          <w:p w14:paraId="2984E094" w14:textId="1B1B8184"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7CFE6485"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6612FE8" w14:textId="5B166E76" w:rsidR="00E17783" w:rsidRDefault="00E17783" w:rsidP="00E17783">
            <w:pPr>
              <w:rPr>
                <w:lang w:val="it-IT"/>
              </w:rPr>
            </w:pPr>
            <w:r>
              <w:rPr>
                <w:lang w:val="it-IT"/>
              </w:rPr>
              <w:t>19</w:t>
            </w:r>
          </w:p>
        </w:tc>
        <w:tc>
          <w:tcPr>
            <w:tcW w:w="4252" w:type="dxa"/>
          </w:tcPr>
          <w:p w14:paraId="79779E3C" w14:textId="0944768E"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105AB25C"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53F246FE" w14:textId="270D4BB7" w:rsidR="00E17783" w:rsidRDefault="00E17783" w:rsidP="00E17783">
            <w:pPr>
              <w:rPr>
                <w:lang w:val="it-IT"/>
              </w:rPr>
            </w:pPr>
            <w:r>
              <w:rPr>
                <w:lang w:val="it-IT"/>
              </w:rPr>
              <w:t>20</w:t>
            </w:r>
          </w:p>
        </w:tc>
        <w:tc>
          <w:tcPr>
            <w:tcW w:w="4252" w:type="dxa"/>
          </w:tcPr>
          <w:p w14:paraId="109A73D7" w14:textId="2284D1A5"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95 volte al mese</w:t>
            </w:r>
          </w:p>
        </w:tc>
      </w:tr>
      <w:tr w:rsidR="00E17783" w14:paraId="64F25C8F"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6E29CD" w14:textId="3E929844" w:rsidR="00E17783" w:rsidRDefault="00E17783" w:rsidP="00E17783">
            <w:pPr>
              <w:rPr>
                <w:lang w:val="it-IT"/>
              </w:rPr>
            </w:pPr>
            <w:r>
              <w:rPr>
                <w:lang w:val="it-IT"/>
              </w:rPr>
              <w:t>21</w:t>
            </w:r>
          </w:p>
        </w:tc>
        <w:tc>
          <w:tcPr>
            <w:tcW w:w="4252" w:type="dxa"/>
          </w:tcPr>
          <w:p w14:paraId="4B4659DD" w14:textId="5C6B7949"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Tre volte ogni 6 ore</w:t>
            </w:r>
          </w:p>
        </w:tc>
      </w:tr>
      <w:tr w:rsidR="00E17783" w14:paraId="72E90636"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7AA7ABC5" w14:textId="1E6521AA" w:rsidR="00E17783" w:rsidRDefault="00E17783" w:rsidP="00E17783">
            <w:pPr>
              <w:rPr>
                <w:lang w:val="it-IT"/>
              </w:rPr>
            </w:pPr>
            <w:r>
              <w:rPr>
                <w:lang w:val="it-IT"/>
              </w:rPr>
              <w:t>22</w:t>
            </w:r>
          </w:p>
        </w:tc>
        <w:tc>
          <w:tcPr>
            <w:tcW w:w="4252" w:type="dxa"/>
          </w:tcPr>
          <w:p w14:paraId="0D759530" w14:textId="2218D743"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687EF18B"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5255AB1" w14:textId="4D0EFBCC" w:rsidR="00E17783" w:rsidRDefault="00E17783" w:rsidP="00E17783">
            <w:pPr>
              <w:rPr>
                <w:lang w:val="it-IT"/>
              </w:rPr>
            </w:pPr>
            <w:r>
              <w:rPr>
                <w:lang w:val="it-IT"/>
              </w:rPr>
              <w:t>23</w:t>
            </w:r>
          </w:p>
        </w:tc>
        <w:tc>
          <w:tcPr>
            <w:tcW w:w="4252" w:type="dxa"/>
          </w:tcPr>
          <w:p w14:paraId="15152D7E" w14:textId="2E06F4D7"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54BA8A7A"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4DAF46A" w14:textId="4343F2EC" w:rsidR="00E17783" w:rsidRDefault="00E17783" w:rsidP="00E17783">
            <w:pPr>
              <w:rPr>
                <w:lang w:val="it-IT"/>
              </w:rPr>
            </w:pPr>
            <w:r>
              <w:rPr>
                <w:lang w:val="it-IT"/>
              </w:rPr>
              <w:t>24</w:t>
            </w:r>
          </w:p>
        </w:tc>
        <w:tc>
          <w:tcPr>
            <w:tcW w:w="4252" w:type="dxa"/>
          </w:tcPr>
          <w:p w14:paraId="7EDF39D5" w14:textId="5BEBAB3A"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522E5E41" w14:textId="77777777" w:rsidTr="000E43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390" w:type="dxa"/>
          </w:tcPr>
          <w:p w14:paraId="2E5287DD" w14:textId="292A94BA" w:rsidR="00E17783" w:rsidRDefault="00E17783" w:rsidP="00E17783">
            <w:pPr>
              <w:rPr>
                <w:lang w:val="it-IT"/>
              </w:rPr>
            </w:pPr>
            <w:r>
              <w:rPr>
                <w:lang w:val="it-IT"/>
              </w:rPr>
              <w:t>25</w:t>
            </w:r>
          </w:p>
        </w:tc>
        <w:tc>
          <w:tcPr>
            <w:tcW w:w="4252" w:type="dxa"/>
          </w:tcPr>
          <w:p w14:paraId="2F32FD5B" w14:textId="7B14C914"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all’anno</w:t>
            </w:r>
          </w:p>
        </w:tc>
      </w:tr>
      <w:tr w:rsidR="00E17783" w14:paraId="73F7216B"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10E45875" w14:textId="2EE27B6B" w:rsidR="00E17783" w:rsidRDefault="00E17783" w:rsidP="00E17783">
            <w:pPr>
              <w:rPr>
                <w:lang w:val="it-IT"/>
              </w:rPr>
            </w:pPr>
            <w:r>
              <w:rPr>
                <w:lang w:val="it-IT"/>
              </w:rPr>
              <w:t>26</w:t>
            </w:r>
          </w:p>
        </w:tc>
        <w:tc>
          <w:tcPr>
            <w:tcW w:w="4252" w:type="dxa"/>
          </w:tcPr>
          <w:p w14:paraId="23223FD2" w14:textId="6772EB84"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all’anno</w:t>
            </w:r>
          </w:p>
        </w:tc>
      </w:tr>
      <w:tr w:rsidR="00E17783" w14:paraId="72C183A1"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ECC7519" w14:textId="04500D46" w:rsidR="00E17783" w:rsidRDefault="00E17783" w:rsidP="00E17783">
            <w:pPr>
              <w:rPr>
                <w:lang w:val="it-IT"/>
              </w:rPr>
            </w:pPr>
            <w:r>
              <w:rPr>
                <w:lang w:val="it-IT"/>
              </w:rPr>
              <w:t>27</w:t>
            </w:r>
          </w:p>
        </w:tc>
        <w:tc>
          <w:tcPr>
            <w:tcW w:w="4252" w:type="dxa"/>
          </w:tcPr>
          <w:p w14:paraId="44B51A5F" w14:textId="61D6735A" w:rsidR="00E17783" w:rsidRDefault="00323DB8" w:rsidP="00486234">
            <w:pPr>
              <w:cnfStyle w:val="000000100000" w:firstRow="0" w:lastRow="0" w:firstColumn="0" w:lastColumn="0" w:oddVBand="0" w:evenVBand="0" w:oddHBand="1" w:evenHBand="0" w:firstRowFirstColumn="0" w:firstRowLastColumn="0" w:lastRowFirstColumn="0" w:lastRowLastColumn="0"/>
              <w:rPr>
                <w:lang w:val="it-IT"/>
              </w:rPr>
            </w:pPr>
            <w:r w:rsidRPr="00631863">
              <w:rPr>
                <w:lang w:val="it-IT"/>
              </w:rPr>
              <w:t>Otto</w:t>
            </w:r>
            <w:r w:rsidR="00486234" w:rsidRPr="00631863">
              <w:rPr>
                <w:lang w:val="it-IT"/>
              </w:rPr>
              <w:t xml:space="preserve"> volte al mese</w:t>
            </w:r>
          </w:p>
        </w:tc>
      </w:tr>
      <w:tr w:rsidR="00E17783" w14:paraId="5B3A3244"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21BF951" w14:textId="10F334B1" w:rsidR="00E17783" w:rsidRDefault="00E17783" w:rsidP="00E17783">
            <w:pPr>
              <w:rPr>
                <w:lang w:val="it-IT"/>
              </w:rPr>
            </w:pPr>
            <w:r>
              <w:rPr>
                <w:lang w:val="it-IT"/>
              </w:rPr>
              <w:t>28</w:t>
            </w:r>
          </w:p>
        </w:tc>
        <w:tc>
          <w:tcPr>
            <w:tcW w:w="4252" w:type="dxa"/>
          </w:tcPr>
          <w:p w14:paraId="26385C50" w14:textId="2BADA521" w:rsidR="00E17783" w:rsidRDefault="00323DB8"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Due</w:t>
            </w:r>
            <w:r w:rsidR="00486234">
              <w:rPr>
                <w:lang w:val="it-IT"/>
              </w:rPr>
              <w:t xml:space="preserve"> volte all’anno</w:t>
            </w:r>
          </w:p>
        </w:tc>
      </w:tr>
      <w:tr w:rsidR="00E17783" w14:paraId="60398AAE"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5759B63" w14:textId="7551B4C7" w:rsidR="00E17783" w:rsidRDefault="00E17783" w:rsidP="00E17783">
            <w:pPr>
              <w:rPr>
                <w:lang w:val="it-IT"/>
              </w:rPr>
            </w:pPr>
            <w:r>
              <w:rPr>
                <w:lang w:val="it-IT"/>
              </w:rPr>
              <w:t>29</w:t>
            </w:r>
          </w:p>
        </w:tc>
        <w:tc>
          <w:tcPr>
            <w:tcW w:w="4252" w:type="dxa"/>
          </w:tcPr>
          <w:p w14:paraId="5BD6F31D" w14:textId="181A9235"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sidRPr="00207F06">
              <w:rPr>
                <w:lang w:val="it-IT"/>
              </w:rPr>
              <w:t>180 volte al giorno</w:t>
            </w:r>
          </w:p>
        </w:tc>
      </w:tr>
      <w:tr w:rsidR="00E17783" w14:paraId="6429935F"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060429BB" w14:textId="0F51DE68" w:rsidR="00E17783" w:rsidRDefault="00E17783" w:rsidP="00E17783">
            <w:pPr>
              <w:rPr>
                <w:lang w:val="it-IT"/>
              </w:rPr>
            </w:pPr>
            <w:r>
              <w:rPr>
                <w:lang w:val="it-IT"/>
              </w:rPr>
              <w:t>30</w:t>
            </w:r>
          </w:p>
        </w:tc>
        <w:tc>
          <w:tcPr>
            <w:tcW w:w="4252" w:type="dxa"/>
          </w:tcPr>
          <w:p w14:paraId="68C18C20" w14:textId="6A9C3653" w:rsidR="00E17783" w:rsidRDefault="00323DB8"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Tre</w:t>
            </w:r>
            <w:r w:rsidR="00486234" w:rsidRPr="00207F06">
              <w:rPr>
                <w:lang w:val="it-IT"/>
              </w:rPr>
              <w:t xml:space="preserve"> volte al</w:t>
            </w:r>
            <w:r w:rsidR="00486234">
              <w:rPr>
                <w:lang w:val="it-IT"/>
              </w:rPr>
              <w:t>la</w:t>
            </w:r>
            <w:r w:rsidR="00486234" w:rsidRPr="00207F06">
              <w:rPr>
                <w:lang w:val="it-IT"/>
              </w:rPr>
              <w:t xml:space="preserve"> </w:t>
            </w:r>
            <w:r w:rsidR="00486234">
              <w:rPr>
                <w:lang w:val="it-IT"/>
              </w:rPr>
              <w:t>settimana</w:t>
            </w:r>
          </w:p>
        </w:tc>
      </w:tr>
      <w:tr w:rsidR="00E17783" w14:paraId="5EA9C57F"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C82EE42" w14:textId="57D25C81" w:rsidR="00E17783" w:rsidRDefault="00E17783" w:rsidP="00E17783">
            <w:pPr>
              <w:rPr>
                <w:lang w:val="it-IT"/>
              </w:rPr>
            </w:pPr>
            <w:r>
              <w:rPr>
                <w:lang w:val="it-IT"/>
              </w:rPr>
              <w:lastRenderedPageBreak/>
              <w:t>31</w:t>
            </w:r>
          </w:p>
        </w:tc>
        <w:tc>
          <w:tcPr>
            <w:tcW w:w="4252" w:type="dxa"/>
          </w:tcPr>
          <w:p w14:paraId="15FB243C" w14:textId="7BEBDEFD"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180</w:t>
            </w:r>
            <w:r w:rsidRPr="00B55552">
              <w:rPr>
                <w:lang w:val="it-IT"/>
              </w:rPr>
              <w:t xml:space="preserve"> volte al mese</w:t>
            </w:r>
          </w:p>
        </w:tc>
      </w:tr>
      <w:tr w:rsidR="00E17783" w14:paraId="05761ED9"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6E49E2AE" w14:textId="26F00CF5" w:rsidR="00E17783" w:rsidRDefault="00E17783" w:rsidP="00E17783">
            <w:pPr>
              <w:rPr>
                <w:lang w:val="it-IT"/>
              </w:rPr>
            </w:pPr>
            <w:r>
              <w:rPr>
                <w:lang w:val="it-IT"/>
              </w:rPr>
              <w:t>32</w:t>
            </w:r>
          </w:p>
        </w:tc>
        <w:tc>
          <w:tcPr>
            <w:tcW w:w="4252" w:type="dxa"/>
          </w:tcPr>
          <w:p w14:paraId="238A233A" w14:textId="1AF4D7BB" w:rsidR="00E17783" w:rsidRDefault="00323DB8"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Quattro</w:t>
            </w:r>
            <w:r w:rsidR="00486234">
              <w:rPr>
                <w:lang w:val="it-IT"/>
              </w:rPr>
              <w:t xml:space="preserve"> volte all’anno</w:t>
            </w:r>
          </w:p>
        </w:tc>
      </w:tr>
      <w:tr w:rsidR="00E17783" w14:paraId="4B918DCE"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84F7C4F" w14:textId="114C6C8C" w:rsidR="00E17783" w:rsidRDefault="00E17783" w:rsidP="00E17783">
            <w:pPr>
              <w:rPr>
                <w:lang w:val="it-IT"/>
              </w:rPr>
            </w:pPr>
            <w:r>
              <w:rPr>
                <w:lang w:val="it-IT"/>
              </w:rPr>
              <w:t>33</w:t>
            </w:r>
          </w:p>
        </w:tc>
        <w:tc>
          <w:tcPr>
            <w:tcW w:w="4252" w:type="dxa"/>
          </w:tcPr>
          <w:p w14:paraId="1C60E082" w14:textId="1B862451"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mese</w:t>
            </w:r>
          </w:p>
        </w:tc>
      </w:tr>
      <w:tr w:rsidR="00E17783" w14:paraId="7F2142C4"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2323FD91" w14:textId="0DAF96D8" w:rsidR="00E17783" w:rsidRDefault="00E17783" w:rsidP="00E17783">
            <w:pPr>
              <w:rPr>
                <w:lang w:val="it-IT"/>
              </w:rPr>
            </w:pPr>
            <w:r>
              <w:rPr>
                <w:lang w:val="it-IT"/>
              </w:rPr>
              <w:t>34</w:t>
            </w:r>
          </w:p>
        </w:tc>
        <w:tc>
          <w:tcPr>
            <w:tcW w:w="4252" w:type="dxa"/>
          </w:tcPr>
          <w:p w14:paraId="36C3585A" w14:textId="042C02CF"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alla settimana</w:t>
            </w:r>
          </w:p>
        </w:tc>
      </w:tr>
      <w:tr w:rsidR="00E17783" w14:paraId="2CF78F85"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4A19E2D" w14:textId="16FFA652" w:rsidR="00E17783" w:rsidRDefault="00E17783" w:rsidP="00E17783">
            <w:pPr>
              <w:rPr>
                <w:lang w:val="it-IT"/>
              </w:rPr>
            </w:pPr>
            <w:r>
              <w:rPr>
                <w:lang w:val="it-IT"/>
              </w:rPr>
              <w:t>35</w:t>
            </w:r>
          </w:p>
        </w:tc>
        <w:tc>
          <w:tcPr>
            <w:tcW w:w="4252" w:type="dxa"/>
          </w:tcPr>
          <w:p w14:paraId="473DE7EF" w14:textId="27746856"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 giorno</w:t>
            </w:r>
          </w:p>
        </w:tc>
      </w:tr>
      <w:tr w:rsidR="00E17783" w14:paraId="0B9A7B52"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0282C563" w14:textId="4E67E83B" w:rsidR="00E17783" w:rsidRDefault="00E17783" w:rsidP="00E17783">
            <w:pPr>
              <w:rPr>
                <w:lang w:val="it-IT"/>
              </w:rPr>
            </w:pPr>
            <w:r>
              <w:rPr>
                <w:lang w:val="it-IT"/>
              </w:rPr>
              <w:t>36</w:t>
            </w:r>
          </w:p>
        </w:tc>
        <w:tc>
          <w:tcPr>
            <w:tcW w:w="4252" w:type="dxa"/>
          </w:tcPr>
          <w:p w14:paraId="6DDB2800" w14:textId="37D37A5E"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sidRPr="46C5D903">
              <w:rPr>
                <w:lang w:val="it-IT"/>
              </w:rPr>
              <w:t>Una volta all’ora</w:t>
            </w:r>
          </w:p>
        </w:tc>
      </w:tr>
      <w:tr w:rsidR="00E17783" w14:paraId="5E01DB7D"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6E1D86B" w14:textId="0647392F" w:rsidR="00E17783" w:rsidRDefault="00E17783" w:rsidP="00E17783">
            <w:pPr>
              <w:rPr>
                <w:lang w:val="it-IT"/>
              </w:rPr>
            </w:pPr>
            <w:r>
              <w:rPr>
                <w:lang w:val="it-IT"/>
              </w:rPr>
              <w:t>37</w:t>
            </w:r>
          </w:p>
        </w:tc>
        <w:tc>
          <w:tcPr>
            <w:tcW w:w="4252" w:type="dxa"/>
          </w:tcPr>
          <w:p w14:paraId="31387589" w14:textId="470A3ACB" w:rsidR="00E17783" w:rsidRDefault="00486234" w:rsidP="00486234">
            <w:pPr>
              <w:cnfStyle w:val="000000100000" w:firstRow="0" w:lastRow="0" w:firstColumn="0" w:lastColumn="0" w:oddVBand="0" w:evenVBand="0" w:oddHBand="1" w:evenHBand="0" w:firstRowFirstColumn="0" w:firstRowLastColumn="0" w:lastRowFirstColumn="0" w:lastRowLastColumn="0"/>
              <w:rPr>
                <w:lang w:val="it-IT"/>
              </w:rPr>
            </w:pPr>
            <w:r w:rsidRPr="5803ADAE">
              <w:rPr>
                <w:lang w:val="it-IT"/>
              </w:rPr>
              <w:t>Una volta all'ora</w:t>
            </w:r>
          </w:p>
        </w:tc>
      </w:tr>
      <w:tr w:rsidR="00E17783" w14:paraId="5BA4BA3B"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4D724248" w14:textId="6C5FCFE8" w:rsidR="00E17783" w:rsidRDefault="00E17783" w:rsidP="00E17783">
            <w:pPr>
              <w:rPr>
                <w:lang w:val="it-IT"/>
              </w:rPr>
            </w:pPr>
            <w:r>
              <w:rPr>
                <w:lang w:val="it-IT"/>
              </w:rPr>
              <w:t>38</w:t>
            </w:r>
          </w:p>
        </w:tc>
        <w:tc>
          <w:tcPr>
            <w:tcW w:w="4252" w:type="dxa"/>
          </w:tcPr>
          <w:p w14:paraId="336598D4" w14:textId="6E7E64FF" w:rsidR="00E17783" w:rsidRDefault="00486234" w:rsidP="00486234">
            <w:pPr>
              <w:cnfStyle w:val="000000000000" w:firstRow="0" w:lastRow="0" w:firstColumn="0" w:lastColumn="0" w:oddVBand="0" w:evenVBand="0" w:oddHBand="0" w:evenHBand="0" w:firstRowFirstColumn="0" w:firstRowLastColumn="0" w:lastRowFirstColumn="0" w:lastRowLastColumn="0"/>
              <w:rPr>
                <w:lang w:val="it-IT"/>
              </w:rPr>
            </w:pPr>
            <w:r w:rsidRPr="7B55C3B5">
              <w:rPr>
                <w:lang w:val="it-IT"/>
              </w:rPr>
              <w:t>Una volta all’ora</w:t>
            </w:r>
          </w:p>
        </w:tc>
      </w:tr>
      <w:tr w:rsidR="00B541B3" w14:paraId="34666FCC" w14:textId="77777777" w:rsidTr="00BB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F31B7A" w14:textId="08661A7B" w:rsidR="00B541B3" w:rsidRDefault="00B541B3" w:rsidP="00B541B3">
            <w:pPr>
              <w:rPr>
                <w:lang w:val="it-IT"/>
              </w:rPr>
            </w:pPr>
            <w:r>
              <w:rPr>
                <w:lang w:val="it-IT"/>
              </w:rPr>
              <w:t>39</w:t>
            </w:r>
          </w:p>
        </w:tc>
        <w:tc>
          <w:tcPr>
            <w:tcW w:w="4252" w:type="dxa"/>
          </w:tcPr>
          <w:p w14:paraId="1271D789" w14:textId="7123EF26" w:rsidR="00B541B3" w:rsidRPr="7B55C3B5" w:rsidRDefault="00B541B3" w:rsidP="00B541B3">
            <w:pPr>
              <w:cnfStyle w:val="000000100000" w:firstRow="0" w:lastRow="0" w:firstColumn="0" w:lastColumn="0" w:oddVBand="0" w:evenVBand="0" w:oddHBand="1" w:evenHBand="0" w:firstRowFirstColumn="0" w:firstRowLastColumn="0" w:lastRowFirstColumn="0" w:lastRowLastColumn="0"/>
              <w:rPr>
                <w:lang w:val="it-IT"/>
              </w:rPr>
            </w:pPr>
            <w:r>
              <w:rPr>
                <w:lang w:val="it-IT"/>
              </w:rPr>
              <w:t>Una volta alla settimana</w:t>
            </w:r>
          </w:p>
        </w:tc>
      </w:tr>
      <w:tr w:rsidR="00B541B3" w14:paraId="1F42DA94" w14:textId="77777777" w:rsidTr="00BB37BD">
        <w:tc>
          <w:tcPr>
            <w:cnfStyle w:val="001000000000" w:firstRow="0" w:lastRow="0" w:firstColumn="1" w:lastColumn="0" w:oddVBand="0" w:evenVBand="0" w:oddHBand="0" w:evenHBand="0" w:firstRowFirstColumn="0" w:firstRowLastColumn="0" w:lastRowFirstColumn="0" w:lastRowLastColumn="0"/>
            <w:tcW w:w="4390" w:type="dxa"/>
          </w:tcPr>
          <w:p w14:paraId="588D10BA" w14:textId="76379EA1" w:rsidR="00B541B3" w:rsidRDefault="00B541B3" w:rsidP="00B541B3">
            <w:pPr>
              <w:rPr>
                <w:lang w:val="it-IT"/>
              </w:rPr>
            </w:pPr>
            <w:r>
              <w:rPr>
                <w:lang w:val="it-IT"/>
              </w:rPr>
              <w:t>40</w:t>
            </w:r>
          </w:p>
        </w:tc>
        <w:tc>
          <w:tcPr>
            <w:tcW w:w="4252" w:type="dxa"/>
          </w:tcPr>
          <w:p w14:paraId="36C784EA" w14:textId="01F57005" w:rsidR="00B541B3" w:rsidRDefault="00B541B3" w:rsidP="00B541B3">
            <w:pPr>
              <w:cnfStyle w:val="000000000000" w:firstRow="0" w:lastRow="0" w:firstColumn="0" w:lastColumn="0" w:oddVBand="0" w:evenVBand="0" w:oddHBand="0" w:evenHBand="0" w:firstRowFirstColumn="0" w:firstRowLastColumn="0" w:lastRowFirstColumn="0" w:lastRowLastColumn="0"/>
              <w:rPr>
                <w:lang w:val="it-IT"/>
              </w:rPr>
            </w:pPr>
            <w:r>
              <w:rPr>
                <w:lang w:val="it-IT"/>
              </w:rPr>
              <w:t>Una volta all’ora</w:t>
            </w:r>
          </w:p>
        </w:tc>
      </w:tr>
    </w:tbl>
    <w:p w14:paraId="1F031C28" w14:textId="77777777" w:rsidR="00634F8B" w:rsidRDefault="00634F8B">
      <w:pPr>
        <w:rPr>
          <w:lang w:val="it-IT"/>
        </w:rPr>
      </w:pPr>
      <w:r>
        <w:rPr>
          <w:lang w:val="it-IT"/>
        </w:rPr>
        <w:br w:type="page"/>
      </w:r>
    </w:p>
    <w:p w14:paraId="53958BFD" w14:textId="0EEC2586" w:rsidR="002C399E" w:rsidRDefault="00430B3F" w:rsidP="003A77A6">
      <w:pPr>
        <w:pStyle w:val="Titolo2"/>
        <w:jc w:val="both"/>
        <w:rPr>
          <w:lang w:val="it-IT"/>
        </w:rPr>
      </w:pPr>
      <w:bookmarkStart w:id="63" w:name="_Toc123824804"/>
      <w:r>
        <w:rPr>
          <w:lang w:val="it-IT"/>
        </w:rPr>
        <w:lastRenderedPageBreak/>
        <w:t>Ristrutturazione schema concettuale</w:t>
      </w:r>
      <w:bookmarkEnd w:id="63"/>
    </w:p>
    <w:p w14:paraId="7EBB95CF" w14:textId="70CFBABF" w:rsidR="00430B3F" w:rsidRDefault="00430B3F" w:rsidP="000F0366">
      <w:pPr>
        <w:pStyle w:val="Titolo3"/>
        <w:rPr>
          <w:lang w:val="it-IT"/>
        </w:rPr>
      </w:pPr>
      <w:bookmarkStart w:id="64" w:name="_Toc123824805"/>
      <w:r>
        <w:rPr>
          <w:lang w:val="it-IT"/>
        </w:rPr>
        <w:t>Analisi delle derivazioni e delle ridondanze</w:t>
      </w:r>
      <w:bookmarkEnd w:id="64"/>
    </w:p>
    <w:p w14:paraId="57B87145" w14:textId="1461EB4A" w:rsidR="00701700" w:rsidRDefault="00D05FC2" w:rsidP="003A77A6">
      <w:pPr>
        <w:jc w:val="both"/>
        <w:rPr>
          <w:lang w:val="it-IT"/>
        </w:rPr>
      </w:pPr>
      <w:r>
        <w:rPr>
          <w:lang w:val="it-IT"/>
        </w:rPr>
        <w:t xml:space="preserve">Fino a questo punto </w:t>
      </w:r>
      <w:r w:rsidR="001E4365">
        <w:rPr>
          <w:lang w:val="it-IT"/>
        </w:rPr>
        <w:t xml:space="preserve">l’obiettivo </w:t>
      </w:r>
      <w:r w:rsidR="009655D8">
        <w:rPr>
          <w:lang w:val="it-IT"/>
        </w:rPr>
        <w:t xml:space="preserve">principale </w:t>
      </w:r>
      <w:r w:rsidR="001E4365">
        <w:rPr>
          <w:lang w:val="it-IT"/>
        </w:rPr>
        <w:t>era</w:t>
      </w:r>
      <w:r>
        <w:rPr>
          <w:lang w:val="it-IT"/>
        </w:rPr>
        <w:t xml:space="preserve"> modellare quanto più realisticamente possibile la realtà che ci eravamo prefissati di rap</w:t>
      </w:r>
      <w:r w:rsidR="009C7F88">
        <w:rPr>
          <w:lang w:val="it-IT"/>
        </w:rPr>
        <w:t xml:space="preserve">presentare. </w:t>
      </w:r>
      <w:r w:rsidR="00FB20BF">
        <w:rPr>
          <w:lang w:val="it-IT"/>
        </w:rPr>
        <w:t>Giunti ora</w:t>
      </w:r>
      <w:r w:rsidR="009C7F88">
        <w:rPr>
          <w:lang w:val="it-IT"/>
        </w:rPr>
        <w:t xml:space="preserve"> alla progettazione logica, e quindi a</w:t>
      </w:r>
      <w:r w:rsidR="00FB20BF">
        <w:rPr>
          <w:lang w:val="it-IT"/>
        </w:rPr>
        <w:t xml:space="preserve"> un</w:t>
      </w:r>
      <w:r w:rsidR="00916D5D">
        <w:rPr>
          <w:lang w:val="it-IT"/>
        </w:rPr>
        <w:t xml:space="preserve"> livello di progettazione che dovrà portare all’effettiva implementazione della base di dati</w:t>
      </w:r>
      <w:r w:rsidR="00B26D6A">
        <w:rPr>
          <w:lang w:val="it-IT"/>
        </w:rPr>
        <w:t>, andremo a valutare attraverso un opportuno calcolo dei cost</w:t>
      </w:r>
      <w:r w:rsidR="008E3932">
        <w:rPr>
          <w:lang w:val="it-IT"/>
        </w:rPr>
        <w:t xml:space="preserve">i – in termini di </w:t>
      </w:r>
      <w:r w:rsidR="00BC6029">
        <w:rPr>
          <w:lang w:val="it-IT"/>
        </w:rPr>
        <w:t xml:space="preserve">capacità computativa richiesta </w:t>
      </w:r>
      <w:r w:rsidR="00AF63E7">
        <w:rPr>
          <w:lang w:val="it-IT"/>
        </w:rPr>
        <w:t>–</w:t>
      </w:r>
      <w:r w:rsidR="001E1EEC">
        <w:rPr>
          <w:lang w:val="it-IT"/>
        </w:rPr>
        <w:t xml:space="preserve"> </w:t>
      </w:r>
      <w:r w:rsidR="00B97F8D">
        <w:rPr>
          <w:lang w:val="it-IT"/>
        </w:rPr>
        <w:t xml:space="preserve">delle operazioni </w:t>
      </w:r>
      <w:r w:rsidR="00DE0671">
        <w:rPr>
          <w:lang w:val="it-IT"/>
        </w:rPr>
        <w:t>effettuate con una frequenza piuttosto rilevante</w:t>
      </w:r>
      <w:r w:rsidR="00180832">
        <w:rPr>
          <w:lang w:val="it-IT"/>
        </w:rPr>
        <w:t>, se pu</w:t>
      </w:r>
      <w:r w:rsidR="00A75EE3">
        <w:rPr>
          <w:lang w:val="it-IT"/>
        </w:rPr>
        <w:t>ò essere conveniente inserire determinate ridondanze piuttosto che derivare tali dati.</w:t>
      </w:r>
    </w:p>
    <w:p w14:paraId="5B932590" w14:textId="2219B358" w:rsidR="006A59B9" w:rsidRDefault="00D75C1E" w:rsidP="0041628C">
      <w:pPr>
        <w:jc w:val="both"/>
        <w:rPr>
          <w:lang w:val="it-IT"/>
        </w:rPr>
      </w:pPr>
      <w:r>
        <w:rPr>
          <w:lang w:val="it-IT"/>
        </w:rPr>
        <w:t>Un</w:t>
      </w:r>
      <w:r w:rsidR="00560D61">
        <w:rPr>
          <w:lang w:val="it-IT"/>
        </w:rPr>
        <w:t xml:space="preserve"> </w:t>
      </w:r>
      <w:r w:rsidR="00560D61" w:rsidRPr="00560D61">
        <w:rPr>
          <w:lang w:val="it-IT"/>
        </w:rPr>
        <w:t>dat</w:t>
      </w:r>
      <w:r>
        <w:rPr>
          <w:lang w:val="it-IT"/>
        </w:rPr>
        <w:t>o</w:t>
      </w:r>
      <w:r w:rsidR="00560D61" w:rsidRPr="00560D61">
        <w:rPr>
          <w:lang w:val="it-IT"/>
        </w:rPr>
        <w:t xml:space="preserve"> derivabil</w:t>
      </w:r>
      <w:r>
        <w:rPr>
          <w:lang w:val="it-IT"/>
        </w:rPr>
        <w:t>e,</w:t>
      </w:r>
      <w:r w:rsidR="00560D61" w:rsidRPr="00560D61">
        <w:rPr>
          <w:lang w:val="it-IT"/>
        </w:rPr>
        <w:t xml:space="preserve"> utilizzat</w:t>
      </w:r>
      <w:r>
        <w:rPr>
          <w:lang w:val="it-IT"/>
        </w:rPr>
        <w:t>o</w:t>
      </w:r>
      <w:r w:rsidR="00560D61" w:rsidRPr="00560D61">
        <w:rPr>
          <w:lang w:val="it-IT"/>
        </w:rPr>
        <w:t xml:space="preserve"> in maniera sistematica dalle nostre operazioni</w:t>
      </w:r>
      <w:r>
        <w:rPr>
          <w:lang w:val="it-IT"/>
        </w:rPr>
        <w:t xml:space="preserve">, </w:t>
      </w:r>
      <w:r w:rsidR="00787508">
        <w:rPr>
          <w:lang w:val="it-IT"/>
        </w:rPr>
        <w:t xml:space="preserve">è </w:t>
      </w:r>
      <w:r w:rsidR="001D2E50">
        <w:rPr>
          <w:lang w:val="it-IT"/>
        </w:rPr>
        <w:t>l</w:t>
      </w:r>
      <w:r w:rsidR="00430533">
        <w:rPr>
          <w:lang w:val="it-IT"/>
        </w:rPr>
        <w:t>a</w:t>
      </w:r>
      <w:r w:rsidR="001D2E50">
        <w:rPr>
          <w:lang w:val="it-IT"/>
        </w:rPr>
        <w:t xml:space="preserve"> </w:t>
      </w:r>
      <w:r w:rsidR="00787508" w:rsidRPr="0041628C">
        <w:rPr>
          <w:b/>
          <w:bCs/>
          <w:color w:val="993D21" w:themeColor="accent3" w:themeShade="BF"/>
          <w:lang w:val="it-IT"/>
        </w:rPr>
        <w:t>media delle</w:t>
      </w:r>
      <w:r w:rsidR="00C54FF2" w:rsidRPr="00E71B7F">
        <w:rPr>
          <w:b/>
          <w:bCs/>
          <w:color w:val="993D21" w:themeColor="accent3" w:themeShade="BF"/>
          <w:lang w:val="it-IT"/>
        </w:rPr>
        <w:t xml:space="preserve"> </w:t>
      </w:r>
      <w:r w:rsidR="00483C76" w:rsidRPr="00E71B7F">
        <w:rPr>
          <w:b/>
          <w:color w:val="993D21" w:themeColor="accent3" w:themeShade="BF"/>
          <w:lang w:val="it-IT"/>
        </w:rPr>
        <w:t>misurazioni</w:t>
      </w:r>
      <w:r w:rsidR="00255818" w:rsidRPr="00255818">
        <w:rPr>
          <w:b/>
          <w:bCs/>
          <w:color w:val="993D21" w:themeColor="accent3" w:themeShade="BF"/>
          <w:lang w:val="it-IT"/>
        </w:rPr>
        <w:t xml:space="preserve"> </w:t>
      </w:r>
      <w:r w:rsidR="00255818" w:rsidRPr="00255818">
        <w:rPr>
          <w:lang w:val="it-IT"/>
        </w:rPr>
        <w:t xml:space="preserve">(operazioni </w:t>
      </w:r>
      <w:r w:rsidR="00003D17">
        <w:rPr>
          <w:lang w:val="it-IT"/>
        </w:rPr>
        <w:t xml:space="preserve">4, </w:t>
      </w:r>
      <w:r w:rsidR="00255818" w:rsidRPr="00255818">
        <w:rPr>
          <w:lang w:val="it-IT"/>
        </w:rPr>
        <w:t xml:space="preserve">35, </w:t>
      </w:r>
      <w:r w:rsidR="00F5391E">
        <w:rPr>
          <w:lang w:val="it-IT"/>
        </w:rPr>
        <w:t>39</w:t>
      </w:r>
      <w:r w:rsidR="00255818" w:rsidRPr="00255818">
        <w:rPr>
          <w:lang w:val="it-IT"/>
        </w:rPr>
        <w:t>)</w:t>
      </w:r>
      <w:r w:rsidR="0041628C" w:rsidRPr="00255818">
        <w:rPr>
          <w:lang w:val="it-IT"/>
        </w:rPr>
        <w:t>.</w:t>
      </w:r>
    </w:p>
    <w:p w14:paraId="3370D612" w14:textId="75F79B18" w:rsidR="00187EA4" w:rsidRPr="004941D7" w:rsidRDefault="003B18B0" w:rsidP="00F77A27">
      <w:pPr>
        <w:rPr>
          <w:lang w:val="it-IT"/>
        </w:rPr>
      </w:pPr>
      <w:r>
        <w:rPr>
          <w:lang w:val="it-IT"/>
        </w:rPr>
        <w:t xml:space="preserve">Riguardo alla tipologia di accesso, indichiamo con </w:t>
      </w:r>
      <w:r w:rsidR="00EF6457">
        <w:rPr>
          <w:lang w:val="it-IT"/>
        </w:rPr>
        <w:t>‘</w:t>
      </w:r>
      <w:r w:rsidRPr="003B18B0">
        <w:rPr>
          <w:b/>
          <w:bCs/>
          <w:lang w:val="it-IT"/>
        </w:rPr>
        <w:t>S</w:t>
      </w:r>
      <w:r w:rsidR="00EF6457">
        <w:rPr>
          <w:lang w:val="it-IT"/>
        </w:rPr>
        <w:t>’</w:t>
      </w:r>
      <w:r>
        <w:rPr>
          <w:lang w:val="it-IT"/>
        </w:rPr>
        <w:t xml:space="preserve"> un accesso in </w:t>
      </w:r>
      <w:r w:rsidRPr="009D7B02">
        <w:rPr>
          <w:b/>
          <w:bCs/>
          <w:lang w:val="it-IT"/>
        </w:rPr>
        <w:t>scrittura</w:t>
      </w:r>
      <w:r w:rsidR="00B27E76">
        <w:rPr>
          <w:lang w:val="it-IT"/>
        </w:rPr>
        <w:t xml:space="preserve"> e</w:t>
      </w:r>
      <w:r>
        <w:rPr>
          <w:lang w:val="it-IT"/>
        </w:rPr>
        <w:t xml:space="preserve"> con </w:t>
      </w:r>
      <w:r w:rsidR="00EF6457">
        <w:rPr>
          <w:lang w:val="it-IT"/>
        </w:rPr>
        <w:t>‘</w:t>
      </w:r>
      <w:r w:rsidRPr="003B18B0">
        <w:rPr>
          <w:b/>
          <w:bCs/>
          <w:lang w:val="it-IT"/>
        </w:rPr>
        <w:t>L</w:t>
      </w:r>
      <w:r w:rsidR="00EF6457">
        <w:rPr>
          <w:lang w:val="it-IT"/>
        </w:rPr>
        <w:t>’</w:t>
      </w:r>
      <w:r>
        <w:rPr>
          <w:lang w:val="it-IT"/>
        </w:rPr>
        <w:t xml:space="preserve"> un accesso in </w:t>
      </w:r>
      <w:r w:rsidRPr="009D7B02">
        <w:rPr>
          <w:b/>
          <w:bCs/>
          <w:lang w:val="it-IT"/>
        </w:rPr>
        <w:t>lettura</w:t>
      </w:r>
      <w:r>
        <w:rPr>
          <w:lang w:val="it-IT"/>
        </w:rPr>
        <w:t>.</w:t>
      </w:r>
    </w:p>
    <w:p w14:paraId="5288A98E" w14:textId="78018FD1" w:rsidR="00BB61EC" w:rsidRPr="0084314D" w:rsidRDefault="00653656" w:rsidP="00653656">
      <w:pPr>
        <w:jc w:val="center"/>
        <w:rPr>
          <w:rStyle w:val="Enfasicorsivo"/>
          <w:lang w:val="it-IT"/>
        </w:rPr>
      </w:pPr>
      <w:r w:rsidRPr="0084314D">
        <w:rPr>
          <w:rStyle w:val="Enfasicorsivo"/>
          <w:lang w:val="it-IT"/>
        </w:rPr>
        <w:t>In assenza di ridondanza:</w:t>
      </w:r>
    </w:p>
    <w:tbl>
      <w:tblPr>
        <w:tblStyle w:val="Tabellaelenco3-colore5"/>
        <w:tblW w:w="5000" w:type="pct"/>
        <w:tblLook w:val="04A0" w:firstRow="1" w:lastRow="0" w:firstColumn="1" w:lastColumn="0" w:noHBand="0" w:noVBand="1"/>
      </w:tblPr>
      <w:tblGrid>
        <w:gridCol w:w="2203"/>
        <w:gridCol w:w="2306"/>
        <w:gridCol w:w="1838"/>
        <w:gridCol w:w="2288"/>
      </w:tblGrid>
      <w:tr w:rsidR="00560DBE" w:rsidRPr="00882E45" w14:paraId="2988721A" w14:textId="77777777" w:rsidTr="007D3791">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5000" w:type="pct"/>
            <w:gridSpan w:val="4"/>
          </w:tcPr>
          <w:p w14:paraId="6F22EA6E" w14:textId="3E063633" w:rsidR="00560DBE" w:rsidRPr="0042210C" w:rsidRDefault="00560DBE" w:rsidP="00560DBE">
            <w:pPr>
              <w:jc w:val="center"/>
              <w:rPr>
                <w:lang w:val="it-IT"/>
              </w:rPr>
            </w:pPr>
            <w:r w:rsidRPr="0042210C">
              <w:rPr>
                <w:lang w:val="it-IT"/>
              </w:rPr>
              <w:t xml:space="preserve">Operazione </w:t>
            </w:r>
            <w:r w:rsidR="00017697">
              <w:rPr>
                <w:lang w:val="it-IT"/>
              </w:rPr>
              <w:t>4: Inserimento dei dati ottenuti dalla sessione di campionamento</w:t>
            </w:r>
          </w:p>
        </w:tc>
      </w:tr>
      <w:tr w:rsidR="00CF3F6C" w:rsidRPr="0042210C" w14:paraId="596A0878" w14:textId="77777777" w:rsidTr="007D3791">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shd w:val="clear" w:color="auto" w:fill="864F3E" w:themeFill="accent1" w:themeFillTint="BF"/>
          </w:tcPr>
          <w:p w14:paraId="728E17E6" w14:textId="7BAA6AA7" w:rsidR="00560DBE" w:rsidRPr="0042210C" w:rsidRDefault="00560DBE" w:rsidP="00560DBE">
            <w:pPr>
              <w:rPr>
                <w:color w:val="FFFFFF" w:themeColor="background1"/>
                <w:lang w:val="it-IT"/>
              </w:rPr>
            </w:pPr>
            <w:r w:rsidRPr="0042210C">
              <w:rPr>
                <w:color w:val="FFFFFF" w:themeColor="background1"/>
                <w:lang w:val="it-IT"/>
              </w:rPr>
              <w:t>Concetto</w:t>
            </w:r>
          </w:p>
        </w:tc>
        <w:tc>
          <w:tcPr>
            <w:tcW w:w="1335" w:type="pct"/>
            <w:shd w:val="clear" w:color="auto" w:fill="864F3E" w:themeFill="accent1" w:themeFillTint="BF"/>
          </w:tcPr>
          <w:p w14:paraId="5037C532" w14:textId="53CA93F5" w:rsidR="00560DBE" w:rsidRPr="0042210C" w:rsidRDefault="00560DBE" w:rsidP="00560DBE">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064" w:type="pct"/>
            <w:shd w:val="clear" w:color="auto" w:fill="864F3E" w:themeFill="accent1" w:themeFillTint="BF"/>
          </w:tcPr>
          <w:p w14:paraId="0694E5B6" w14:textId="1D9B119F" w:rsidR="00560DBE" w:rsidRPr="0042210C" w:rsidRDefault="00560DBE" w:rsidP="00560DBE">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325" w:type="pct"/>
            <w:shd w:val="clear" w:color="auto" w:fill="864F3E" w:themeFill="accent1" w:themeFillTint="BF"/>
          </w:tcPr>
          <w:p w14:paraId="193D22BA" w14:textId="60FFBEA7" w:rsidR="00560DBE" w:rsidRPr="0042210C" w:rsidRDefault="00560DBE" w:rsidP="00560DBE">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CF4FD4" w:rsidRPr="0042210C" w14:paraId="196247CB" w14:textId="77777777" w:rsidTr="007D3791">
        <w:trPr>
          <w:trHeight w:val="421"/>
        </w:trPr>
        <w:tc>
          <w:tcPr>
            <w:cnfStyle w:val="001000000000" w:firstRow="0" w:lastRow="0" w:firstColumn="1" w:lastColumn="0" w:oddVBand="0" w:evenVBand="0" w:oddHBand="0" w:evenHBand="0" w:firstRowFirstColumn="0" w:firstRowLastColumn="0" w:lastRowFirstColumn="0" w:lastRowLastColumn="0"/>
            <w:tcW w:w="1276" w:type="pct"/>
          </w:tcPr>
          <w:p w14:paraId="3B0B89F6" w14:textId="6B994C80" w:rsidR="00CF4FD4" w:rsidRDefault="00CF4FD4" w:rsidP="00CF4FD4">
            <w:pPr>
              <w:rPr>
                <w:lang w:val="it-IT"/>
              </w:rPr>
            </w:pPr>
            <w:r w:rsidRPr="49618DB7">
              <w:rPr>
                <w:lang w:val="it-IT"/>
              </w:rPr>
              <w:t>Sessione campionamento</w:t>
            </w:r>
          </w:p>
        </w:tc>
        <w:tc>
          <w:tcPr>
            <w:tcW w:w="1335" w:type="pct"/>
          </w:tcPr>
          <w:p w14:paraId="44B878E9" w14:textId="7B113DBC" w:rsidR="00CF4FD4" w:rsidRPr="0042210C" w:rsidRDefault="00CF4FD4" w:rsidP="00CF4FD4">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064" w:type="pct"/>
          </w:tcPr>
          <w:p w14:paraId="7403549D" w14:textId="0B2E10E2" w:rsidR="00CF4FD4" w:rsidRDefault="00CF4FD4" w:rsidP="00CF4FD4">
            <w:pPr>
              <w:cnfStyle w:val="000000000000" w:firstRow="0" w:lastRow="0" w:firstColumn="0" w:lastColumn="0" w:oddVBand="0" w:evenVBand="0" w:oddHBand="0" w:evenHBand="0" w:firstRowFirstColumn="0" w:firstRowLastColumn="0" w:lastRowFirstColumn="0" w:lastRowLastColumn="0"/>
              <w:rPr>
                <w:lang w:val="it-IT"/>
              </w:rPr>
            </w:pPr>
            <w:r w:rsidRPr="49618DB7">
              <w:rPr>
                <w:lang w:val="it-IT"/>
              </w:rPr>
              <w:t>1</w:t>
            </w:r>
          </w:p>
        </w:tc>
        <w:tc>
          <w:tcPr>
            <w:tcW w:w="1325" w:type="pct"/>
          </w:tcPr>
          <w:p w14:paraId="3ED2004C" w14:textId="1C5D8A26" w:rsidR="00CF4FD4" w:rsidRPr="0042210C" w:rsidRDefault="00CF4FD4" w:rsidP="00CF4FD4">
            <w:pPr>
              <w:cnfStyle w:val="000000000000" w:firstRow="0" w:lastRow="0" w:firstColumn="0" w:lastColumn="0" w:oddVBand="0" w:evenVBand="0" w:oddHBand="0" w:evenHBand="0" w:firstRowFirstColumn="0" w:firstRowLastColumn="0" w:lastRowFirstColumn="0" w:lastRowLastColumn="0"/>
              <w:rPr>
                <w:lang w:val="it-IT"/>
              </w:rPr>
            </w:pPr>
            <w:r w:rsidRPr="49618DB7">
              <w:rPr>
                <w:lang w:val="it-IT"/>
              </w:rPr>
              <w:t>L</w:t>
            </w:r>
          </w:p>
        </w:tc>
      </w:tr>
      <w:tr w:rsidR="00CF4FD4" w:rsidRPr="0042210C" w14:paraId="46043795" w14:textId="77777777" w:rsidTr="007D3791">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76" w:type="pct"/>
          </w:tcPr>
          <w:p w14:paraId="10350891" w14:textId="566843F9" w:rsidR="00CF4FD4" w:rsidRDefault="00CF4FD4" w:rsidP="00CF4FD4">
            <w:pPr>
              <w:rPr>
                <w:lang w:val="it-IT"/>
              </w:rPr>
            </w:pPr>
            <w:r>
              <w:rPr>
                <w:lang w:val="it-IT"/>
              </w:rPr>
              <w:t>M</w:t>
            </w:r>
            <w:r w:rsidRPr="7342CB3A">
              <w:rPr>
                <w:lang w:val="it-IT"/>
              </w:rPr>
              <w:t>isurazione</w:t>
            </w:r>
          </w:p>
        </w:tc>
        <w:tc>
          <w:tcPr>
            <w:tcW w:w="1335" w:type="pct"/>
          </w:tcPr>
          <w:p w14:paraId="5D965806" w14:textId="79048A36" w:rsidR="00CF4FD4" w:rsidRDefault="00CF4FD4" w:rsidP="00CF4FD4">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064" w:type="pct"/>
          </w:tcPr>
          <w:p w14:paraId="6BBBC49B" w14:textId="3E3722E4" w:rsidR="00CF4FD4" w:rsidRPr="4338A3E8" w:rsidRDefault="00CF4FD4" w:rsidP="00CF4FD4">
            <w:pPr>
              <w:cnfStyle w:val="000000100000" w:firstRow="0" w:lastRow="0" w:firstColumn="0" w:lastColumn="0" w:oddVBand="0" w:evenVBand="0" w:oddHBand="1" w:evenHBand="0" w:firstRowFirstColumn="0" w:firstRowLastColumn="0" w:lastRowFirstColumn="0" w:lastRowLastColumn="0"/>
              <w:rPr>
                <w:lang w:val="it-IT"/>
              </w:rPr>
            </w:pPr>
            <w:r w:rsidRPr="4338A3E8">
              <w:rPr>
                <w:lang w:val="it-IT"/>
              </w:rPr>
              <w:t>180</w:t>
            </w:r>
          </w:p>
        </w:tc>
        <w:tc>
          <w:tcPr>
            <w:tcW w:w="1325" w:type="pct"/>
          </w:tcPr>
          <w:p w14:paraId="1D7253C4" w14:textId="6442669C" w:rsidR="00CF4FD4" w:rsidRDefault="00CF4FD4" w:rsidP="00CF4FD4">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bl>
    <w:p w14:paraId="6D10BC30" w14:textId="11750D37" w:rsidR="00430B3F" w:rsidRPr="0042210C" w:rsidRDefault="00430B3F" w:rsidP="00430B3F">
      <w:pPr>
        <w:rPr>
          <w:lang w:val="it-IT"/>
        </w:rPr>
      </w:pPr>
    </w:p>
    <w:tbl>
      <w:tblPr>
        <w:tblStyle w:val="Tabellaelenco3-colore5"/>
        <w:tblW w:w="5000" w:type="pct"/>
        <w:tblLook w:val="04A0" w:firstRow="1" w:lastRow="0" w:firstColumn="1" w:lastColumn="0" w:noHBand="0" w:noVBand="1"/>
      </w:tblPr>
      <w:tblGrid>
        <w:gridCol w:w="2150"/>
        <w:gridCol w:w="2150"/>
        <w:gridCol w:w="2147"/>
        <w:gridCol w:w="2188"/>
      </w:tblGrid>
      <w:tr w:rsidR="00586154" w:rsidRPr="00882E45" w14:paraId="6B7F44DB" w14:textId="77777777" w:rsidTr="001F61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54B98063" w14:textId="69725AC6" w:rsidR="00586154" w:rsidRPr="0042210C" w:rsidRDefault="00586154">
            <w:pPr>
              <w:jc w:val="center"/>
              <w:rPr>
                <w:lang w:val="it-IT"/>
              </w:rPr>
            </w:pPr>
            <w:r w:rsidRPr="00DE7EAD">
              <w:rPr>
                <w:lang w:val="it-IT"/>
              </w:rPr>
              <w:t xml:space="preserve">Operazione </w:t>
            </w:r>
            <w:r w:rsidR="044C18D8" w:rsidRPr="00DE7EAD">
              <w:rPr>
                <w:lang w:val="it-IT"/>
              </w:rPr>
              <w:t>35</w:t>
            </w:r>
            <w:r w:rsidR="00DE7EAD" w:rsidRPr="00DE7EAD">
              <w:rPr>
                <w:lang w:val="it-IT"/>
              </w:rPr>
              <w:t>: Visualizza dati ottenuti dalla sessione di campionamento</w:t>
            </w:r>
          </w:p>
        </w:tc>
      </w:tr>
      <w:tr w:rsidR="00C02945" w:rsidRPr="0042210C" w14:paraId="10C63FB5" w14:textId="77777777" w:rsidTr="001F6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0C817F2C" w14:textId="77777777" w:rsidR="00586154" w:rsidRPr="0042210C" w:rsidRDefault="00586154">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5EF866F7"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7A930378"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74F90874"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E11AAA" w:rsidRPr="0042210C" w14:paraId="41420300" w14:textId="77777777" w:rsidTr="001F6153">
        <w:tc>
          <w:tcPr>
            <w:cnfStyle w:val="001000000000" w:firstRow="0" w:lastRow="0" w:firstColumn="1" w:lastColumn="0" w:oddVBand="0" w:evenVBand="0" w:oddHBand="0" w:evenHBand="0" w:firstRowFirstColumn="0" w:firstRowLastColumn="0" w:lastRowFirstColumn="0" w:lastRowLastColumn="0"/>
            <w:tcW w:w="1245" w:type="pct"/>
          </w:tcPr>
          <w:p w14:paraId="2086B615" w14:textId="60242532" w:rsidR="00E11AAA" w:rsidRPr="0042210C" w:rsidRDefault="530421EF" w:rsidP="00E11AAA">
            <w:pPr>
              <w:rPr>
                <w:lang w:val="it-IT"/>
              </w:rPr>
            </w:pPr>
            <w:r w:rsidRPr="49618DB7">
              <w:rPr>
                <w:lang w:val="it-IT"/>
              </w:rPr>
              <w:t>Sessione campionamento</w:t>
            </w:r>
          </w:p>
        </w:tc>
        <w:tc>
          <w:tcPr>
            <w:tcW w:w="1245" w:type="pct"/>
          </w:tcPr>
          <w:p w14:paraId="6B04075D" w14:textId="78764689" w:rsidR="00E11AAA" w:rsidRPr="0042210C" w:rsidRDefault="00E11AAA" w:rsidP="00E11AAA">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1243" w:type="pct"/>
          </w:tcPr>
          <w:p w14:paraId="149B5C6B" w14:textId="23B4135A" w:rsidR="00E11AAA" w:rsidRPr="0042210C" w:rsidRDefault="530421EF" w:rsidP="00E11AAA">
            <w:pPr>
              <w:cnfStyle w:val="000000000000" w:firstRow="0" w:lastRow="0" w:firstColumn="0" w:lastColumn="0" w:oddVBand="0" w:evenVBand="0" w:oddHBand="0" w:evenHBand="0" w:firstRowFirstColumn="0" w:firstRowLastColumn="0" w:lastRowFirstColumn="0" w:lastRowLastColumn="0"/>
              <w:rPr>
                <w:lang w:val="it-IT"/>
              </w:rPr>
            </w:pPr>
            <w:r w:rsidRPr="49618DB7">
              <w:rPr>
                <w:lang w:val="it-IT"/>
              </w:rPr>
              <w:t>1</w:t>
            </w:r>
          </w:p>
        </w:tc>
        <w:tc>
          <w:tcPr>
            <w:tcW w:w="1267" w:type="pct"/>
          </w:tcPr>
          <w:p w14:paraId="2735426C" w14:textId="312F3B8A" w:rsidR="00E11AAA" w:rsidRPr="0042210C" w:rsidRDefault="530421EF" w:rsidP="00E11AAA">
            <w:pPr>
              <w:cnfStyle w:val="000000000000" w:firstRow="0" w:lastRow="0" w:firstColumn="0" w:lastColumn="0" w:oddVBand="0" w:evenVBand="0" w:oddHBand="0" w:evenHBand="0" w:firstRowFirstColumn="0" w:firstRowLastColumn="0" w:lastRowFirstColumn="0" w:lastRowLastColumn="0"/>
              <w:rPr>
                <w:lang w:val="it-IT"/>
              </w:rPr>
            </w:pPr>
            <w:r w:rsidRPr="49618DB7">
              <w:rPr>
                <w:lang w:val="it-IT"/>
              </w:rPr>
              <w:t>L</w:t>
            </w:r>
          </w:p>
        </w:tc>
      </w:tr>
      <w:tr w:rsidR="00E11AAA" w:rsidRPr="0042210C" w14:paraId="00EAFA05" w14:textId="77777777" w:rsidTr="001F6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4570E257" w14:textId="799F3D97" w:rsidR="00E11AAA" w:rsidRDefault="004B6157" w:rsidP="00E11AAA">
            <w:pPr>
              <w:rPr>
                <w:lang w:val="it-IT"/>
              </w:rPr>
            </w:pPr>
            <w:r>
              <w:rPr>
                <w:lang w:val="it-IT"/>
              </w:rPr>
              <w:t>M</w:t>
            </w:r>
            <w:r w:rsidR="530421EF" w:rsidRPr="49618DB7">
              <w:rPr>
                <w:lang w:val="it-IT"/>
              </w:rPr>
              <w:t>isurazione</w:t>
            </w:r>
          </w:p>
        </w:tc>
        <w:tc>
          <w:tcPr>
            <w:tcW w:w="1245" w:type="pct"/>
          </w:tcPr>
          <w:p w14:paraId="16A80D68" w14:textId="1E06D811" w:rsidR="00E11AAA" w:rsidRDefault="00E11AAA" w:rsidP="00E11AAA">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1243" w:type="pct"/>
          </w:tcPr>
          <w:p w14:paraId="4817148A" w14:textId="39A0A254" w:rsidR="00E11AAA" w:rsidRDefault="530421EF" w:rsidP="00E11AAA">
            <w:pPr>
              <w:cnfStyle w:val="000000100000" w:firstRow="0" w:lastRow="0" w:firstColumn="0" w:lastColumn="0" w:oddVBand="0" w:evenVBand="0" w:oddHBand="1" w:evenHBand="0" w:firstRowFirstColumn="0" w:firstRowLastColumn="0" w:lastRowFirstColumn="0" w:lastRowLastColumn="0"/>
              <w:rPr>
                <w:lang w:val="it-IT"/>
              </w:rPr>
            </w:pPr>
            <w:r w:rsidRPr="49618DB7">
              <w:rPr>
                <w:lang w:val="it-IT"/>
              </w:rPr>
              <w:t>180</w:t>
            </w:r>
          </w:p>
        </w:tc>
        <w:tc>
          <w:tcPr>
            <w:tcW w:w="1267" w:type="pct"/>
          </w:tcPr>
          <w:p w14:paraId="387BD018" w14:textId="4180180E" w:rsidR="00E11AAA" w:rsidRDefault="530421EF" w:rsidP="00E11AAA">
            <w:pPr>
              <w:cnfStyle w:val="000000100000" w:firstRow="0" w:lastRow="0" w:firstColumn="0" w:lastColumn="0" w:oddVBand="0" w:evenVBand="0" w:oddHBand="1" w:evenHBand="0" w:firstRowFirstColumn="0" w:firstRowLastColumn="0" w:lastRowFirstColumn="0" w:lastRowLastColumn="0"/>
              <w:rPr>
                <w:lang w:val="it-IT"/>
              </w:rPr>
            </w:pPr>
            <w:r w:rsidRPr="49618DB7">
              <w:rPr>
                <w:lang w:val="it-IT"/>
              </w:rPr>
              <w:t>L</w:t>
            </w:r>
          </w:p>
        </w:tc>
      </w:tr>
    </w:tbl>
    <w:p w14:paraId="1344D408" w14:textId="28EA535F" w:rsidR="00952532" w:rsidRPr="0042210C" w:rsidRDefault="00952532" w:rsidP="00430B3F">
      <w:pPr>
        <w:rPr>
          <w:lang w:val="it-IT"/>
        </w:rPr>
      </w:pPr>
    </w:p>
    <w:tbl>
      <w:tblPr>
        <w:tblStyle w:val="Tabellaelenco3-colore5"/>
        <w:tblW w:w="4997" w:type="pct"/>
        <w:tblLook w:val="04A0" w:firstRow="1" w:lastRow="0" w:firstColumn="1" w:lastColumn="0" w:noHBand="0" w:noVBand="1"/>
      </w:tblPr>
      <w:tblGrid>
        <w:gridCol w:w="2149"/>
        <w:gridCol w:w="2149"/>
        <w:gridCol w:w="2145"/>
        <w:gridCol w:w="2187"/>
      </w:tblGrid>
      <w:tr w:rsidR="00586154" w:rsidRPr="00882E45" w14:paraId="46C428A3" w14:textId="77777777" w:rsidTr="008C57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tcPr>
          <w:p w14:paraId="0FB8FCBA" w14:textId="0105F81E" w:rsidR="00586154" w:rsidRPr="0042210C" w:rsidRDefault="00586154">
            <w:pPr>
              <w:jc w:val="center"/>
              <w:rPr>
                <w:lang w:val="it-IT"/>
              </w:rPr>
            </w:pPr>
            <w:r w:rsidRPr="00717597">
              <w:rPr>
                <w:sz w:val="20"/>
                <w:szCs w:val="18"/>
                <w:lang w:val="it-IT"/>
              </w:rPr>
              <w:t xml:space="preserve">Operazione </w:t>
            </w:r>
            <w:r w:rsidR="11504D4A" w:rsidRPr="00717597">
              <w:rPr>
                <w:sz w:val="20"/>
                <w:szCs w:val="18"/>
                <w:lang w:val="it-IT"/>
              </w:rPr>
              <w:t>39</w:t>
            </w:r>
            <w:r w:rsidR="00DE7EAD" w:rsidRPr="00717597">
              <w:rPr>
                <w:sz w:val="20"/>
                <w:szCs w:val="18"/>
                <w:lang w:val="it-IT"/>
              </w:rPr>
              <w:t>: Statistica dei valori ottenuti nel periodo di riferimento desiderato</w:t>
            </w:r>
          </w:p>
        </w:tc>
      </w:tr>
      <w:tr w:rsidR="00C02945" w:rsidRPr="0042210C" w14:paraId="2F496108" w14:textId="77777777" w:rsidTr="008C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shd w:val="clear" w:color="auto" w:fill="864F3E" w:themeFill="accent1" w:themeFillTint="BF"/>
          </w:tcPr>
          <w:p w14:paraId="6E57D07A" w14:textId="77777777" w:rsidR="00586154" w:rsidRPr="0042210C" w:rsidRDefault="00586154">
            <w:pPr>
              <w:rPr>
                <w:color w:val="FFFFFF" w:themeColor="background1"/>
                <w:lang w:val="it-IT"/>
              </w:rPr>
            </w:pPr>
            <w:r w:rsidRPr="0042210C">
              <w:rPr>
                <w:color w:val="FFFFFF" w:themeColor="background1"/>
                <w:lang w:val="it-IT"/>
              </w:rPr>
              <w:t>Concetto</w:t>
            </w:r>
          </w:p>
        </w:tc>
        <w:tc>
          <w:tcPr>
            <w:tcW w:w="1245" w:type="pct"/>
            <w:shd w:val="clear" w:color="auto" w:fill="864F3E" w:themeFill="accent1" w:themeFillTint="BF"/>
          </w:tcPr>
          <w:p w14:paraId="39E5BB4D"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1243" w:type="pct"/>
            <w:shd w:val="clear" w:color="auto" w:fill="864F3E" w:themeFill="accent1" w:themeFillTint="BF"/>
          </w:tcPr>
          <w:p w14:paraId="3D4F50DD"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1267" w:type="pct"/>
            <w:shd w:val="clear" w:color="auto" w:fill="864F3E" w:themeFill="accent1" w:themeFillTint="BF"/>
          </w:tcPr>
          <w:p w14:paraId="26DE0A99" w14:textId="77777777" w:rsidR="00586154" w:rsidRPr="0042210C" w:rsidRDefault="00586154">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8C575A" w:rsidRPr="0042210C" w14:paraId="74689877" w14:textId="77777777" w:rsidTr="008C575A">
        <w:tc>
          <w:tcPr>
            <w:cnfStyle w:val="001000000000" w:firstRow="0" w:lastRow="0" w:firstColumn="1" w:lastColumn="0" w:oddVBand="0" w:evenVBand="0" w:oddHBand="0" w:evenHBand="0" w:firstRowFirstColumn="0" w:firstRowLastColumn="0" w:lastRowFirstColumn="0" w:lastRowLastColumn="0"/>
            <w:tcW w:w="1245" w:type="pct"/>
          </w:tcPr>
          <w:p w14:paraId="2D1C3464" w14:textId="0353A9F0" w:rsidR="008C575A" w:rsidRPr="0042210C" w:rsidRDefault="7648AE8A" w:rsidP="008C575A">
            <w:pPr>
              <w:rPr>
                <w:lang w:val="it-IT"/>
              </w:rPr>
            </w:pPr>
            <w:r w:rsidRPr="192F6111">
              <w:rPr>
                <w:lang w:val="it-IT"/>
              </w:rPr>
              <w:t>Sessione</w:t>
            </w:r>
            <w:r w:rsidRPr="33AF9FC2">
              <w:rPr>
                <w:lang w:val="it-IT"/>
              </w:rPr>
              <w:t xml:space="preserve"> campionamento</w:t>
            </w:r>
          </w:p>
        </w:tc>
        <w:tc>
          <w:tcPr>
            <w:tcW w:w="1245" w:type="pct"/>
          </w:tcPr>
          <w:p w14:paraId="2E12BAEB" w14:textId="11A065FB" w:rsidR="008C575A" w:rsidRPr="0042210C" w:rsidRDefault="7648AE8A" w:rsidP="008C575A">
            <w:pPr>
              <w:cnfStyle w:val="000000000000" w:firstRow="0" w:lastRow="0" w:firstColumn="0" w:lastColumn="0" w:oddVBand="0" w:evenVBand="0" w:oddHBand="0" w:evenHBand="0" w:firstRowFirstColumn="0" w:firstRowLastColumn="0" w:lastRowFirstColumn="0" w:lastRowLastColumn="0"/>
              <w:rPr>
                <w:lang w:val="it-IT"/>
              </w:rPr>
            </w:pPr>
            <w:r w:rsidRPr="05E298A4">
              <w:rPr>
                <w:lang w:val="it-IT"/>
              </w:rPr>
              <w:t>E</w:t>
            </w:r>
          </w:p>
        </w:tc>
        <w:tc>
          <w:tcPr>
            <w:tcW w:w="1243" w:type="pct"/>
          </w:tcPr>
          <w:p w14:paraId="1F999401" w14:textId="468B1E1F" w:rsidR="008C575A" w:rsidRPr="0042210C" w:rsidRDefault="67E859DA" w:rsidP="008C575A">
            <w:pPr>
              <w:cnfStyle w:val="000000000000" w:firstRow="0" w:lastRow="0" w:firstColumn="0" w:lastColumn="0" w:oddVBand="0" w:evenVBand="0" w:oddHBand="0" w:evenHBand="0" w:firstRowFirstColumn="0" w:firstRowLastColumn="0" w:lastRowFirstColumn="0" w:lastRowLastColumn="0"/>
              <w:rPr>
                <w:lang w:val="it-IT"/>
              </w:rPr>
            </w:pPr>
            <w:r w:rsidRPr="7B302CCE">
              <w:rPr>
                <w:lang w:val="it-IT"/>
              </w:rPr>
              <w:t>30</w:t>
            </w:r>
          </w:p>
        </w:tc>
        <w:tc>
          <w:tcPr>
            <w:tcW w:w="1267" w:type="pct"/>
          </w:tcPr>
          <w:p w14:paraId="61CF9A8A" w14:textId="467070B5" w:rsidR="008C575A" w:rsidRPr="0042210C" w:rsidRDefault="7648AE8A" w:rsidP="008C575A">
            <w:pPr>
              <w:cnfStyle w:val="000000000000" w:firstRow="0" w:lastRow="0" w:firstColumn="0" w:lastColumn="0" w:oddVBand="0" w:evenVBand="0" w:oddHBand="0" w:evenHBand="0" w:firstRowFirstColumn="0" w:firstRowLastColumn="0" w:lastRowFirstColumn="0" w:lastRowLastColumn="0"/>
              <w:rPr>
                <w:lang w:val="it-IT"/>
              </w:rPr>
            </w:pPr>
            <w:r w:rsidRPr="711161CA">
              <w:rPr>
                <w:lang w:val="it-IT"/>
              </w:rPr>
              <w:t>L</w:t>
            </w:r>
          </w:p>
        </w:tc>
      </w:tr>
      <w:tr w:rsidR="008C575A" w:rsidRPr="0042210C" w14:paraId="036ADB25" w14:textId="77777777" w:rsidTr="008C5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15297F9C" w14:textId="2036CC4E" w:rsidR="008C575A" w:rsidRDefault="7648AE8A" w:rsidP="008C575A">
            <w:pPr>
              <w:rPr>
                <w:lang w:val="it-IT"/>
              </w:rPr>
            </w:pPr>
            <w:r w:rsidRPr="7BA5AE0F">
              <w:rPr>
                <w:lang w:val="it-IT"/>
              </w:rPr>
              <w:t>Misurazione</w:t>
            </w:r>
          </w:p>
        </w:tc>
        <w:tc>
          <w:tcPr>
            <w:tcW w:w="1245" w:type="pct"/>
          </w:tcPr>
          <w:p w14:paraId="74112FBA" w14:textId="63F5298A" w:rsidR="008C575A" w:rsidRDefault="7648AE8A" w:rsidP="008C575A">
            <w:pPr>
              <w:cnfStyle w:val="000000100000" w:firstRow="0" w:lastRow="0" w:firstColumn="0" w:lastColumn="0" w:oddVBand="0" w:evenVBand="0" w:oddHBand="1" w:evenHBand="0" w:firstRowFirstColumn="0" w:firstRowLastColumn="0" w:lastRowFirstColumn="0" w:lastRowLastColumn="0"/>
              <w:rPr>
                <w:lang w:val="it-IT"/>
              </w:rPr>
            </w:pPr>
            <w:r w:rsidRPr="7BA5AE0F">
              <w:rPr>
                <w:lang w:val="it-IT"/>
              </w:rPr>
              <w:t>E</w:t>
            </w:r>
          </w:p>
        </w:tc>
        <w:tc>
          <w:tcPr>
            <w:tcW w:w="1243" w:type="pct"/>
          </w:tcPr>
          <w:p w14:paraId="5260EB47" w14:textId="21F656EC" w:rsidR="008C575A" w:rsidRDefault="005F47A6" w:rsidP="008C575A">
            <w:pPr>
              <w:cnfStyle w:val="000000100000" w:firstRow="0" w:lastRow="0" w:firstColumn="0" w:lastColumn="0" w:oddVBand="0" w:evenVBand="0" w:oddHBand="1" w:evenHBand="0" w:firstRowFirstColumn="0" w:firstRowLastColumn="0" w:lastRowFirstColumn="0" w:lastRowLastColumn="0"/>
              <w:rPr>
                <w:lang w:val="it-IT"/>
              </w:rPr>
            </w:pPr>
            <w:r>
              <w:rPr>
                <w:lang w:val="it-IT"/>
              </w:rPr>
              <w:t>5.400</w:t>
            </w:r>
            <w:r w:rsidR="00D53222">
              <w:rPr>
                <w:lang w:val="it-IT"/>
              </w:rPr>
              <w:t xml:space="preserve"> </w:t>
            </w:r>
            <m:oMath>
              <m:r>
                <w:rPr>
                  <w:rFonts w:ascii="Cambria Math" w:hAnsi="Cambria Math"/>
                  <w:lang w:val="it-IT"/>
                </w:rPr>
                <m:t>=30×180</m:t>
              </m:r>
            </m:oMath>
          </w:p>
        </w:tc>
        <w:tc>
          <w:tcPr>
            <w:tcW w:w="1267" w:type="pct"/>
          </w:tcPr>
          <w:p w14:paraId="6B2EF49B" w14:textId="1BB1310F" w:rsidR="008C575A" w:rsidRDefault="0D1A340E" w:rsidP="008C575A">
            <w:pPr>
              <w:cnfStyle w:val="000000100000" w:firstRow="0" w:lastRow="0" w:firstColumn="0" w:lastColumn="0" w:oddVBand="0" w:evenVBand="0" w:oddHBand="1" w:evenHBand="0" w:firstRowFirstColumn="0" w:firstRowLastColumn="0" w:lastRowFirstColumn="0" w:lastRowLastColumn="0"/>
              <w:rPr>
                <w:lang w:val="it-IT"/>
              </w:rPr>
            </w:pPr>
            <w:r w:rsidRPr="13FF970A">
              <w:rPr>
                <w:lang w:val="it-IT"/>
              </w:rPr>
              <w:t>L</w:t>
            </w:r>
          </w:p>
        </w:tc>
      </w:tr>
    </w:tbl>
    <w:p w14:paraId="0A105843" w14:textId="41ACB636" w:rsidR="5209CC22" w:rsidRDefault="5209CC22"/>
    <w:p w14:paraId="4984077C" w14:textId="67359647" w:rsidR="00FD03A5" w:rsidRPr="00FD03A5" w:rsidRDefault="00FD03A5" w:rsidP="00FD03A5">
      <w:pPr>
        <w:jc w:val="center"/>
        <w:rPr>
          <w:color w:val="2F1B15" w:themeColor="accent1" w:themeShade="BF"/>
          <w:lang w:val="it-IT"/>
        </w:rPr>
      </w:pPr>
      <w:r w:rsidRPr="0042210C">
        <w:rPr>
          <w:rStyle w:val="Enfasicorsivo"/>
          <w:lang w:val="it-IT"/>
        </w:rPr>
        <w:lastRenderedPageBreak/>
        <w:t xml:space="preserve">In </w:t>
      </w:r>
      <w:r>
        <w:rPr>
          <w:rStyle w:val="Enfasicorsivo"/>
          <w:lang w:val="it-IT"/>
        </w:rPr>
        <w:t>presenza</w:t>
      </w:r>
      <w:r w:rsidRPr="0042210C">
        <w:rPr>
          <w:rStyle w:val="Enfasicorsivo"/>
          <w:lang w:val="it-IT"/>
        </w:rPr>
        <w:t xml:space="preserve"> di ridondanza:</w:t>
      </w:r>
    </w:p>
    <w:tbl>
      <w:tblPr>
        <w:tblStyle w:val="Tabellaelenco3-colore5"/>
        <w:tblW w:w="8656" w:type="dxa"/>
        <w:tblLook w:val="04A0" w:firstRow="1" w:lastRow="0" w:firstColumn="1" w:lastColumn="0" w:noHBand="0" w:noVBand="1"/>
      </w:tblPr>
      <w:tblGrid>
        <w:gridCol w:w="2164"/>
        <w:gridCol w:w="2164"/>
        <w:gridCol w:w="2160"/>
        <w:gridCol w:w="2168"/>
      </w:tblGrid>
      <w:tr w:rsidR="002303A9" w:rsidRPr="00882E45" w14:paraId="1CE60E40" w14:textId="77777777">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8656" w:type="dxa"/>
            <w:gridSpan w:val="4"/>
          </w:tcPr>
          <w:p w14:paraId="02F21A42" w14:textId="53FE7F01" w:rsidR="002303A9" w:rsidRPr="0042210C" w:rsidRDefault="002303A9">
            <w:pPr>
              <w:jc w:val="center"/>
              <w:rPr>
                <w:lang w:val="it-IT"/>
              </w:rPr>
            </w:pPr>
            <w:r w:rsidRPr="0042210C">
              <w:rPr>
                <w:lang w:val="it-IT"/>
              </w:rPr>
              <w:t xml:space="preserve">Operazione </w:t>
            </w:r>
            <w:r w:rsidR="00017697">
              <w:rPr>
                <w:lang w:val="it-IT"/>
              </w:rPr>
              <w:t>4: Inserimento dei dati ottenuti dalla sessione di campionamento</w:t>
            </w:r>
          </w:p>
        </w:tc>
      </w:tr>
      <w:tr w:rsidR="002303A9" w:rsidRPr="0042210C" w14:paraId="7C30CDA7" w14:textId="77777777" w:rsidTr="00B65BC2">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64" w:type="dxa"/>
            <w:shd w:val="clear" w:color="auto" w:fill="864F3E" w:themeFill="accent1" w:themeFillTint="BF"/>
          </w:tcPr>
          <w:p w14:paraId="40BD708A" w14:textId="77777777" w:rsidR="002303A9" w:rsidRPr="0042210C" w:rsidRDefault="002303A9">
            <w:pPr>
              <w:rPr>
                <w:color w:val="FFFFFF" w:themeColor="background1"/>
                <w:lang w:val="it-IT"/>
              </w:rPr>
            </w:pPr>
            <w:r w:rsidRPr="0042210C">
              <w:rPr>
                <w:color w:val="FFFFFF" w:themeColor="background1"/>
                <w:lang w:val="it-IT"/>
              </w:rPr>
              <w:t>Concetto</w:t>
            </w:r>
          </w:p>
        </w:tc>
        <w:tc>
          <w:tcPr>
            <w:tcW w:w="2164" w:type="dxa"/>
            <w:shd w:val="clear" w:color="auto" w:fill="864F3E" w:themeFill="accent1" w:themeFillTint="BF"/>
          </w:tcPr>
          <w:p w14:paraId="3E932CF5"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60" w:type="dxa"/>
            <w:shd w:val="clear" w:color="auto" w:fill="864F3E" w:themeFill="accent1" w:themeFillTint="BF"/>
          </w:tcPr>
          <w:p w14:paraId="2F309024"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68" w:type="dxa"/>
            <w:shd w:val="clear" w:color="auto" w:fill="864F3E" w:themeFill="accent1" w:themeFillTint="BF"/>
          </w:tcPr>
          <w:p w14:paraId="75168673"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371232" w:rsidRPr="0042210C" w14:paraId="1747AD35" w14:textId="77777777" w:rsidTr="00B65BC2">
        <w:trPr>
          <w:trHeight w:val="421"/>
        </w:trPr>
        <w:tc>
          <w:tcPr>
            <w:cnfStyle w:val="001000000000" w:firstRow="0" w:lastRow="0" w:firstColumn="1" w:lastColumn="0" w:oddVBand="0" w:evenVBand="0" w:oddHBand="0" w:evenHBand="0" w:firstRowFirstColumn="0" w:firstRowLastColumn="0" w:lastRowFirstColumn="0" w:lastRowLastColumn="0"/>
            <w:tcW w:w="2164" w:type="dxa"/>
          </w:tcPr>
          <w:p w14:paraId="774E84D0" w14:textId="3C6AA3C4" w:rsidR="00371232" w:rsidRPr="0042210C" w:rsidRDefault="00371232" w:rsidP="00371232">
            <w:pPr>
              <w:rPr>
                <w:lang w:val="it-IT"/>
              </w:rPr>
            </w:pPr>
            <w:r w:rsidRPr="491F8C20">
              <w:rPr>
                <w:lang w:val="it-IT"/>
              </w:rPr>
              <w:t xml:space="preserve">Sessione </w:t>
            </w:r>
            <w:r w:rsidRPr="18D10557">
              <w:rPr>
                <w:lang w:val="it-IT"/>
              </w:rPr>
              <w:t>campionamento</w:t>
            </w:r>
          </w:p>
        </w:tc>
        <w:tc>
          <w:tcPr>
            <w:tcW w:w="2164" w:type="dxa"/>
          </w:tcPr>
          <w:p w14:paraId="1A4A173A" w14:textId="019C2DD3" w:rsidR="00371232" w:rsidRPr="0042210C" w:rsidRDefault="00371232" w:rsidP="00371232">
            <w:pPr>
              <w:cnfStyle w:val="000000000000" w:firstRow="0" w:lastRow="0" w:firstColumn="0" w:lastColumn="0" w:oddVBand="0" w:evenVBand="0" w:oddHBand="0" w:evenHBand="0" w:firstRowFirstColumn="0" w:firstRowLastColumn="0" w:lastRowFirstColumn="0" w:lastRowLastColumn="0"/>
              <w:rPr>
                <w:lang w:val="it-IT"/>
              </w:rPr>
            </w:pPr>
            <w:r w:rsidRPr="0042210C">
              <w:rPr>
                <w:lang w:val="it-IT"/>
              </w:rPr>
              <w:t>E</w:t>
            </w:r>
          </w:p>
        </w:tc>
        <w:tc>
          <w:tcPr>
            <w:tcW w:w="2160" w:type="dxa"/>
          </w:tcPr>
          <w:p w14:paraId="2769C2B2" w14:textId="30559800" w:rsidR="00371232" w:rsidRPr="0042210C" w:rsidRDefault="00371232" w:rsidP="00371232">
            <w:pPr>
              <w:cnfStyle w:val="000000000000" w:firstRow="0" w:lastRow="0" w:firstColumn="0" w:lastColumn="0" w:oddVBand="0" w:evenVBand="0" w:oddHBand="0" w:evenHBand="0" w:firstRowFirstColumn="0" w:firstRowLastColumn="0" w:lastRowFirstColumn="0" w:lastRowLastColumn="0"/>
              <w:rPr>
                <w:lang w:val="it-IT"/>
              </w:rPr>
            </w:pPr>
            <w:r>
              <w:rPr>
                <w:lang w:val="it-IT"/>
              </w:rPr>
              <w:t>1</w:t>
            </w:r>
          </w:p>
        </w:tc>
        <w:tc>
          <w:tcPr>
            <w:tcW w:w="2168" w:type="dxa"/>
          </w:tcPr>
          <w:p w14:paraId="1F5EEA1A" w14:textId="638B7600" w:rsidR="00371232" w:rsidRPr="0042210C" w:rsidRDefault="00371232" w:rsidP="00371232">
            <w:pPr>
              <w:cnfStyle w:val="000000000000" w:firstRow="0" w:lastRow="0" w:firstColumn="0" w:lastColumn="0" w:oddVBand="0" w:evenVBand="0" w:oddHBand="0" w:evenHBand="0" w:firstRowFirstColumn="0" w:firstRowLastColumn="0" w:lastRowFirstColumn="0" w:lastRowLastColumn="0"/>
              <w:rPr>
                <w:lang w:val="it-IT"/>
              </w:rPr>
            </w:pPr>
            <w:r>
              <w:rPr>
                <w:lang w:val="it-IT"/>
              </w:rPr>
              <w:t>L</w:t>
            </w:r>
          </w:p>
        </w:tc>
      </w:tr>
      <w:tr w:rsidR="00371232" w:rsidRPr="0042210C" w14:paraId="3BD33780" w14:textId="77777777" w:rsidTr="00B65BC2">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64" w:type="dxa"/>
          </w:tcPr>
          <w:p w14:paraId="0C517202" w14:textId="11D8F11C" w:rsidR="00371232" w:rsidRDefault="00371232" w:rsidP="00371232">
            <w:pPr>
              <w:rPr>
                <w:lang w:val="it-IT"/>
              </w:rPr>
            </w:pPr>
            <w:r>
              <w:rPr>
                <w:lang w:val="it-IT"/>
              </w:rPr>
              <w:t>M</w:t>
            </w:r>
            <w:r w:rsidRPr="3067E881">
              <w:rPr>
                <w:lang w:val="it-IT"/>
              </w:rPr>
              <w:t>isurazione</w:t>
            </w:r>
          </w:p>
        </w:tc>
        <w:tc>
          <w:tcPr>
            <w:tcW w:w="2164" w:type="dxa"/>
          </w:tcPr>
          <w:p w14:paraId="2B8F61A9" w14:textId="4AA66D07" w:rsidR="00371232" w:rsidRDefault="00371232" w:rsidP="00371232">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2160" w:type="dxa"/>
          </w:tcPr>
          <w:p w14:paraId="36A26D4E" w14:textId="6DB185AC" w:rsidR="00371232" w:rsidRPr="3067E881" w:rsidRDefault="00371232" w:rsidP="00371232">
            <w:pPr>
              <w:cnfStyle w:val="000000100000" w:firstRow="0" w:lastRow="0" w:firstColumn="0" w:lastColumn="0" w:oddVBand="0" w:evenVBand="0" w:oddHBand="1" w:evenHBand="0" w:firstRowFirstColumn="0" w:firstRowLastColumn="0" w:lastRowFirstColumn="0" w:lastRowLastColumn="0"/>
              <w:rPr>
                <w:lang w:val="it-IT"/>
              </w:rPr>
            </w:pPr>
            <w:r w:rsidRPr="3067E881">
              <w:rPr>
                <w:lang w:val="it-IT"/>
              </w:rPr>
              <w:t>180</w:t>
            </w:r>
          </w:p>
        </w:tc>
        <w:tc>
          <w:tcPr>
            <w:tcW w:w="2168" w:type="dxa"/>
          </w:tcPr>
          <w:p w14:paraId="10482C2B" w14:textId="4E621969" w:rsidR="00371232" w:rsidRDefault="00371232" w:rsidP="00371232">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r w:rsidR="00371232" w:rsidRPr="0042210C" w14:paraId="1833C394" w14:textId="77777777" w:rsidTr="00B65BC2">
        <w:trPr>
          <w:trHeight w:val="421"/>
        </w:trPr>
        <w:tc>
          <w:tcPr>
            <w:cnfStyle w:val="001000000000" w:firstRow="0" w:lastRow="0" w:firstColumn="1" w:lastColumn="0" w:oddVBand="0" w:evenVBand="0" w:oddHBand="0" w:evenHBand="0" w:firstRowFirstColumn="0" w:firstRowLastColumn="0" w:lastRowFirstColumn="0" w:lastRowLastColumn="0"/>
            <w:tcW w:w="2164" w:type="dxa"/>
          </w:tcPr>
          <w:p w14:paraId="64AE61EA" w14:textId="45254A76" w:rsidR="00371232" w:rsidRDefault="00371232" w:rsidP="00371232">
            <w:pPr>
              <w:rPr>
                <w:lang w:val="it-IT"/>
              </w:rPr>
            </w:pPr>
            <w:r>
              <w:rPr>
                <w:lang w:val="it-IT"/>
              </w:rPr>
              <w:t>M</w:t>
            </w:r>
            <w:r w:rsidRPr="500EA2ED">
              <w:rPr>
                <w:lang w:val="it-IT"/>
              </w:rPr>
              <w:t>isurazione</w:t>
            </w:r>
          </w:p>
        </w:tc>
        <w:tc>
          <w:tcPr>
            <w:tcW w:w="2164" w:type="dxa"/>
          </w:tcPr>
          <w:p w14:paraId="10EF30FE" w14:textId="627A15D5" w:rsidR="00371232" w:rsidRPr="0042210C" w:rsidRDefault="00371232" w:rsidP="00371232">
            <w:pPr>
              <w:cnfStyle w:val="000000000000" w:firstRow="0" w:lastRow="0" w:firstColumn="0" w:lastColumn="0" w:oddVBand="0" w:evenVBand="0" w:oddHBand="0" w:evenHBand="0" w:firstRowFirstColumn="0" w:firstRowLastColumn="0" w:lastRowFirstColumn="0" w:lastRowLastColumn="0"/>
              <w:rPr>
                <w:lang w:val="it-IT"/>
              </w:rPr>
            </w:pPr>
            <w:r>
              <w:rPr>
                <w:lang w:val="it-IT"/>
              </w:rPr>
              <w:t>E</w:t>
            </w:r>
          </w:p>
        </w:tc>
        <w:tc>
          <w:tcPr>
            <w:tcW w:w="2160" w:type="dxa"/>
          </w:tcPr>
          <w:p w14:paraId="433731BA" w14:textId="414450F8" w:rsidR="00371232" w:rsidRDefault="00371232" w:rsidP="00371232">
            <w:pPr>
              <w:spacing w:after="200"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53CF9A15">
              <w:rPr>
                <w:rFonts w:ascii="Constantia" w:eastAsia="Constantia" w:hAnsi="Constantia" w:cs="Constantia"/>
                <w:lang w:val="it-IT"/>
              </w:rPr>
              <w:t>180</w:t>
            </w:r>
          </w:p>
        </w:tc>
        <w:tc>
          <w:tcPr>
            <w:tcW w:w="2168" w:type="dxa"/>
          </w:tcPr>
          <w:p w14:paraId="377B81EA" w14:textId="625F4F67" w:rsidR="00371232" w:rsidRPr="0042210C" w:rsidRDefault="00371232" w:rsidP="00371232">
            <w:pPr>
              <w:cnfStyle w:val="000000000000" w:firstRow="0" w:lastRow="0" w:firstColumn="0" w:lastColumn="0" w:oddVBand="0" w:evenVBand="0" w:oddHBand="0" w:evenHBand="0" w:firstRowFirstColumn="0" w:firstRowLastColumn="0" w:lastRowFirstColumn="0" w:lastRowLastColumn="0"/>
              <w:rPr>
                <w:lang w:val="it-IT"/>
              </w:rPr>
            </w:pPr>
            <w:r w:rsidRPr="53CF9A15">
              <w:rPr>
                <w:lang w:val="it-IT"/>
              </w:rPr>
              <w:t>L</w:t>
            </w:r>
          </w:p>
        </w:tc>
      </w:tr>
      <w:tr w:rsidR="00371232" w14:paraId="25F985B1" w14:textId="77777777" w:rsidTr="3CCAC4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64" w:type="dxa"/>
          </w:tcPr>
          <w:p w14:paraId="14F9E6C3" w14:textId="5C4A2789" w:rsidR="00371232" w:rsidRDefault="00371232" w:rsidP="00371232">
            <w:pPr>
              <w:rPr>
                <w:lang w:val="it-IT"/>
              </w:rPr>
            </w:pPr>
            <w:r w:rsidRPr="7EA9F760">
              <w:rPr>
                <w:lang w:val="it-IT"/>
              </w:rPr>
              <w:t xml:space="preserve">Sessione </w:t>
            </w:r>
            <w:r w:rsidRPr="61106A4E">
              <w:rPr>
                <w:lang w:val="it-IT"/>
              </w:rPr>
              <w:t>campio</w:t>
            </w:r>
            <w:r>
              <w:rPr>
                <w:lang w:val="it-IT"/>
              </w:rPr>
              <w:t>namento</w:t>
            </w:r>
          </w:p>
        </w:tc>
        <w:tc>
          <w:tcPr>
            <w:tcW w:w="2164" w:type="dxa"/>
          </w:tcPr>
          <w:p w14:paraId="30AF14B4" w14:textId="42A67CD7" w:rsidR="00371232" w:rsidRDefault="00371232" w:rsidP="00371232">
            <w:pPr>
              <w:cnfStyle w:val="000000100000" w:firstRow="0" w:lastRow="0" w:firstColumn="0" w:lastColumn="0" w:oddVBand="0" w:evenVBand="0" w:oddHBand="1" w:evenHBand="0" w:firstRowFirstColumn="0" w:firstRowLastColumn="0" w:lastRowFirstColumn="0" w:lastRowLastColumn="0"/>
              <w:rPr>
                <w:lang w:val="it-IT"/>
              </w:rPr>
            </w:pPr>
            <w:r>
              <w:rPr>
                <w:lang w:val="it-IT"/>
              </w:rPr>
              <w:t>E</w:t>
            </w:r>
          </w:p>
        </w:tc>
        <w:tc>
          <w:tcPr>
            <w:tcW w:w="2160" w:type="dxa"/>
          </w:tcPr>
          <w:p w14:paraId="7F2F5376" w14:textId="1C44B7E3" w:rsidR="00371232" w:rsidRDefault="00371232" w:rsidP="00371232">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2168" w:type="dxa"/>
          </w:tcPr>
          <w:p w14:paraId="49F3F661" w14:textId="134F52B7" w:rsidR="00371232" w:rsidRDefault="00371232" w:rsidP="00371232">
            <w:pPr>
              <w:cnfStyle w:val="000000100000" w:firstRow="0" w:lastRow="0" w:firstColumn="0" w:lastColumn="0" w:oddVBand="0" w:evenVBand="0" w:oddHBand="1" w:evenHBand="0" w:firstRowFirstColumn="0" w:firstRowLastColumn="0" w:lastRowFirstColumn="0" w:lastRowLastColumn="0"/>
              <w:rPr>
                <w:lang w:val="it-IT"/>
              </w:rPr>
            </w:pPr>
            <w:r>
              <w:rPr>
                <w:lang w:val="it-IT"/>
              </w:rPr>
              <w:t>S</w:t>
            </w:r>
          </w:p>
        </w:tc>
      </w:tr>
    </w:tbl>
    <w:p w14:paraId="33CC81DA" w14:textId="77777777" w:rsidR="002303A9" w:rsidRPr="0042210C" w:rsidRDefault="002303A9" w:rsidP="002303A9">
      <w:pPr>
        <w:rPr>
          <w:lang w:val="it-IT"/>
        </w:rPr>
      </w:pPr>
    </w:p>
    <w:tbl>
      <w:tblPr>
        <w:tblStyle w:val="Tabellaelenco3-colore5"/>
        <w:tblW w:w="0" w:type="auto"/>
        <w:tblLook w:val="04A0" w:firstRow="1" w:lastRow="0" w:firstColumn="1" w:lastColumn="0" w:noHBand="0" w:noVBand="1"/>
      </w:tblPr>
      <w:tblGrid>
        <w:gridCol w:w="2150"/>
        <w:gridCol w:w="2150"/>
        <w:gridCol w:w="2147"/>
        <w:gridCol w:w="2188"/>
      </w:tblGrid>
      <w:tr w:rsidR="002303A9" w:rsidRPr="00882E45" w14:paraId="20DC13B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5" w:type="dxa"/>
            <w:gridSpan w:val="4"/>
          </w:tcPr>
          <w:p w14:paraId="479E597E" w14:textId="501DD14F" w:rsidR="002303A9" w:rsidRPr="0042210C" w:rsidRDefault="002303A9">
            <w:pPr>
              <w:jc w:val="center"/>
              <w:rPr>
                <w:lang w:val="it-IT"/>
              </w:rPr>
            </w:pPr>
            <w:r w:rsidRPr="0042210C">
              <w:rPr>
                <w:lang w:val="it-IT"/>
              </w:rPr>
              <w:t xml:space="preserve">Operazione </w:t>
            </w:r>
            <w:r w:rsidR="00017697">
              <w:rPr>
                <w:lang w:val="it-IT"/>
              </w:rPr>
              <w:t>35</w:t>
            </w:r>
            <w:r w:rsidR="00947455">
              <w:rPr>
                <w:lang w:val="it-IT"/>
              </w:rPr>
              <w:t>:</w:t>
            </w:r>
            <w:r w:rsidR="00947455">
              <w:rPr>
                <w:color w:val="auto"/>
                <w:lang w:val="it-IT"/>
              </w:rPr>
              <w:t xml:space="preserve"> </w:t>
            </w:r>
            <w:r w:rsidR="00947455" w:rsidRPr="00947455">
              <w:rPr>
                <w:lang w:val="it-IT"/>
              </w:rPr>
              <w:t>Visualizza dati ottenuti dalla sessione di campionamento</w:t>
            </w:r>
          </w:p>
        </w:tc>
      </w:tr>
      <w:tr w:rsidR="002303A9" w:rsidRPr="0042210C" w14:paraId="256159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shd w:val="clear" w:color="auto" w:fill="864F3E" w:themeFill="accent1" w:themeFillTint="BF"/>
          </w:tcPr>
          <w:p w14:paraId="35EC0368" w14:textId="77777777" w:rsidR="002303A9" w:rsidRPr="0042210C" w:rsidRDefault="002303A9">
            <w:pPr>
              <w:rPr>
                <w:color w:val="FFFFFF" w:themeColor="background1"/>
                <w:lang w:val="it-IT"/>
              </w:rPr>
            </w:pPr>
            <w:r w:rsidRPr="0042210C">
              <w:rPr>
                <w:color w:val="FFFFFF" w:themeColor="background1"/>
                <w:lang w:val="it-IT"/>
              </w:rPr>
              <w:t>Concetto</w:t>
            </w:r>
          </w:p>
        </w:tc>
        <w:tc>
          <w:tcPr>
            <w:tcW w:w="2150" w:type="dxa"/>
            <w:shd w:val="clear" w:color="auto" w:fill="864F3E" w:themeFill="accent1" w:themeFillTint="BF"/>
          </w:tcPr>
          <w:p w14:paraId="3A4B76A9"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47" w:type="dxa"/>
            <w:shd w:val="clear" w:color="auto" w:fill="864F3E" w:themeFill="accent1" w:themeFillTint="BF"/>
          </w:tcPr>
          <w:p w14:paraId="7C140EFA"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88" w:type="dxa"/>
            <w:shd w:val="clear" w:color="auto" w:fill="864F3E" w:themeFill="accent1" w:themeFillTint="BF"/>
          </w:tcPr>
          <w:p w14:paraId="288F8801"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B65BC2" w:rsidRPr="0042210C" w14:paraId="1A1C638F" w14:textId="77777777">
        <w:tc>
          <w:tcPr>
            <w:cnfStyle w:val="001000000000" w:firstRow="0" w:lastRow="0" w:firstColumn="1" w:lastColumn="0" w:oddVBand="0" w:evenVBand="0" w:oddHBand="0" w:evenHBand="0" w:firstRowFirstColumn="0" w:firstRowLastColumn="0" w:lastRowFirstColumn="0" w:lastRowLastColumn="0"/>
            <w:tcW w:w="2150" w:type="dxa"/>
          </w:tcPr>
          <w:p w14:paraId="22B3FDEA" w14:textId="0A9C8476" w:rsidR="00B65BC2" w:rsidRPr="0042210C" w:rsidRDefault="5A1F6DEF" w:rsidP="00B65BC2">
            <w:pPr>
              <w:rPr>
                <w:lang w:val="it-IT"/>
              </w:rPr>
            </w:pPr>
            <w:r w:rsidRPr="04CA2A5C">
              <w:rPr>
                <w:lang w:val="it-IT"/>
              </w:rPr>
              <w:t>Sess</w:t>
            </w:r>
            <w:r w:rsidR="5B4408CA" w:rsidRPr="04CA2A5C">
              <w:rPr>
                <w:lang w:val="it-IT"/>
              </w:rPr>
              <w:t>ione campionamento</w:t>
            </w:r>
          </w:p>
        </w:tc>
        <w:tc>
          <w:tcPr>
            <w:tcW w:w="2150" w:type="dxa"/>
          </w:tcPr>
          <w:p w14:paraId="6E20AF21" w14:textId="135CE73A" w:rsidR="00B65BC2" w:rsidRPr="0042210C" w:rsidRDefault="5B4408CA" w:rsidP="00B65BC2">
            <w:pPr>
              <w:cnfStyle w:val="000000000000" w:firstRow="0" w:lastRow="0" w:firstColumn="0" w:lastColumn="0" w:oddVBand="0" w:evenVBand="0" w:oddHBand="0" w:evenHBand="0" w:firstRowFirstColumn="0" w:firstRowLastColumn="0" w:lastRowFirstColumn="0" w:lastRowLastColumn="0"/>
              <w:rPr>
                <w:lang w:val="it-IT"/>
              </w:rPr>
            </w:pPr>
            <w:r w:rsidRPr="04CA2A5C">
              <w:rPr>
                <w:lang w:val="it-IT"/>
              </w:rPr>
              <w:t>E</w:t>
            </w:r>
          </w:p>
        </w:tc>
        <w:tc>
          <w:tcPr>
            <w:tcW w:w="2147" w:type="dxa"/>
          </w:tcPr>
          <w:p w14:paraId="76EB7CDF" w14:textId="68B9DA39" w:rsidR="00B65BC2" w:rsidRPr="0042210C" w:rsidRDefault="5B4408CA" w:rsidP="00B65BC2">
            <w:pPr>
              <w:cnfStyle w:val="000000000000" w:firstRow="0" w:lastRow="0" w:firstColumn="0" w:lastColumn="0" w:oddVBand="0" w:evenVBand="0" w:oddHBand="0" w:evenHBand="0" w:firstRowFirstColumn="0" w:firstRowLastColumn="0" w:lastRowFirstColumn="0" w:lastRowLastColumn="0"/>
              <w:rPr>
                <w:lang w:val="it-IT"/>
              </w:rPr>
            </w:pPr>
            <w:r w:rsidRPr="0FECC43A">
              <w:rPr>
                <w:lang w:val="it-IT"/>
              </w:rPr>
              <w:t>1</w:t>
            </w:r>
          </w:p>
        </w:tc>
        <w:tc>
          <w:tcPr>
            <w:tcW w:w="2188" w:type="dxa"/>
          </w:tcPr>
          <w:p w14:paraId="432268D4" w14:textId="57FC4104" w:rsidR="00B65BC2" w:rsidRPr="0042210C" w:rsidRDefault="5B4408CA" w:rsidP="00B65BC2">
            <w:pPr>
              <w:cnfStyle w:val="000000000000" w:firstRow="0" w:lastRow="0" w:firstColumn="0" w:lastColumn="0" w:oddVBand="0" w:evenVBand="0" w:oddHBand="0" w:evenHBand="0" w:firstRowFirstColumn="0" w:firstRowLastColumn="0" w:lastRowFirstColumn="0" w:lastRowLastColumn="0"/>
              <w:rPr>
                <w:lang w:val="it-IT"/>
              </w:rPr>
            </w:pPr>
            <w:r w:rsidRPr="0FECC43A">
              <w:rPr>
                <w:lang w:val="it-IT"/>
              </w:rPr>
              <w:t>L</w:t>
            </w:r>
          </w:p>
        </w:tc>
      </w:tr>
      <w:tr w:rsidR="00B65BC2" w:rsidRPr="0042210C" w14:paraId="18523F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44A13344" w14:textId="71EB2033" w:rsidR="00B65BC2" w:rsidRDefault="5B4408CA" w:rsidP="00B65BC2">
            <w:pPr>
              <w:rPr>
                <w:lang w:val="it-IT"/>
              </w:rPr>
            </w:pPr>
            <w:r w:rsidRPr="2CB2754C">
              <w:rPr>
                <w:lang w:val="it-IT"/>
              </w:rPr>
              <w:t>Misurazione</w:t>
            </w:r>
          </w:p>
        </w:tc>
        <w:tc>
          <w:tcPr>
            <w:tcW w:w="2150" w:type="dxa"/>
          </w:tcPr>
          <w:p w14:paraId="7738876C" w14:textId="7FC78957" w:rsidR="00B65BC2" w:rsidRDefault="5B4408CA" w:rsidP="00B65BC2">
            <w:pPr>
              <w:cnfStyle w:val="000000100000" w:firstRow="0" w:lastRow="0" w:firstColumn="0" w:lastColumn="0" w:oddVBand="0" w:evenVBand="0" w:oddHBand="1" w:evenHBand="0" w:firstRowFirstColumn="0" w:firstRowLastColumn="0" w:lastRowFirstColumn="0" w:lastRowLastColumn="0"/>
              <w:rPr>
                <w:lang w:val="it-IT"/>
              </w:rPr>
            </w:pPr>
            <w:r w:rsidRPr="2D3A69F1">
              <w:rPr>
                <w:lang w:val="it-IT"/>
              </w:rPr>
              <w:t>E</w:t>
            </w:r>
          </w:p>
        </w:tc>
        <w:tc>
          <w:tcPr>
            <w:tcW w:w="2147" w:type="dxa"/>
          </w:tcPr>
          <w:p w14:paraId="4EB044A0" w14:textId="2C1C07F3" w:rsidR="00B65BC2" w:rsidRDefault="5B4408CA" w:rsidP="00B65BC2">
            <w:pPr>
              <w:cnfStyle w:val="000000100000" w:firstRow="0" w:lastRow="0" w:firstColumn="0" w:lastColumn="0" w:oddVBand="0" w:evenVBand="0" w:oddHBand="1" w:evenHBand="0" w:firstRowFirstColumn="0" w:firstRowLastColumn="0" w:lastRowFirstColumn="0" w:lastRowLastColumn="0"/>
              <w:rPr>
                <w:lang w:val="it-IT"/>
              </w:rPr>
            </w:pPr>
            <w:r w:rsidRPr="561DCCE7">
              <w:rPr>
                <w:lang w:val="it-IT"/>
              </w:rPr>
              <w:t>180</w:t>
            </w:r>
          </w:p>
        </w:tc>
        <w:tc>
          <w:tcPr>
            <w:tcW w:w="2188" w:type="dxa"/>
          </w:tcPr>
          <w:p w14:paraId="5B459AD8" w14:textId="5FBD366B" w:rsidR="00B65BC2" w:rsidRDefault="5B4408CA" w:rsidP="00B65BC2">
            <w:pPr>
              <w:cnfStyle w:val="000000100000" w:firstRow="0" w:lastRow="0" w:firstColumn="0" w:lastColumn="0" w:oddVBand="0" w:evenVBand="0" w:oddHBand="1" w:evenHBand="0" w:firstRowFirstColumn="0" w:firstRowLastColumn="0" w:lastRowFirstColumn="0" w:lastRowLastColumn="0"/>
              <w:rPr>
                <w:lang w:val="it-IT"/>
              </w:rPr>
            </w:pPr>
            <w:r w:rsidRPr="0EA65C51">
              <w:rPr>
                <w:lang w:val="it-IT"/>
              </w:rPr>
              <w:t>L</w:t>
            </w:r>
          </w:p>
        </w:tc>
      </w:tr>
    </w:tbl>
    <w:p w14:paraId="4E2436EC" w14:textId="77777777" w:rsidR="002303A9" w:rsidRPr="0042210C" w:rsidRDefault="002303A9" w:rsidP="002303A9">
      <w:pPr>
        <w:rPr>
          <w:lang w:val="it-IT"/>
        </w:rPr>
      </w:pPr>
    </w:p>
    <w:tbl>
      <w:tblPr>
        <w:tblStyle w:val="Tabellaelenco3-colore5"/>
        <w:tblW w:w="0" w:type="auto"/>
        <w:tblLook w:val="04A0" w:firstRow="1" w:lastRow="0" w:firstColumn="1" w:lastColumn="0" w:noHBand="0" w:noVBand="1"/>
      </w:tblPr>
      <w:tblGrid>
        <w:gridCol w:w="2150"/>
        <w:gridCol w:w="2150"/>
        <w:gridCol w:w="2147"/>
        <w:gridCol w:w="2188"/>
      </w:tblGrid>
      <w:tr w:rsidR="002303A9" w:rsidRPr="00882E45" w14:paraId="02798CF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35" w:type="dxa"/>
            <w:gridSpan w:val="4"/>
          </w:tcPr>
          <w:p w14:paraId="5E5BCAA2" w14:textId="1E4BF7CC" w:rsidR="002303A9" w:rsidRPr="0042210C" w:rsidRDefault="002303A9">
            <w:pPr>
              <w:jc w:val="center"/>
              <w:rPr>
                <w:lang w:val="it-IT"/>
              </w:rPr>
            </w:pPr>
            <w:r w:rsidRPr="00717597">
              <w:rPr>
                <w:sz w:val="20"/>
                <w:szCs w:val="18"/>
                <w:lang w:val="it-IT"/>
              </w:rPr>
              <w:t xml:space="preserve">Operazione </w:t>
            </w:r>
            <w:r w:rsidR="00017697" w:rsidRPr="00717597">
              <w:rPr>
                <w:sz w:val="20"/>
                <w:szCs w:val="18"/>
                <w:lang w:val="it-IT"/>
              </w:rPr>
              <w:t>3</w:t>
            </w:r>
            <w:r w:rsidRPr="00717597">
              <w:rPr>
                <w:sz w:val="20"/>
                <w:szCs w:val="18"/>
                <w:lang w:val="it-IT"/>
              </w:rPr>
              <w:t>9</w:t>
            </w:r>
            <w:r w:rsidR="00947455" w:rsidRPr="00717597">
              <w:rPr>
                <w:sz w:val="20"/>
                <w:szCs w:val="18"/>
                <w:lang w:val="it-IT"/>
              </w:rPr>
              <w:t>: Statistica dei valori ottenuti nel periodo di riferimento desiderato</w:t>
            </w:r>
          </w:p>
        </w:tc>
      </w:tr>
      <w:tr w:rsidR="002303A9" w:rsidRPr="0042210C" w14:paraId="188898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shd w:val="clear" w:color="auto" w:fill="864F3E" w:themeFill="accent1" w:themeFillTint="BF"/>
          </w:tcPr>
          <w:p w14:paraId="0C216042" w14:textId="77777777" w:rsidR="002303A9" w:rsidRPr="0042210C" w:rsidRDefault="002303A9">
            <w:pPr>
              <w:rPr>
                <w:color w:val="FFFFFF" w:themeColor="background1"/>
                <w:lang w:val="it-IT"/>
              </w:rPr>
            </w:pPr>
            <w:r w:rsidRPr="0042210C">
              <w:rPr>
                <w:color w:val="FFFFFF" w:themeColor="background1"/>
                <w:lang w:val="it-IT"/>
              </w:rPr>
              <w:t>Concetto</w:t>
            </w:r>
          </w:p>
        </w:tc>
        <w:tc>
          <w:tcPr>
            <w:tcW w:w="2150" w:type="dxa"/>
            <w:shd w:val="clear" w:color="auto" w:fill="864F3E" w:themeFill="accent1" w:themeFillTint="BF"/>
          </w:tcPr>
          <w:p w14:paraId="777681DE"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Costrutto</w:t>
            </w:r>
          </w:p>
        </w:tc>
        <w:tc>
          <w:tcPr>
            <w:tcW w:w="2147" w:type="dxa"/>
            <w:shd w:val="clear" w:color="auto" w:fill="864F3E" w:themeFill="accent1" w:themeFillTint="BF"/>
          </w:tcPr>
          <w:p w14:paraId="186113D5"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Accessi</w:t>
            </w:r>
          </w:p>
        </w:tc>
        <w:tc>
          <w:tcPr>
            <w:tcW w:w="2188" w:type="dxa"/>
            <w:shd w:val="clear" w:color="auto" w:fill="864F3E" w:themeFill="accent1" w:themeFillTint="BF"/>
          </w:tcPr>
          <w:p w14:paraId="5F429630" w14:textId="77777777" w:rsidR="002303A9" w:rsidRPr="0042210C" w:rsidRDefault="002303A9">
            <w:pPr>
              <w:cnfStyle w:val="000000100000" w:firstRow="0" w:lastRow="0" w:firstColumn="0" w:lastColumn="0" w:oddVBand="0" w:evenVBand="0" w:oddHBand="1" w:evenHBand="0" w:firstRowFirstColumn="0" w:firstRowLastColumn="0" w:lastRowFirstColumn="0" w:lastRowLastColumn="0"/>
              <w:rPr>
                <w:b/>
                <w:bCs/>
                <w:color w:val="FFFFFF" w:themeColor="background1"/>
                <w:lang w:val="it-IT"/>
              </w:rPr>
            </w:pPr>
            <w:r w:rsidRPr="0042210C">
              <w:rPr>
                <w:b/>
                <w:bCs/>
                <w:color w:val="FFFFFF" w:themeColor="background1"/>
                <w:lang w:val="it-IT"/>
              </w:rPr>
              <w:t>Tipologia</w:t>
            </w:r>
          </w:p>
        </w:tc>
      </w:tr>
      <w:tr w:rsidR="00731A50" w:rsidRPr="0042210C" w14:paraId="6486AC4D" w14:textId="77777777">
        <w:tc>
          <w:tcPr>
            <w:cnfStyle w:val="001000000000" w:firstRow="0" w:lastRow="0" w:firstColumn="1" w:lastColumn="0" w:oddVBand="0" w:evenVBand="0" w:oddHBand="0" w:evenHBand="0" w:firstRowFirstColumn="0" w:firstRowLastColumn="0" w:lastRowFirstColumn="0" w:lastRowLastColumn="0"/>
            <w:tcW w:w="2150" w:type="dxa"/>
          </w:tcPr>
          <w:p w14:paraId="4B3D80FD" w14:textId="4C4EEF2A" w:rsidR="00731A50" w:rsidRPr="0042210C" w:rsidRDefault="53C1FF21" w:rsidP="00731A50">
            <w:pPr>
              <w:rPr>
                <w:lang w:val="it-IT"/>
              </w:rPr>
            </w:pPr>
            <w:r w:rsidRPr="2AFF75C7">
              <w:rPr>
                <w:lang w:val="it-IT"/>
              </w:rPr>
              <w:t xml:space="preserve">Sessione </w:t>
            </w:r>
            <w:r w:rsidRPr="676B16FC">
              <w:rPr>
                <w:lang w:val="it-IT"/>
              </w:rPr>
              <w:t>campionamento</w:t>
            </w:r>
          </w:p>
        </w:tc>
        <w:tc>
          <w:tcPr>
            <w:tcW w:w="2150" w:type="dxa"/>
          </w:tcPr>
          <w:p w14:paraId="118A3D15" w14:textId="7CCAFA90" w:rsidR="00731A50" w:rsidRPr="0042210C" w:rsidRDefault="53C1FF21" w:rsidP="00731A50">
            <w:pPr>
              <w:cnfStyle w:val="000000000000" w:firstRow="0" w:lastRow="0" w:firstColumn="0" w:lastColumn="0" w:oddVBand="0" w:evenVBand="0" w:oddHBand="0" w:evenHBand="0" w:firstRowFirstColumn="0" w:firstRowLastColumn="0" w:lastRowFirstColumn="0" w:lastRowLastColumn="0"/>
              <w:rPr>
                <w:lang w:val="it-IT"/>
              </w:rPr>
            </w:pPr>
            <w:r w:rsidRPr="676B16FC">
              <w:rPr>
                <w:lang w:val="it-IT"/>
              </w:rPr>
              <w:t>E</w:t>
            </w:r>
          </w:p>
        </w:tc>
        <w:tc>
          <w:tcPr>
            <w:tcW w:w="2147" w:type="dxa"/>
          </w:tcPr>
          <w:p w14:paraId="7F5619EE" w14:textId="3B38E561" w:rsidR="00731A50" w:rsidRPr="0042210C" w:rsidRDefault="00B56E74" w:rsidP="00731A50">
            <w:pPr>
              <w:cnfStyle w:val="000000000000" w:firstRow="0" w:lastRow="0" w:firstColumn="0" w:lastColumn="0" w:oddVBand="0" w:evenVBand="0" w:oddHBand="0" w:evenHBand="0" w:firstRowFirstColumn="0" w:firstRowLastColumn="0" w:lastRowFirstColumn="0" w:lastRowLastColumn="0"/>
              <w:rPr>
                <w:lang w:val="it-IT"/>
              </w:rPr>
            </w:pPr>
            <w:r>
              <w:rPr>
                <w:lang w:val="it-IT"/>
              </w:rPr>
              <w:t>30</w:t>
            </w:r>
          </w:p>
        </w:tc>
        <w:tc>
          <w:tcPr>
            <w:tcW w:w="2188" w:type="dxa"/>
          </w:tcPr>
          <w:p w14:paraId="252DAE5B" w14:textId="44E46106" w:rsidR="00731A50" w:rsidRPr="0042210C" w:rsidRDefault="53C1FF21" w:rsidP="00731A50">
            <w:pPr>
              <w:cnfStyle w:val="000000000000" w:firstRow="0" w:lastRow="0" w:firstColumn="0" w:lastColumn="0" w:oddVBand="0" w:evenVBand="0" w:oddHBand="0" w:evenHBand="0" w:firstRowFirstColumn="0" w:firstRowLastColumn="0" w:lastRowFirstColumn="0" w:lastRowLastColumn="0"/>
              <w:rPr>
                <w:lang w:val="it-IT"/>
              </w:rPr>
            </w:pPr>
            <w:r w:rsidRPr="4248AB2E">
              <w:rPr>
                <w:lang w:val="it-IT"/>
              </w:rPr>
              <w:t>L</w:t>
            </w:r>
          </w:p>
        </w:tc>
      </w:tr>
    </w:tbl>
    <w:p w14:paraId="16725927" w14:textId="50902BD8" w:rsidR="00AB2FD9" w:rsidRDefault="00AB2FD9" w:rsidP="00C96475">
      <w:pPr>
        <w:rPr>
          <w:rStyle w:val="Enfasicorsivo"/>
        </w:rPr>
      </w:pPr>
    </w:p>
    <w:p w14:paraId="1583F8F2" w14:textId="0F7712E6" w:rsidR="002303A9" w:rsidRPr="006C5E6F" w:rsidRDefault="00393820" w:rsidP="00393820">
      <w:pPr>
        <w:jc w:val="center"/>
        <w:rPr>
          <w:rStyle w:val="Enfasicorsivo"/>
          <w:lang w:val="it-IT"/>
        </w:rPr>
      </w:pPr>
      <w:r w:rsidRPr="006C5E6F">
        <w:rPr>
          <w:rStyle w:val="Enfasicorsivo"/>
          <w:lang w:val="it-IT"/>
        </w:rPr>
        <w:t>Costo delle operazioni</w:t>
      </w:r>
    </w:p>
    <w:tbl>
      <w:tblPr>
        <w:tblStyle w:val="Tabellaelenco3-colore5"/>
        <w:tblW w:w="5000" w:type="pct"/>
        <w:tblLook w:val="04A0" w:firstRow="1" w:lastRow="0" w:firstColumn="1" w:lastColumn="0" w:noHBand="0" w:noVBand="1"/>
      </w:tblPr>
      <w:tblGrid>
        <w:gridCol w:w="1440"/>
        <w:gridCol w:w="2836"/>
        <w:gridCol w:w="2808"/>
        <w:gridCol w:w="1546"/>
      </w:tblGrid>
      <w:tr w:rsidR="009E4783" w:rsidRPr="006F58DF" w14:paraId="04304D50" w14:textId="77777777" w:rsidTr="00A42AB8">
        <w:trPr>
          <w:cnfStyle w:val="100000000000" w:firstRow="1" w:lastRow="0" w:firstColumn="0" w:lastColumn="0" w:oddVBand="0" w:evenVBand="0" w:oddHBand="0" w:evenHBand="0" w:firstRowFirstColumn="0" w:firstRowLastColumn="0" w:lastRowFirstColumn="0" w:lastRowLastColumn="0"/>
          <w:trHeight w:val="177"/>
        </w:trPr>
        <w:tc>
          <w:tcPr>
            <w:cnfStyle w:val="001000000100" w:firstRow="0" w:lastRow="0" w:firstColumn="1" w:lastColumn="0" w:oddVBand="0" w:evenVBand="0" w:oddHBand="0" w:evenHBand="0" w:firstRowFirstColumn="1" w:firstRowLastColumn="0" w:lastRowFirstColumn="0" w:lastRowLastColumn="0"/>
            <w:tcW w:w="834" w:type="pct"/>
          </w:tcPr>
          <w:p w14:paraId="54A38F46" w14:textId="0D22A2B8" w:rsidR="006F58DF" w:rsidRPr="006F58DF" w:rsidRDefault="006F58DF" w:rsidP="006F58DF">
            <w:pPr>
              <w:rPr>
                <w:lang w:val="it-IT"/>
              </w:rPr>
            </w:pPr>
            <w:r w:rsidRPr="006F58DF">
              <w:rPr>
                <w:lang w:val="it-IT"/>
              </w:rPr>
              <w:t>Operazione</w:t>
            </w:r>
          </w:p>
        </w:tc>
        <w:tc>
          <w:tcPr>
            <w:tcW w:w="1643" w:type="pct"/>
          </w:tcPr>
          <w:p w14:paraId="21BC6445" w14:textId="61B5EC19" w:rsidR="006F58DF" w:rsidRPr="006F58DF" w:rsidRDefault="005A34A3" w:rsidP="005A34A3">
            <w:pPr>
              <w:tabs>
                <w:tab w:val="left" w:pos="1030"/>
              </w:tabs>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1627" w:type="pct"/>
          </w:tcPr>
          <w:p w14:paraId="535F7DDC" w14:textId="5AC032CA" w:rsidR="006F58DF" w:rsidRPr="006F58DF" w:rsidRDefault="006F58DF" w:rsidP="006F58DF">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sidR="008E5006">
              <w:rPr>
                <w:lang w:val="it-IT"/>
              </w:rPr>
              <w:t xml:space="preserve"> </w:t>
            </w:r>
            <w:r w:rsidR="00AD1B26">
              <w:rPr>
                <w:lang w:val="it-IT"/>
              </w:rPr>
              <w:t>settimanale</w:t>
            </w:r>
          </w:p>
        </w:tc>
        <w:tc>
          <w:tcPr>
            <w:tcW w:w="896" w:type="pct"/>
          </w:tcPr>
          <w:p w14:paraId="116C561D" w14:textId="4FC20467" w:rsidR="006F58DF" w:rsidRPr="006F58DF" w:rsidRDefault="008D0E8F" w:rsidP="006F58DF">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006F58DF" w:rsidRPr="006F58DF">
              <w:rPr>
                <w:lang w:val="it-IT"/>
              </w:rPr>
              <w:t>otale</w:t>
            </w:r>
          </w:p>
        </w:tc>
      </w:tr>
      <w:tr w:rsidR="006F58DF" w:rsidRPr="006F58DF" w14:paraId="370844AB" w14:textId="77777777" w:rsidTr="00A4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C12A112" w14:textId="4CDEBC04" w:rsidR="006F58DF" w:rsidRPr="006F58DF" w:rsidRDefault="00CF2F73" w:rsidP="006F58DF">
            <w:pPr>
              <w:rPr>
                <w:lang w:val="it-IT"/>
              </w:rPr>
            </w:pPr>
            <w:r>
              <w:rPr>
                <w:lang w:val="it-IT"/>
              </w:rPr>
              <w:t>4</w:t>
            </w:r>
          </w:p>
        </w:tc>
        <w:tc>
          <w:tcPr>
            <w:tcW w:w="1643" w:type="pct"/>
          </w:tcPr>
          <w:p w14:paraId="01BA136C" w14:textId="74C7B7F5" w:rsidR="006F58DF" w:rsidRPr="006F58DF" w:rsidRDefault="00666111"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1L</w:t>
            </w:r>
            <w:r w:rsidR="00637204">
              <w:rPr>
                <w:lang w:val="it-IT"/>
              </w:rPr>
              <w:t xml:space="preserve"> + 180S</w:t>
            </w:r>
          </w:p>
        </w:tc>
        <w:tc>
          <w:tcPr>
            <w:tcW w:w="1627" w:type="pct"/>
          </w:tcPr>
          <w:p w14:paraId="5A87CE94" w14:textId="2B2266D5" w:rsidR="006F58DF" w:rsidRPr="006F58DF" w:rsidRDefault="002A0030"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7</w:t>
            </w:r>
          </w:p>
        </w:tc>
        <w:tc>
          <w:tcPr>
            <w:tcW w:w="896" w:type="pct"/>
          </w:tcPr>
          <w:p w14:paraId="270CF463" w14:textId="7432C99A" w:rsidR="006F58DF" w:rsidRPr="006F58DF" w:rsidRDefault="00FF3156"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1.267</w:t>
            </w:r>
            <w:r w:rsidR="00B937A7">
              <w:rPr>
                <w:lang w:val="it-IT"/>
              </w:rPr>
              <w:t xml:space="preserve"> (181 </w:t>
            </w:r>
            <w:r w:rsidR="00AB3C53" w:rsidRPr="00AB3C53">
              <w:rPr>
                <w:lang w:val="it-IT"/>
              </w:rPr>
              <w:t>×</w:t>
            </w:r>
            <w:r w:rsidR="00B937A7">
              <w:rPr>
                <w:lang w:val="it-IT"/>
              </w:rPr>
              <w:t xml:space="preserve"> 7)</w:t>
            </w:r>
          </w:p>
        </w:tc>
      </w:tr>
      <w:tr w:rsidR="006F58DF" w:rsidRPr="006F58DF" w14:paraId="6C65F916" w14:textId="77777777" w:rsidTr="00A42AB8">
        <w:tc>
          <w:tcPr>
            <w:cnfStyle w:val="001000000000" w:firstRow="0" w:lastRow="0" w:firstColumn="1" w:lastColumn="0" w:oddVBand="0" w:evenVBand="0" w:oddHBand="0" w:evenHBand="0" w:firstRowFirstColumn="0" w:firstRowLastColumn="0" w:lastRowFirstColumn="0" w:lastRowLastColumn="0"/>
            <w:tcW w:w="834" w:type="pct"/>
          </w:tcPr>
          <w:p w14:paraId="6360F829" w14:textId="01410950" w:rsidR="006F58DF" w:rsidRPr="006F58DF" w:rsidRDefault="00CF2F73" w:rsidP="006F58DF">
            <w:pPr>
              <w:rPr>
                <w:lang w:val="it-IT"/>
              </w:rPr>
            </w:pPr>
            <w:r>
              <w:rPr>
                <w:lang w:val="it-IT"/>
              </w:rPr>
              <w:t>35</w:t>
            </w:r>
          </w:p>
        </w:tc>
        <w:tc>
          <w:tcPr>
            <w:tcW w:w="1643" w:type="pct"/>
          </w:tcPr>
          <w:p w14:paraId="1A1D2CD7" w14:textId="2CCD99F9" w:rsidR="006F58DF" w:rsidRPr="006F58DF" w:rsidRDefault="00E0181A" w:rsidP="006F58DF">
            <w:pPr>
              <w:cnfStyle w:val="000000000000" w:firstRow="0" w:lastRow="0" w:firstColumn="0" w:lastColumn="0" w:oddVBand="0" w:evenVBand="0" w:oddHBand="0" w:evenHBand="0" w:firstRowFirstColumn="0" w:firstRowLastColumn="0" w:lastRowFirstColumn="0" w:lastRowLastColumn="0"/>
              <w:rPr>
                <w:lang w:val="it-IT"/>
              </w:rPr>
            </w:pPr>
            <w:r>
              <w:rPr>
                <w:lang w:val="it-IT"/>
              </w:rPr>
              <w:t>181L</w:t>
            </w:r>
          </w:p>
        </w:tc>
        <w:tc>
          <w:tcPr>
            <w:tcW w:w="1627" w:type="pct"/>
          </w:tcPr>
          <w:p w14:paraId="6C4DF5D1" w14:textId="1DB0C0B8" w:rsidR="006F58DF" w:rsidRPr="006F58DF" w:rsidRDefault="00F54AEA" w:rsidP="006F58DF">
            <w:pPr>
              <w:cnfStyle w:val="000000000000" w:firstRow="0" w:lastRow="0" w:firstColumn="0" w:lastColumn="0" w:oddVBand="0" w:evenVBand="0" w:oddHBand="0" w:evenHBand="0" w:firstRowFirstColumn="0" w:firstRowLastColumn="0" w:lastRowFirstColumn="0" w:lastRowLastColumn="0"/>
              <w:rPr>
                <w:lang w:val="it-IT"/>
              </w:rPr>
            </w:pPr>
            <w:r>
              <w:rPr>
                <w:lang w:val="it-IT"/>
              </w:rPr>
              <w:t>7</w:t>
            </w:r>
          </w:p>
        </w:tc>
        <w:tc>
          <w:tcPr>
            <w:tcW w:w="896" w:type="pct"/>
          </w:tcPr>
          <w:p w14:paraId="05DC383C" w14:textId="006E2D8E" w:rsidR="006F58DF" w:rsidRPr="006F58DF" w:rsidRDefault="00FF3156" w:rsidP="006F58DF">
            <w:pPr>
              <w:cnfStyle w:val="000000000000" w:firstRow="0" w:lastRow="0" w:firstColumn="0" w:lastColumn="0" w:oddVBand="0" w:evenVBand="0" w:oddHBand="0" w:evenHBand="0" w:firstRowFirstColumn="0" w:firstRowLastColumn="0" w:lastRowFirstColumn="0" w:lastRowLastColumn="0"/>
              <w:rPr>
                <w:lang w:val="it-IT"/>
              </w:rPr>
            </w:pPr>
            <w:r>
              <w:rPr>
                <w:lang w:val="it-IT"/>
              </w:rPr>
              <w:t>1.267</w:t>
            </w:r>
          </w:p>
        </w:tc>
      </w:tr>
      <w:tr w:rsidR="006F58DF" w:rsidRPr="006F58DF" w14:paraId="2A861F6D" w14:textId="77777777" w:rsidTr="00A4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1F11B00A" w14:textId="5569EFBC" w:rsidR="006F58DF" w:rsidRPr="006F58DF" w:rsidRDefault="00CF2F73" w:rsidP="006F58DF">
            <w:pPr>
              <w:rPr>
                <w:lang w:val="it-IT"/>
              </w:rPr>
            </w:pPr>
            <w:r>
              <w:rPr>
                <w:lang w:val="it-IT"/>
              </w:rPr>
              <w:t>39</w:t>
            </w:r>
          </w:p>
        </w:tc>
        <w:tc>
          <w:tcPr>
            <w:tcW w:w="1643" w:type="pct"/>
          </w:tcPr>
          <w:p w14:paraId="049B2A9B" w14:textId="10AC28DD" w:rsidR="006F58DF" w:rsidRPr="006F58DF" w:rsidRDefault="001319FF"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5</w:t>
            </w:r>
            <w:r w:rsidR="000511FD">
              <w:rPr>
                <w:lang w:val="it-IT"/>
              </w:rPr>
              <w:t>.</w:t>
            </w:r>
            <w:r>
              <w:rPr>
                <w:lang w:val="it-IT"/>
              </w:rPr>
              <w:t>430</w:t>
            </w:r>
            <w:r w:rsidR="00637204">
              <w:rPr>
                <w:lang w:val="it-IT"/>
              </w:rPr>
              <w:t>L</w:t>
            </w:r>
          </w:p>
        </w:tc>
        <w:tc>
          <w:tcPr>
            <w:tcW w:w="1627" w:type="pct"/>
          </w:tcPr>
          <w:p w14:paraId="4FBE2DE9" w14:textId="46B01194" w:rsidR="006F58DF" w:rsidRPr="006F58DF" w:rsidRDefault="00AD1B26"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1</w:t>
            </w:r>
          </w:p>
        </w:tc>
        <w:tc>
          <w:tcPr>
            <w:tcW w:w="896" w:type="pct"/>
          </w:tcPr>
          <w:p w14:paraId="4DF426ED" w14:textId="3DF6937C" w:rsidR="006F58DF" w:rsidRPr="006F58DF" w:rsidRDefault="00FF3156" w:rsidP="006F58DF">
            <w:pPr>
              <w:cnfStyle w:val="000000100000" w:firstRow="0" w:lastRow="0" w:firstColumn="0" w:lastColumn="0" w:oddVBand="0" w:evenVBand="0" w:oddHBand="1" w:evenHBand="0" w:firstRowFirstColumn="0" w:firstRowLastColumn="0" w:lastRowFirstColumn="0" w:lastRowLastColumn="0"/>
              <w:rPr>
                <w:lang w:val="it-IT"/>
              </w:rPr>
            </w:pPr>
            <w:r>
              <w:rPr>
                <w:lang w:val="it-IT"/>
              </w:rPr>
              <w:t>5.430</w:t>
            </w:r>
          </w:p>
        </w:tc>
      </w:tr>
      <w:tr w:rsidR="002D3999" w:rsidRPr="006F58DF" w14:paraId="2FBA18AD" w14:textId="77777777" w:rsidTr="00A42AB8">
        <w:tc>
          <w:tcPr>
            <w:cnfStyle w:val="001000000000" w:firstRow="0" w:lastRow="0" w:firstColumn="1" w:lastColumn="0" w:oddVBand="0" w:evenVBand="0" w:oddHBand="0" w:evenHBand="0" w:firstRowFirstColumn="0" w:firstRowLastColumn="0" w:lastRowFirstColumn="0" w:lastRowLastColumn="0"/>
            <w:tcW w:w="4104" w:type="pct"/>
            <w:gridSpan w:val="3"/>
            <w:vAlign w:val="bottom"/>
          </w:tcPr>
          <w:p w14:paraId="6E2401CA" w14:textId="0BF26318" w:rsidR="002D3999" w:rsidRPr="001D0FFD" w:rsidRDefault="00C95912" w:rsidP="00CD1FB1">
            <w:pPr>
              <w:jc w:val="right"/>
              <w:rPr>
                <w:b w:val="0"/>
                <w:lang w:val="it-IT"/>
              </w:rPr>
            </w:pPr>
            <w:r w:rsidRPr="001D0FFD">
              <w:rPr>
                <w:b w:val="0"/>
                <w:lang w:val="it-IT"/>
              </w:rPr>
              <w:t xml:space="preserve">Costo operazioni </w:t>
            </w:r>
            <w:r w:rsidRPr="001D0FFD">
              <w:rPr>
                <w:b w:val="0"/>
                <w:u w:val="single"/>
                <w:lang w:val="it-IT"/>
              </w:rPr>
              <w:t>senza ridondanza</w:t>
            </w:r>
          </w:p>
        </w:tc>
        <w:tc>
          <w:tcPr>
            <w:tcW w:w="896" w:type="pct"/>
          </w:tcPr>
          <w:p w14:paraId="7665855C" w14:textId="5FDE2E2A" w:rsidR="002D3999" w:rsidRPr="001D0FFD" w:rsidRDefault="001E4885" w:rsidP="006F58DF">
            <w:pPr>
              <w:cnfStyle w:val="000000000000" w:firstRow="0" w:lastRow="0" w:firstColumn="0" w:lastColumn="0" w:oddVBand="0" w:evenVBand="0" w:oddHBand="0" w:evenHBand="0" w:firstRowFirstColumn="0" w:firstRowLastColumn="0" w:lastRowFirstColumn="0" w:lastRowLastColumn="0"/>
              <w:rPr>
                <w:b/>
                <w:lang w:val="it-IT"/>
              </w:rPr>
            </w:pPr>
            <w:r>
              <w:rPr>
                <w:b/>
                <w:lang w:val="it-IT"/>
              </w:rPr>
              <w:fldChar w:fldCharType="begin"/>
            </w:r>
            <w:r>
              <w:rPr>
                <w:b/>
                <w:lang w:val="it-IT"/>
              </w:rPr>
              <w:instrText xml:space="preserve"> =SUM(ABOVE) </w:instrText>
            </w:r>
            <w:r w:rsidR="002B069A">
              <w:rPr>
                <w:b/>
                <w:lang w:val="it-IT"/>
              </w:rPr>
              <w:fldChar w:fldCharType="separate"/>
            </w:r>
            <w:r>
              <w:rPr>
                <w:b/>
                <w:lang w:val="it-IT"/>
              </w:rPr>
              <w:fldChar w:fldCharType="end"/>
            </w:r>
            <w:r w:rsidR="001C20E1">
              <w:rPr>
                <w:b/>
                <w:lang w:val="it-IT"/>
              </w:rPr>
              <w:fldChar w:fldCharType="begin"/>
            </w:r>
            <w:r w:rsidR="001C20E1">
              <w:rPr>
                <w:b/>
                <w:lang w:val="it-IT"/>
              </w:rPr>
              <w:instrText xml:space="preserve"> =SUM(ABOVE) </w:instrText>
            </w:r>
            <w:r w:rsidR="002B069A">
              <w:rPr>
                <w:b/>
                <w:lang w:val="it-IT"/>
              </w:rPr>
              <w:fldChar w:fldCharType="separate"/>
            </w:r>
            <w:r w:rsidR="001C20E1">
              <w:rPr>
                <w:b/>
                <w:lang w:val="it-IT"/>
              </w:rPr>
              <w:fldChar w:fldCharType="end"/>
            </w:r>
            <w:r w:rsidR="001C20E1">
              <w:rPr>
                <w:b/>
                <w:lang w:val="it-IT"/>
              </w:rPr>
              <w:fldChar w:fldCharType="begin"/>
            </w:r>
            <w:r w:rsidR="001C20E1">
              <w:rPr>
                <w:b/>
                <w:lang w:val="it-IT"/>
              </w:rPr>
              <w:instrText xml:space="preserve"> =SUM(ABOVE) </w:instrText>
            </w:r>
            <w:r w:rsidR="002B069A">
              <w:rPr>
                <w:b/>
                <w:lang w:val="it-IT"/>
              </w:rPr>
              <w:fldChar w:fldCharType="separate"/>
            </w:r>
            <w:r w:rsidR="001C20E1">
              <w:rPr>
                <w:b/>
                <w:lang w:val="it-IT"/>
              </w:rPr>
              <w:fldChar w:fldCharType="end"/>
            </w:r>
            <w:r w:rsidR="009C3947">
              <w:rPr>
                <w:b/>
                <w:lang w:val="it-IT"/>
              </w:rPr>
              <w:fldChar w:fldCharType="begin"/>
            </w:r>
            <w:r w:rsidR="009C3947">
              <w:rPr>
                <w:b/>
                <w:lang w:val="it-IT"/>
              </w:rPr>
              <w:instrText xml:space="preserve"> =SUM(ABOVE) </w:instrText>
            </w:r>
            <w:r w:rsidR="009C3947">
              <w:rPr>
                <w:b/>
                <w:lang w:val="it-IT"/>
              </w:rPr>
              <w:fldChar w:fldCharType="separate"/>
            </w:r>
            <w:r w:rsidR="009C3947">
              <w:rPr>
                <w:b/>
                <w:noProof/>
                <w:lang w:val="it-IT"/>
              </w:rPr>
              <w:t>7.964</w:t>
            </w:r>
            <w:r w:rsidR="009C3947">
              <w:rPr>
                <w:b/>
                <w:lang w:val="it-IT"/>
              </w:rPr>
              <w:fldChar w:fldCharType="end"/>
            </w:r>
          </w:p>
        </w:tc>
      </w:tr>
    </w:tbl>
    <w:p w14:paraId="6744CC39" w14:textId="1F409808" w:rsidR="00393820" w:rsidRDefault="00393820" w:rsidP="006F58DF">
      <w:pPr>
        <w:jc w:val="right"/>
        <w:rPr>
          <w:lang w:val="it-IT"/>
        </w:rPr>
      </w:pPr>
    </w:p>
    <w:p w14:paraId="18283F2C" w14:textId="77777777" w:rsidR="00D13E2C" w:rsidRDefault="00D13E2C" w:rsidP="006F58DF">
      <w:pPr>
        <w:jc w:val="right"/>
        <w:rPr>
          <w:lang w:val="it-IT"/>
        </w:rPr>
      </w:pPr>
    </w:p>
    <w:p w14:paraId="7F536008" w14:textId="77777777" w:rsidR="00D13E2C" w:rsidRDefault="00D13E2C" w:rsidP="006F58DF">
      <w:pPr>
        <w:jc w:val="right"/>
        <w:rPr>
          <w:lang w:val="it-IT"/>
        </w:rPr>
      </w:pPr>
    </w:p>
    <w:tbl>
      <w:tblPr>
        <w:tblStyle w:val="Tabellaelenco3-colore5"/>
        <w:tblW w:w="0" w:type="auto"/>
        <w:tblLook w:val="04A0" w:firstRow="1" w:lastRow="0" w:firstColumn="1" w:lastColumn="0" w:noHBand="0" w:noVBand="1"/>
      </w:tblPr>
      <w:tblGrid>
        <w:gridCol w:w="1440"/>
        <w:gridCol w:w="2876"/>
        <w:gridCol w:w="2767"/>
        <w:gridCol w:w="1547"/>
      </w:tblGrid>
      <w:tr w:rsidR="00E00FE1" w:rsidRPr="006F58DF" w14:paraId="5E225706" w14:textId="77777777" w:rsidTr="00681F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14:paraId="1F932EB4" w14:textId="77777777" w:rsidR="00E00FE1" w:rsidRPr="006F58DF" w:rsidRDefault="00E00FE1" w:rsidP="00066630">
            <w:pPr>
              <w:rPr>
                <w:lang w:val="it-IT"/>
              </w:rPr>
            </w:pPr>
            <w:r w:rsidRPr="006F58DF">
              <w:rPr>
                <w:lang w:val="it-IT"/>
              </w:rPr>
              <w:lastRenderedPageBreak/>
              <w:t>Operazione</w:t>
            </w:r>
          </w:p>
        </w:tc>
        <w:tc>
          <w:tcPr>
            <w:tcW w:w="2876" w:type="dxa"/>
          </w:tcPr>
          <w:p w14:paraId="6C737393" w14:textId="53879A00" w:rsidR="00E00FE1" w:rsidRPr="006F58DF" w:rsidRDefault="008D0E8F" w:rsidP="00066630">
            <w:pPr>
              <w:cnfStyle w:val="100000000000" w:firstRow="1" w:lastRow="0" w:firstColumn="0" w:lastColumn="0" w:oddVBand="0" w:evenVBand="0" w:oddHBand="0" w:evenHBand="0" w:firstRowFirstColumn="0" w:firstRowLastColumn="0" w:lastRowFirstColumn="0" w:lastRowLastColumn="0"/>
              <w:rPr>
                <w:lang w:val="it-IT"/>
              </w:rPr>
            </w:pPr>
            <w:r>
              <w:rPr>
                <w:lang w:val="it-IT"/>
              </w:rPr>
              <w:t>Quantità di operazioni</w:t>
            </w:r>
          </w:p>
        </w:tc>
        <w:tc>
          <w:tcPr>
            <w:tcW w:w="2767" w:type="dxa"/>
          </w:tcPr>
          <w:p w14:paraId="2425B37C" w14:textId="2AD10EAD" w:rsidR="00E00FE1" w:rsidRPr="006F58DF" w:rsidRDefault="00E00FE1" w:rsidP="00066630">
            <w:pPr>
              <w:cnfStyle w:val="100000000000" w:firstRow="1" w:lastRow="0" w:firstColumn="0" w:lastColumn="0" w:oddVBand="0" w:evenVBand="0" w:oddHBand="0" w:evenHBand="0" w:firstRowFirstColumn="0" w:firstRowLastColumn="0" w:lastRowFirstColumn="0" w:lastRowLastColumn="0"/>
              <w:rPr>
                <w:lang w:val="it-IT"/>
              </w:rPr>
            </w:pPr>
            <w:r w:rsidRPr="006F58DF">
              <w:rPr>
                <w:lang w:val="it-IT"/>
              </w:rPr>
              <w:t>Frequenza</w:t>
            </w:r>
            <w:r w:rsidR="008E5006">
              <w:rPr>
                <w:lang w:val="it-IT"/>
              </w:rPr>
              <w:t xml:space="preserve"> </w:t>
            </w:r>
            <w:r w:rsidR="29735A7C" w:rsidRPr="6666E37B">
              <w:rPr>
                <w:lang w:val="it-IT"/>
              </w:rPr>
              <w:t>sett</w:t>
            </w:r>
            <w:r w:rsidR="5B2C3005" w:rsidRPr="6666E37B">
              <w:rPr>
                <w:lang w:val="it-IT"/>
              </w:rPr>
              <w:t>imanale</w:t>
            </w:r>
          </w:p>
        </w:tc>
        <w:tc>
          <w:tcPr>
            <w:tcW w:w="1547" w:type="dxa"/>
          </w:tcPr>
          <w:p w14:paraId="556350DF" w14:textId="7F4910BB" w:rsidR="00E00FE1" w:rsidRPr="006F58DF" w:rsidRDefault="008D0E8F" w:rsidP="00066630">
            <w:pPr>
              <w:cnfStyle w:val="100000000000" w:firstRow="1" w:lastRow="0" w:firstColumn="0" w:lastColumn="0" w:oddVBand="0" w:evenVBand="0" w:oddHBand="0" w:evenHBand="0" w:firstRowFirstColumn="0" w:firstRowLastColumn="0" w:lastRowFirstColumn="0" w:lastRowLastColumn="0"/>
              <w:rPr>
                <w:lang w:val="it-IT"/>
              </w:rPr>
            </w:pPr>
            <w:r>
              <w:rPr>
                <w:lang w:val="it-IT"/>
              </w:rPr>
              <w:t>Costo t</w:t>
            </w:r>
            <w:r w:rsidR="00E00FE1" w:rsidRPr="006F58DF">
              <w:rPr>
                <w:lang w:val="it-IT"/>
              </w:rPr>
              <w:t>otale</w:t>
            </w:r>
          </w:p>
        </w:tc>
      </w:tr>
      <w:tr w:rsidR="00E00FE1" w:rsidRPr="006F58DF" w14:paraId="73362F1C" w14:textId="77777777" w:rsidTr="00681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6715D1D" w14:textId="7572366B" w:rsidR="00E00FE1" w:rsidRPr="006F58DF" w:rsidRDefault="60F98F3D" w:rsidP="00066630">
            <w:pPr>
              <w:rPr>
                <w:lang w:val="it-IT"/>
              </w:rPr>
            </w:pPr>
            <w:r w:rsidRPr="3067F319">
              <w:rPr>
                <w:lang w:val="it-IT"/>
              </w:rPr>
              <w:t>4</w:t>
            </w:r>
          </w:p>
        </w:tc>
        <w:tc>
          <w:tcPr>
            <w:tcW w:w="2876" w:type="dxa"/>
          </w:tcPr>
          <w:p w14:paraId="260E1CDE" w14:textId="0DA74355" w:rsidR="00E00FE1" w:rsidRPr="006F58DF" w:rsidRDefault="60F98F3D" w:rsidP="00066630">
            <w:pPr>
              <w:cnfStyle w:val="000000100000" w:firstRow="0" w:lastRow="0" w:firstColumn="0" w:lastColumn="0" w:oddVBand="0" w:evenVBand="0" w:oddHBand="1" w:evenHBand="0" w:firstRowFirstColumn="0" w:firstRowLastColumn="0" w:lastRowFirstColumn="0" w:lastRowLastColumn="0"/>
              <w:rPr>
                <w:lang w:val="it-IT"/>
              </w:rPr>
            </w:pPr>
            <w:r w:rsidRPr="3D743DEC">
              <w:rPr>
                <w:lang w:val="it-IT"/>
              </w:rPr>
              <w:t>181L+</w:t>
            </w:r>
            <w:r w:rsidRPr="3E4A1325">
              <w:rPr>
                <w:lang w:val="it-IT"/>
              </w:rPr>
              <w:t>181S</w:t>
            </w:r>
          </w:p>
        </w:tc>
        <w:tc>
          <w:tcPr>
            <w:tcW w:w="2767" w:type="dxa"/>
          </w:tcPr>
          <w:p w14:paraId="067649BE" w14:textId="5402D0D6" w:rsidR="00E00FE1" w:rsidRPr="006F58DF" w:rsidRDefault="7F9B4B26" w:rsidP="00066630">
            <w:pPr>
              <w:cnfStyle w:val="000000100000" w:firstRow="0" w:lastRow="0" w:firstColumn="0" w:lastColumn="0" w:oddVBand="0" w:evenVBand="0" w:oddHBand="1" w:evenHBand="0" w:firstRowFirstColumn="0" w:firstRowLastColumn="0" w:lastRowFirstColumn="0" w:lastRowLastColumn="0"/>
              <w:rPr>
                <w:lang w:val="it-IT"/>
              </w:rPr>
            </w:pPr>
            <w:r w:rsidRPr="030CE06C">
              <w:rPr>
                <w:lang w:val="it-IT"/>
              </w:rPr>
              <w:t>7</w:t>
            </w:r>
          </w:p>
        </w:tc>
        <w:tc>
          <w:tcPr>
            <w:tcW w:w="1547" w:type="dxa"/>
          </w:tcPr>
          <w:p w14:paraId="02F7B061" w14:textId="0318919D" w:rsidR="00E00FE1" w:rsidRPr="006F58DF" w:rsidRDefault="4803DC1A" w:rsidP="00066630">
            <w:pPr>
              <w:cnfStyle w:val="000000100000" w:firstRow="0" w:lastRow="0" w:firstColumn="0" w:lastColumn="0" w:oddVBand="0" w:evenVBand="0" w:oddHBand="1" w:evenHBand="0" w:firstRowFirstColumn="0" w:firstRowLastColumn="0" w:lastRowFirstColumn="0" w:lastRowLastColumn="0"/>
              <w:rPr>
                <w:lang w:val="it-IT"/>
              </w:rPr>
            </w:pPr>
            <w:r w:rsidRPr="4DFB5A08">
              <w:rPr>
                <w:lang w:val="it-IT"/>
              </w:rPr>
              <w:t>2</w:t>
            </w:r>
            <w:r w:rsidR="00D13E2C">
              <w:rPr>
                <w:lang w:val="it-IT"/>
              </w:rPr>
              <w:t>.</w:t>
            </w:r>
            <w:r w:rsidRPr="4DFB5A08">
              <w:rPr>
                <w:lang w:val="it-IT"/>
              </w:rPr>
              <w:t>534</w:t>
            </w:r>
          </w:p>
        </w:tc>
      </w:tr>
      <w:tr w:rsidR="00E00FE1" w:rsidRPr="006F58DF" w14:paraId="310DBF11" w14:textId="77777777" w:rsidTr="00681FF8">
        <w:tc>
          <w:tcPr>
            <w:cnfStyle w:val="001000000000" w:firstRow="0" w:lastRow="0" w:firstColumn="1" w:lastColumn="0" w:oddVBand="0" w:evenVBand="0" w:oddHBand="0" w:evenHBand="0" w:firstRowFirstColumn="0" w:firstRowLastColumn="0" w:lastRowFirstColumn="0" w:lastRowLastColumn="0"/>
            <w:tcW w:w="1440" w:type="dxa"/>
          </w:tcPr>
          <w:p w14:paraId="00BA3605" w14:textId="413831D6" w:rsidR="00E00FE1" w:rsidRPr="006F58DF" w:rsidRDefault="60F98F3D" w:rsidP="00066630">
            <w:pPr>
              <w:rPr>
                <w:lang w:val="it-IT"/>
              </w:rPr>
            </w:pPr>
            <w:r w:rsidRPr="6182CDFE">
              <w:rPr>
                <w:lang w:val="it-IT"/>
              </w:rPr>
              <w:t>35</w:t>
            </w:r>
          </w:p>
        </w:tc>
        <w:tc>
          <w:tcPr>
            <w:tcW w:w="2876" w:type="dxa"/>
          </w:tcPr>
          <w:p w14:paraId="02B71724" w14:textId="1A9C572C" w:rsidR="00E00FE1" w:rsidRPr="006F58DF" w:rsidRDefault="44926CB1" w:rsidP="00066630">
            <w:pPr>
              <w:cnfStyle w:val="000000000000" w:firstRow="0" w:lastRow="0" w:firstColumn="0" w:lastColumn="0" w:oddVBand="0" w:evenVBand="0" w:oddHBand="0" w:evenHBand="0" w:firstRowFirstColumn="0" w:firstRowLastColumn="0" w:lastRowFirstColumn="0" w:lastRowLastColumn="0"/>
              <w:rPr>
                <w:lang w:val="it-IT"/>
              </w:rPr>
            </w:pPr>
            <w:r w:rsidRPr="061D4528">
              <w:rPr>
                <w:lang w:val="it-IT"/>
              </w:rPr>
              <w:t>181L</w:t>
            </w:r>
          </w:p>
        </w:tc>
        <w:tc>
          <w:tcPr>
            <w:tcW w:w="2767" w:type="dxa"/>
          </w:tcPr>
          <w:p w14:paraId="44FF71D5" w14:textId="1393DA9B" w:rsidR="00E00FE1" w:rsidRPr="006F58DF" w:rsidRDefault="482A7156" w:rsidP="00066630">
            <w:pPr>
              <w:cnfStyle w:val="000000000000" w:firstRow="0" w:lastRow="0" w:firstColumn="0" w:lastColumn="0" w:oddVBand="0" w:evenVBand="0" w:oddHBand="0" w:evenHBand="0" w:firstRowFirstColumn="0" w:firstRowLastColumn="0" w:lastRowFirstColumn="0" w:lastRowLastColumn="0"/>
              <w:rPr>
                <w:lang w:val="it-IT"/>
              </w:rPr>
            </w:pPr>
            <w:r w:rsidRPr="12884028">
              <w:rPr>
                <w:lang w:val="it-IT"/>
              </w:rPr>
              <w:t>7</w:t>
            </w:r>
          </w:p>
        </w:tc>
        <w:tc>
          <w:tcPr>
            <w:tcW w:w="1547" w:type="dxa"/>
          </w:tcPr>
          <w:p w14:paraId="16BECEBC" w14:textId="16B6EFC2" w:rsidR="00E00FE1" w:rsidRPr="006F58DF" w:rsidRDefault="1DF1A55B" w:rsidP="00066630">
            <w:pPr>
              <w:cnfStyle w:val="000000000000" w:firstRow="0" w:lastRow="0" w:firstColumn="0" w:lastColumn="0" w:oddVBand="0" w:evenVBand="0" w:oddHBand="0" w:evenHBand="0" w:firstRowFirstColumn="0" w:firstRowLastColumn="0" w:lastRowFirstColumn="0" w:lastRowLastColumn="0"/>
              <w:rPr>
                <w:lang w:val="it-IT"/>
              </w:rPr>
            </w:pPr>
            <w:r w:rsidRPr="7A0C452B">
              <w:rPr>
                <w:lang w:val="it-IT"/>
              </w:rPr>
              <w:t>1</w:t>
            </w:r>
            <w:r w:rsidR="00D13E2C">
              <w:rPr>
                <w:lang w:val="it-IT"/>
              </w:rPr>
              <w:t>.</w:t>
            </w:r>
            <w:r w:rsidRPr="7A0C452B">
              <w:rPr>
                <w:lang w:val="it-IT"/>
              </w:rPr>
              <w:t>267</w:t>
            </w:r>
          </w:p>
        </w:tc>
      </w:tr>
      <w:tr w:rsidR="00E00FE1" w:rsidRPr="006F58DF" w14:paraId="2AED779A" w14:textId="77777777" w:rsidTr="00681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767AE90" w14:textId="3EA054B6" w:rsidR="00E00FE1" w:rsidRPr="006F58DF" w:rsidRDefault="60F98F3D" w:rsidP="00066630">
            <w:pPr>
              <w:rPr>
                <w:lang w:val="it-IT"/>
              </w:rPr>
            </w:pPr>
            <w:r w:rsidRPr="6182CDFE">
              <w:rPr>
                <w:lang w:val="it-IT"/>
              </w:rPr>
              <w:t>39</w:t>
            </w:r>
          </w:p>
        </w:tc>
        <w:tc>
          <w:tcPr>
            <w:tcW w:w="2876" w:type="dxa"/>
          </w:tcPr>
          <w:p w14:paraId="5FA0BDC7" w14:textId="6150EC72" w:rsidR="00E00FE1" w:rsidRPr="006F58DF" w:rsidRDefault="557F6F18" w:rsidP="00066630">
            <w:pPr>
              <w:cnfStyle w:val="000000100000" w:firstRow="0" w:lastRow="0" w:firstColumn="0" w:lastColumn="0" w:oddVBand="0" w:evenVBand="0" w:oddHBand="1" w:evenHBand="0" w:firstRowFirstColumn="0" w:firstRowLastColumn="0" w:lastRowFirstColumn="0" w:lastRowLastColumn="0"/>
              <w:rPr>
                <w:lang w:val="it-IT"/>
              </w:rPr>
            </w:pPr>
            <w:r w:rsidRPr="252CC856">
              <w:rPr>
                <w:lang w:val="it-IT"/>
              </w:rPr>
              <w:t>30L</w:t>
            </w:r>
          </w:p>
        </w:tc>
        <w:tc>
          <w:tcPr>
            <w:tcW w:w="2767" w:type="dxa"/>
          </w:tcPr>
          <w:p w14:paraId="349D51B0" w14:textId="1FBDED15" w:rsidR="00E00FE1" w:rsidRPr="006F58DF" w:rsidRDefault="401F77DB" w:rsidP="00066630">
            <w:pPr>
              <w:cnfStyle w:val="000000100000" w:firstRow="0" w:lastRow="0" w:firstColumn="0" w:lastColumn="0" w:oddVBand="0" w:evenVBand="0" w:oddHBand="1" w:evenHBand="0" w:firstRowFirstColumn="0" w:firstRowLastColumn="0" w:lastRowFirstColumn="0" w:lastRowLastColumn="0"/>
              <w:rPr>
                <w:lang w:val="it-IT"/>
              </w:rPr>
            </w:pPr>
            <w:r w:rsidRPr="12884028">
              <w:rPr>
                <w:lang w:val="it-IT"/>
              </w:rPr>
              <w:t>1</w:t>
            </w:r>
          </w:p>
        </w:tc>
        <w:tc>
          <w:tcPr>
            <w:tcW w:w="1547" w:type="dxa"/>
          </w:tcPr>
          <w:p w14:paraId="125390FA" w14:textId="3A7AFCE5" w:rsidR="00E00FE1" w:rsidRPr="006F58DF" w:rsidRDefault="3B55BE19" w:rsidP="00066630">
            <w:pPr>
              <w:cnfStyle w:val="000000100000" w:firstRow="0" w:lastRow="0" w:firstColumn="0" w:lastColumn="0" w:oddVBand="0" w:evenVBand="0" w:oddHBand="1" w:evenHBand="0" w:firstRowFirstColumn="0" w:firstRowLastColumn="0" w:lastRowFirstColumn="0" w:lastRowLastColumn="0"/>
              <w:rPr>
                <w:lang w:val="it-IT"/>
              </w:rPr>
            </w:pPr>
            <w:r w:rsidRPr="7A0C452B">
              <w:rPr>
                <w:lang w:val="it-IT"/>
              </w:rPr>
              <w:t>30</w:t>
            </w:r>
          </w:p>
        </w:tc>
      </w:tr>
      <w:tr w:rsidR="001D0FFD" w:rsidRPr="006F58DF" w14:paraId="72CB0358" w14:textId="77777777">
        <w:tc>
          <w:tcPr>
            <w:cnfStyle w:val="001000000000" w:firstRow="0" w:lastRow="0" w:firstColumn="1" w:lastColumn="0" w:oddVBand="0" w:evenVBand="0" w:oddHBand="0" w:evenHBand="0" w:firstRowFirstColumn="0" w:firstRowLastColumn="0" w:lastRowFirstColumn="0" w:lastRowLastColumn="0"/>
            <w:tcW w:w="7083" w:type="dxa"/>
            <w:gridSpan w:val="3"/>
          </w:tcPr>
          <w:p w14:paraId="0FD4AC10" w14:textId="119207DA" w:rsidR="001D0FFD" w:rsidRPr="001D0FFD" w:rsidRDefault="001D0FFD" w:rsidP="001D0FFD">
            <w:pPr>
              <w:jc w:val="right"/>
              <w:rPr>
                <w:lang w:val="it-IT"/>
              </w:rPr>
            </w:pPr>
            <w:r w:rsidRPr="001D0FFD">
              <w:rPr>
                <w:lang w:val="it-IT"/>
              </w:rPr>
              <w:t xml:space="preserve">Costo operazioni </w:t>
            </w:r>
            <w:r w:rsidRPr="001D0FFD">
              <w:rPr>
                <w:u w:val="single"/>
                <w:lang w:val="it-IT"/>
              </w:rPr>
              <w:t>con ridondanza</w:t>
            </w:r>
          </w:p>
        </w:tc>
        <w:tc>
          <w:tcPr>
            <w:tcW w:w="1547" w:type="dxa"/>
          </w:tcPr>
          <w:p w14:paraId="6CD998E2" w14:textId="52295537" w:rsidR="001D0FFD" w:rsidRPr="001D0FFD" w:rsidRDefault="00AB3C53" w:rsidP="00066630">
            <w:pPr>
              <w:cnfStyle w:val="000000000000" w:firstRow="0" w:lastRow="0" w:firstColumn="0" w:lastColumn="0" w:oddVBand="0" w:evenVBand="0" w:oddHBand="0" w:evenHBand="0" w:firstRowFirstColumn="0" w:firstRowLastColumn="0" w:lastRowFirstColumn="0" w:lastRowLastColumn="0"/>
              <w:rPr>
                <w:b/>
                <w:bCs/>
                <w:lang w:val="it-IT"/>
              </w:rPr>
            </w:pPr>
            <w:r>
              <w:rPr>
                <w:b/>
                <w:bCs/>
                <w:lang w:val="it-IT"/>
              </w:rPr>
              <w:fldChar w:fldCharType="begin"/>
            </w:r>
            <w:r>
              <w:rPr>
                <w:b/>
                <w:bCs/>
                <w:lang w:val="it-IT"/>
              </w:rPr>
              <w:instrText xml:space="preserve"> =SUM(ABOVE) </w:instrText>
            </w:r>
            <w:r>
              <w:rPr>
                <w:b/>
                <w:bCs/>
                <w:lang w:val="it-IT"/>
              </w:rPr>
              <w:fldChar w:fldCharType="separate"/>
            </w:r>
            <w:r>
              <w:rPr>
                <w:b/>
                <w:bCs/>
                <w:noProof/>
                <w:lang w:val="it-IT"/>
              </w:rPr>
              <w:t>3</w:t>
            </w:r>
            <w:r w:rsidR="00D13E2C">
              <w:rPr>
                <w:b/>
                <w:bCs/>
                <w:noProof/>
                <w:lang w:val="it-IT"/>
              </w:rPr>
              <w:t>.</w:t>
            </w:r>
            <w:r>
              <w:rPr>
                <w:b/>
                <w:bCs/>
                <w:noProof/>
                <w:lang w:val="it-IT"/>
              </w:rPr>
              <w:t>831</w:t>
            </w:r>
            <w:r>
              <w:rPr>
                <w:b/>
                <w:bCs/>
                <w:lang w:val="it-IT"/>
              </w:rPr>
              <w:fldChar w:fldCharType="end"/>
            </w:r>
          </w:p>
        </w:tc>
      </w:tr>
    </w:tbl>
    <w:p w14:paraId="65F574B7" w14:textId="77777777" w:rsidR="00501EB8" w:rsidRDefault="00501EB8" w:rsidP="003304D5">
      <w:pPr>
        <w:jc w:val="both"/>
        <w:rPr>
          <w:lang w:val="it-IT"/>
        </w:rPr>
      </w:pPr>
    </w:p>
    <w:p w14:paraId="13CCACC0" w14:textId="5FAFDBA7" w:rsidR="00F57569" w:rsidRDefault="00091E0B" w:rsidP="003304D5">
      <w:pPr>
        <w:jc w:val="both"/>
        <w:rPr>
          <w:lang w:val="it-IT"/>
        </w:rPr>
      </w:pPr>
      <w:r>
        <w:rPr>
          <w:lang w:val="it-IT"/>
        </w:rPr>
        <w:t>C</w:t>
      </w:r>
      <w:r w:rsidR="00D13E2C">
        <w:rPr>
          <w:lang w:val="it-IT"/>
        </w:rPr>
        <w:t xml:space="preserve">onviene optare per la ridondanza, </w:t>
      </w:r>
      <w:r w:rsidR="001F1838">
        <w:rPr>
          <w:lang w:val="it-IT"/>
        </w:rPr>
        <w:t>e</w:t>
      </w:r>
      <w:r w:rsidR="00D13E2C">
        <w:rPr>
          <w:lang w:val="it-IT"/>
        </w:rPr>
        <w:t xml:space="preserve"> </w:t>
      </w:r>
      <w:r>
        <w:rPr>
          <w:lang w:val="it-IT"/>
        </w:rPr>
        <w:t xml:space="preserve">quindi inserire un attributo </w:t>
      </w:r>
      <w:r w:rsidR="001D71AF">
        <w:rPr>
          <w:lang w:val="it-IT"/>
        </w:rPr>
        <w:t>“</w:t>
      </w:r>
      <w:r w:rsidR="001D71AF" w:rsidRPr="001D71AF">
        <w:rPr>
          <w:b/>
          <w:bCs/>
          <w:lang w:val="it-IT"/>
        </w:rPr>
        <w:t>media_misurazioni</w:t>
      </w:r>
      <w:r w:rsidR="001D71AF">
        <w:rPr>
          <w:lang w:val="it-IT"/>
        </w:rPr>
        <w:t>”</w:t>
      </w:r>
      <w:r w:rsidR="00D13E2C">
        <w:rPr>
          <w:lang w:val="it-IT"/>
        </w:rPr>
        <w:t xml:space="preserve"> nell’entità </w:t>
      </w:r>
      <w:r w:rsidR="00D13E2C" w:rsidRPr="00501EB8">
        <w:rPr>
          <w:i/>
          <w:iCs/>
          <w:lang w:val="it-IT"/>
        </w:rPr>
        <w:t>Sessione campionamento</w:t>
      </w:r>
      <w:r w:rsidR="00501EB8">
        <w:rPr>
          <w:lang w:val="it-IT"/>
        </w:rPr>
        <w:t>.</w:t>
      </w:r>
    </w:p>
    <w:p w14:paraId="1744B37D" w14:textId="2A41B46C" w:rsidR="009955CD" w:rsidRDefault="009955CD" w:rsidP="002D51F8">
      <w:pPr>
        <w:jc w:val="center"/>
        <w:rPr>
          <w:lang w:val="it-IT"/>
        </w:rPr>
      </w:pPr>
      <w:r>
        <w:rPr>
          <w:noProof/>
          <w:lang w:val="it-IT"/>
        </w:rPr>
        <w:drawing>
          <wp:inline distT="0" distB="0" distL="0" distR="0" wp14:anchorId="35B362CF" wp14:editId="299AE84C">
            <wp:extent cx="3530639" cy="2495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8">
                      <a:extLst>
                        <a:ext uri="{28A0092B-C50C-407E-A947-70E740481C1C}">
                          <a14:useLocalDpi xmlns:a14="http://schemas.microsoft.com/office/drawing/2010/main" val="0"/>
                        </a:ext>
                      </a:extLst>
                    </a:blip>
                    <a:stretch>
                      <a:fillRect/>
                    </a:stretch>
                  </pic:blipFill>
                  <pic:spPr>
                    <a:xfrm>
                      <a:off x="0" y="0"/>
                      <a:ext cx="3542703" cy="2504077"/>
                    </a:xfrm>
                    <a:prstGeom prst="rect">
                      <a:avLst/>
                    </a:prstGeom>
                  </pic:spPr>
                </pic:pic>
              </a:graphicData>
            </a:graphic>
          </wp:inline>
        </w:drawing>
      </w:r>
    </w:p>
    <w:p w14:paraId="64833700" w14:textId="071D150F" w:rsidR="00217251" w:rsidRPr="00A75D00" w:rsidRDefault="43162457" w:rsidP="00525CF0">
      <w:pPr>
        <w:jc w:val="center"/>
        <w:rPr>
          <w:lang w:val="it-IT"/>
        </w:rPr>
      </w:pPr>
      <w:r>
        <w:rPr>
          <w:noProof/>
        </w:rPr>
        <w:lastRenderedPageBreak/>
        <w:drawing>
          <wp:inline distT="0" distB="0" distL="0" distR="0" wp14:anchorId="3E9BD2EF" wp14:editId="3B9B4619">
            <wp:extent cx="7112738" cy="6018470"/>
            <wp:effectExtent l="0" t="5080" r="6985"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7112738" cy="6018470"/>
                    </a:xfrm>
                    <a:prstGeom prst="rect">
                      <a:avLst/>
                    </a:prstGeom>
                  </pic:spPr>
                </pic:pic>
              </a:graphicData>
            </a:graphic>
          </wp:inline>
        </w:drawing>
      </w:r>
    </w:p>
    <w:p w14:paraId="224E7E90" w14:textId="5BFEAB02" w:rsidR="0059766D" w:rsidRDefault="0059766D">
      <w:pPr>
        <w:rPr>
          <w:rFonts w:asciiTheme="majorHAnsi" w:eastAsiaTheme="majorEastAsia" w:hAnsiTheme="majorHAnsi" w:cstheme="majorBidi"/>
          <w:color w:val="3F251D" w:themeColor="accent1"/>
          <w:szCs w:val="22"/>
          <w:u w:val="single"/>
          <w:lang w:val="it-IT"/>
        </w:rPr>
      </w:pPr>
      <w:r>
        <w:rPr>
          <w:lang w:val="it-IT"/>
        </w:rPr>
        <w:br w:type="page"/>
      </w:r>
    </w:p>
    <w:p w14:paraId="7BD42AE9" w14:textId="36DA25E2" w:rsidR="005E3886" w:rsidRDefault="00272AC5" w:rsidP="000F0366">
      <w:pPr>
        <w:pStyle w:val="Titolo3"/>
        <w:rPr>
          <w:lang w:val="it-IT"/>
        </w:rPr>
      </w:pPr>
      <w:bookmarkStart w:id="65" w:name="_Toc123824806"/>
      <w:r>
        <w:rPr>
          <w:lang w:val="it-IT"/>
        </w:rPr>
        <w:lastRenderedPageBreak/>
        <w:t>Eliminazione delle gerarchie</w:t>
      </w:r>
      <w:bookmarkEnd w:id="65"/>
      <w:r w:rsidR="3DD99C44" w:rsidRPr="143AF984">
        <w:rPr>
          <w:lang w:val="it-IT"/>
        </w:rPr>
        <w:t xml:space="preserve"> </w:t>
      </w:r>
    </w:p>
    <w:p w14:paraId="06BBAEBE" w14:textId="0555DD4B" w:rsidR="005F1292" w:rsidRDefault="00693B8D" w:rsidP="002D3258">
      <w:pPr>
        <w:jc w:val="both"/>
        <w:rPr>
          <w:lang w:val="it-IT"/>
        </w:rPr>
      </w:pPr>
      <w:r>
        <w:rPr>
          <w:lang w:val="it-IT"/>
        </w:rPr>
        <w:t>Per giungere ad una versione definitiva</w:t>
      </w:r>
      <w:r w:rsidR="005F1292">
        <w:rPr>
          <w:lang w:val="it-IT"/>
        </w:rPr>
        <w:t xml:space="preserve"> dello sche</w:t>
      </w:r>
      <w:r w:rsidR="001A51C3">
        <w:rPr>
          <w:lang w:val="it-IT"/>
        </w:rPr>
        <w:t xml:space="preserve">ma E-R </w:t>
      </w:r>
      <w:r w:rsidR="00085972">
        <w:rPr>
          <w:lang w:val="it-IT"/>
        </w:rPr>
        <w:t xml:space="preserve">abbiamo effettuato le seguenti scelte </w:t>
      </w:r>
      <w:r w:rsidR="0018722B">
        <w:rPr>
          <w:lang w:val="it-IT"/>
        </w:rPr>
        <w:t>riguardo</w:t>
      </w:r>
      <w:r w:rsidR="002D19A6">
        <w:rPr>
          <w:lang w:val="it-IT"/>
        </w:rPr>
        <w:t xml:space="preserve"> alle</w:t>
      </w:r>
      <w:r w:rsidR="00085972">
        <w:rPr>
          <w:lang w:val="it-IT"/>
        </w:rPr>
        <w:t xml:space="preserve"> gerarchie</w:t>
      </w:r>
      <w:r w:rsidR="001A51C3">
        <w:rPr>
          <w:lang w:val="it-IT"/>
        </w:rPr>
        <w:t>:</w:t>
      </w:r>
    </w:p>
    <w:p w14:paraId="2D49D075" w14:textId="21283F77" w:rsidR="00E17778" w:rsidRDefault="00E17778" w:rsidP="00F06CF7">
      <w:pPr>
        <w:pStyle w:val="Paragrafoelenco"/>
        <w:numPr>
          <w:ilvl w:val="0"/>
          <w:numId w:val="15"/>
        </w:numPr>
        <w:jc w:val="both"/>
        <w:rPr>
          <w:lang w:val="it-IT"/>
        </w:rPr>
      </w:pPr>
      <w:r>
        <w:rPr>
          <w:lang w:val="it-IT"/>
        </w:rPr>
        <w:t>per l’entità “</w:t>
      </w:r>
      <w:r w:rsidRPr="00744F11">
        <w:rPr>
          <w:i/>
          <w:iCs/>
          <w:lang w:val="it-IT"/>
        </w:rPr>
        <w:t>Utente</w:t>
      </w:r>
      <w:r>
        <w:rPr>
          <w:lang w:val="it-IT"/>
        </w:rPr>
        <w:t xml:space="preserve">” si è scelto di </w:t>
      </w:r>
      <w:r w:rsidR="007043E7">
        <w:rPr>
          <w:lang w:val="it-IT"/>
        </w:rPr>
        <w:t xml:space="preserve">non accorpare le entità figlie </w:t>
      </w:r>
      <w:r w:rsidR="00F676BC">
        <w:rPr>
          <w:lang w:val="it-IT"/>
        </w:rPr>
        <w:t>“</w:t>
      </w:r>
      <w:r w:rsidR="00F676BC" w:rsidRPr="00744F11">
        <w:rPr>
          <w:i/>
          <w:iCs/>
          <w:lang w:val="it-IT"/>
        </w:rPr>
        <w:t>Fact checker</w:t>
      </w:r>
      <w:r w:rsidR="00F676BC">
        <w:rPr>
          <w:lang w:val="it-IT"/>
        </w:rPr>
        <w:t>”</w:t>
      </w:r>
      <w:r w:rsidR="00744F11">
        <w:rPr>
          <w:lang w:val="it-IT"/>
        </w:rPr>
        <w:t xml:space="preserve"> e “</w:t>
      </w:r>
      <w:r w:rsidR="00744F11" w:rsidRPr="00744F11">
        <w:rPr>
          <w:i/>
          <w:iCs/>
          <w:lang w:val="it-IT"/>
        </w:rPr>
        <w:t>Utente</w:t>
      </w:r>
      <w:r w:rsidR="00075C1F">
        <w:rPr>
          <w:i/>
          <w:iCs/>
          <w:lang w:val="it-IT"/>
        </w:rPr>
        <w:t xml:space="preserve"> piattaforma</w:t>
      </w:r>
      <w:r w:rsidR="00744F11">
        <w:rPr>
          <w:lang w:val="it-IT"/>
        </w:rPr>
        <w:t xml:space="preserve">” </w:t>
      </w:r>
      <w:r w:rsidR="007043E7">
        <w:rPr>
          <w:lang w:val="it-IT"/>
        </w:rPr>
        <w:t>all’entità padre</w:t>
      </w:r>
      <w:r w:rsidR="00AD1340">
        <w:rPr>
          <w:lang w:val="it-IT"/>
        </w:rPr>
        <w:t>, poiché</w:t>
      </w:r>
      <w:r w:rsidR="00F50590">
        <w:rPr>
          <w:lang w:val="it-IT"/>
        </w:rPr>
        <w:t xml:space="preserve"> erano molti gli attributi particolari caratterizzanti le entità figlie.</w:t>
      </w:r>
      <w:r w:rsidR="00E601E5">
        <w:rPr>
          <w:lang w:val="it-IT"/>
        </w:rPr>
        <w:t xml:space="preserve"> Questa soluzione avrebbe creato una tabella con un numero eccessivo di valori “NULL”</w:t>
      </w:r>
      <w:r w:rsidR="00116A6E">
        <w:rPr>
          <w:lang w:val="it-IT"/>
        </w:rPr>
        <w:t xml:space="preserve"> – con un conseguente speco di memoria </w:t>
      </w:r>
      <w:r w:rsidR="00E71F6D">
        <w:rPr>
          <w:lang w:val="it-IT"/>
        </w:rPr>
        <w:t xml:space="preserve">– che non avrebbe giustificato </w:t>
      </w:r>
      <w:r w:rsidR="00954822">
        <w:rPr>
          <w:lang w:val="it-IT"/>
        </w:rPr>
        <w:t>i</w:t>
      </w:r>
      <w:r w:rsidR="00E71F6D">
        <w:rPr>
          <w:lang w:val="it-IT"/>
        </w:rPr>
        <w:t xml:space="preserve"> minori numero di accessi necessari per</w:t>
      </w:r>
      <w:r w:rsidR="00DC1A24">
        <w:rPr>
          <w:lang w:val="it-IT"/>
        </w:rPr>
        <w:t xml:space="preserve"> poter raggiungere gli attributi desiderati.</w:t>
      </w:r>
    </w:p>
    <w:p w14:paraId="07E20A8B" w14:textId="77777777" w:rsidR="006B2497" w:rsidRPr="00E17778" w:rsidRDefault="006B2497" w:rsidP="006B2497">
      <w:pPr>
        <w:pStyle w:val="Paragrafoelenco"/>
        <w:ind w:left="360"/>
        <w:jc w:val="both"/>
        <w:rPr>
          <w:lang w:val="it-IT"/>
        </w:rPr>
      </w:pPr>
    </w:p>
    <w:p w14:paraId="5960BFCC" w14:textId="7444A8FB" w:rsidR="00455214" w:rsidRDefault="0018722B" w:rsidP="00F06CF7">
      <w:pPr>
        <w:pStyle w:val="Paragrafoelenco"/>
        <w:numPr>
          <w:ilvl w:val="0"/>
          <w:numId w:val="15"/>
        </w:numPr>
        <w:jc w:val="both"/>
        <w:rPr>
          <w:lang w:val="it-IT"/>
        </w:rPr>
      </w:pPr>
      <w:r>
        <w:rPr>
          <w:lang w:val="it-IT"/>
        </w:rPr>
        <w:t>per l’entità</w:t>
      </w:r>
      <w:r w:rsidR="00C10D40">
        <w:rPr>
          <w:lang w:val="it-IT"/>
        </w:rPr>
        <w:t xml:space="preserve"> “</w:t>
      </w:r>
      <w:r w:rsidR="00C10D40" w:rsidRPr="00C10D40">
        <w:rPr>
          <w:i/>
          <w:iCs/>
          <w:lang w:val="it-IT"/>
        </w:rPr>
        <w:t>Segnalazione</w:t>
      </w:r>
      <w:r w:rsidR="00C10D40">
        <w:rPr>
          <w:lang w:val="it-IT"/>
        </w:rPr>
        <w:t>” si è scelto di eliminare le entità figlie “</w:t>
      </w:r>
      <w:r w:rsidR="00C10D40" w:rsidRPr="00C10D40">
        <w:rPr>
          <w:i/>
          <w:iCs/>
          <w:lang w:val="it-IT"/>
        </w:rPr>
        <w:t>Segnalazione evento</w:t>
      </w:r>
      <w:r w:rsidR="00C10D40">
        <w:rPr>
          <w:lang w:val="it-IT"/>
        </w:rPr>
        <w:t>” e “</w:t>
      </w:r>
      <w:r w:rsidR="00C10D40" w:rsidRPr="00C10D40">
        <w:rPr>
          <w:i/>
          <w:iCs/>
          <w:lang w:val="it-IT"/>
        </w:rPr>
        <w:t>Segnalazione post</w:t>
      </w:r>
      <w:r w:rsidR="00C10D40">
        <w:rPr>
          <w:lang w:val="it-IT"/>
        </w:rPr>
        <w:t>”</w:t>
      </w:r>
      <w:r w:rsidR="00455214">
        <w:rPr>
          <w:lang w:val="it-IT"/>
        </w:rPr>
        <w:t>, e di accorpare i rispettivi attributi</w:t>
      </w:r>
      <w:r w:rsidR="003B0F01">
        <w:rPr>
          <w:lang w:val="it-IT"/>
        </w:rPr>
        <w:t xml:space="preserve"> direttamente</w:t>
      </w:r>
      <w:r w:rsidR="00455214">
        <w:rPr>
          <w:lang w:val="it-IT"/>
        </w:rPr>
        <w:t xml:space="preserve"> nell’entità padre.</w:t>
      </w:r>
      <w:r w:rsidR="002E1612">
        <w:rPr>
          <w:lang w:val="it-IT"/>
        </w:rPr>
        <w:t xml:space="preserve"> </w:t>
      </w:r>
      <w:r w:rsidR="00FB6A10" w:rsidRPr="002E1612">
        <w:rPr>
          <w:lang w:val="it-IT"/>
        </w:rPr>
        <w:t>La scelta è stata supportata da</w:t>
      </w:r>
      <w:r w:rsidR="00D1647D" w:rsidRPr="002E1612">
        <w:rPr>
          <w:lang w:val="it-IT"/>
        </w:rPr>
        <w:t>l</w:t>
      </w:r>
      <w:r w:rsidR="00FB6A10" w:rsidRPr="002E1612">
        <w:rPr>
          <w:lang w:val="it-IT"/>
        </w:rPr>
        <w:t xml:space="preserve"> fatto che</w:t>
      </w:r>
      <w:r w:rsidR="00D1647D" w:rsidRPr="002E1612">
        <w:rPr>
          <w:lang w:val="it-IT"/>
        </w:rPr>
        <w:t xml:space="preserve"> le entità figlie erano caratterizzate da un </w:t>
      </w:r>
      <w:r w:rsidR="001871D2" w:rsidRPr="002E1612">
        <w:rPr>
          <w:lang w:val="it-IT"/>
        </w:rPr>
        <w:t xml:space="preserve">solo </w:t>
      </w:r>
      <w:r w:rsidR="00D1647D" w:rsidRPr="002E1612">
        <w:rPr>
          <w:lang w:val="it-IT"/>
        </w:rPr>
        <w:t>attributo ciascuna</w:t>
      </w:r>
      <w:r w:rsidR="002E4452" w:rsidRPr="002E1612">
        <w:rPr>
          <w:lang w:val="it-IT"/>
        </w:rPr>
        <w:t xml:space="preserve">, portando così ad un eccessivo numero di accessi </w:t>
      </w:r>
      <w:r w:rsidR="0035604B" w:rsidRPr="002E1612">
        <w:rPr>
          <w:lang w:val="it-IT"/>
        </w:rPr>
        <w:t xml:space="preserve">che non avrebbe </w:t>
      </w:r>
      <w:r w:rsidR="00C76869" w:rsidRPr="002E1612">
        <w:rPr>
          <w:lang w:val="it-IT"/>
        </w:rPr>
        <w:t xml:space="preserve">in alcun modo </w:t>
      </w:r>
      <w:r w:rsidR="0035604B" w:rsidRPr="002E1612">
        <w:rPr>
          <w:lang w:val="it-IT"/>
        </w:rPr>
        <w:t>compensato il risparmio in termini di memoria.</w:t>
      </w:r>
    </w:p>
    <w:p w14:paraId="4E30613C" w14:textId="031339CD" w:rsidR="005A1D95" w:rsidRPr="006B2497" w:rsidRDefault="00B10D64" w:rsidP="006B2497">
      <w:pPr>
        <w:jc w:val="both"/>
        <w:rPr>
          <w:lang w:val="it-IT"/>
        </w:rPr>
      </w:pPr>
      <w:r>
        <w:rPr>
          <w:lang w:val="it-IT"/>
        </w:rPr>
        <w:t xml:space="preserve">L’eliminazione della generalizzazione dell’entità “Segnalazione” ci impone </w:t>
      </w:r>
      <w:r w:rsidR="008C3296">
        <w:rPr>
          <w:lang w:val="it-IT"/>
        </w:rPr>
        <w:t>di aggiungere una regola di vincolo</w:t>
      </w:r>
      <w:r w:rsidR="003077BE">
        <w:rPr>
          <w:lang w:val="it-IT"/>
        </w:rPr>
        <w:t xml:space="preserve"> che, se non specificat</w:t>
      </w:r>
      <w:r w:rsidR="009B12C8">
        <w:rPr>
          <w:lang w:val="it-IT"/>
        </w:rPr>
        <w:t>a</w:t>
      </w:r>
      <w:r w:rsidR="003077BE">
        <w:rPr>
          <w:lang w:val="it-IT"/>
        </w:rPr>
        <w:t xml:space="preserve">, </w:t>
      </w:r>
      <w:r w:rsidR="009B12C8">
        <w:rPr>
          <w:lang w:val="it-IT"/>
        </w:rPr>
        <w:t>potrebbe</w:t>
      </w:r>
      <w:r w:rsidR="00B70B4E">
        <w:rPr>
          <w:lang w:val="it-IT"/>
        </w:rPr>
        <w:t xml:space="preserve"> portare ad errori logici grossolani e gravi.</w:t>
      </w:r>
    </w:p>
    <w:p w14:paraId="3CAA0B5C" w14:textId="0D6731CF" w:rsidR="00216668" w:rsidRPr="00813FBB" w:rsidRDefault="00096907" w:rsidP="00F06CF7">
      <w:pPr>
        <w:pStyle w:val="Paragrafoelenco"/>
        <w:numPr>
          <w:ilvl w:val="0"/>
          <w:numId w:val="14"/>
        </w:numPr>
        <w:jc w:val="both"/>
        <w:rPr>
          <w:lang w:val="it-IT"/>
        </w:rPr>
      </w:pPr>
      <w:r>
        <w:rPr>
          <w:lang w:val="it-IT"/>
        </w:rPr>
        <w:t>Tra gli</w:t>
      </w:r>
      <w:r w:rsidR="00912E28">
        <w:rPr>
          <w:lang w:val="it-IT"/>
        </w:rPr>
        <w:t xml:space="preserve"> attributi “</w:t>
      </w:r>
      <w:r w:rsidR="00912E28" w:rsidRPr="00912E28">
        <w:rPr>
          <w:i/>
          <w:iCs/>
          <w:lang w:val="it-IT"/>
        </w:rPr>
        <w:t>url_post</w:t>
      </w:r>
      <w:r w:rsidR="00912E28">
        <w:rPr>
          <w:lang w:val="it-IT"/>
        </w:rPr>
        <w:t>” e “</w:t>
      </w:r>
      <w:r w:rsidR="00912E28" w:rsidRPr="00912E28">
        <w:rPr>
          <w:i/>
          <w:iCs/>
          <w:lang w:val="it-IT"/>
        </w:rPr>
        <w:t>situazione</w:t>
      </w:r>
      <w:r w:rsidR="00594D37">
        <w:rPr>
          <w:i/>
          <w:iCs/>
          <w:lang w:val="it-IT"/>
        </w:rPr>
        <w:t>_di</w:t>
      </w:r>
      <w:r w:rsidR="00912E28" w:rsidRPr="00912E28">
        <w:rPr>
          <w:i/>
          <w:iCs/>
          <w:lang w:val="it-IT"/>
        </w:rPr>
        <w:t>_pericolo</w:t>
      </w:r>
      <w:r w:rsidR="00912E28">
        <w:rPr>
          <w:lang w:val="it-IT"/>
        </w:rPr>
        <w:t xml:space="preserve">” </w:t>
      </w:r>
      <w:r w:rsidR="003252A0">
        <w:rPr>
          <w:lang w:val="it-IT"/>
        </w:rPr>
        <w:t>relativi all</w:t>
      </w:r>
      <w:r w:rsidR="007F63E3">
        <w:rPr>
          <w:lang w:val="it-IT"/>
        </w:rPr>
        <w:t xml:space="preserve">’entità </w:t>
      </w:r>
      <w:r w:rsidR="007F63E3" w:rsidRPr="007F63E3">
        <w:rPr>
          <w:i/>
          <w:iCs/>
          <w:lang w:val="it-IT"/>
        </w:rPr>
        <w:t>Segnalazione</w:t>
      </w:r>
      <w:r w:rsidR="007F63E3">
        <w:rPr>
          <w:lang w:val="it-IT"/>
        </w:rPr>
        <w:t xml:space="preserve"> </w:t>
      </w:r>
      <w:r>
        <w:rPr>
          <w:lang w:val="it-IT"/>
        </w:rPr>
        <w:t xml:space="preserve">solo uno dei due </w:t>
      </w:r>
      <w:r w:rsidR="007F63E3">
        <w:rPr>
          <w:lang w:val="it-IT"/>
        </w:rPr>
        <w:t>può e deve assumere il valore NULL.</w:t>
      </w:r>
      <w:r w:rsidR="00216668" w:rsidRPr="00813FBB">
        <w:rPr>
          <w:lang w:val="it-IT"/>
        </w:rPr>
        <w:br w:type="page"/>
      </w:r>
    </w:p>
    <w:p w14:paraId="62828BA2" w14:textId="312358BA" w:rsidR="00216668" w:rsidRDefault="00216668" w:rsidP="00216668">
      <w:pPr>
        <w:pStyle w:val="Titolo4"/>
        <w:rPr>
          <w:lang w:val="it-IT"/>
        </w:rPr>
      </w:pPr>
      <w:r>
        <w:rPr>
          <w:lang w:val="it-IT"/>
        </w:rPr>
        <w:lastRenderedPageBreak/>
        <w:t>Diagramma Entity - Relationship definitivo</w:t>
      </w:r>
    </w:p>
    <w:p w14:paraId="4533A888" w14:textId="11924904" w:rsidR="00216668" w:rsidRDefault="00216668" w:rsidP="00216668">
      <w:pPr>
        <w:jc w:val="both"/>
        <w:rPr>
          <w:lang w:val="it-IT"/>
        </w:rPr>
      </w:pPr>
      <w:r>
        <w:rPr>
          <w:lang w:val="it-IT"/>
        </w:rPr>
        <w:t>In seguito allo studio delle ridondanze e alle modifiche effettuate, il diagramma E-R della nostra base di dati ha subito alcune variazioni, mostrato qui in seguito:</w:t>
      </w:r>
    </w:p>
    <w:p w14:paraId="37707D92" w14:textId="3D1C747E" w:rsidR="007C31DD" w:rsidRDefault="007C31DD" w:rsidP="00216668">
      <w:pPr>
        <w:jc w:val="both"/>
        <w:rPr>
          <w:lang w:val="it-IT"/>
        </w:rPr>
      </w:pPr>
    </w:p>
    <w:p w14:paraId="710BDA1C" w14:textId="071D150F" w:rsidR="005E3886" w:rsidRDefault="73A90A4E" w:rsidP="007C31DD">
      <w:pPr>
        <w:jc w:val="center"/>
        <w:rPr>
          <w:lang w:val="it-IT"/>
        </w:rPr>
      </w:pPr>
      <w:r>
        <w:rPr>
          <w:noProof/>
        </w:rPr>
        <w:drawing>
          <wp:inline distT="0" distB="0" distL="0" distR="0" wp14:anchorId="65AADAEC" wp14:editId="03B16A83">
            <wp:extent cx="6638978" cy="5617596"/>
            <wp:effectExtent l="0" t="3492" r="6032" b="6033"/>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6638978" cy="5617596"/>
                    </a:xfrm>
                    <a:prstGeom prst="rect">
                      <a:avLst/>
                    </a:prstGeom>
                  </pic:spPr>
                </pic:pic>
              </a:graphicData>
            </a:graphic>
          </wp:inline>
        </w:drawing>
      </w:r>
    </w:p>
    <w:p w14:paraId="6953EDE9" w14:textId="77777777" w:rsidR="005E3886" w:rsidRDefault="005E3886">
      <w:pPr>
        <w:rPr>
          <w:lang w:val="it-IT"/>
        </w:rPr>
      </w:pPr>
      <w:r>
        <w:rPr>
          <w:lang w:val="it-IT"/>
        </w:rPr>
        <w:br w:type="page"/>
      </w:r>
    </w:p>
    <w:p w14:paraId="3CB66457" w14:textId="54FE0F5E" w:rsidR="00316731" w:rsidRDefault="20429249" w:rsidP="00316731">
      <w:pPr>
        <w:pStyle w:val="Titolo2"/>
        <w:rPr>
          <w:lang w:val="it-IT"/>
        </w:rPr>
      </w:pPr>
      <w:bookmarkStart w:id="66" w:name="_Toc123824807"/>
      <w:r w:rsidRPr="49C4C336">
        <w:rPr>
          <w:lang w:val="it-IT"/>
        </w:rPr>
        <w:lastRenderedPageBreak/>
        <w:t>Elenco degli identificatori principali</w:t>
      </w:r>
      <w:bookmarkEnd w:id="66"/>
    </w:p>
    <w:p w14:paraId="35E0908C" w14:textId="1FFB6B3C" w:rsidR="005B19F6" w:rsidRPr="005B19F6" w:rsidRDefault="00146CE9" w:rsidP="005B19F6">
      <w:pPr>
        <w:rPr>
          <w:lang w:val="it-IT"/>
        </w:rPr>
      </w:pPr>
      <w:r>
        <w:rPr>
          <w:lang w:val="it-IT"/>
        </w:rPr>
        <w:t>Di seguito sono indicati gli identificatori delle nostre entità.</w:t>
      </w:r>
    </w:p>
    <w:tbl>
      <w:tblPr>
        <w:tblStyle w:val="Tabellaelenco3-colore5"/>
        <w:tblW w:w="0" w:type="auto"/>
        <w:tblLook w:val="04A0" w:firstRow="1" w:lastRow="0" w:firstColumn="1" w:lastColumn="0" w:noHBand="0" w:noVBand="1"/>
      </w:tblPr>
      <w:tblGrid>
        <w:gridCol w:w="4314"/>
        <w:gridCol w:w="4316"/>
      </w:tblGrid>
      <w:tr w:rsidR="00D50808" w14:paraId="0ED4C19C" w14:textId="77777777" w:rsidTr="00D633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4" w:type="dxa"/>
          </w:tcPr>
          <w:p w14:paraId="7BCE65EA" w14:textId="62E40117" w:rsidR="00D50808" w:rsidRDefault="00D50808" w:rsidP="009240DB">
            <w:pPr>
              <w:jc w:val="center"/>
              <w:rPr>
                <w:lang w:val="it-IT"/>
              </w:rPr>
            </w:pPr>
            <w:r>
              <w:rPr>
                <w:lang w:val="it-IT"/>
              </w:rPr>
              <w:t>Nome entità</w:t>
            </w:r>
          </w:p>
        </w:tc>
        <w:tc>
          <w:tcPr>
            <w:tcW w:w="4316" w:type="dxa"/>
          </w:tcPr>
          <w:p w14:paraId="3828C32F" w14:textId="0BBFB5B1" w:rsidR="00D50808" w:rsidRDefault="00D50808" w:rsidP="009240DB">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Identificatore</w:t>
            </w:r>
          </w:p>
        </w:tc>
      </w:tr>
      <w:tr w:rsidR="00D50808" w14:paraId="27A98695"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131447DB" w14:textId="14D6F6D3" w:rsidR="00D50808" w:rsidRDefault="00D6333E" w:rsidP="00493389">
            <w:pPr>
              <w:rPr>
                <w:lang w:val="it-IT"/>
              </w:rPr>
            </w:pPr>
            <w:r>
              <w:rPr>
                <w:lang w:val="it-IT"/>
              </w:rPr>
              <w:t>Collaboratore</w:t>
            </w:r>
          </w:p>
        </w:tc>
        <w:tc>
          <w:tcPr>
            <w:tcW w:w="4316" w:type="dxa"/>
          </w:tcPr>
          <w:p w14:paraId="0C15494B" w14:textId="44D4DA36" w:rsidR="00D50808" w:rsidRDefault="003D72F2" w:rsidP="00493389">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50808" w14:paraId="1A028DD7"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2D9CCEC8" w14:textId="15C7AF02" w:rsidR="00D50808" w:rsidRDefault="00D6333E" w:rsidP="00493389">
            <w:pPr>
              <w:rPr>
                <w:lang w:val="it-IT"/>
              </w:rPr>
            </w:pPr>
            <w:r>
              <w:rPr>
                <w:lang w:val="it-IT"/>
              </w:rPr>
              <w:t>Riparazione</w:t>
            </w:r>
          </w:p>
        </w:tc>
        <w:tc>
          <w:tcPr>
            <w:tcW w:w="4316" w:type="dxa"/>
          </w:tcPr>
          <w:p w14:paraId="73B5A186" w14:textId="662BF32C" w:rsidR="00D50808" w:rsidRDefault="003D72F2" w:rsidP="00493389">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50808" w14:paraId="6BA623F4"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6F0823D4" w14:textId="2891959A" w:rsidR="00D50808" w:rsidRDefault="00D6333E" w:rsidP="00493389">
            <w:pPr>
              <w:rPr>
                <w:lang w:val="it-IT"/>
              </w:rPr>
            </w:pPr>
            <w:r>
              <w:rPr>
                <w:lang w:val="it-IT"/>
              </w:rPr>
              <w:t>Sensore</w:t>
            </w:r>
          </w:p>
        </w:tc>
        <w:tc>
          <w:tcPr>
            <w:tcW w:w="4316" w:type="dxa"/>
          </w:tcPr>
          <w:p w14:paraId="26537B19" w14:textId="29862179" w:rsidR="00D50808" w:rsidRDefault="00E604D9" w:rsidP="00493389">
            <w:pPr>
              <w:cnfStyle w:val="000000100000" w:firstRow="0" w:lastRow="0" w:firstColumn="0" w:lastColumn="0" w:oddVBand="0" w:evenVBand="0" w:oddHBand="1" w:evenHBand="0" w:firstRowFirstColumn="0" w:firstRowLastColumn="0" w:lastRowFirstColumn="0" w:lastRowLastColumn="0"/>
              <w:rPr>
                <w:lang w:val="it-IT"/>
              </w:rPr>
            </w:pPr>
            <w:r>
              <w:rPr>
                <w:lang w:val="it-IT"/>
              </w:rPr>
              <w:t>matricola</w:t>
            </w:r>
          </w:p>
        </w:tc>
      </w:tr>
      <w:tr w:rsidR="00D50808" w14:paraId="011061A1"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5FBE387B" w14:textId="7424FF6C" w:rsidR="00D50808" w:rsidRDefault="00D6333E" w:rsidP="00493389">
            <w:pPr>
              <w:rPr>
                <w:lang w:val="it-IT"/>
              </w:rPr>
            </w:pPr>
            <w:r>
              <w:rPr>
                <w:lang w:val="it-IT"/>
              </w:rPr>
              <w:t>Sessione Campionamento</w:t>
            </w:r>
          </w:p>
        </w:tc>
        <w:tc>
          <w:tcPr>
            <w:tcW w:w="4316" w:type="dxa"/>
          </w:tcPr>
          <w:p w14:paraId="1F89B5CE" w14:textId="62033E85" w:rsidR="00D50808" w:rsidRDefault="00585C79" w:rsidP="00493389">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50808" w14:paraId="7D753E6D"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6C7DFD08" w14:textId="4A67C134" w:rsidR="00D50808" w:rsidRDefault="00D6333E" w:rsidP="00493389">
            <w:pPr>
              <w:rPr>
                <w:lang w:val="it-IT"/>
              </w:rPr>
            </w:pPr>
            <w:r>
              <w:rPr>
                <w:lang w:val="it-IT"/>
              </w:rPr>
              <w:t>Misurazione</w:t>
            </w:r>
          </w:p>
        </w:tc>
        <w:tc>
          <w:tcPr>
            <w:tcW w:w="4316" w:type="dxa"/>
          </w:tcPr>
          <w:p w14:paraId="386107CE" w14:textId="52F0A3EA" w:rsidR="00D50808" w:rsidRDefault="00CE7DCA" w:rsidP="00493389">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50808" w14:paraId="630FC7C9"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15E8DE93" w14:textId="096BC22F" w:rsidR="00D50808" w:rsidRDefault="00D6333E" w:rsidP="00493389">
            <w:pPr>
              <w:rPr>
                <w:lang w:val="it-IT"/>
              </w:rPr>
            </w:pPr>
            <w:r>
              <w:rPr>
                <w:lang w:val="it-IT"/>
              </w:rPr>
              <w:t>Allerta</w:t>
            </w:r>
          </w:p>
        </w:tc>
        <w:tc>
          <w:tcPr>
            <w:tcW w:w="4316" w:type="dxa"/>
          </w:tcPr>
          <w:p w14:paraId="21AF745D" w14:textId="33877083" w:rsidR="00D50808" w:rsidRDefault="00713FD3" w:rsidP="00493389">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50808" w14:paraId="1077A955"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6F70461B" w14:textId="060533D5" w:rsidR="00D50808" w:rsidRDefault="00D6333E" w:rsidP="00493389">
            <w:pPr>
              <w:rPr>
                <w:lang w:val="it-IT"/>
              </w:rPr>
            </w:pPr>
            <w:r>
              <w:rPr>
                <w:lang w:val="it-IT"/>
              </w:rPr>
              <w:t>Zona</w:t>
            </w:r>
          </w:p>
        </w:tc>
        <w:tc>
          <w:tcPr>
            <w:tcW w:w="4316" w:type="dxa"/>
          </w:tcPr>
          <w:p w14:paraId="413E5CB7" w14:textId="5C6B9C2B" w:rsidR="00D50808" w:rsidRDefault="005B19F6" w:rsidP="00493389">
            <w:pPr>
              <w:cnfStyle w:val="000000100000" w:firstRow="0" w:lastRow="0" w:firstColumn="0" w:lastColumn="0" w:oddVBand="0" w:evenVBand="0" w:oddHBand="1" w:evenHBand="0" w:firstRowFirstColumn="0" w:firstRowLastColumn="0" w:lastRowFirstColumn="0" w:lastRowLastColumn="0"/>
              <w:rPr>
                <w:lang w:val="it-IT"/>
              </w:rPr>
            </w:pPr>
            <w:r w:rsidRPr="4EEB818A">
              <w:rPr>
                <w:lang w:val="it-IT"/>
              </w:rPr>
              <w:t>codice</w:t>
            </w:r>
          </w:p>
        </w:tc>
      </w:tr>
      <w:tr w:rsidR="00D6333E" w14:paraId="1A38B546"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66C70E60" w14:textId="10A2330C" w:rsidR="00D6333E" w:rsidRDefault="00D6333E" w:rsidP="00D6333E">
            <w:pPr>
              <w:rPr>
                <w:lang w:val="it-IT"/>
              </w:rPr>
            </w:pPr>
            <w:r>
              <w:rPr>
                <w:lang w:val="it-IT"/>
              </w:rPr>
              <w:t>Utente</w:t>
            </w:r>
          </w:p>
        </w:tc>
        <w:tc>
          <w:tcPr>
            <w:tcW w:w="4316" w:type="dxa"/>
          </w:tcPr>
          <w:p w14:paraId="7D7F5DA6" w14:textId="46A55230" w:rsidR="00D6333E" w:rsidRDefault="00A33CB9" w:rsidP="00D6333E">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6333E" w14:paraId="5F5F62AA"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71A94AF9" w14:textId="398CFD78" w:rsidR="00D6333E" w:rsidRDefault="00D6333E" w:rsidP="00D6333E">
            <w:pPr>
              <w:rPr>
                <w:lang w:val="it-IT"/>
              </w:rPr>
            </w:pPr>
            <w:r>
              <w:rPr>
                <w:lang w:val="it-IT"/>
              </w:rPr>
              <w:t>Fact checker</w:t>
            </w:r>
          </w:p>
        </w:tc>
        <w:tc>
          <w:tcPr>
            <w:tcW w:w="4316" w:type="dxa"/>
          </w:tcPr>
          <w:p w14:paraId="06AE14C4" w14:textId="0FCD3633" w:rsidR="00D6333E" w:rsidRDefault="004A522B" w:rsidP="00D6333E">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6333E" w14:paraId="0474CD20"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57DDFD71" w14:textId="70E4C194" w:rsidR="00D6333E" w:rsidRDefault="00D6333E" w:rsidP="00D6333E">
            <w:pPr>
              <w:rPr>
                <w:lang w:val="it-IT"/>
              </w:rPr>
            </w:pPr>
            <w:r>
              <w:rPr>
                <w:lang w:val="it-IT"/>
              </w:rPr>
              <w:t>Utente Piattaforma</w:t>
            </w:r>
          </w:p>
        </w:tc>
        <w:tc>
          <w:tcPr>
            <w:tcW w:w="4316" w:type="dxa"/>
          </w:tcPr>
          <w:p w14:paraId="7A50AFCA" w14:textId="3880839A" w:rsidR="00D6333E" w:rsidRDefault="00A638D1" w:rsidP="00D6333E">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6333E" w14:paraId="60AE51EC"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253D8B4A" w14:textId="12E33491" w:rsidR="00D6333E" w:rsidRDefault="00D6333E" w:rsidP="00D6333E">
            <w:pPr>
              <w:rPr>
                <w:lang w:val="it-IT"/>
              </w:rPr>
            </w:pPr>
            <w:r>
              <w:rPr>
                <w:lang w:val="it-IT"/>
              </w:rPr>
              <w:t>Post</w:t>
            </w:r>
          </w:p>
        </w:tc>
        <w:tc>
          <w:tcPr>
            <w:tcW w:w="4316" w:type="dxa"/>
          </w:tcPr>
          <w:p w14:paraId="4515641C" w14:textId="486854A8" w:rsidR="00D6333E" w:rsidRDefault="00A638D1" w:rsidP="00D6333E">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r w:rsidR="00D6333E" w14:paraId="473DE95F" w14:textId="77777777" w:rsidTr="00D6333E">
        <w:tc>
          <w:tcPr>
            <w:cnfStyle w:val="001000000000" w:firstRow="0" w:lastRow="0" w:firstColumn="1" w:lastColumn="0" w:oddVBand="0" w:evenVBand="0" w:oddHBand="0" w:evenHBand="0" w:firstRowFirstColumn="0" w:firstRowLastColumn="0" w:lastRowFirstColumn="0" w:lastRowLastColumn="0"/>
            <w:tcW w:w="4314" w:type="dxa"/>
          </w:tcPr>
          <w:p w14:paraId="4F058D8A" w14:textId="3164646F" w:rsidR="00D6333E" w:rsidRDefault="00D6333E" w:rsidP="00D6333E">
            <w:pPr>
              <w:rPr>
                <w:lang w:val="it-IT"/>
              </w:rPr>
            </w:pPr>
            <w:r>
              <w:rPr>
                <w:lang w:val="it-IT"/>
              </w:rPr>
              <w:t>File multimediale</w:t>
            </w:r>
          </w:p>
        </w:tc>
        <w:tc>
          <w:tcPr>
            <w:tcW w:w="4316" w:type="dxa"/>
          </w:tcPr>
          <w:p w14:paraId="2313BCC7" w14:textId="29AC79D6" w:rsidR="00D6333E" w:rsidRDefault="003940DA" w:rsidP="00D6333E">
            <w:pPr>
              <w:cnfStyle w:val="000000000000" w:firstRow="0" w:lastRow="0" w:firstColumn="0" w:lastColumn="0" w:oddVBand="0" w:evenVBand="0" w:oddHBand="0" w:evenHBand="0" w:firstRowFirstColumn="0" w:firstRowLastColumn="0" w:lastRowFirstColumn="0" w:lastRowLastColumn="0"/>
              <w:rPr>
                <w:lang w:val="it-IT"/>
              </w:rPr>
            </w:pPr>
            <w:r>
              <w:rPr>
                <w:lang w:val="it-IT"/>
              </w:rPr>
              <w:t>id</w:t>
            </w:r>
          </w:p>
        </w:tc>
      </w:tr>
      <w:tr w:rsidR="00D6333E" w14:paraId="666107C8" w14:textId="77777777" w:rsidTr="00D63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tcPr>
          <w:p w14:paraId="3689EC52" w14:textId="736DD448" w:rsidR="00D6333E" w:rsidRDefault="00D6333E" w:rsidP="00D6333E">
            <w:pPr>
              <w:rPr>
                <w:lang w:val="it-IT"/>
              </w:rPr>
            </w:pPr>
            <w:r>
              <w:rPr>
                <w:lang w:val="it-IT"/>
              </w:rPr>
              <w:t>Segnalazione</w:t>
            </w:r>
          </w:p>
        </w:tc>
        <w:tc>
          <w:tcPr>
            <w:tcW w:w="4316" w:type="dxa"/>
          </w:tcPr>
          <w:p w14:paraId="643BD4D6" w14:textId="470EA9FE" w:rsidR="00D6333E" w:rsidRDefault="008847A1" w:rsidP="00D6333E">
            <w:pPr>
              <w:cnfStyle w:val="000000100000" w:firstRow="0" w:lastRow="0" w:firstColumn="0" w:lastColumn="0" w:oddVBand="0" w:evenVBand="0" w:oddHBand="1" w:evenHBand="0" w:firstRowFirstColumn="0" w:firstRowLastColumn="0" w:lastRowFirstColumn="0" w:lastRowLastColumn="0"/>
              <w:rPr>
                <w:lang w:val="it-IT"/>
              </w:rPr>
            </w:pPr>
            <w:r>
              <w:rPr>
                <w:lang w:val="it-IT"/>
              </w:rPr>
              <w:t>id</w:t>
            </w:r>
          </w:p>
        </w:tc>
      </w:tr>
    </w:tbl>
    <w:p w14:paraId="51EAF292" w14:textId="594DB6D9" w:rsidR="007C4CC1" w:rsidRDefault="007C4CC1">
      <w:pPr>
        <w:rPr>
          <w:rFonts w:asciiTheme="majorHAnsi" w:eastAsiaTheme="majorEastAsia" w:hAnsiTheme="majorHAnsi" w:cstheme="majorBidi"/>
          <w:caps/>
          <w:color w:val="3F251D" w:themeColor="accent1"/>
          <w:u w:val="single"/>
          <w:lang w:val="it-IT"/>
        </w:rPr>
      </w:pPr>
      <w:r>
        <w:rPr>
          <w:lang w:val="it-IT"/>
        </w:rPr>
        <w:br w:type="page"/>
      </w:r>
    </w:p>
    <w:p w14:paraId="305F89F6" w14:textId="40BDE71F" w:rsidR="00316731" w:rsidRDefault="00017DF7" w:rsidP="00017DF7">
      <w:pPr>
        <w:pStyle w:val="Titolo2"/>
        <w:rPr>
          <w:lang w:val="it-IT"/>
        </w:rPr>
      </w:pPr>
      <w:bookmarkStart w:id="67" w:name="_Toc123824808"/>
      <w:r>
        <w:rPr>
          <w:lang w:val="it-IT"/>
        </w:rPr>
        <w:lastRenderedPageBreak/>
        <w:t>Normalizzazione</w:t>
      </w:r>
      <w:bookmarkEnd w:id="67"/>
    </w:p>
    <w:p w14:paraId="60668C2B" w14:textId="77777777" w:rsidR="00BE4904" w:rsidRDefault="001B3965" w:rsidP="00FF1108">
      <w:pPr>
        <w:rPr>
          <w:lang w:val="it-IT"/>
        </w:rPr>
      </w:pPr>
      <w:r w:rsidRPr="002E1D5C">
        <w:rPr>
          <w:b/>
          <w:lang w:val="it-IT"/>
        </w:rPr>
        <w:t>Associazioni</w:t>
      </w:r>
      <w:r w:rsidR="00FF1108">
        <w:rPr>
          <w:lang w:val="it-IT"/>
        </w:rPr>
        <w:t>:</w:t>
      </w:r>
      <w:r w:rsidR="002E1D5C">
        <w:rPr>
          <w:lang w:val="it-IT"/>
        </w:rPr>
        <w:t xml:space="preserve"> </w:t>
      </w:r>
    </w:p>
    <w:p w14:paraId="0A84B7FB" w14:textId="70BB66E0" w:rsidR="00FF1108" w:rsidRDefault="001B3965" w:rsidP="00FF1108">
      <w:pPr>
        <w:rPr>
          <w:lang w:val="it-IT"/>
        </w:rPr>
      </w:pPr>
      <w:r>
        <w:rPr>
          <w:lang w:val="it-IT"/>
        </w:rPr>
        <w:t>A</w:t>
      </w:r>
      <w:r w:rsidR="00AF22C8">
        <w:rPr>
          <w:lang w:val="it-IT"/>
        </w:rPr>
        <w:t>nalizzando lo schema E-R</w:t>
      </w:r>
      <w:r w:rsidR="00247127">
        <w:rPr>
          <w:lang w:val="it-IT"/>
        </w:rPr>
        <w:t xml:space="preserve"> ristrutturato</w:t>
      </w:r>
      <w:r w:rsidR="00357858">
        <w:rPr>
          <w:lang w:val="it-IT"/>
        </w:rPr>
        <w:t xml:space="preserve"> si nota che tutte le</w:t>
      </w:r>
      <w:r>
        <w:rPr>
          <w:lang w:val="it-IT"/>
        </w:rPr>
        <w:t xml:space="preserve"> associazioni presenti </w:t>
      </w:r>
      <w:r w:rsidR="00FA6128">
        <w:rPr>
          <w:lang w:val="it-IT"/>
        </w:rPr>
        <w:t>sono in forma normale di Boyce e Codd</w:t>
      </w:r>
      <w:r w:rsidR="007C4CC1">
        <w:rPr>
          <w:lang w:val="it-IT"/>
        </w:rPr>
        <w:t xml:space="preserve"> in quanto tutte binarie.</w:t>
      </w:r>
    </w:p>
    <w:p w14:paraId="2232ED3B" w14:textId="1B54CCFF" w:rsidR="009D3D95" w:rsidRPr="00FF1108" w:rsidRDefault="00500828" w:rsidP="00FF1108">
      <w:pPr>
        <w:rPr>
          <w:lang w:val="it-IT"/>
        </w:rPr>
      </w:pPr>
      <w:r w:rsidRPr="001A583D">
        <w:rPr>
          <w:b/>
          <w:lang w:val="it-IT"/>
        </w:rPr>
        <w:t>E</w:t>
      </w:r>
      <w:r w:rsidR="003B7E7E" w:rsidRPr="001A583D">
        <w:rPr>
          <w:b/>
          <w:lang w:val="it-IT"/>
        </w:rPr>
        <w:t>ntità</w:t>
      </w:r>
      <w:r w:rsidR="003B7E7E">
        <w:rPr>
          <w:lang w:val="it-IT"/>
        </w:rPr>
        <w:t>:</w:t>
      </w:r>
    </w:p>
    <w:tbl>
      <w:tblPr>
        <w:tblStyle w:val="Tabellaelenco3-colore5"/>
        <w:tblW w:w="5000" w:type="pct"/>
        <w:tblLook w:val="04A0" w:firstRow="1" w:lastRow="0" w:firstColumn="1" w:lastColumn="0" w:noHBand="0" w:noVBand="1"/>
      </w:tblPr>
      <w:tblGrid>
        <w:gridCol w:w="3255"/>
        <w:gridCol w:w="5375"/>
      </w:tblGrid>
      <w:tr w:rsidR="000E27F2" w14:paraId="75C1C4F7" w14:textId="77777777" w:rsidTr="003E3A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6" w:type="pct"/>
          </w:tcPr>
          <w:p w14:paraId="38FEC602" w14:textId="77777777" w:rsidR="000E27F2" w:rsidRDefault="00D50808" w:rsidP="00E758E5">
            <w:pPr>
              <w:jc w:val="center"/>
              <w:rPr>
                <w:lang w:val="it-IT"/>
              </w:rPr>
            </w:pPr>
            <w:r>
              <w:rPr>
                <w:lang w:val="it-IT"/>
              </w:rPr>
              <w:t>N</w:t>
            </w:r>
            <w:r w:rsidR="000E27F2">
              <w:rPr>
                <w:lang w:val="it-IT"/>
              </w:rPr>
              <w:t>ome entità</w:t>
            </w:r>
          </w:p>
        </w:tc>
        <w:tc>
          <w:tcPr>
            <w:tcW w:w="3114" w:type="pct"/>
          </w:tcPr>
          <w:p w14:paraId="20FF1B29" w14:textId="1817C6A6" w:rsidR="000E27F2" w:rsidRDefault="00786A0D" w:rsidP="00E758E5">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Commento</w:t>
            </w:r>
          </w:p>
        </w:tc>
      </w:tr>
      <w:tr w:rsidR="000E27F2" w:rsidRPr="00882E45" w14:paraId="6BC7586B"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25AE261A" w14:textId="77777777" w:rsidR="000E27F2" w:rsidRDefault="000E27F2">
            <w:pPr>
              <w:rPr>
                <w:lang w:val="it-IT"/>
              </w:rPr>
            </w:pPr>
            <w:r>
              <w:rPr>
                <w:lang w:val="it-IT"/>
              </w:rPr>
              <w:t>Collaboratore</w:t>
            </w:r>
          </w:p>
        </w:tc>
        <w:tc>
          <w:tcPr>
            <w:tcW w:w="3114" w:type="pct"/>
          </w:tcPr>
          <w:p w14:paraId="24F87C5A" w14:textId="39E5D234" w:rsidR="000E27F2" w:rsidRDefault="006D0D60">
            <w:pPr>
              <w:cnfStyle w:val="000000100000" w:firstRow="0" w:lastRow="0" w:firstColumn="0" w:lastColumn="0" w:oddVBand="0" w:evenVBand="0" w:oddHBand="1" w:evenHBand="0" w:firstRowFirstColumn="0" w:firstRowLastColumn="0" w:lastRowFirstColumn="0" w:lastRowLastColumn="0"/>
              <w:rPr>
                <w:lang w:val="it-IT"/>
              </w:rPr>
            </w:pPr>
            <w:r>
              <w:rPr>
                <w:lang w:val="it-IT"/>
              </w:rPr>
              <w:t>Non esistono</w:t>
            </w:r>
            <w:r w:rsidR="008A5176">
              <w:rPr>
                <w:lang w:val="it-IT"/>
              </w:rPr>
              <w:t xml:space="preserve"> dipendenze non banali fra gli attributi</w:t>
            </w:r>
            <w:r w:rsidR="009A6C33">
              <w:rPr>
                <w:lang w:val="it-IT"/>
              </w:rPr>
              <w:t>.</w:t>
            </w:r>
          </w:p>
        </w:tc>
      </w:tr>
      <w:tr w:rsidR="000E27F2" w:rsidRPr="00882E45" w14:paraId="1BBCC4C7" w14:textId="77777777" w:rsidTr="003E3A0F">
        <w:trPr>
          <w:trHeight w:val="50"/>
        </w:trPr>
        <w:tc>
          <w:tcPr>
            <w:cnfStyle w:val="001000000000" w:firstRow="0" w:lastRow="0" w:firstColumn="1" w:lastColumn="0" w:oddVBand="0" w:evenVBand="0" w:oddHBand="0" w:evenHBand="0" w:firstRowFirstColumn="0" w:firstRowLastColumn="0" w:lastRowFirstColumn="0" w:lastRowLastColumn="0"/>
            <w:tcW w:w="1886" w:type="pct"/>
          </w:tcPr>
          <w:p w14:paraId="5997E4E6" w14:textId="77777777" w:rsidR="000E27F2" w:rsidRDefault="000E27F2">
            <w:pPr>
              <w:rPr>
                <w:lang w:val="it-IT"/>
              </w:rPr>
            </w:pPr>
            <w:r>
              <w:rPr>
                <w:lang w:val="it-IT"/>
              </w:rPr>
              <w:t>Riparazione</w:t>
            </w:r>
          </w:p>
        </w:tc>
        <w:tc>
          <w:tcPr>
            <w:tcW w:w="3114" w:type="pct"/>
          </w:tcPr>
          <w:p w14:paraId="33353847" w14:textId="40BDE48A" w:rsidR="000E27F2" w:rsidRDefault="41051C5D" w:rsidP="0073255B">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sidRPr="21B11F1E">
              <w:rPr>
                <w:rFonts w:ascii="Constantia" w:eastAsia="Constantia" w:hAnsi="Constantia" w:cs="Constantia"/>
                <w:lang w:val="it-IT"/>
              </w:rPr>
              <w:t>Non esistono dipendenze non banali fra gli attributi</w:t>
            </w:r>
            <w:r w:rsidR="009A6C33">
              <w:rPr>
                <w:rFonts w:ascii="Constantia" w:eastAsia="Constantia" w:hAnsi="Constantia" w:cs="Constantia"/>
                <w:lang w:val="it-IT"/>
              </w:rPr>
              <w:t>.</w:t>
            </w:r>
          </w:p>
        </w:tc>
      </w:tr>
      <w:tr w:rsidR="000E27F2" w:rsidRPr="00882E45" w14:paraId="2E377A25" w14:textId="77777777" w:rsidTr="003E3A0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86" w:type="pct"/>
          </w:tcPr>
          <w:p w14:paraId="33D5B69F" w14:textId="77777777" w:rsidR="000E27F2" w:rsidRDefault="000E27F2">
            <w:pPr>
              <w:rPr>
                <w:lang w:val="it-IT"/>
              </w:rPr>
            </w:pPr>
            <w:r>
              <w:rPr>
                <w:lang w:val="it-IT"/>
              </w:rPr>
              <w:t>Sensore</w:t>
            </w:r>
          </w:p>
        </w:tc>
        <w:tc>
          <w:tcPr>
            <w:tcW w:w="3114" w:type="pct"/>
          </w:tcPr>
          <w:p w14:paraId="28CBD1AC" w14:textId="4FF55F31" w:rsidR="000E27F2" w:rsidRDefault="0E7791C3" w:rsidP="0073255B">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sidRPr="65B61098">
              <w:rPr>
                <w:rFonts w:ascii="Constantia" w:eastAsia="Constantia" w:hAnsi="Constantia" w:cs="Constantia"/>
                <w:szCs w:val="22"/>
                <w:lang w:val="it-IT"/>
              </w:rPr>
              <w:t>Non esistono dipendenze non banali fra gli attributi</w:t>
            </w:r>
            <w:r w:rsidR="009A6C33">
              <w:rPr>
                <w:rFonts w:ascii="Constantia" w:eastAsia="Constantia" w:hAnsi="Constantia" w:cs="Constantia"/>
                <w:szCs w:val="22"/>
                <w:lang w:val="it-IT"/>
              </w:rPr>
              <w:t>.</w:t>
            </w:r>
          </w:p>
        </w:tc>
      </w:tr>
      <w:tr w:rsidR="00B8000A" w:rsidRPr="00882E45" w14:paraId="36C4A250"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21559BEF" w14:textId="77777777" w:rsidR="00B8000A" w:rsidRDefault="00B8000A" w:rsidP="00B8000A">
            <w:pPr>
              <w:rPr>
                <w:lang w:val="it-IT"/>
              </w:rPr>
            </w:pPr>
            <w:r>
              <w:rPr>
                <w:lang w:val="it-IT"/>
              </w:rPr>
              <w:t>Sessione Campionamento</w:t>
            </w:r>
          </w:p>
        </w:tc>
        <w:tc>
          <w:tcPr>
            <w:tcW w:w="3114" w:type="pct"/>
          </w:tcPr>
          <w:p w14:paraId="6C4BE608" w14:textId="64F4C221" w:rsidR="00B8000A" w:rsidRDefault="00B8000A" w:rsidP="00B8000A">
            <w:pPr>
              <w:cnfStyle w:val="000000000000" w:firstRow="0" w:lastRow="0" w:firstColumn="0" w:lastColumn="0" w:oddVBand="0" w:evenVBand="0" w:oddHBand="0" w:evenHBand="0" w:firstRowFirstColumn="0" w:firstRowLastColumn="0" w:lastRowFirstColumn="0" w:lastRowLastColumn="0"/>
              <w:rPr>
                <w:lang w:val="it-IT"/>
              </w:rPr>
            </w:pPr>
            <w:r>
              <w:rPr>
                <w:lang w:val="it-IT"/>
              </w:rPr>
              <w:t>Non esistono dipendenze non banali fra gli attributi.</w:t>
            </w:r>
          </w:p>
        </w:tc>
      </w:tr>
      <w:tr w:rsidR="00B8000A" w:rsidRPr="00882E45" w14:paraId="4D721DCF" w14:textId="77777777" w:rsidTr="003E3A0F">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886" w:type="pct"/>
          </w:tcPr>
          <w:p w14:paraId="3093B5FF" w14:textId="77777777" w:rsidR="00B8000A" w:rsidRDefault="00B8000A" w:rsidP="00B8000A">
            <w:pPr>
              <w:rPr>
                <w:lang w:val="it-IT"/>
              </w:rPr>
            </w:pPr>
            <w:r>
              <w:rPr>
                <w:lang w:val="it-IT"/>
              </w:rPr>
              <w:t>Misurazione</w:t>
            </w:r>
          </w:p>
        </w:tc>
        <w:tc>
          <w:tcPr>
            <w:tcW w:w="3114" w:type="pct"/>
          </w:tcPr>
          <w:p w14:paraId="2DB9D6CC" w14:textId="1DDF082F" w:rsidR="00B8000A" w:rsidRDefault="00B8000A" w:rsidP="0073255B">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764352D7">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882E45" w14:paraId="6B2C247F"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2DEE75E7" w14:textId="77777777" w:rsidR="00B8000A" w:rsidRDefault="00B8000A" w:rsidP="00B8000A">
            <w:pPr>
              <w:rPr>
                <w:lang w:val="it-IT"/>
              </w:rPr>
            </w:pPr>
            <w:r>
              <w:rPr>
                <w:lang w:val="it-IT"/>
              </w:rPr>
              <w:t>Allerta</w:t>
            </w:r>
          </w:p>
        </w:tc>
        <w:tc>
          <w:tcPr>
            <w:tcW w:w="3114" w:type="pct"/>
          </w:tcPr>
          <w:p w14:paraId="302DE161" w14:textId="1049C0DA" w:rsidR="00B8000A" w:rsidRDefault="00B8000A" w:rsidP="00B8000A">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5781B03D">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882E45" w14:paraId="0A2ED7D4"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1781094F" w14:textId="77777777" w:rsidR="00B8000A" w:rsidRDefault="00B8000A" w:rsidP="00B8000A">
            <w:pPr>
              <w:rPr>
                <w:lang w:val="it-IT"/>
              </w:rPr>
            </w:pPr>
            <w:r>
              <w:rPr>
                <w:lang w:val="it-IT"/>
              </w:rPr>
              <w:t>Zona</w:t>
            </w:r>
          </w:p>
        </w:tc>
        <w:tc>
          <w:tcPr>
            <w:tcW w:w="3114" w:type="pct"/>
          </w:tcPr>
          <w:p w14:paraId="4C4EE833" w14:textId="1EB09AEC" w:rsidR="00B8000A" w:rsidRDefault="00B8000A" w:rsidP="00B8000A">
            <w:pPr>
              <w:cnfStyle w:val="000000100000" w:firstRow="0" w:lastRow="0" w:firstColumn="0" w:lastColumn="0" w:oddVBand="0" w:evenVBand="0" w:oddHBand="1" w:evenHBand="0" w:firstRowFirstColumn="0" w:firstRowLastColumn="0" w:lastRowFirstColumn="0" w:lastRowLastColumn="0"/>
              <w:rPr>
                <w:lang w:val="it-IT"/>
              </w:rPr>
            </w:pPr>
            <w:r>
              <w:rPr>
                <w:lang w:val="it-IT"/>
              </w:rPr>
              <w:t>Non esistono dipendenze non banali fra gli attributi.</w:t>
            </w:r>
          </w:p>
        </w:tc>
      </w:tr>
      <w:tr w:rsidR="00B8000A" w:rsidRPr="00882E45" w14:paraId="7BFF8AAD"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421A97B0" w14:textId="77777777" w:rsidR="00B8000A" w:rsidRDefault="00B8000A" w:rsidP="00B8000A">
            <w:pPr>
              <w:rPr>
                <w:lang w:val="it-IT"/>
              </w:rPr>
            </w:pPr>
            <w:r>
              <w:rPr>
                <w:lang w:val="it-IT"/>
              </w:rPr>
              <w:t>Utente</w:t>
            </w:r>
          </w:p>
        </w:tc>
        <w:tc>
          <w:tcPr>
            <w:tcW w:w="3114" w:type="pct"/>
          </w:tcPr>
          <w:p w14:paraId="113A1335" w14:textId="7878337F" w:rsidR="00B8000A" w:rsidRDefault="00B8000A" w:rsidP="00B8000A">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381EBDD0">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882E45" w14:paraId="2849AB6A"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1578186B" w14:textId="77777777" w:rsidR="00B8000A" w:rsidRDefault="00B8000A" w:rsidP="00B8000A">
            <w:pPr>
              <w:rPr>
                <w:lang w:val="it-IT"/>
              </w:rPr>
            </w:pPr>
            <w:r>
              <w:rPr>
                <w:lang w:val="it-IT"/>
              </w:rPr>
              <w:t>Fact checker</w:t>
            </w:r>
          </w:p>
        </w:tc>
        <w:tc>
          <w:tcPr>
            <w:tcW w:w="3114" w:type="pct"/>
          </w:tcPr>
          <w:p w14:paraId="3B4D873B" w14:textId="365C9A34" w:rsidR="00B8000A" w:rsidRDefault="00B8000A" w:rsidP="00B8000A">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5006B259">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882E45" w14:paraId="4A541B58"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2D41D834" w14:textId="77777777" w:rsidR="00B8000A" w:rsidRDefault="00B8000A" w:rsidP="00B8000A">
            <w:pPr>
              <w:rPr>
                <w:lang w:val="it-IT"/>
              </w:rPr>
            </w:pPr>
            <w:r>
              <w:rPr>
                <w:lang w:val="it-IT"/>
              </w:rPr>
              <w:t>Utente Piattaforma</w:t>
            </w:r>
          </w:p>
        </w:tc>
        <w:tc>
          <w:tcPr>
            <w:tcW w:w="3114" w:type="pct"/>
          </w:tcPr>
          <w:p w14:paraId="520FFC6F" w14:textId="19949B87" w:rsidR="00B8000A" w:rsidRDefault="00B8000A" w:rsidP="00B8000A">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5006B259">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r w:rsidR="00B8000A" w:rsidRPr="00882E45" w14:paraId="6F206853"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17A9E3D3" w14:textId="77777777" w:rsidR="00B8000A" w:rsidRDefault="00B8000A" w:rsidP="00B8000A">
            <w:pPr>
              <w:rPr>
                <w:lang w:val="it-IT"/>
              </w:rPr>
            </w:pPr>
            <w:r>
              <w:rPr>
                <w:lang w:val="it-IT"/>
              </w:rPr>
              <w:t>Post</w:t>
            </w:r>
          </w:p>
        </w:tc>
        <w:tc>
          <w:tcPr>
            <w:tcW w:w="3114" w:type="pct"/>
          </w:tcPr>
          <w:p w14:paraId="6B95DBDC" w14:textId="414E1A91" w:rsidR="00B8000A" w:rsidRDefault="00B8000A" w:rsidP="00B8000A">
            <w:pPr>
              <w:cnfStyle w:val="000000100000" w:firstRow="0" w:lastRow="0" w:firstColumn="0" w:lastColumn="0" w:oddVBand="0" w:evenVBand="0" w:oddHBand="1" w:evenHBand="0" w:firstRowFirstColumn="0" w:firstRowLastColumn="0" w:lastRowFirstColumn="0" w:lastRowLastColumn="0"/>
              <w:rPr>
                <w:lang w:val="it-IT"/>
              </w:rPr>
            </w:pPr>
            <w:r>
              <w:rPr>
                <w:lang w:val="it-IT"/>
              </w:rPr>
              <w:t>Non esistono dipendenze non banali fra gli attributi.</w:t>
            </w:r>
          </w:p>
        </w:tc>
      </w:tr>
      <w:tr w:rsidR="00B8000A" w:rsidRPr="00882E45" w14:paraId="7F3EFBC1" w14:textId="77777777" w:rsidTr="003E3A0F">
        <w:tc>
          <w:tcPr>
            <w:cnfStyle w:val="001000000000" w:firstRow="0" w:lastRow="0" w:firstColumn="1" w:lastColumn="0" w:oddVBand="0" w:evenVBand="0" w:oddHBand="0" w:evenHBand="0" w:firstRowFirstColumn="0" w:firstRowLastColumn="0" w:lastRowFirstColumn="0" w:lastRowLastColumn="0"/>
            <w:tcW w:w="1886" w:type="pct"/>
          </w:tcPr>
          <w:p w14:paraId="494F3D73" w14:textId="77777777" w:rsidR="00B8000A" w:rsidRDefault="00B8000A" w:rsidP="00B8000A">
            <w:pPr>
              <w:rPr>
                <w:lang w:val="it-IT"/>
              </w:rPr>
            </w:pPr>
            <w:r>
              <w:rPr>
                <w:lang w:val="it-IT"/>
              </w:rPr>
              <w:t>File multimediale</w:t>
            </w:r>
          </w:p>
        </w:tc>
        <w:tc>
          <w:tcPr>
            <w:tcW w:w="3114" w:type="pct"/>
          </w:tcPr>
          <w:p w14:paraId="7FF54402" w14:textId="4C26521E" w:rsidR="00B8000A" w:rsidRDefault="00B8000A" w:rsidP="00B8000A">
            <w:pPr>
              <w:cnfStyle w:val="000000000000" w:firstRow="0" w:lastRow="0" w:firstColumn="0" w:lastColumn="0" w:oddVBand="0" w:evenVBand="0" w:oddHBand="0" w:evenHBand="0" w:firstRowFirstColumn="0" w:firstRowLastColumn="0" w:lastRowFirstColumn="0" w:lastRowLastColumn="0"/>
              <w:rPr>
                <w:lang w:val="it-IT"/>
              </w:rPr>
            </w:pPr>
            <w:r>
              <w:rPr>
                <w:lang w:val="it-IT"/>
              </w:rPr>
              <w:t>Non esistono dipendenze non banali fra gli attributi.</w:t>
            </w:r>
          </w:p>
        </w:tc>
      </w:tr>
      <w:tr w:rsidR="00B8000A" w:rsidRPr="00882E45" w14:paraId="704A45E8" w14:textId="77777777" w:rsidTr="003E3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pct"/>
          </w:tcPr>
          <w:p w14:paraId="2E4D2535" w14:textId="77777777" w:rsidR="00B8000A" w:rsidRDefault="00B8000A" w:rsidP="00B8000A">
            <w:pPr>
              <w:rPr>
                <w:lang w:val="it-IT"/>
              </w:rPr>
            </w:pPr>
            <w:r>
              <w:rPr>
                <w:lang w:val="it-IT"/>
              </w:rPr>
              <w:t>Segnalazione</w:t>
            </w:r>
          </w:p>
        </w:tc>
        <w:tc>
          <w:tcPr>
            <w:tcW w:w="3114" w:type="pct"/>
          </w:tcPr>
          <w:p w14:paraId="6099331A" w14:textId="751F4D53" w:rsidR="00B8000A" w:rsidRDefault="00B8000A" w:rsidP="00B8000A">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569C00F3">
              <w:rPr>
                <w:rFonts w:ascii="Constantia" w:eastAsia="Constantia" w:hAnsi="Constantia" w:cs="Constantia"/>
                <w:lang w:val="it-IT"/>
              </w:rPr>
              <w:t>Non esistono dipendenze non banali fra gli attributi</w:t>
            </w:r>
            <w:r>
              <w:rPr>
                <w:rFonts w:ascii="Constantia" w:eastAsia="Constantia" w:hAnsi="Constantia" w:cs="Constantia"/>
                <w:lang w:val="it-IT"/>
              </w:rPr>
              <w:t>.</w:t>
            </w:r>
          </w:p>
        </w:tc>
      </w:tr>
    </w:tbl>
    <w:p w14:paraId="61AA3D64" w14:textId="5EC6842B" w:rsidR="0097030A" w:rsidRPr="007B53E9" w:rsidRDefault="0097030A">
      <w:pPr>
        <w:rPr>
          <w:lang w:val="it-IT"/>
        </w:rPr>
      </w:pPr>
    </w:p>
    <w:p w14:paraId="00C956B1" w14:textId="77777777" w:rsidR="0097030A" w:rsidRPr="007B53E9" w:rsidRDefault="0097030A">
      <w:pPr>
        <w:rPr>
          <w:lang w:val="it-IT"/>
        </w:rPr>
      </w:pPr>
      <w:r w:rsidRPr="007B53E9">
        <w:rPr>
          <w:lang w:val="it-IT"/>
        </w:rPr>
        <w:br w:type="page"/>
      </w:r>
    </w:p>
    <w:p w14:paraId="113D4AEF" w14:textId="3DF327CD" w:rsidR="00017DF7" w:rsidRDefault="00017DF7" w:rsidP="00017DF7">
      <w:pPr>
        <w:pStyle w:val="Titolo2"/>
        <w:rPr>
          <w:lang w:val="it-IT"/>
        </w:rPr>
      </w:pPr>
      <w:bookmarkStart w:id="68" w:name="_Toc123824809"/>
      <w:r>
        <w:rPr>
          <w:lang w:val="it-IT"/>
        </w:rPr>
        <w:lastRenderedPageBreak/>
        <w:t>Traduzione verso il modello relazionale</w:t>
      </w:r>
      <w:bookmarkEnd w:id="68"/>
    </w:p>
    <w:p w14:paraId="2A31D6E3" w14:textId="63B08D90" w:rsidR="004B7F91" w:rsidRPr="004B7F91" w:rsidRDefault="004B7F91" w:rsidP="004B7F91">
      <w:pPr>
        <w:rPr>
          <w:lang w:val="it-IT"/>
        </w:rPr>
      </w:pPr>
      <w:r w:rsidRPr="00D44A82">
        <w:rPr>
          <w:b/>
          <w:bCs/>
          <w:lang w:val="it-IT"/>
        </w:rPr>
        <w:t>Nota</w:t>
      </w:r>
      <w:r>
        <w:rPr>
          <w:lang w:val="it-IT"/>
        </w:rPr>
        <w:t xml:space="preserve">: gli attributi </w:t>
      </w:r>
      <w:r w:rsidRPr="00253DBB">
        <w:rPr>
          <w:u w:val="single"/>
          <w:lang w:val="it-IT"/>
        </w:rPr>
        <w:t>sottolineati</w:t>
      </w:r>
      <w:r>
        <w:rPr>
          <w:lang w:val="it-IT"/>
        </w:rPr>
        <w:t xml:space="preserve"> </w:t>
      </w:r>
      <w:r w:rsidR="00A068A3">
        <w:rPr>
          <w:lang w:val="it-IT"/>
        </w:rPr>
        <w:t>indicano le</w:t>
      </w:r>
      <w:r w:rsidR="00253DBB">
        <w:rPr>
          <w:lang w:val="it-IT"/>
        </w:rPr>
        <w:t xml:space="preserve"> </w:t>
      </w:r>
      <w:r w:rsidR="00253DBB" w:rsidRPr="00253DBB">
        <w:rPr>
          <w:i/>
          <w:iCs/>
          <w:lang w:val="it-IT"/>
        </w:rPr>
        <w:t>primary key</w:t>
      </w:r>
      <w:r w:rsidR="00253DBB">
        <w:rPr>
          <w:lang w:val="it-IT"/>
        </w:rPr>
        <w:t xml:space="preserve"> dell’entità.</w:t>
      </w:r>
    </w:p>
    <w:tbl>
      <w:tblPr>
        <w:tblStyle w:val="Tabellaelenco3-colore5"/>
        <w:tblW w:w="5137" w:type="pct"/>
        <w:tblLook w:val="04A0" w:firstRow="1" w:lastRow="0" w:firstColumn="1" w:lastColumn="0" w:noHBand="0" w:noVBand="1"/>
      </w:tblPr>
      <w:tblGrid>
        <w:gridCol w:w="3117"/>
        <w:gridCol w:w="1413"/>
        <w:gridCol w:w="4100"/>
        <w:gridCol w:w="236"/>
      </w:tblGrid>
      <w:tr w:rsidR="007B53E9" w14:paraId="5B6C527F" w14:textId="7B2FD63A" w:rsidTr="215C2B13">
        <w:trPr>
          <w:gridAfter w:val="1"/>
          <w:cnfStyle w:val="100000000000" w:firstRow="1" w:lastRow="0" w:firstColumn="0" w:lastColumn="0" w:oddVBand="0" w:evenVBand="0" w:oddHBand="0" w:evenHBand="0" w:firstRowFirstColumn="0" w:firstRowLastColumn="0" w:lastRowFirstColumn="0" w:lastRowLastColumn="0"/>
          <w:wAfter w:w="133" w:type="pct"/>
        </w:trPr>
        <w:tc>
          <w:tcPr>
            <w:cnfStyle w:val="001000000100" w:firstRow="0" w:lastRow="0" w:firstColumn="1" w:lastColumn="0" w:oddVBand="0" w:evenVBand="0" w:oddHBand="0" w:evenHBand="0" w:firstRowFirstColumn="1" w:firstRowLastColumn="0" w:lastRowFirstColumn="0" w:lastRowLastColumn="0"/>
            <w:tcW w:w="1758" w:type="pct"/>
          </w:tcPr>
          <w:p w14:paraId="1CC96CE5" w14:textId="23B59CE2" w:rsidR="007B53E9" w:rsidRDefault="002B7217">
            <w:pPr>
              <w:jc w:val="center"/>
              <w:rPr>
                <w:lang w:val="it-IT"/>
              </w:rPr>
            </w:pPr>
            <w:r>
              <w:rPr>
                <w:lang w:val="it-IT"/>
              </w:rPr>
              <w:t>E</w:t>
            </w:r>
            <w:r w:rsidR="007B53E9">
              <w:rPr>
                <w:lang w:val="it-IT"/>
              </w:rPr>
              <w:t>ntità</w:t>
            </w:r>
            <w:r>
              <w:rPr>
                <w:lang w:val="it-IT"/>
              </w:rPr>
              <w:t xml:space="preserve"> - Relazione</w:t>
            </w:r>
          </w:p>
        </w:tc>
        <w:tc>
          <w:tcPr>
            <w:tcW w:w="3109" w:type="pct"/>
            <w:gridSpan w:val="2"/>
          </w:tcPr>
          <w:p w14:paraId="766352CC" w14:textId="32888595" w:rsidR="007B53E9" w:rsidRDefault="002B7217">
            <w:pPr>
              <w:jc w:val="center"/>
              <w:cnfStyle w:val="100000000000" w:firstRow="1" w:lastRow="0" w:firstColumn="0" w:lastColumn="0" w:oddVBand="0" w:evenVBand="0" w:oddHBand="0" w:evenHBand="0" w:firstRowFirstColumn="0" w:firstRowLastColumn="0" w:lastRowFirstColumn="0" w:lastRowLastColumn="0"/>
              <w:rPr>
                <w:lang w:val="it-IT"/>
              </w:rPr>
            </w:pPr>
            <w:r>
              <w:rPr>
                <w:lang w:val="it-IT"/>
              </w:rPr>
              <w:t>Traduzione</w:t>
            </w:r>
          </w:p>
        </w:tc>
      </w:tr>
      <w:tr w:rsidR="007B53E9" w:rsidRPr="00882E45" w14:paraId="6D4C7E99" w14:textId="511EC2FB"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65A5ABAD" w14:textId="77777777" w:rsidR="007B53E9" w:rsidRDefault="007B53E9">
            <w:pPr>
              <w:rPr>
                <w:lang w:val="it-IT"/>
              </w:rPr>
            </w:pPr>
            <w:r>
              <w:rPr>
                <w:lang w:val="it-IT"/>
              </w:rPr>
              <w:t>Collaboratore</w:t>
            </w:r>
          </w:p>
        </w:tc>
        <w:tc>
          <w:tcPr>
            <w:tcW w:w="3109" w:type="pct"/>
            <w:gridSpan w:val="2"/>
          </w:tcPr>
          <w:p w14:paraId="1FB7E803" w14:textId="3FC6620D" w:rsidR="007B53E9" w:rsidRDefault="001F2979" w:rsidP="000168D6">
            <w:pPr>
              <w:cnfStyle w:val="000000100000" w:firstRow="0" w:lastRow="0" w:firstColumn="0" w:lastColumn="0" w:oddVBand="0" w:evenVBand="0" w:oddHBand="1" w:evenHBand="0" w:firstRowFirstColumn="0" w:firstRowLastColumn="0" w:lastRowFirstColumn="0" w:lastRowLastColumn="0"/>
              <w:rPr>
                <w:lang w:val="it-IT"/>
              </w:rPr>
            </w:pPr>
            <w:r>
              <w:rPr>
                <w:lang w:val="it-IT"/>
              </w:rPr>
              <w:t>Collaboratore(</w:t>
            </w:r>
            <w:r w:rsidR="00962F04" w:rsidRPr="004B7F91">
              <w:rPr>
                <w:u w:val="single"/>
                <w:lang w:val="it-IT"/>
              </w:rPr>
              <w:t>id</w:t>
            </w:r>
            <w:r w:rsidR="00962F04">
              <w:rPr>
                <w:lang w:val="it-IT"/>
              </w:rPr>
              <w:t>, nome, cognome, email, cellulare</w:t>
            </w:r>
            <w:r>
              <w:rPr>
                <w:lang w:val="it-IT"/>
              </w:rPr>
              <w:t>)</w:t>
            </w:r>
          </w:p>
        </w:tc>
      </w:tr>
      <w:tr w:rsidR="007B53E9" w:rsidRPr="00882E45" w14:paraId="5E5AB7D3" w14:textId="3297B299" w:rsidTr="215C2B13">
        <w:trPr>
          <w:gridAfter w:val="1"/>
          <w:wAfter w:w="133" w:type="pct"/>
          <w:trHeight w:val="50"/>
        </w:trPr>
        <w:tc>
          <w:tcPr>
            <w:cnfStyle w:val="001000000000" w:firstRow="0" w:lastRow="0" w:firstColumn="1" w:lastColumn="0" w:oddVBand="0" w:evenVBand="0" w:oddHBand="0" w:evenHBand="0" w:firstRowFirstColumn="0" w:firstRowLastColumn="0" w:lastRowFirstColumn="0" w:lastRowLastColumn="0"/>
            <w:tcW w:w="1758" w:type="pct"/>
          </w:tcPr>
          <w:p w14:paraId="2AA1A6AC" w14:textId="77777777" w:rsidR="007B53E9" w:rsidRDefault="007B53E9">
            <w:pPr>
              <w:rPr>
                <w:lang w:val="it-IT"/>
              </w:rPr>
            </w:pPr>
            <w:r>
              <w:rPr>
                <w:lang w:val="it-IT"/>
              </w:rPr>
              <w:t>Riparazione</w:t>
            </w:r>
          </w:p>
        </w:tc>
        <w:tc>
          <w:tcPr>
            <w:tcW w:w="3109" w:type="pct"/>
            <w:gridSpan w:val="2"/>
          </w:tcPr>
          <w:p w14:paraId="1683EE54" w14:textId="6D4E190E" w:rsidR="007B53E9" w:rsidRDefault="001F2979" w:rsidP="000168D6">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Riparazione(</w:t>
            </w:r>
            <w:r w:rsidR="0099425F" w:rsidRPr="0099425F">
              <w:rPr>
                <w:rFonts w:ascii="Constantia" w:eastAsia="Constantia" w:hAnsi="Constantia" w:cs="Constantia"/>
                <w:szCs w:val="22"/>
                <w:u w:val="single"/>
                <w:lang w:val="it-IT"/>
              </w:rPr>
              <w:t>id</w:t>
            </w:r>
            <w:r w:rsidR="0099425F">
              <w:rPr>
                <w:rFonts w:ascii="Constantia" w:eastAsia="Constantia" w:hAnsi="Constantia" w:cs="Constantia"/>
                <w:szCs w:val="22"/>
                <w:lang w:val="it-IT"/>
              </w:rPr>
              <w:t>, data_ora, tipologia, esito, descrizione</w:t>
            </w:r>
            <w:r w:rsidR="00243567">
              <w:rPr>
                <w:rFonts w:ascii="Constantia" w:eastAsia="Constantia" w:hAnsi="Constantia" w:cs="Constantia"/>
                <w:szCs w:val="22"/>
                <w:lang w:val="it-IT"/>
              </w:rPr>
              <w:t>, id_sensore</w:t>
            </w:r>
            <w:r>
              <w:rPr>
                <w:rFonts w:ascii="Constantia" w:eastAsia="Constantia" w:hAnsi="Constantia" w:cs="Constantia"/>
                <w:szCs w:val="22"/>
                <w:lang w:val="it-IT"/>
              </w:rPr>
              <w:t>)</w:t>
            </w:r>
          </w:p>
        </w:tc>
      </w:tr>
      <w:tr w:rsidR="007B53E9" w:rsidRPr="00882E45" w14:paraId="52CD4575" w14:textId="2BE70372" w:rsidTr="215C2B13">
        <w:trPr>
          <w:gridAfter w:val="1"/>
          <w:cnfStyle w:val="000000100000" w:firstRow="0" w:lastRow="0" w:firstColumn="0" w:lastColumn="0" w:oddVBand="0" w:evenVBand="0" w:oddHBand="1" w:evenHBand="0" w:firstRowFirstColumn="0" w:firstRowLastColumn="0" w:lastRowFirstColumn="0" w:lastRowLastColumn="0"/>
          <w:wAfter w:w="133" w:type="pct"/>
          <w:trHeight w:val="50"/>
        </w:trPr>
        <w:tc>
          <w:tcPr>
            <w:cnfStyle w:val="001000000000" w:firstRow="0" w:lastRow="0" w:firstColumn="1" w:lastColumn="0" w:oddVBand="0" w:evenVBand="0" w:oddHBand="0" w:evenHBand="0" w:firstRowFirstColumn="0" w:firstRowLastColumn="0" w:lastRowFirstColumn="0" w:lastRowLastColumn="0"/>
            <w:tcW w:w="1758" w:type="pct"/>
          </w:tcPr>
          <w:p w14:paraId="594AF30A" w14:textId="77777777" w:rsidR="007B53E9" w:rsidRDefault="007B53E9">
            <w:pPr>
              <w:rPr>
                <w:lang w:val="it-IT"/>
              </w:rPr>
            </w:pPr>
            <w:r>
              <w:rPr>
                <w:lang w:val="it-IT"/>
              </w:rPr>
              <w:t>Sensore</w:t>
            </w:r>
          </w:p>
        </w:tc>
        <w:tc>
          <w:tcPr>
            <w:tcW w:w="3109" w:type="pct"/>
            <w:gridSpan w:val="2"/>
          </w:tcPr>
          <w:p w14:paraId="2B5ABB39" w14:textId="5BC84C32" w:rsidR="007B53E9" w:rsidRDefault="001F2979" w:rsidP="000168D6">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Sensore(</w:t>
            </w:r>
            <w:r w:rsidR="00283CB2" w:rsidRPr="0024620D">
              <w:rPr>
                <w:rFonts w:ascii="Constantia" w:eastAsia="Constantia" w:hAnsi="Constantia" w:cs="Constantia"/>
                <w:szCs w:val="22"/>
                <w:u w:val="single"/>
                <w:lang w:val="it-IT"/>
              </w:rPr>
              <w:t>matricola</w:t>
            </w:r>
            <w:r w:rsidR="00283CB2">
              <w:rPr>
                <w:rFonts w:ascii="Constantia" w:eastAsia="Constantia" w:hAnsi="Constantia" w:cs="Constantia"/>
                <w:szCs w:val="22"/>
                <w:lang w:val="it-IT"/>
              </w:rPr>
              <w:t xml:space="preserve">, </w:t>
            </w:r>
            <w:r w:rsidR="00A87AB4">
              <w:rPr>
                <w:rFonts w:ascii="Constantia" w:eastAsia="Constantia" w:hAnsi="Constantia" w:cs="Constantia"/>
                <w:szCs w:val="22"/>
                <w:lang w:val="it-IT"/>
              </w:rPr>
              <w:t xml:space="preserve">tipologia, </w:t>
            </w:r>
            <w:r w:rsidR="0024620D">
              <w:rPr>
                <w:rFonts w:ascii="Constantia" w:eastAsia="Constantia" w:hAnsi="Constantia" w:cs="Constantia"/>
                <w:szCs w:val="22"/>
                <w:lang w:val="it-IT"/>
              </w:rPr>
              <w:t>anno_produzione, descrizione, versione_firmware</w:t>
            </w:r>
            <w:r>
              <w:rPr>
                <w:rFonts w:ascii="Constantia" w:eastAsia="Constantia" w:hAnsi="Constantia" w:cs="Constantia"/>
                <w:szCs w:val="22"/>
                <w:lang w:val="it-IT"/>
              </w:rPr>
              <w:t>)</w:t>
            </w:r>
          </w:p>
        </w:tc>
      </w:tr>
      <w:tr w:rsidR="007B53E9" w:rsidRPr="00882E45" w14:paraId="5DCE5737" w14:textId="67B916B8"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27EE8BD9" w14:textId="77777777" w:rsidR="007B53E9" w:rsidRDefault="007B53E9">
            <w:pPr>
              <w:rPr>
                <w:lang w:val="it-IT"/>
              </w:rPr>
            </w:pPr>
            <w:r>
              <w:rPr>
                <w:lang w:val="it-IT"/>
              </w:rPr>
              <w:t>Sessione Campionamento</w:t>
            </w:r>
          </w:p>
        </w:tc>
        <w:tc>
          <w:tcPr>
            <w:tcW w:w="3109" w:type="pct"/>
            <w:gridSpan w:val="2"/>
          </w:tcPr>
          <w:p w14:paraId="0577BE5B" w14:textId="4F7460BF" w:rsidR="007B53E9" w:rsidRDefault="001F2979" w:rsidP="000168D6">
            <w:pPr>
              <w:cnfStyle w:val="000000000000" w:firstRow="0" w:lastRow="0" w:firstColumn="0" w:lastColumn="0" w:oddVBand="0" w:evenVBand="0" w:oddHBand="0" w:evenHBand="0" w:firstRowFirstColumn="0" w:firstRowLastColumn="0" w:lastRowFirstColumn="0" w:lastRowLastColumn="0"/>
              <w:rPr>
                <w:lang w:val="it-IT"/>
              </w:rPr>
            </w:pPr>
            <w:r>
              <w:rPr>
                <w:lang w:val="it-IT"/>
              </w:rPr>
              <w:t>Sessione</w:t>
            </w:r>
            <w:r w:rsidR="00CD081A">
              <w:rPr>
                <w:lang w:val="it-IT"/>
              </w:rPr>
              <w:t>C</w:t>
            </w:r>
            <w:r w:rsidR="00150B71">
              <w:rPr>
                <w:lang w:val="it-IT"/>
              </w:rPr>
              <w:t>ampionamento(</w:t>
            </w:r>
            <w:r w:rsidR="002A0A8C" w:rsidRPr="00C31148">
              <w:rPr>
                <w:u w:val="single"/>
                <w:lang w:val="it-IT"/>
              </w:rPr>
              <w:t>id</w:t>
            </w:r>
            <w:r w:rsidR="002A0A8C">
              <w:rPr>
                <w:lang w:val="it-IT"/>
              </w:rPr>
              <w:t>, data_ora, durata, val_min, val_max</w:t>
            </w:r>
            <w:r w:rsidR="001632CA">
              <w:rPr>
                <w:lang w:val="it-IT"/>
              </w:rPr>
              <w:t>, id_zona</w:t>
            </w:r>
            <w:r w:rsidR="0DD088B2" w:rsidRPr="178ED5EB">
              <w:rPr>
                <w:lang w:val="it-IT"/>
              </w:rPr>
              <w:t>, media_misurazioni</w:t>
            </w:r>
            <w:r w:rsidR="3AEC70D7" w:rsidRPr="178ED5EB">
              <w:rPr>
                <w:lang w:val="it-IT"/>
              </w:rPr>
              <w:t>)</w:t>
            </w:r>
          </w:p>
        </w:tc>
      </w:tr>
      <w:tr w:rsidR="007B53E9" w:rsidRPr="00882E45" w14:paraId="2A40D3E2" w14:textId="0100E58F" w:rsidTr="215C2B13">
        <w:trPr>
          <w:gridAfter w:val="1"/>
          <w:cnfStyle w:val="000000100000" w:firstRow="0" w:lastRow="0" w:firstColumn="0" w:lastColumn="0" w:oddVBand="0" w:evenVBand="0" w:oddHBand="1" w:evenHBand="0" w:firstRowFirstColumn="0" w:firstRowLastColumn="0" w:lastRowFirstColumn="0" w:lastRowLastColumn="0"/>
          <w:wAfter w:w="133" w:type="pct"/>
          <w:trHeight w:val="50"/>
        </w:trPr>
        <w:tc>
          <w:tcPr>
            <w:cnfStyle w:val="001000000000" w:firstRow="0" w:lastRow="0" w:firstColumn="1" w:lastColumn="0" w:oddVBand="0" w:evenVBand="0" w:oddHBand="0" w:evenHBand="0" w:firstRowFirstColumn="0" w:firstRowLastColumn="0" w:lastRowFirstColumn="0" w:lastRowLastColumn="0"/>
            <w:tcW w:w="1758" w:type="pct"/>
          </w:tcPr>
          <w:p w14:paraId="4FF4AE9F" w14:textId="77777777" w:rsidR="007B53E9" w:rsidRDefault="007B53E9">
            <w:pPr>
              <w:rPr>
                <w:lang w:val="it-IT"/>
              </w:rPr>
            </w:pPr>
            <w:r>
              <w:rPr>
                <w:lang w:val="it-IT"/>
              </w:rPr>
              <w:t>Misurazione</w:t>
            </w:r>
          </w:p>
        </w:tc>
        <w:tc>
          <w:tcPr>
            <w:tcW w:w="3109" w:type="pct"/>
            <w:gridSpan w:val="2"/>
          </w:tcPr>
          <w:p w14:paraId="78DBFB33" w14:textId="68F4B101" w:rsidR="007B53E9" w:rsidRDefault="00150B71" w:rsidP="000168D6">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Misurazione(</w:t>
            </w:r>
            <w:r w:rsidR="005E77E4" w:rsidRPr="005E77E4">
              <w:rPr>
                <w:rFonts w:ascii="Constantia" w:eastAsia="Constantia" w:hAnsi="Constantia" w:cs="Constantia"/>
                <w:u w:val="single"/>
                <w:lang w:val="it-IT"/>
              </w:rPr>
              <w:t>id</w:t>
            </w:r>
            <w:r w:rsidR="005E77E4">
              <w:rPr>
                <w:rFonts w:ascii="Constantia" w:eastAsia="Constantia" w:hAnsi="Constantia" w:cs="Constantia"/>
                <w:lang w:val="it-IT"/>
              </w:rPr>
              <w:t>, valore_rilevato, timestamp</w:t>
            </w:r>
            <w:r w:rsidR="004B5937">
              <w:rPr>
                <w:rFonts w:ascii="Constantia" w:eastAsia="Constantia" w:hAnsi="Constantia" w:cs="Constantia"/>
                <w:lang w:val="it-IT"/>
              </w:rPr>
              <w:t>, id_sessione</w:t>
            </w:r>
            <w:r w:rsidR="008B261B">
              <w:rPr>
                <w:rFonts w:ascii="Constantia" w:eastAsia="Constantia" w:hAnsi="Constantia" w:cs="Constantia"/>
                <w:lang w:val="it-IT"/>
              </w:rPr>
              <w:t xml:space="preserve">, </w:t>
            </w:r>
            <w:r w:rsidR="00B71FDE">
              <w:rPr>
                <w:rFonts w:ascii="Constantia" w:eastAsia="Constantia" w:hAnsi="Constantia" w:cs="Constantia"/>
                <w:lang w:val="it-IT"/>
              </w:rPr>
              <w:t>matricola</w:t>
            </w:r>
            <w:r w:rsidR="008B261B">
              <w:rPr>
                <w:rFonts w:ascii="Constantia" w:eastAsia="Constantia" w:hAnsi="Constantia" w:cs="Constantia"/>
                <w:lang w:val="it-IT"/>
              </w:rPr>
              <w:t>_sensore</w:t>
            </w:r>
            <w:r>
              <w:rPr>
                <w:rFonts w:ascii="Constantia" w:eastAsia="Constantia" w:hAnsi="Constantia" w:cs="Constantia"/>
                <w:lang w:val="it-IT"/>
              </w:rPr>
              <w:t>)</w:t>
            </w:r>
          </w:p>
        </w:tc>
      </w:tr>
      <w:tr w:rsidR="007B53E9" w:rsidRPr="00882E45" w14:paraId="0ADB808D" w14:textId="3488072D"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140D3E6D" w14:textId="77777777" w:rsidR="007B53E9" w:rsidRDefault="007B53E9">
            <w:pPr>
              <w:rPr>
                <w:lang w:val="it-IT"/>
              </w:rPr>
            </w:pPr>
            <w:r>
              <w:rPr>
                <w:lang w:val="it-IT"/>
              </w:rPr>
              <w:t>Allerta</w:t>
            </w:r>
          </w:p>
        </w:tc>
        <w:tc>
          <w:tcPr>
            <w:tcW w:w="3109" w:type="pct"/>
            <w:gridSpan w:val="2"/>
          </w:tcPr>
          <w:p w14:paraId="5B208D59" w14:textId="0C4870E5" w:rsidR="007B53E9" w:rsidRDefault="00150B7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Allerta(</w:t>
            </w:r>
            <w:r w:rsidR="001351E7" w:rsidRPr="001351E7">
              <w:rPr>
                <w:rFonts w:ascii="Constantia" w:eastAsia="Constantia" w:hAnsi="Constantia" w:cs="Constantia"/>
                <w:u w:val="single"/>
                <w:lang w:val="it-IT"/>
              </w:rPr>
              <w:t>id</w:t>
            </w:r>
            <w:r w:rsidR="001351E7">
              <w:rPr>
                <w:rFonts w:ascii="Constantia" w:eastAsia="Constantia" w:hAnsi="Constantia" w:cs="Constantia"/>
                <w:lang w:val="it-IT"/>
              </w:rPr>
              <w:t>, descrizione, data_ora, tipologia</w:t>
            </w:r>
            <w:r>
              <w:rPr>
                <w:rFonts w:ascii="Constantia" w:eastAsia="Constantia" w:hAnsi="Constantia" w:cs="Constantia"/>
                <w:lang w:val="it-IT"/>
              </w:rPr>
              <w:t>)</w:t>
            </w:r>
          </w:p>
        </w:tc>
      </w:tr>
      <w:tr w:rsidR="007B53E9" w:rsidRPr="00882E45" w14:paraId="3AE668B9" w14:textId="6EEDBC91"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21DF664F" w14:textId="77777777" w:rsidR="007B53E9" w:rsidRDefault="007B53E9">
            <w:pPr>
              <w:rPr>
                <w:lang w:val="it-IT"/>
              </w:rPr>
            </w:pPr>
            <w:r>
              <w:rPr>
                <w:lang w:val="it-IT"/>
              </w:rPr>
              <w:t>Zona</w:t>
            </w:r>
          </w:p>
        </w:tc>
        <w:tc>
          <w:tcPr>
            <w:tcW w:w="3109" w:type="pct"/>
            <w:gridSpan w:val="2"/>
          </w:tcPr>
          <w:p w14:paraId="1264AA50" w14:textId="1E8D155D" w:rsidR="007B53E9" w:rsidRDefault="00150B71" w:rsidP="000168D6">
            <w:pPr>
              <w:cnfStyle w:val="000000100000" w:firstRow="0" w:lastRow="0" w:firstColumn="0" w:lastColumn="0" w:oddVBand="0" w:evenVBand="0" w:oddHBand="1" w:evenHBand="0" w:firstRowFirstColumn="0" w:firstRowLastColumn="0" w:lastRowFirstColumn="0" w:lastRowLastColumn="0"/>
              <w:rPr>
                <w:lang w:val="it-IT"/>
              </w:rPr>
            </w:pPr>
            <w:r>
              <w:rPr>
                <w:lang w:val="it-IT"/>
              </w:rPr>
              <w:t>Zona(</w:t>
            </w:r>
            <w:r w:rsidR="002A59EB" w:rsidRPr="002A59EB">
              <w:rPr>
                <w:u w:val="single"/>
                <w:lang w:val="it-IT"/>
              </w:rPr>
              <w:t>codice</w:t>
            </w:r>
            <w:r w:rsidR="002A59EB">
              <w:rPr>
                <w:lang w:val="it-IT"/>
              </w:rPr>
              <w:t>, tipologia, comune, provincia, regione, latitudine, longitudine, quota</w:t>
            </w:r>
            <w:r>
              <w:rPr>
                <w:lang w:val="it-IT"/>
              </w:rPr>
              <w:t>)</w:t>
            </w:r>
          </w:p>
        </w:tc>
      </w:tr>
      <w:tr w:rsidR="007B53E9" w:rsidRPr="00882E45" w14:paraId="35DA3DBC" w14:textId="346207ED"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344C5ABF" w14:textId="77777777" w:rsidR="007B53E9" w:rsidRDefault="007B53E9">
            <w:pPr>
              <w:rPr>
                <w:lang w:val="it-IT"/>
              </w:rPr>
            </w:pPr>
            <w:r>
              <w:rPr>
                <w:lang w:val="it-IT"/>
              </w:rPr>
              <w:t>Utente</w:t>
            </w:r>
          </w:p>
        </w:tc>
        <w:tc>
          <w:tcPr>
            <w:tcW w:w="3109" w:type="pct"/>
            <w:gridSpan w:val="2"/>
          </w:tcPr>
          <w:p w14:paraId="70422D8C" w14:textId="195F3CF1" w:rsidR="007B53E9" w:rsidRDefault="00150B7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Utente(</w:t>
            </w:r>
            <w:r w:rsidR="00A068A3" w:rsidRPr="00A068A3">
              <w:rPr>
                <w:rFonts w:ascii="Constantia" w:eastAsia="Constantia" w:hAnsi="Constantia" w:cs="Constantia"/>
                <w:u w:val="single"/>
                <w:lang w:val="it-IT"/>
              </w:rPr>
              <w:t>id</w:t>
            </w:r>
            <w:r w:rsidR="00A068A3">
              <w:rPr>
                <w:rFonts w:ascii="Constantia" w:eastAsia="Constantia" w:hAnsi="Constantia" w:cs="Constantia"/>
                <w:lang w:val="it-IT"/>
              </w:rPr>
              <w:t>, url, nome, cognome, nickname, grado_attendibilita</w:t>
            </w:r>
            <w:r>
              <w:rPr>
                <w:rFonts w:ascii="Constantia" w:eastAsia="Constantia" w:hAnsi="Constantia" w:cs="Constantia"/>
                <w:lang w:val="it-IT"/>
              </w:rPr>
              <w:t>)</w:t>
            </w:r>
          </w:p>
        </w:tc>
      </w:tr>
      <w:tr w:rsidR="007B53E9" w:rsidRPr="00882E45" w14:paraId="15BE6D62" w14:textId="48FB96D5"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107F221A" w14:textId="77777777" w:rsidR="007B53E9" w:rsidRDefault="007B53E9">
            <w:pPr>
              <w:rPr>
                <w:lang w:val="it-IT"/>
              </w:rPr>
            </w:pPr>
            <w:r>
              <w:rPr>
                <w:lang w:val="it-IT"/>
              </w:rPr>
              <w:t>Fact checker</w:t>
            </w:r>
          </w:p>
        </w:tc>
        <w:tc>
          <w:tcPr>
            <w:tcW w:w="3109" w:type="pct"/>
            <w:gridSpan w:val="2"/>
          </w:tcPr>
          <w:p w14:paraId="784BF9E3" w14:textId="295E6C5E" w:rsidR="007B53E9" w:rsidRDefault="00150B71"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Fact</w:t>
            </w:r>
            <w:r w:rsidR="00CE537C">
              <w:rPr>
                <w:rFonts w:ascii="Constantia" w:eastAsia="Constantia" w:hAnsi="Constantia" w:cs="Constantia"/>
                <w:lang w:val="it-IT"/>
              </w:rPr>
              <w:t>C</w:t>
            </w:r>
            <w:r>
              <w:rPr>
                <w:rFonts w:ascii="Constantia" w:eastAsia="Constantia" w:hAnsi="Constantia" w:cs="Constantia"/>
                <w:lang w:val="it-IT"/>
              </w:rPr>
              <w:t>hecker(</w:t>
            </w:r>
            <w:r w:rsidR="00C72BFB" w:rsidRPr="00A068A3">
              <w:rPr>
                <w:rFonts w:ascii="Constantia" w:eastAsia="Constantia" w:hAnsi="Constantia" w:cs="Constantia"/>
                <w:u w:val="single"/>
                <w:lang w:val="it-IT"/>
              </w:rPr>
              <w:t>id</w:t>
            </w:r>
            <w:r w:rsidR="00C72BFB">
              <w:rPr>
                <w:rFonts w:ascii="Constantia" w:eastAsia="Constantia" w:hAnsi="Constantia" w:cs="Constantia"/>
                <w:lang w:val="it-IT"/>
              </w:rPr>
              <w:t>, url, nome, cognome, nickname, grado_attendibilita, societa</w:t>
            </w:r>
            <w:r>
              <w:rPr>
                <w:rFonts w:ascii="Constantia" w:eastAsia="Constantia" w:hAnsi="Constantia" w:cs="Constantia"/>
                <w:lang w:val="it-IT"/>
              </w:rPr>
              <w:t>)</w:t>
            </w:r>
          </w:p>
        </w:tc>
      </w:tr>
      <w:tr w:rsidR="007B53E9" w:rsidRPr="00882E45" w14:paraId="2F473C94" w14:textId="22AAF4BA"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4576FC14" w14:textId="77777777" w:rsidR="007B53E9" w:rsidRDefault="007B53E9">
            <w:pPr>
              <w:rPr>
                <w:lang w:val="it-IT"/>
              </w:rPr>
            </w:pPr>
            <w:r>
              <w:rPr>
                <w:lang w:val="it-IT"/>
              </w:rPr>
              <w:t>Utente Piattaforma</w:t>
            </w:r>
          </w:p>
        </w:tc>
        <w:tc>
          <w:tcPr>
            <w:tcW w:w="3109" w:type="pct"/>
            <w:gridSpan w:val="2"/>
          </w:tcPr>
          <w:p w14:paraId="00B15CF1" w14:textId="56A7006A" w:rsidR="007B53E9" w:rsidRDefault="00150B7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Utente</w:t>
            </w:r>
            <w:r w:rsidR="00CE537C">
              <w:rPr>
                <w:rFonts w:ascii="Constantia" w:eastAsia="Constantia" w:hAnsi="Constantia" w:cs="Constantia"/>
                <w:lang w:val="it-IT"/>
              </w:rPr>
              <w:t>P</w:t>
            </w:r>
            <w:r>
              <w:rPr>
                <w:rFonts w:ascii="Constantia" w:eastAsia="Constantia" w:hAnsi="Constantia" w:cs="Constantia"/>
                <w:lang w:val="it-IT"/>
              </w:rPr>
              <w:t>iattaforma(</w:t>
            </w:r>
            <w:r w:rsidR="00C72BFB" w:rsidRPr="00A068A3">
              <w:rPr>
                <w:rFonts w:ascii="Constantia" w:eastAsia="Constantia" w:hAnsi="Constantia" w:cs="Constantia"/>
                <w:u w:val="single"/>
                <w:lang w:val="it-IT"/>
              </w:rPr>
              <w:t>id</w:t>
            </w:r>
            <w:r w:rsidR="00C72BFB">
              <w:rPr>
                <w:rFonts w:ascii="Constantia" w:eastAsia="Constantia" w:hAnsi="Constantia" w:cs="Constantia"/>
                <w:lang w:val="it-IT"/>
              </w:rPr>
              <w:t xml:space="preserve">, url, nome, cognome, nickname, grado_attendibilita, data_nascita, citta, </w:t>
            </w:r>
            <w:r w:rsidR="0092452E" w:rsidRPr="5A847D44">
              <w:rPr>
                <w:rFonts w:ascii="Constantia" w:eastAsia="Constantia" w:hAnsi="Constantia" w:cs="Constantia"/>
                <w:lang w:val="it-IT"/>
              </w:rPr>
              <w:t>password</w:t>
            </w:r>
            <w:r w:rsidR="00C72BFB">
              <w:rPr>
                <w:rFonts w:ascii="Constantia" w:eastAsia="Constantia" w:hAnsi="Constantia" w:cs="Constantia"/>
                <w:lang w:val="it-IT"/>
              </w:rPr>
              <w:t>, email, cellulare</w:t>
            </w:r>
            <w:r>
              <w:rPr>
                <w:rFonts w:ascii="Constantia" w:eastAsia="Constantia" w:hAnsi="Constantia" w:cs="Constantia"/>
                <w:lang w:val="it-IT"/>
              </w:rPr>
              <w:t>)</w:t>
            </w:r>
          </w:p>
        </w:tc>
      </w:tr>
      <w:tr w:rsidR="007B53E9" w:rsidRPr="00882E45" w14:paraId="78F33FB4" w14:textId="0632D781"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5AEBC7FE" w14:textId="77777777" w:rsidR="007B53E9" w:rsidRDefault="007B53E9">
            <w:pPr>
              <w:rPr>
                <w:lang w:val="it-IT"/>
              </w:rPr>
            </w:pPr>
            <w:r>
              <w:rPr>
                <w:lang w:val="it-IT"/>
              </w:rPr>
              <w:t>Post</w:t>
            </w:r>
          </w:p>
        </w:tc>
        <w:tc>
          <w:tcPr>
            <w:tcW w:w="3109" w:type="pct"/>
            <w:gridSpan w:val="2"/>
          </w:tcPr>
          <w:p w14:paraId="22643288" w14:textId="3E0A94A8" w:rsidR="007B53E9" w:rsidRDefault="00150B71" w:rsidP="000168D6">
            <w:pPr>
              <w:cnfStyle w:val="000000100000" w:firstRow="0" w:lastRow="0" w:firstColumn="0" w:lastColumn="0" w:oddVBand="0" w:evenVBand="0" w:oddHBand="1" w:evenHBand="0" w:firstRowFirstColumn="0" w:firstRowLastColumn="0" w:lastRowFirstColumn="0" w:lastRowLastColumn="0"/>
              <w:rPr>
                <w:lang w:val="it-IT"/>
              </w:rPr>
            </w:pPr>
            <w:r>
              <w:rPr>
                <w:lang w:val="it-IT"/>
              </w:rPr>
              <w:t>Post(</w:t>
            </w:r>
            <w:r w:rsidR="00FE1D9B" w:rsidRPr="00FE1D9B">
              <w:rPr>
                <w:u w:val="single"/>
                <w:lang w:val="it-IT"/>
              </w:rPr>
              <w:t>id</w:t>
            </w:r>
            <w:r w:rsidR="00FE1D9B">
              <w:rPr>
                <w:lang w:val="it-IT"/>
              </w:rPr>
              <w:t>, url, data_ora, piattaforma_provenienza, testo, grado_attendibilita</w:t>
            </w:r>
            <w:r w:rsidR="001320BA">
              <w:rPr>
                <w:lang w:val="it-IT"/>
              </w:rPr>
              <w:t>, id_zona</w:t>
            </w:r>
            <w:r w:rsidR="00AF4815">
              <w:rPr>
                <w:lang w:val="it-IT"/>
              </w:rPr>
              <w:t>, id_utente</w:t>
            </w:r>
            <w:r>
              <w:rPr>
                <w:lang w:val="it-IT"/>
              </w:rPr>
              <w:t>)</w:t>
            </w:r>
          </w:p>
        </w:tc>
      </w:tr>
      <w:tr w:rsidR="007B53E9" w:rsidRPr="00882E45" w14:paraId="4C9E581D" w14:textId="69950F3A"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26DFD45A" w14:textId="77777777" w:rsidR="007B53E9" w:rsidRDefault="007B53E9">
            <w:pPr>
              <w:rPr>
                <w:lang w:val="it-IT"/>
              </w:rPr>
            </w:pPr>
            <w:r>
              <w:rPr>
                <w:lang w:val="it-IT"/>
              </w:rPr>
              <w:t>File multimediale</w:t>
            </w:r>
          </w:p>
        </w:tc>
        <w:tc>
          <w:tcPr>
            <w:tcW w:w="3109" w:type="pct"/>
            <w:gridSpan w:val="2"/>
          </w:tcPr>
          <w:p w14:paraId="73E25330" w14:textId="5B900042" w:rsidR="007B53E9" w:rsidRDefault="00150B71" w:rsidP="000168D6">
            <w:pPr>
              <w:cnfStyle w:val="000000000000" w:firstRow="0" w:lastRow="0" w:firstColumn="0" w:lastColumn="0" w:oddVBand="0" w:evenVBand="0" w:oddHBand="0" w:evenHBand="0" w:firstRowFirstColumn="0" w:firstRowLastColumn="0" w:lastRowFirstColumn="0" w:lastRowLastColumn="0"/>
              <w:rPr>
                <w:lang w:val="it-IT"/>
              </w:rPr>
            </w:pPr>
            <w:r>
              <w:rPr>
                <w:lang w:val="it-IT"/>
              </w:rPr>
              <w:t>File</w:t>
            </w:r>
            <w:r w:rsidR="00CE537C">
              <w:rPr>
                <w:lang w:val="it-IT"/>
              </w:rPr>
              <w:t>M</w:t>
            </w:r>
            <w:r>
              <w:rPr>
                <w:lang w:val="it-IT"/>
              </w:rPr>
              <w:t>ultimediale(</w:t>
            </w:r>
            <w:r w:rsidR="00FE1D9B" w:rsidRPr="00FE1D9B">
              <w:rPr>
                <w:u w:val="single"/>
                <w:lang w:val="it-IT"/>
              </w:rPr>
              <w:t>id</w:t>
            </w:r>
            <w:r w:rsidR="00FE1D9B">
              <w:rPr>
                <w:lang w:val="it-IT"/>
              </w:rPr>
              <w:t>, url, tipologia, grado_attendibilita</w:t>
            </w:r>
            <w:r w:rsidR="003D310C">
              <w:rPr>
                <w:lang w:val="it-IT"/>
              </w:rPr>
              <w:t>, id_post, id_segnalazione</w:t>
            </w:r>
            <w:r>
              <w:rPr>
                <w:lang w:val="it-IT"/>
              </w:rPr>
              <w:t>)</w:t>
            </w:r>
          </w:p>
        </w:tc>
      </w:tr>
      <w:tr w:rsidR="007B53E9" w:rsidRPr="00882E45" w14:paraId="329AE589" w14:textId="49C959AB"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71A73E27" w14:textId="77777777" w:rsidR="007B53E9" w:rsidRDefault="007B53E9">
            <w:pPr>
              <w:rPr>
                <w:lang w:val="it-IT"/>
              </w:rPr>
            </w:pPr>
            <w:r>
              <w:rPr>
                <w:lang w:val="it-IT"/>
              </w:rPr>
              <w:t>Segnalazione</w:t>
            </w:r>
          </w:p>
        </w:tc>
        <w:tc>
          <w:tcPr>
            <w:tcW w:w="3109" w:type="pct"/>
            <w:gridSpan w:val="2"/>
          </w:tcPr>
          <w:p w14:paraId="38085468" w14:textId="354415BD" w:rsidR="007B53E9" w:rsidRDefault="00150B71"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Segnalazione(</w:t>
            </w:r>
            <w:r w:rsidR="00711111">
              <w:rPr>
                <w:rFonts w:ascii="Constantia" w:eastAsia="Constantia" w:hAnsi="Constantia" w:cs="Constantia"/>
                <w:lang w:val="it-IT"/>
              </w:rPr>
              <w:t>id, commento, tipologia, url_post, situazione_di_pericolo, data_ora, grado_attendibilita</w:t>
            </w:r>
            <w:r w:rsidR="00691C76">
              <w:rPr>
                <w:rFonts w:ascii="Constantia" w:eastAsia="Constantia" w:hAnsi="Constantia" w:cs="Constantia"/>
                <w:lang w:val="it-IT"/>
              </w:rPr>
              <w:t>, id_utente</w:t>
            </w:r>
            <w:r w:rsidR="00B06B23">
              <w:rPr>
                <w:rFonts w:ascii="Constantia" w:eastAsia="Constantia" w:hAnsi="Constantia" w:cs="Constantia"/>
                <w:lang w:val="it-IT"/>
              </w:rPr>
              <w:t>, id_zona</w:t>
            </w:r>
            <w:r>
              <w:rPr>
                <w:rFonts w:ascii="Constantia" w:eastAsia="Constantia" w:hAnsi="Constantia" w:cs="Constantia"/>
                <w:lang w:val="it-IT"/>
              </w:rPr>
              <w:t>)</w:t>
            </w:r>
          </w:p>
        </w:tc>
      </w:tr>
      <w:tr w:rsidR="00B135A1" w:rsidRPr="00882E45" w14:paraId="65A1DD23" w14:textId="719E6FEA"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4B0ED922" w14:textId="2C5E2910" w:rsidR="00B135A1" w:rsidRDefault="00B135A1" w:rsidP="00B135A1">
            <w:pPr>
              <w:rPr>
                <w:lang w:val="it-IT"/>
              </w:rPr>
            </w:pPr>
            <w:r>
              <w:rPr>
                <w:lang w:val="it-IT"/>
              </w:rPr>
              <w:t>Esecuzione</w:t>
            </w:r>
          </w:p>
        </w:tc>
        <w:tc>
          <w:tcPr>
            <w:tcW w:w="3109" w:type="pct"/>
            <w:gridSpan w:val="2"/>
          </w:tcPr>
          <w:p w14:paraId="13ACC22C" w14:textId="58985871" w:rsidR="00B135A1" w:rsidRPr="569C00F3" w:rsidRDefault="6C225B1C"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5C4DE6E6">
              <w:rPr>
                <w:rFonts w:ascii="Constantia" w:eastAsia="Constantia" w:hAnsi="Constantia" w:cs="Constantia"/>
                <w:lang w:val="it-IT"/>
              </w:rPr>
              <w:t>Esecuzione</w:t>
            </w:r>
            <w:r w:rsidR="00A65877">
              <w:rPr>
                <w:rFonts w:ascii="Constantia" w:eastAsia="Constantia" w:hAnsi="Constantia" w:cs="Constantia"/>
                <w:lang w:val="it-IT"/>
              </w:rPr>
              <w:t>Riparazione</w:t>
            </w:r>
            <w:r w:rsidRPr="5C4DE6E6">
              <w:rPr>
                <w:rFonts w:ascii="Constantia" w:eastAsia="Constantia" w:hAnsi="Constantia" w:cs="Constantia"/>
                <w:lang w:val="it-IT"/>
              </w:rPr>
              <w:t>(</w:t>
            </w:r>
            <w:r w:rsidR="0A0C21DE" w:rsidRPr="05DA5465">
              <w:rPr>
                <w:rFonts w:ascii="Constantia" w:eastAsia="Constantia" w:hAnsi="Constantia" w:cs="Constantia"/>
                <w:u w:val="single"/>
                <w:lang w:val="it-IT"/>
              </w:rPr>
              <w:t>id</w:t>
            </w:r>
            <w:r w:rsidR="00FD5332">
              <w:rPr>
                <w:rFonts w:ascii="Constantia" w:eastAsia="Constantia" w:hAnsi="Constantia" w:cs="Constantia"/>
                <w:u w:val="single"/>
                <w:lang w:val="it-IT"/>
              </w:rPr>
              <w:t>_c</w:t>
            </w:r>
            <w:r w:rsidR="0A0C21DE" w:rsidRPr="05DA5465">
              <w:rPr>
                <w:rFonts w:ascii="Constantia" w:eastAsia="Constantia" w:hAnsi="Constantia" w:cs="Constantia"/>
                <w:u w:val="single"/>
                <w:lang w:val="it-IT"/>
              </w:rPr>
              <w:t>ollaboratore</w:t>
            </w:r>
            <w:r w:rsidR="0A0C21DE" w:rsidRPr="5C4DE6E6">
              <w:rPr>
                <w:rFonts w:ascii="Constantia" w:eastAsia="Constantia" w:hAnsi="Constantia" w:cs="Constantia"/>
                <w:lang w:val="it-IT"/>
              </w:rPr>
              <w:t>,</w:t>
            </w:r>
            <w:r w:rsidR="00DB0B34">
              <w:rPr>
                <w:rFonts w:ascii="Constantia" w:eastAsia="Constantia" w:hAnsi="Constantia" w:cs="Constantia"/>
                <w:lang w:val="it-IT"/>
              </w:rPr>
              <w:t xml:space="preserve"> </w:t>
            </w:r>
            <w:r w:rsidR="7897F9A2" w:rsidRPr="05DA5465">
              <w:rPr>
                <w:rFonts w:ascii="Constantia" w:eastAsia="Constantia" w:hAnsi="Constantia" w:cs="Constantia"/>
                <w:u w:val="single"/>
                <w:lang w:val="it-IT"/>
              </w:rPr>
              <w:t>id</w:t>
            </w:r>
            <w:r w:rsidR="00FD5332">
              <w:rPr>
                <w:rFonts w:ascii="Constantia" w:eastAsia="Constantia" w:hAnsi="Constantia" w:cs="Constantia"/>
                <w:u w:val="single"/>
                <w:lang w:val="it-IT"/>
              </w:rPr>
              <w:t>_r</w:t>
            </w:r>
            <w:r w:rsidR="7897F9A2" w:rsidRPr="05DA5465">
              <w:rPr>
                <w:rFonts w:ascii="Constantia" w:eastAsia="Constantia" w:hAnsi="Constantia" w:cs="Constantia"/>
                <w:u w:val="single"/>
                <w:lang w:val="it-IT"/>
              </w:rPr>
              <w:t>ipar</w:t>
            </w:r>
            <w:r w:rsidR="0A0C21DE" w:rsidRPr="05DA5465">
              <w:rPr>
                <w:rFonts w:ascii="Constantia" w:eastAsia="Constantia" w:hAnsi="Constantia" w:cs="Constantia"/>
                <w:u w:val="single"/>
                <w:lang w:val="it-IT"/>
              </w:rPr>
              <w:t>azione</w:t>
            </w:r>
            <w:r w:rsidRPr="5C4DE6E6">
              <w:rPr>
                <w:rFonts w:ascii="Constantia" w:eastAsia="Constantia" w:hAnsi="Constantia" w:cs="Constantia"/>
                <w:lang w:val="it-IT"/>
              </w:rPr>
              <w:t>)</w:t>
            </w:r>
          </w:p>
        </w:tc>
      </w:tr>
      <w:tr w:rsidR="003776A6" w:rsidRPr="00882E45" w14:paraId="029F5C30" w14:textId="77777777"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261B49B9" w14:textId="7F9C8F3B" w:rsidR="003776A6" w:rsidRDefault="003776A6" w:rsidP="003776A6">
            <w:pPr>
              <w:rPr>
                <w:lang w:val="it-IT"/>
              </w:rPr>
            </w:pPr>
            <w:r>
              <w:rPr>
                <w:lang w:val="it-IT"/>
              </w:rPr>
              <w:t>Impiego</w:t>
            </w:r>
          </w:p>
        </w:tc>
        <w:tc>
          <w:tcPr>
            <w:tcW w:w="3109" w:type="pct"/>
            <w:gridSpan w:val="2"/>
          </w:tcPr>
          <w:p w14:paraId="7FE801F0" w14:textId="4492D49C" w:rsidR="003776A6" w:rsidRDefault="35AB4C76"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05DA5465">
              <w:rPr>
                <w:rFonts w:ascii="Constantia" w:eastAsia="Constantia" w:hAnsi="Constantia" w:cs="Constantia"/>
                <w:lang w:val="it-IT"/>
              </w:rPr>
              <w:t>Impiego</w:t>
            </w:r>
            <w:r w:rsidR="00A12857">
              <w:rPr>
                <w:rFonts w:ascii="Constantia" w:eastAsia="Constantia" w:hAnsi="Constantia" w:cs="Constantia"/>
                <w:lang w:val="it-IT"/>
              </w:rPr>
              <w:t>Sensore</w:t>
            </w:r>
            <w:r w:rsidRPr="05DA5465">
              <w:rPr>
                <w:rFonts w:ascii="Constantia" w:eastAsia="Constantia" w:hAnsi="Constantia" w:cs="Constantia"/>
                <w:lang w:val="it-IT"/>
              </w:rPr>
              <w:t>(</w:t>
            </w:r>
            <w:r w:rsidR="56C24C3A" w:rsidRPr="2DD0802D">
              <w:rPr>
                <w:rFonts w:ascii="Constantia" w:eastAsia="Constantia" w:hAnsi="Constantia" w:cs="Constantia"/>
                <w:u w:val="single"/>
                <w:lang w:val="it-IT"/>
              </w:rPr>
              <w:t>id</w:t>
            </w:r>
            <w:r w:rsidR="00FD5332">
              <w:rPr>
                <w:rFonts w:ascii="Constantia" w:eastAsia="Constantia" w:hAnsi="Constantia" w:cs="Constantia"/>
                <w:u w:val="single"/>
                <w:lang w:val="it-IT"/>
              </w:rPr>
              <w:t>_s</w:t>
            </w:r>
            <w:r w:rsidR="56C24C3A" w:rsidRPr="2DD0802D">
              <w:rPr>
                <w:rFonts w:ascii="Constantia" w:eastAsia="Constantia" w:hAnsi="Constantia" w:cs="Constantia"/>
                <w:u w:val="single"/>
                <w:lang w:val="it-IT"/>
              </w:rPr>
              <w:t>essione</w:t>
            </w:r>
            <w:r w:rsidR="56C24C3A" w:rsidRPr="05DA5465">
              <w:rPr>
                <w:rFonts w:ascii="Constantia" w:eastAsia="Constantia" w:hAnsi="Constantia" w:cs="Constantia"/>
                <w:lang w:val="it-IT"/>
              </w:rPr>
              <w:t xml:space="preserve">, </w:t>
            </w:r>
            <w:r w:rsidR="40656219" w:rsidRPr="0479F9D6">
              <w:rPr>
                <w:rFonts w:ascii="Constantia" w:eastAsia="Constantia" w:hAnsi="Constantia" w:cs="Constantia"/>
                <w:u w:val="single"/>
                <w:lang w:val="it-IT"/>
              </w:rPr>
              <w:t>matricol</w:t>
            </w:r>
            <w:r w:rsidR="0CE498A6" w:rsidRPr="0479F9D6">
              <w:rPr>
                <w:rFonts w:ascii="Constantia" w:eastAsia="Constantia" w:hAnsi="Constantia" w:cs="Constantia"/>
                <w:u w:val="single"/>
                <w:lang w:val="it-IT"/>
              </w:rPr>
              <w:t>a</w:t>
            </w:r>
            <w:r w:rsidR="00FD5332">
              <w:rPr>
                <w:rFonts w:ascii="Constantia" w:eastAsia="Constantia" w:hAnsi="Constantia" w:cs="Constantia"/>
                <w:u w:val="single"/>
                <w:lang w:val="it-IT"/>
              </w:rPr>
              <w:t>_s</w:t>
            </w:r>
            <w:r w:rsidR="754CD7B4" w:rsidRPr="0479F9D6">
              <w:rPr>
                <w:rFonts w:ascii="Constantia" w:eastAsia="Constantia" w:hAnsi="Constantia" w:cs="Constantia"/>
                <w:u w:val="single"/>
                <w:lang w:val="it-IT"/>
              </w:rPr>
              <w:t>ensore</w:t>
            </w:r>
            <w:r w:rsidRPr="05DA5465">
              <w:rPr>
                <w:rFonts w:ascii="Constantia" w:eastAsia="Constantia" w:hAnsi="Constantia" w:cs="Constantia"/>
                <w:lang w:val="it-IT"/>
              </w:rPr>
              <w:t>)</w:t>
            </w:r>
          </w:p>
        </w:tc>
      </w:tr>
      <w:tr w:rsidR="003776A6" w:rsidRPr="00882E45" w14:paraId="3B6B87A8" w14:textId="77777777"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60EB1788" w14:textId="266F988E" w:rsidR="003776A6" w:rsidRDefault="003776A6" w:rsidP="003776A6">
            <w:pPr>
              <w:rPr>
                <w:lang w:val="it-IT"/>
              </w:rPr>
            </w:pPr>
            <w:r>
              <w:rPr>
                <w:lang w:val="it-IT"/>
              </w:rPr>
              <w:t>Avvio</w:t>
            </w:r>
          </w:p>
        </w:tc>
        <w:tc>
          <w:tcPr>
            <w:tcW w:w="3109" w:type="pct"/>
            <w:gridSpan w:val="2"/>
          </w:tcPr>
          <w:p w14:paraId="35F2B737" w14:textId="1D27218B" w:rsidR="003776A6" w:rsidRDefault="40A94F63"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sidRPr="11958742">
              <w:rPr>
                <w:rFonts w:ascii="Constantia" w:eastAsia="Constantia" w:hAnsi="Constantia" w:cs="Constantia"/>
                <w:lang w:val="it-IT"/>
              </w:rPr>
              <w:t>Avvio</w:t>
            </w:r>
            <w:r w:rsidR="00A12857">
              <w:rPr>
                <w:rFonts w:ascii="Constantia" w:eastAsia="Constantia" w:hAnsi="Constantia" w:cs="Constantia"/>
                <w:lang w:val="it-IT"/>
              </w:rPr>
              <w:t>Sessione</w:t>
            </w:r>
            <w:r w:rsidRPr="11958742">
              <w:rPr>
                <w:rFonts w:ascii="Constantia" w:eastAsia="Constantia" w:hAnsi="Constantia" w:cs="Constantia"/>
                <w:lang w:val="it-IT"/>
              </w:rPr>
              <w:t>(</w:t>
            </w:r>
            <w:r w:rsidR="1E589F23" w:rsidRPr="008724D3">
              <w:rPr>
                <w:rFonts w:ascii="Constantia" w:eastAsia="Constantia" w:hAnsi="Constantia" w:cs="Constantia"/>
                <w:u w:val="single"/>
                <w:lang w:val="it-IT"/>
              </w:rPr>
              <w:t>id</w:t>
            </w:r>
            <w:r w:rsidR="00FD5332" w:rsidRPr="008724D3">
              <w:rPr>
                <w:rFonts w:ascii="Constantia" w:eastAsia="Constantia" w:hAnsi="Constantia" w:cs="Constantia"/>
                <w:u w:val="single"/>
                <w:lang w:val="it-IT"/>
              </w:rPr>
              <w:t>_c</w:t>
            </w:r>
            <w:r w:rsidR="1E589F23" w:rsidRPr="008724D3">
              <w:rPr>
                <w:rFonts w:ascii="Constantia" w:eastAsia="Constantia" w:hAnsi="Constantia" w:cs="Constantia"/>
                <w:u w:val="single"/>
                <w:lang w:val="it-IT"/>
              </w:rPr>
              <w:t>ollaboratore</w:t>
            </w:r>
            <w:r w:rsidR="1E589F23" w:rsidRPr="3B4EBF71">
              <w:rPr>
                <w:rFonts w:ascii="Constantia" w:eastAsia="Constantia" w:hAnsi="Constantia" w:cs="Constantia"/>
                <w:lang w:val="it-IT"/>
              </w:rPr>
              <w:t xml:space="preserve">, </w:t>
            </w:r>
            <w:r w:rsidR="52FA605B" w:rsidRPr="0A617986">
              <w:rPr>
                <w:rFonts w:ascii="Constantia" w:eastAsia="Constantia" w:hAnsi="Constantia" w:cs="Constantia"/>
                <w:u w:val="single"/>
                <w:lang w:val="it-IT"/>
              </w:rPr>
              <w:t>id</w:t>
            </w:r>
            <w:r w:rsidR="00FD5332">
              <w:rPr>
                <w:rFonts w:ascii="Constantia" w:eastAsia="Constantia" w:hAnsi="Constantia" w:cs="Constantia"/>
                <w:u w:val="single"/>
                <w:lang w:val="it-IT"/>
              </w:rPr>
              <w:t>_s</w:t>
            </w:r>
            <w:r w:rsidR="52FA605B" w:rsidRPr="0A617986">
              <w:rPr>
                <w:rFonts w:ascii="Constantia" w:eastAsia="Constantia" w:hAnsi="Constantia" w:cs="Constantia"/>
                <w:u w:val="single"/>
                <w:lang w:val="it-IT"/>
              </w:rPr>
              <w:t>essione</w:t>
            </w:r>
            <w:r w:rsidRPr="11958742">
              <w:rPr>
                <w:rFonts w:ascii="Constantia" w:eastAsia="Constantia" w:hAnsi="Constantia" w:cs="Constantia"/>
                <w:lang w:val="it-IT"/>
              </w:rPr>
              <w:t>)</w:t>
            </w:r>
          </w:p>
        </w:tc>
      </w:tr>
      <w:tr w:rsidR="00B135A1" w:rsidRPr="00882E45" w14:paraId="58FC2882" w14:textId="77777777"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Pr>
          <w:p w14:paraId="79A67B7C" w14:textId="10777A2F" w:rsidR="00B135A1" w:rsidRDefault="003776A6" w:rsidP="00B135A1">
            <w:pPr>
              <w:rPr>
                <w:lang w:val="it-IT"/>
              </w:rPr>
            </w:pPr>
            <w:r>
              <w:rPr>
                <w:lang w:val="it-IT"/>
              </w:rPr>
              <w:t>Diramazione</w:t>
            </w:r>
          </w:p>
        </w:tc>
        <w:tc>
          <w:tcPr>
            <w:tcW w:w="3109" w:type="pct"/>
            <w:gridSpan w:val="2"/>
          </w:tcPr>
          <w:p w14:paraId="02DC502B" w14:textId="185F0338" w:rsidR="00B135A1" w:rsidRDefault="663DB05E"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sidRPr="2BD889B9">
              <w:rPr>
                <w:rFonts w:ascii="Constantia" w:eastAsia="Constantia" w:hAnsi="Constantia" w:cs="Constantia"/>
                <w:lang w:val="it-IT"/>
              </w:rPr>
              <w:t>Diramazione</w:t>
            </w:r>
            <w:r w:rsidR="6E377154" w:rsidRPr="2BD889B9">
              <w:rPr>
                <w:rFonts w:ascii="Constantia" w:eastAsia="Constantia" w:hAnsi="Constantia" w:cs="Constantia"/>
                <w:lang w:val="it-IT"/>
              </w:rPr>
              <w:t>Allerta</w:t>
            </w:r>
            <w:r w:rsidR="354C1F2B" w:rsidRPr="5F3A05EF">
              <w:rPr>
                <w:rFonts w:ascii="Constantia" w:eastAsia="Constantia" w:hAnsi="Constantia" w:cs="Constantia"/>
                <w:lang w:val="it-IT"/>
              </w:rPr>
              <w:t>(</w:t>
            </w:r>
            <w:r w:rsidR="238A361D" w:rsidRPr="5F3A05EF">
              <w:rPr>
                <w:rFonts w:ascii="Constantia" w:eastAsia="Constantia" w:hAnsi="Constantia" w:cs="Constantia"/>
                <w:u w:val="single"/>
                <w:lang w:val="it-IT"/>
              </w:rPr>
              <w:t>codice</w:t>
            </w:r>
            <w:r w:rsidR="5EF60448" w:rsidRPr="5F3A05EF">
              <w:rPr>
                <w:rFonts w:ascii="Constantia" w:eastAsia="Constantia" w:hAnsi="Constantia" w:cs="Constantia"/>
                <w:u w:val="single"/>
                <w:lang w:val="it-IT"/>
              </w:rPr>
              <w:t>_z</w:t>
            </w:r>
            <w:r w:rsidR="238A361D" w:rsidRPr="5F3A05EF">
              <w:rPr>
                <w:rFonts w:ascii="Constantia" w:eastAsia="Constantia" w:hAnsi="Constantia" w:cs="Constantia"/>
                <w:u w:val="single"/>
                <w:lang w:val="it-IT"/>
              </w:rPr>
              <w:t>ona</w:t>
            </w:r>
            <w:r w:rsidR="238A361D" w:rsidRPr="5F3A05EF">
              <w:rPr>
                <w:rFonts w:ascii="Constantia" w:eastAsia="Constantia" w:hAnsi="Constantia" w:cs="Constantia"/>
                <w:lang w:val="it-IT"/>
              </w:rPr>
              <w:t xml:space="preserve">, </w:t>
            </w:r>
            <w:r w:rsidR="238A361D" w:rsidRPr="5F3A05EF">
              <w:rPr>
                <w:rFonts w:ascii="Constantia" w:eastAsia="Constantia" w:hAnsi="Constantia" w:cs="Constantia"/>
                <w:u w:val="single"/>
                <w:lang w:val="it-IT"/>
              </w:rPr>
              <w:t>id</w:t>
            </w:r>
            <w:r w:rsidR="530AA688" w:rsidRPr="5F3A05EF">
              <w:rPr>
                <w:rFonts w:ascii="Constantia" w:eastAsia="Constantia" w:hAnsi="Constantia" w:cs="Constantia"/>
                <w:u w:val="single"/>
                <w:lang w:val="it-IT"/>
              </w:rPr>
              <w:t>_a</w:t>
            </w:r>
            <w:r w:rsidR="238A361D" w:rsidRPr="5F3A05EF">
              <w:rPr>
                <w:rFonts w:ascii="Constantia" w:eastAsia="Constantia" w:hAnsi="Constantia" w:cs="Constantia"/>
                <w:u w:val="single"/>
                <w:lang w:val="it-IT"/>
              </w:rPr>
              <w:t>llerta</w:t>
            </w:r>
            <w:r w:rsidR="354C1F2B" w:rsidRPr="5F3A05EF">
              <w:rPr>
                <w:rFonts w:ascii="Constantia" w:eastAsia="Constantia" w:hAnsi="Constantia" w:cs="Constantia"/>
                <w:lang w:val="it-IT"/>
              </w:rPr>
              <w:t>)</w:t>
            </w:r>
          </w:p>
        </w:tc>
      </w:tr>
      <w:tr w:rsidR="00B135A1" w14:paraId="573DBF1E" w14:textId="77777777" w:rsidTr="215C2B13">
        <w:trPr>
          <w:gridAfter w:val="1"/>
          <w:wAfter w:w="133" w:type="pct"/>
        </w:trPr>
        <w:tc>
          <w:tcPr>
            <w:cnfStyle w:val="001000000000" w:firstRow="0" w:lastRow="0" w:firstColumn="1" w:lastColumn="0" w:oddVBand="0" w:evenVBand="0" w:oddHBand="0" w:evenHBand="0" w:firstRowFirstColumn="0" w:firstRowLastColumn="0" w:lastRowFirstColumn="0" w:lastRowLastColumn="0"/>
            <w:tcW w:w="1758" w:type="pct"/>
            <w:tcBorders>
              <w:top w:val="single" w:sz="4" w:space="0" w:color="864F3D" w:themeColor="accent5"/>
              <w:bottom w:val="single" w:sz="4" w:space="0" w:color="auto"/>
            </w:tcBorders>
          </w:tcPr>
          <w:p w14:paraId="658EA352" w14:textId="3A69EC9A" w:rsidR="00B135A1" w:rsidRDefault="003776A6" w:rsidP="00B135A1">
            <w:pPr>
              <w:rPr>
                <w:lang w:val="it-IT"/>
              </w:rPr>
            </w:pPr>
            <w:r>
              <w:rPr>
                <w:lang w:val="it-IT"/>
              </w:rPr>
              <w:t>Verifica</w:t>
            </w:r>
          </w:p>
        </w:tc>
        <w:tc>
          <w:tcPr>
            <w:tcW w:w="3109" w:type="pct"/>
            <w:gridSpan w:val="2"/>
            <w:tcBorders>
              <w:top w:val="single" w:sz="4" w:space="0" w:color="864F3D" w:themeColor="accent5"/>
              <w:bottom w:val="single" w:sz="4" w:space="0" w:color="auto"/>
            </w:tcBorders>
          </w:tcPr>
          <w:p w14:paraId="2C1C5D8D" w14:textId="46BF57A8" w:rsidR="00B135A1" w:rsidRPr="008F53F4" w:rsidRDefault="3AF81151" w:rsidP="000168D6">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en-GB"/>
              </w:rPr>
            </w:pPr>
            <w:r w:rsidRPr="00AF11D3">
              <w:rPr>
                <w:rFonts w:ascii="Constantia" w:eastAsia="Constantia" w:hAnsi="Constantia" w:cs="Constantia"/>
                <w:lang w:val="en-GB"/>
              </w:rPr>
              <w:t>Verifica</w:t>
            </w:r>
            <w:r w:rsidR="2C6BFA24" w:rsidRPr="00AF11D3">
              <w:rPr>
                <w:rFonts w:ascii="Constantia" w:eastAsia="Constantia" w:hAnsi="Constantia" w:cs="Constantia"/>
                <w:lang w:val="en-GB"/>
              </w:rPr>
              <w:t>Post</w:t>
            </w:r>
            <w:r w:rsidR="7C5A1D06" w:rsidRPr="00AF11D3">
              <w:rPr>
                <w:rFonts w:ascii="Constantia" w:eastAsia="Constantia" w:hAnsi="Constantia" w:cs="Constantia"/>
                <w:lang w:val="en-GB"/>
              </w:rPr>
              <w:t>(</w:t>
            </w:r>
            <w:r w:rsidR="0191279E" w:rsidRPr="00AF11D3">
              <w:rPr>
                <w:rFonts w:ascii="Constantia" w:eastAsia="Constantia" w:hAnsi="Constantia" w:cs="Constantia"/>
                <w:u w:val="single"/>
                <w:lang w:val="en-GB"/>
              </w:rPr>
              <w:t>id</w:t>
            </w:r>
            <w:r w:rsidR="64DFEEFF" w:rsidRPr="00AF11D3">
              <w:rPr>
                <w:rFonts w:ascii="Constantia" w:eastAsia="Constantia" w:hAnsi="Constantia" w:cs="Constantia"/>
                <w:u w:val="single"/>
                <w:lang w:val="en-GB"/>
              </w:rPr>
              <w:t>_p</w:t>
            </w:r>
            <w:r w:rsidR="0191279E" w:rsidRPr="00AF11D3">
              <w:rPr>
                <w:rFonts w:ascii="Constantia" w:eastAsia="Constantia" w:hAnsi="Constantia" w:cs="Constantia"/>
                <w:u w:val="single"/>
                <w:lang w:val="en-GB"/>
              </w:rPr>
              <w:t>ost</w:t>
            </w:r>
            <w:r w:rsidR="0191279E" w:rsidRPr="00AF11D3">
              <w:rPr>
                <w:rFonts w:ascii="Constantia" w:eastAsia="Constantia" w:hAnsi="Constantia" w:cs="Constantia"/>
                <w:lang w:val="en-GB"/>
              </w:rPr>
              <w:t xml:space="preserve">, </w:t>
            </w:r>
            <w:r w:rsidR="0191279E" w:rsidRPr="00AF11D3">
              <w:rPr>
                <w:rFonts w:ascii="Constantia" w:eastAsia="Constantia" w:hAnsi="Constantia" w:cs="Constantia"/>
                <w:u w:val="single"/>
                <w:lang w:val="en-GB"/>
              </w:rPr>
              <w:t>i</w:t>
            </w:r>
            <w:r w:rsidR="507F0FA5" w:rsidRPr="00AF11D3">
              <w:rPr>
                <w:rFonts w:ascii="Constantia" w:eastAsia="Constantia" w:hAnsi="Constantia" w:cs="Constantia"/>
                <w:u w:val="single"/>
                <w:lang w:val="en-GB"/>
              </w:rPr>
              <w:t>d</w:t>
            </w:r>
            <w:r w:rsidR="253E139C" w:rsidRPr="00AF11D3">
              <w:rPr>
                <w:rFonts w:ascii="Constantia" w:eastAsia="Constantia" w:hAnsi="Constantia" w:cs="Constantia"/>
                <w:u w:val="single"/>
                <w:lang w:val="en-GB"/>
              </w:rPr>
              <w:t>_f</w:t>
            </w:r>
            <w:r w:rsidR="507F0FA5" w:rsidRPr="00AF11D3">
              <w:rPr>
                <w:rFonts w:ascii="Constantia" w:eastAsia="Constantia" w:hAnsi="Constantia" w:cs="Constantia"/>
                <w:u w:val="single"/>
                <w:lang w:val="en-GB"/>
              </w:rPr>
              <w:t>act</w:t>
            </w:r>
            <w:r w:rsidR="6A7800F9" w:rsidRPr="00AF11D3">
              <w:rPr>
                <w:rFonts w:ascii="Constantia" w:eastAsia="Constantia" w:hAnsi="Constantia" w:cs="Constantia"/>
                <w:u w:val="single"/>
                <w:lang w:val="en-GB"/>
              </w:rPr>
              <w:t>_c</w:t>
            </w:r>
            <w:r w:rsidR="507F0FA5" w:rsidRPr="00AF11D3">
              <w:rPr>
                <w:rFonts w:ascii="Constantia" w:eastAsia="Constantia" w:hAnsi="Constantia" w:cs="Constantia"/>
                <w:u w:val="single"/>
                <w:lang w:val="en-GB"/>
              </w:rPr>
              <w:t>hecker</w:t>
            </w:r>
            <w:r w:rsidR="507F0FA5" w:rsidRPr="00AF11D3">
              <w:rPr>
                <w:rFonts w:ascii="Constantia" w:eastAsia="Constantia" w:hAnsi="Constantia" w:cs="Constantia"/>
                <w:lang w:val="en-GB"/>
              </w:rPr>
              <w:t>, data</w:t>
            </w:r>
            <w:r w:rsidR="560F3DE6" w:rsidRPr="00AF11D3">
              <w:rPr>
                <w:rFonts w:ascii="Constantia" w:eastAsia="Constantia" w:hAnsi="Constantia" w:cs="Constantia"/>
                <w:lang w:val="en-GB"/>
              </w:rPr>
              <w:t>_o</w:t>
            </w:r>
            <w:r w:rsidR="507F0FA5" w:rsidRPr="00AF11D3">
              <w:rPr>
                <w:rFonts w:ascii="Constantia" w:eastAsia="Constantia" w:hAnsi="Constantia" w:cs="Constantia"/>
                <w:lang w:val="en-GB"/>
              </w:rPr>
              <w:t>ra</w:t>
            </w:r>
            <w:r w:rsidR="7C5A1D06" w:rsidRPr="00AF11D3">
              <w:rPr>
                <w:rFonts w:ascii="Constantia" w:eastAsia="Constantia" w:hAnsi="Constantia" w:cs="Constantia"/>
                <w:lang w:val="en-GB"/>
              </w:rPr>
              <w:t>)</w:t>
            </w:r>
          </w:p>
        </w:tc>
      </w:tr>
      <w:tr w:rsidR="0085615A" w14:paraId="5AA38A3D" w14:textId="77777777" w:rsidTr="215C2B13">
        <w:trPr>
          <w:gridAfter w:val="1"/>
          <w:cnfStyle w:val="000000100000" w:firstRow="0" w:lastRow="0" w:firstColumn="0" w:lastColumn="0" w:oddVBand="0" w:evenVBand="0" w:oddHBand="1" w:evenHBand="0" w:firstRowFirstColumn="0" w:firstRowLastColumn="0" w:lastRowFirstColumn="0" w:lastRowLastColumn="0"/>
          <w:wAfter w:w="133" w:type="pct"/>
        </w:trPr>
        <w:tc>
          <w:tcPr>
            <w:cnfStyle w:val="001000000000" w:firstRow="0" w:lastRow="0" w:firstColumn="1" w:lastColumn="0" w:oddVBand="0" w:evenVBand="0" w:oddHBand="0" w:evenHBand="0" w:firstRowFirstColumn="0" w:firstRowLastColumn="0" w:lastRowFirstColumn="0" w:lastRowLastColumn="0"/>
            <w:tcW w:w="1758" w:type="pct"/>
            <w:tcBorders>
              <w:top w:val="single" w:sz="4" w:space="0" w:color="auto"/>
              <w:left w:val="nil"/>
              <w:bottom w:val="nil"/>
            </w:tcBorders>
          </w:tcPr>
          <w:p w14:paraId="4C110BDF" w14:textId="4EFB35F4" w:rsidR="0085615A" w:rsidRPr="00797F5E" w:rsidRDefault="0085615A" w:rsidP="00B135A1">
            <w:pPr>
              <w:rPr>
                <w:lang w:val="en-GB"/>
              </w:rPr>
            </w:pPr>
          </w:p>
        </w:tc>
        <w:tc>
          <w:tcPr>
            <w:tcW w:w="3109" w:type="pct"/>
            <w:gridSpan w:val="2"/>
            <w:tcBorders>
              <w:top w:val="single" w:sz="4" w:space="0" w:color="auto"/>
              <w:left w:val="nil"/>
              <w:bottom w:val="nil"/>
              <w:right w:val="nil"/>
            </w:tcBorders>
          </w:tcPr>
          <w:p w14:paraId="450136E3" w14:textId="77777777" w:rsidR="0085615A" w:rsidRPr="00AF11D3" w:rsidRDefault="0085615A" w:rsidP="000168D6">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en-GB"/>
              </w:rPr>
            </w:pPr>
          </w:p>
        </w:tc>
      </w:tr>
      <w:tr w:rsidR="00764E0F" w14:paraId="2FDC5766"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shd w:val="clear" w:color="auto" w:fill="864F3D" w:themeFill="accent5"/>
          </w:tcPr>
          <w:p w14:paraId="230C54F8" w14:textId="7F5CDA44" w:rsidR="002B7217" w:rsidRPr="004F528F" w:rsidRDefault="00C31A4E">
            <w:pPr>
              <w:jc w:val="center"/>
              <w:rPr>
                <w:color w:val="FFFFFF" w:themeColor="background1"/>
                <w:lang w:val="it-IT"/>
              </w:rPr>
            </w:pPr>
            <w:r w:rsidRPr="004F528F">
              <w:rPr>
                <w:color w:val="FFFFFF" w:themeColor="background1"/>
                <w:lang w:val="en-GB"/>
              </w:rPr>
              <w:lastRenderedPageBreak/>
              <w:br w:type="page"/>
            </w:r>
            <w:r w:rsidRPr="004F528F">
              <w:rPr>
                <w:color w:val="FFFFFF" w:themeColor="background1"/>
                <w:lang w:val="it-IT"/>
              </w:rPr>
              <w:t>Traduzioni</w:t>
            </w:r>
          </w:p>
        </w:tc>
        <w:tc>
          <w:tcPr>
            <w:tcW w:w="2445" w:type="pct"/>
            <w:gridSpan w:val="2"/>
            <w:shd w:val="clear" w:color="auto" w:fill="864F3D" w:themeFill="accent5"/>
          </w:tcPr>
          <w:p w14:paraId="2B246FA8" w14:textId="6C24434F" w:rsidR="002B7217" w:rsidRPr="00E35B35" w:rsidRDefault="00C31A4E">
            <w:pPr>
              <w:jc w:val="center"/>
              <w:cnfStyle w:val="000000000000" w:firstRow="0" w:lastRow="0" w:firstColumn="0" w:lastColumn="0" w:oddVBand="0" w:evenVBand="0" w:oddHBand="0" w:evenHBand="0" w:firstRowFirstColumn="0" w:firstRowLastColumn="0" w:lastRowFirstColumn="0" w:lastRowLastColumn="0"/>
              <w:rPr>
                <w:b/>
                <w:color w:val="FFFFFF" w:themeColor="background1"/>
                <w:lang w:val="it-IT"/>
              </w:rPr>
            </w:pPr>
            <w:r w:rsidRPr="00E35B35">
              <w:rPr>
                <w:b/>
                <w:color w:val="FFFFFF" w:themeColor="background1"/>
                <w:lang w:val="it-IT"/>
              </w:rPr>
              <w:t>Vincoli di riferimento</w:t>
            </w:r>
          </w:p>
        </w:tc>
      </w:tr>
      <w:tr w:rsidR="00764E0F" w:rsidRPr="008F53F4" w14:paraId="05A7DE45" w14:textId="77777777" w:rsidTr="215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gridSpan w:val="2"/>
          </w:tcPr>
          <w:p w14:paraId="3311B5F4" w14:textId="65CA4E0B" w:rsidR="008F53F4" w:rsidRPr="008F53F4" w:rsidRDefault="008F53F4" w:rsidP="008F53F4">
            <w:pPr>
              <w:rPr>
                <w:b w:val="0"/>
                <w:bCs w:val="0"/>
                <w:lang w:val="it-IT"/>
              </w:rPr>
            </w:pPr>
            <w:r w:rsidRPr="008F53F4">
              <w:rPr>
                <w:b w:val="0"/>
                <w:bCs w:val="0"/>
                <w:lang w:val="it-IT"/>
              </w:rPr>
              <w:t>Collaboratore(</w:t>
            </w:r>
            <w:r w:rsidRPr="008F53F4">
              <w:rPr>
                <w:b w:val="0"/>
                <w:bCs w:val="0"/>
                <w:u w:val="single"/>
                <w:lang w:val="it-IT"/>
              </w:rPr>
              <w:t>id</w:t>
            </w:r>
            <w:r w:rsidRPr="008F53F4">
              <w:rPr>
                <w:b w:val="0"/>
                <w:bCs w:val="0"/>
                <w:lang w:val="it-IT"/>
              </w:rPr>
              <w:t>, nome, cognome, email, cellulare)</w:t>
            </w:r>
          </w:p>
        </w:tc>
        <w:tc>
          <w:tcPr>
            <w:tcW w:w="2445" w:type="pct"/>
            <w:gridSpan w:val="2"/>
          </w:tcPr>
          <w:p w14:paraId="497E1992" w14:textId="39598AD5" w:rsidR="008F53F4" w:rsidRDefault="006A7279" w:rsidP="008F53F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r w:rsidR="003C740C">
              <w:rPr>
                <w:lang w:val="it-IT"/>
              </w:rPr>
              <w:t>.</w:t>
            </w:r>
          </w:p>
        </w:tc>
      </w:tr>
      <w:tr w:rsidR="00764E0F" w:rsidRPr="008F53F4" w14:paraId="688B39EC" w14:textId="77777777" w:rsidTr="215C2B13">
        <w:trPr>
          <w:trHeight w:val="50"/>
        </w:trPr>
        <w:tc>
          <w:tcPr>
            <w:cnfStyle w:val="001000000000" w:firstRow="0" w:lastRow="0" w:firstColumn="1" w:lastColumn="0" w:oddVBand="0" w:evenVBand="0" w:oddHBand="0" w:evenHBand="0" w:firstRowFirstColumn="0" w:firstRowLastColumn="0" w:lastRowFirstColumn="0" w:lastRowLastColumn="0"/>
            <w:tcW w:w="2555" w:type="pct"/>
            <w:gridSpan w:val="2"/>
          </w:tcPr>
          <w:p w14:paraId="1406A395" w14:textId="10EEB673" w:rsidR="008F53F4" w:rsidRPr="008F53F4" w:rsidRDefault="008F53F4" w:rsidP="008F53F4">
            <w:pPr>
              <w:rPr>
                <w:b w:val="0"/>
                <w:bCs w:val="0"/>
                <w:lang w:val="it-IT"/>
              </w:rPr>
            </w:pPr>
            <w:r w:rsidRPr="008F53F4">
              <w:rPr>
                <w:rFonts w:ascii="Constantia" w:eastAsia="Constantia" w:hAnsi="Constantia" w:cs="Constantia"/>
                <w:b w:val="0"/>
                <w:bCs w:val="0"/>
                <w:szCs w:val="22"/>
                <w:lang w:val="it-IT"/>
              </w:rPr>
              <w:t>Riparazione(</w:t>
            </w:r>
            <w:r w:rsidRPr="008F53F4">
              <w:rPr>
                <w:rFonts w:ascii="Constantia" w:eastAsia="Constantia" w:hAnsi="Constantia" w:cs="Constantia"/>
                <w:b w:val="0"/>
                <w:bCs w:val="0"/>
                <w:szCs w:val="22"/>
                <w:u w:val="single"/>
                <w:lang w:val="it-IT"/>
              </w:rPr>
              <w:t>id</w:t>
            </w:r>
            <w:r w:rsidRPr="008F53F4">
              <w:rPr>
                <w:rFonts w:ascii="Constantia" w:eastAsia="Constantia" w:hAnsi="Constantia" w:cs="Constantia"/>
                <w:b w:val="0"/>
                <w:bCs w:val="0"/>
                <w:szCs w:val="22"/>
                <w:lang w:val="it-IT"/>
              </w:rPr>
              <w:t>, data_ora, tipologia, esito, descrizione, id_sensore)</w:t>
            </w:r>
          </w:p>
        </w:tc>
        <w:tc>
          <w:tcPr>
            <w:tcW w:w="2445" w:type="pct"/>
            <w:gridSpan w:val="2"/>
          </w:tcPr>
          <w:p w14:paraId="5DBE4C8A" w14:textId="3B2FD396" w:rsidR="008F53F4" w:rsidRDefault="006A7279" w:rsidP="008F53F4">
            <w:pPr>
              <w:spacing w:line="264" w:lineRule="auto"/>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Nessuno</w:t>
            </w:r>
            <w:r w:rsidR="003C740C">
              <w:rPr>
                <w:rFonts w:ascii="Constantia" w:eastAsia="Constantia" w:hAnsi="Constantia" w:cs="Constantia"/>
                <w:szCs w:val="22"/>
                <w:lang w:val="it-IT"/>
              </w:rPr>
              <w:t>.</w:t>
            </w:r>
          </w:p>
        </w:tc>
      </w:tr>
      <w:tr w:rsidR="00764E0F" w:rsidRPr="008F53F4" w14:paraId="2D9242E0" w14:textId="77777777" w:rsidTr="215C2B1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555" w:type="pct"/>
            <w:gridSpan w:val="2"/>
          </w:tcPr>
          <w:p w14:paraId="403A133D" w14:textId="3A746EAE" w:rsidR="008F53F4" w:rsidRPr="008F53F4" w:rsidRDefault="008F53F4" w:rsidP="008F53F4">
            <w:pPr>
              <w:rPr>
                <w:b w:val="0"/>
                <w:bCs w:val="0"/>
                <w:lang w:val="it-IT"/>
              </w:rPr>
            </w:pPr>
            <w:r w:rsidRPr="008F53F4">
              <w:rPr>
                <w:rFonts w:ascii="Constantia" w:eastAsia="Constantia" w:hAnsi="Constantia" w:cs="Constantia"/>
                <w:b w:val="0"/>
                <w:bCs w:val="0"/>
                <w:szCs w:val="22"/>
                <w:lang w:val="it-IT"/>
              </w:rPr>
              <w:t>Sensore(</w:t>
            </w:r>
            <w:r w:rsidRPr="008F53F4">
              <w:rPr>
                <w:rFonts w:ascii="Constantia" w:eastAsia="Constantia" w:hAnsi="Constantia" w:cs="Constantia"/>
                <w:b w:val="0"/>
                <w:bCs w:val="0"/>
                <w:szCs w:val="22"/>
                <w:u w:val="single"/>
                <w:lang w:val="it-IT"/>
              </w:rPr>
              <w:t>matricola</w:t>
            </w:r>
            <w:r w:rsidRPr="008F53F4">
              <w:rPr>
                <w:rFonts w:ascii="Constantia" w:eastAsia="Constantia" w:hAnsi="Constantia" w:cs="Constantia"/>
                <w:b w:val="0"/>
                <w:bCs w:val="0"/>
                <w:szCs w:val="22"/>
                <w:lang w:val="it-IT"/>
              </w:rPr>
              <w:t>, tipologia, anno_produzione, descrizione, versione_firmware)</w:t>
            </w:r>
          </w:p>
        </w:tc>
        <w:tc>
          <w:tcPr>
            <w:tcW w:w="2445" w:type="pct"/>
            <w:gridSpan w:val="2"/>
          </w:tcPr>
          <w:p w14:paraId="0F00D258" w14:textId="34D502E6" w:rsidR="008F53F4" w:rsidRDefault="006A7279" w:rsidP="008F53F4">
            <w:pPr>
              <w:spacing w:line="264" w:lineRule="auto"/>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szCs w:val="22"/>
                <w:lang w:val="it-IT"/>
              </w:rPr>
            </w:pPr>
            <w:r>
              <w:rPr>
                <w:rFonts w:ascii="Constantia" w:eastAsia="Constantia" w:hAnsi="Constantia" w:cs="Constantia"/>
                <w:szCs w:val="22"/>
                <w:lang w:val="it-IT"/>
              </w:rPr>
              <w:t>Nessuno</w:t>
            </w:r>
            <w:r w:rsidR="003C740C">
              <w:rPr>
                <w:rFonts w:ascii="Constantia" w:eastAsia="Constantia" w:hAnsi="Constantia" w:cs="Constantia"/>
                <w:szCs w:val="22"/>
                <w:lang w:val="it-IT"/>
              </w:rPr>
              <w:t>.</w:t>
            </w:r>
          </w:p>
        </w:tc>
      </w:tr>
      <w:tr w:rsidR="00764E0F" w:rsidRPr="008F53F4" w14:paraId="69C0C8D1"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5F1C5B19" w14:textId="090445AB" w:rsidR="008F53F4" w:rsidRPr="008F53F4" w:rsidRDefault="008F53F4" w:rsidP="008F53F4">
            <w:pPr>
              <w:rPr>
                <w:b w:val="0"/>
                <w:bCs w:val="0"/>
                <w:lang w:val="it-IT"/>
              </w:rPr>
            </w:pPr>
            <w:r w:rsidRPr="008F53F4">
              <w:rPr>
                <w:b w:val="0"/>
                <w:bCs w:val="0"/>
                <w:lang w:val="it-IT"/>
              </w:rPr>
              <w:t>SessioneCampionamento(</w:t>
            </w:r>
            <w:r w:rsidRPr="008F53F4">
              <w:rPr>
                <w:b w:val="0"/>
                <w:bCs w:val="0"/>
                <w:u w:val="single"/>
                <w:lang w:val="it-IT"/>
              </w:rPr>
              <w:t>id</w:t>
            </w:r>
            <w:r w:rsidRPr="008F53F4">
              <w:rPr>
                <w:b w:val="0"/>
                <w:bCs w:val="0"/>
                <w:lang w:val="it-IT"/>
              </w:rPr>
              <w:t>, data_ora, durata, val_min, val_max, id_zona</w:t>
            </w:r>
            <w:r w:rsidR="00524589">
              <w:rPr>
                <w:b w:val="0"/>
                <w:bCs w:val="0"/>
                <w:lang w:val="it-IT"/>
              </w:rPr>
              <w:t>, media</w:t>
            </w:r>
            <w:r w:rsidR="00524589" w:rsidRPr="008F53F4">
              <w:rPr>
                <w:b w:val="0"/>
                <w:bCs w:val="0"/>
                <w:lang w:val="it-IT"/>
              </w:rPr>
              <w:t>_misurazioni</w:t>
            </w:r>
            <w:r w:rsidRPr="008F53F4">
              <w:rPr>
                <w:b w:val="0"/>
                <w:bCs w:val="0"/>
                <w:lang w:val="it-IT"/>
              </w:rPr>
              <w:t>)</w:t>
            </w:r>
          </w:p>
        </w:tc>
        <w:tc>
          <w:tcPr>
            <w:tcW w:w="2445" w:type="pct"/>
            <w:gridSpan w:val="2"/>
          </w:tcPr>
          <w:p w14:paraId="5DDFB21C" w14:textId="3C8D0BE7" w:rsidR="008F53F4" w:rsidRDefault="0013076B" w:rsidP="008F53F4">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id_zona </w:t>
            </w:r>
            <w:r w:rsidRPr="0013076B">
              <w:rPr>
                <w:rFonts w:ascii="Wingdings" w:eastAsia="Wingdings" w:hAnsi="Wingdings" w:cs="Wingdings"/>
                <w:lang w:val="it-IT"/>
              </w:rPr>
              <w:t>à</w:t>
            </w:r>
            <w:r>
              <w:rPr>
                <w:lang w:val="it-IT"/>
              </w:rPr>
              <w:t xml:space="preserve"> </w:t>
            </w:r>
            <w:r w:rsidR="00C43EF5">
              <w:rPr>
                <w:lang w:val="it-IT"/>
              </w:rPr>
              <w:t>Z</w:t>
            </w:r>
            <w:r>
              <w:rPr>
                <w:lang w:val="it-IT"/>
              </w:rPr>
              <w:t>ona.id</w:t>
            </w:r>
          </w:p>
        </w:tc>
      </w:tr>
      <w:tr w:rsidR="00764E0F" w:rsidRPr="00882E45" w14:paraId="596EC48D" w14:textId="77777777" w:rsidTr="215C2B1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555" w:type="pct"/>
            <w:gridSpan w:val="2"/>
          </w:tcPr>
          <w:p w14:paraId="23E4E24E" w14:textId="5577522E" w:rsidR="008F53F4" w:rsidRPr="008F53F4" w:rsidRDefault="008F53F4" w:rsidP="008F53F4">
            <w:pPr>
              <w:rPr>
                <w:b w:val="0"/>
                <w:bCs w:val="0"/>
                <w:lang w:val="it-IT"/>
              </w:rPr>
            </w:pPr>
            <w:r w:rsidRPr="008F53F4">
              <w:rPr>
                <w:rFonts w:ascii="Constantia" w:eastAsia="Constantia" w:hAnsi="Constantia" w:cs="Constantia"/>
                <w:b w:val="0"/>
                <w:bCs w:val="0"/>
                <w:lang w:val="it-IT"/>
              </w:rPr>
              <w:t>Misurazione(</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xml:space="preserve">, valore_rilevato, timestamp, id_sessione, </w:t>
            </w:r>
            <w:r w:rsidR="00B71FDE">
              <w:rPr>
                <w:rFonts w:ascii="Constantia" w:eastAsia="Constantia" w:hAnsi="Constantia" w:cs="Constantia"/>
                <w:b w:val="0"/>
                <w:lang w:val="it-IT"/>
              </w:rPr>
              <w:t>matricola</w:t>
            </w:r>
            <w:r w:rsidRPr="008F53F4">
              <w:rPr>
                <w:rFonts w:ascii="Constantia" w:eastAsia="Constantia" w:hAnsi="Constantia" w:cs="Constantia"/>
                <w:b w:val="0"/>
                <w:bCs w:val="0"/>
                <w:lang w:val="it-IT"/>
              </w:rPr>
              <w:t>_sensore)</w:t>
            </w:r>
          </w:p>
        </w:tc>
        <w:tc>
          <w:tcPr>
            <w:tcW w:w="2445" w:type="pct"/>
            <w:gridSpan w:val="2"/>
            <w:vAlign w:val="center"/>
          </w:tcPr>
          <w:p w14:paraId="5B781662" w14:textId="68E03748" w:rsidR="002B7217" w:rsidRPr="00B72D35" w:rsidRDefault="3993EF8A" w:rsidP="00B72D35">
            <w:pPr>
              <w:pStyle w:val="Nessunaspaziatura"/>
              <w:cnfStyle w:val="000000100000" w:firstRow="0" w:lastRow="0" w:firstColumn="0" w:lastColumn="0" w:oddVBand="0" w:evenVBand="0" w:oddHBand="1" w:evenHBand="0" w:firstRowFirstColumn="0" w:firstRowLastColumn="0" w:lastRowFirstColumn="0" w:lastRowLastColumn="0"/>
              <w:rPr>
                <w:sz w:val="22"/>
                <w:szCs w:val="22"/>
                <w:lang w:val="it-IT"/>
              </w:rPr>
            </w:pPr>
            <w:r w:rsidRPr="00B72D35">
              <w:rPr>
                <w:sz w:val="22"/>
                <w:szCs w:val="22"/>
                <w:lang w:val="it-IT"/>
              </w:rPr>
              <w:t xml:space="preserve">id_sessione </w:t>
            </w:r>
            <w:r w:rsidRPr="00B72D35">
              <w:rPr>
                <w:rFonts w:ascii="Wingdings" w:eastAsia="Wingdings" w:hAnsi="Wingdings" w:cs="Wingdings"/>
                <w:sz w:val="22"/>
                <w:szCs w:val="22"/>
                <w:lang w:val="it-IT"/>
              </w:rPr>
              <w:t>à</w:t>
            </w:r>
            <w:r w:rsidRPr="00B72D35">
              <w:rPr>
                <w:sz w:val="22"/>
                <w:szCs w:val="22"/>
                <w:lang w:val="it-IT"/>
              </w:rPr>
              <w:t xml:space="preserve"> </w:t>
            </w:r>
            <w:r w:rsidR="00C43EF5" w:rsidRPr="00B72D35">
              <w:rPr>
                <w:sz w:val="22"/>
                <w:szCs w:val="22"/>
                <w:lang w:val="it-IT"/>
              </w:rPr>
              <w:t>S</w:t>
            </w:r>
            <w:r w:rsidRPr="00B72D35">
              <w:rPr>
                <w:sz w:val="22"/>
                <w:szCs w:val="22"/>
                <w:lang w:val="it-IT"/>
              </w:rPr>
              <w:t>essione.id</w:t>
            </w:r>
          </w:p>
          <w:p w14:paraId="1ECA7ECA" w14:textId="642D6E6B" w:rsidR="008F53F4" w:rsidRPr="00B72D35" w:rsidRDefault="00EA55A6" w:rsidP="00B72D35">
            <w:pPr>
              <w:pStyle w:val="Nessunaspaziatura"/>
              <w:cnfStyle w:val="000000100000" w:firstRow="0" w:lastRow="0" w:firstColumn="0" w:lastColumn="0" w:oddVBand="0" w:evenVBand="0" w:oddHBand="1" w:evenHBand="0" w:firstRowFirstColumn="0" w:firstRowLastColumn="0" w:lastRowFirstColumn="0" w:lastRowLastColumn="0"/>
              <w:rPr>
                <w:sz w:val="22"/>
                <w:szCs w:val="22"/>
                <w:lang w:val="it-IT"/>
              </w:rPr>
            </w:pPr>
            <w:r w:rsidRPr="00B72D35">
              <w:rPr>
                <w:sz w:val="22"/>
                <w:szCs w:val="22"/>
                <w:lang w:val="it-IT"/>
              </w:rPr>
              <w:t>matricola</w:t>
            </w:r>
            <w:r w:rsidR="3993EF8A" w:rsidRPr="00B72D35">
              <w:rPr>
                <w:sz w:val="22"/>
                <w:szCs w:val="22"/>
                <w:lang w:val="it-IT"/>
              </w:rPr>
              <w:t xml:space="preserve">_sensore </w:t>
            </w:r>
            <w:r w:rsidR="3993EF8A" w:rsidRPr="00B72D35">
              <w:rPr>
                <w:rFonts w:ascii="Wingdings" w:eastAsia="Wingdings" w:hAnsi="Wingdings" w:cs="Wingdings"/>
                <w:sz w:val="22"/>
                <w:szCs w:val="22"/>
                <w:lang w:val="it-IT"/>
              </w:rPr>
              <w:t>à</w:t>
            </w:r>
            <w:r w:rsidR="3993EF8A" w:rsidRPr="00B72D35">
              <w:rPr>
                <w:sz w:val="22"/>
                <w:szCs w:val="22"/>
                <w:lang w:val="it-IT"/>
              </w:rPr>
              <w:t xml:space="preserve"> </w:t>
            </w:r>
            <w:r w:rsidR="00C43EF5" w:rsidRPr="00B72D35">
              <w:rPr>
                <w:sz w:val="22"/>
                <w:szCs w:val="22"/>
                <w:lang w:val="it-IT"/>
              </w:rPr>
              <w:t>S</w:t>
            </w:r>
            <w:r w:rsidRPr="00B72D35">
              <w:rPr>
                <w:sz w:val="22"/>
                <w:szCs w:val="22"/>
                <w:lang w:val="it-IT"/>
              </w:rPr>
              <w:t>ensore.matricola</w:t>
            </w:r>
          </w:p>
        </w:tc>
      </w:tr>
      <w:tr w:rsidR="00764E0F" w:rsidRPr="008F53F4" w14:paraId="346EA54F"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097745C5" w14:textId="3D8A1183" w:rsidR="008F53F4" w:rsidRPr="008F53F4" w:rsidRDefault="008F53F4" w:rsidP="008F53F4">
            <w:pPr>
              <w:rPr>
                <w:b w:val="0"/>
                <w:bCs w:val="0"/>
                <w:lang w:val="it-IT"/>
              </w:rPr>
            </w:pPr>
            <w:r w:rsidRPr="008F53F4">
              <w:rPr>
                <w:rFonts w:ascii="Constantia" w:eastAsia="Constantia" w:hAnsi="Constantia" w:cs="Constantia"/>
                <w:b w:val="0"/>
                <w:bCs w:val="0"/>
                <w:lang w:val="it-IT"/>
              </w:rPr>
              <w:t>Allerta(</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descrizione, data_ora, tipologia)</w:t>
            </w:r>
          </w:p>
        </w:tc>
        <w:tc>
          <w:tcPr>
            <w:tcW w:w="2445" w:type="pct"/>
            <w:gridSpan w:val="2"/>
          </w:tcPr>
          <w:p w14:paraId="3FBC434D" w14:textId="6ADD107D" w:rsidR="008F53F4" w:rsidRDefault="00142C00" w:rsidP="008F53F4">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7C3DE8" w14:paraId="652B7777" w14:textId="77777777" w:rsidTr="215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gridSpan w:val="2"/>
          </w:tcPr>
          <w:p w14:paraId="13C8945B" w14:textId="7E9E6B73" w:rsidR="008F53F4" w:rsidRPr="008F53F4" w:rsidRDefault="008F53F4" w:rsidP="008F53F4">
            <w:pPr>
              <w:rPr>
                <w:b w:val="0"/>
                <w:bCs w:val="0"/>
                <w:lang w:val="it-IT"/>
              </w:rPr>
            </w:pPr>
            <w:r w:rsidRPr="008F53F4">
              <w:rPr>
                <w:b w:val="0"/>
                <w:bCs w:val="0"/>
                <w:lang w:val="it-IT"/>
              </w:rPr>
              <w:t>Zona(</w:t>
            </w:r>
            <w:r w:rsidRPr="008F53F4">
              <w:rPr>
                <w:b w:val="0"/>
                <w:bCs w:val="0"/>
                <w:u w:val="single"/>
                <w:lang w:val="it-IT"/>
              </w:rPr>
              <w:t>codice</w:t>
            </w:r>
            <w:r w:rsidRPr="008F53F4">
              <w:rPr>
                <w:b w:val="0"/>
                <w:bCs w:val="0"/>
                <w:lang w:val="it-IT"/>
              </w:rPr>
              <w:t>, tipologia, comune, provincia, regione, latitudine, longitudine, quota)</w:t>
            </w:r>
          </w:p>
        </w:tc>
        <w:tc>
          <w:tcPr>
            <w:tcW w:w="2445" w:type="pct"/>
            <w:gridSpan w:val="2"/>
          </w:tcPr>
          <w:p w14:paraId="10F01392" w14:textId="3DCE6A92" w:rsidR="008F53F4" w:rsidRDefault="00BE0293" w:rsidP="008F53F4">
            <w:pPr>
              <w:cnfStyle w:val="000000100000" w:firstRow="0" w:lastRow="0" w:firstColumn="0" w:lastColumn="0" w:oddVBand="0" w:evenVBand="0" w:oddHBand="1" w:evenHBand="0" w:firstRowFirstColumn="0" w:firstRowLastColumn="0" w:lastRowFirstColumn="0" w:lastRowLastColumn="0"/>
              <w:rPr>
                <w:lang w:val="it-IT"/>
              </w:rPr>
            </w:pPr>
            <w:r>
              <w:rPr>
                <w:lang w:val="it-IT"/>
              </w:rPr>
              <w:t>Nessuno</w:t>
            </w:r>
            <w:r w:rsidR="003C740C">
              <w:rPr>
                <w:lang w:val="it-IT"/>
              </w:rPr>
              <w:t>.</w:t>
            </w:r>
          </w:p>
        </w:tc>
      </w:tr>
      <w:tr w:rsidR="00764E0F" w:rsidRPr="008F53F4" w14:paraId="1438DA3B"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4F930F9C" w14:textId="145545B7" w:rsidR="008F53F4" w:rsidRPr="008F53F4" w:rsidRDefault="008F53F4" w:rsidP="008F53F4">
            <w:pPr>
              <w:rPr>
                <w:b w:val="0"/>
                <w:bCs w:val="0"/>
                <w:lang w:val="it-IT"/>
              </w:rPr>
            </w:pPr>
            <w:r w:rsidRPr="008F53F4">
              <w:rPr>
                <w:rFonts w:ascii="Constantia" w:eastAsia="Constantia" w:hAnsi="Constantia" w:cs="Constantia"/>
                <w:b w:val="0"/>
                <w:bCs w:val="0"/>
                <w:lang w:val="it-IT"/>
              </w:rPr>
              <w:t>Utente(</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url, nome, cognome, nickname, grado_attendibilita)</w:t>
            </w:r>
          </w:p>
        </w:tc>
        <w:tc>
          <w:tcPr>
            <w:tcW w:w="2445" w:type="pct"/>
            <w:gridSpan w:val="2"/>
          </w:tcPr>
          <w:p w14:paraId="57CAA56B" w14:textId="32DB30E4" w:rsidR="008F53F4" w:rsidRDefault="00EE2E32" w:rsidP="008F53F4">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8F53F4" w14:paraId="46A0CFCC" w14:textId="77777777" w:rsidTr="215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gridSpan w:val="2"/>
          </w:tcPr>
          <w:p w14:paraId="6418D389" w14:textId="53B033C3" w:rsidR="008F53F4" w:rsidRPr="008F53F4" w:rsidRDefault="008F53F4" w:rsidP="008F53F4">
            <w:pPr>
              <w:rPr>
                <w:b w:val="0"/>
                <w:bCs w:val="0"/>
                <w:lang w:val="it-IT"/>
              </w:rPr>
            </w:pPr>
            <w:r w:rsidRPr="008F53F4">
              <w:rPr>
                <w:rFonts w:ascii="Constantia" w:eastAsia="Constantia" w:hAnsi="Constantia" w:cs="Constantia"/>
                <w:b w:val="0"/>
                <w:bCs w:val="0"/>
                <w:lang w:val="it-IT"/>
              </w:rPr>
              <w:t>FactChecker(</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url, nome, cognome, nickname, grado_attendibilita, societa)</w:t>
            </w:r>
          </w:p>
        </w:tc>
        <w:tc>
          <w:tcPr>
            <w:tcW w:w="2445" w:type="pct"/>
            <w:gridSpan w:val="2"/>
          </w:tcPr>
          <w:p w14:paraId="27782143" w14:textId="1DEF6A1B" w:rsidR="008F53F4" w:rsidRDefault="00EE2E32"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8F53F4" w14:paraId="2AFEE275"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22509163" w14:textId="0F908018" w:rsidR="008F53F4" w:rsidRPr="008F53F4" w:rsidRDefault="008F53F4" w:rsidP="008F53F4">
            <w:pPr>
              <w:rPr>
                <w:b w:val="0"/>
                <w:bCs w:val="0"/>
                <w:lang w:val="it-IT"/>
              </w:rPr>
            </w:pPr>
            <w:r w:rsidRPr="008F53F4">
              <w:rPr>
                <w:rFonts w:ascii="Constantia" w:eastAsia="Constantia" w:hAnsi="Constantia" w:cs="Constantia"/>
                <w:b w:val="0"/>
                <w:bCs w:val="0"/>
                <w:lang w:val="it-IT"/>
              </w:rPr>
              <w:t>UtentePiattaforma(</w:t>
            </w:r>
            <w:r w:rsidRPr="008F53F4">
              <w:rPr>
                <w:rFonts w:ascii="Constantia" w:eastAsia="Constantia" w:hAnsi="Constantia" w:cs="Constantia"/>
                <w:b w:val="0"/>
                <w:bCs w:val="0"/>
                <w:u w:val="single"/>
                <w:lang w:val="it-IT"/>
              </w:rPr>
              <w:t>id</w:t>
            </w:r>
            <w:r w:rsidRPr="008F53F4">
              <w:rPr>
                <w:rFonts w:ascii="Constantia" w:eastAsia="Constantia" w:hAnsi="Constantia" w:cs="Constantia"/>
                <w:b w:val="0"/>
                <w:bCs w:val="0"/>
                <w:lang w:val="it-IT"/>
              </w:rPr>
              <w:t>, url, nome, cognome, nickname, grado_attendibilita, data_nascita, citta, password, email, cellulare)</w:t>
            </w:r>
          </w:p>
        </w:tc>
        <w:tc>
          <w:tcPr>
            <w:tcW w:w="2445" w:type="pct"/>
            <w:gridSpan w:val="2"/>
          </w:tcPr>
          <w:p w14:paraId="07E6595C" w14:textId="04C64808" w:rsidR="008F53F4" w:rsidRDefault="00EE2E32" w:rsidP="008F53F4">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Nessuno</w:t>
            </w:r>
            <w:r w:rsidR="003C740C">
              <w:rPr>
                <w:rFonts w:ascii="Constantia" w:eastAsia="Constantia" w:hAnsi="Constantia" w:cs="Constantia"/>
                <w:lang w:val="it-IT"/>
              </w:rPr>
              <w:t>.</w:t>
            </w:r>
          </w:p>
        </w:tc>
      </w:tr>
      <w:tr w:rsidR="00764E0F" w:rsidRPr="00882E45" w14:paraId="629641E7" w14:textId="77777777" w:rsidTr="215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gridSpan w:val="2"/>
          </w:tcPr>
          <w:p w14:paraId="0F4279A6" w14:textId="5DF897CD" w:rsidR="008F53F4" w:rsidRPr="008F53F4" w:rsidRDefault="567789C9" w:rsidP="008F53F4">
            <w:pPr>
              <w:rPr>
                <w:b w:val="0"/>
                <w:bCs w:val="0"/>
                <w:lang w:val="it-IT"/>
              </w:rPr>
            </w:pPr>
            <w:r w:rsidRPr="215C2B13">
              <w:rPr>
                <w:b w:val="0"/>
                <w:bCs w:val="0"/>
                <w:lang w:val="it-IT"/>
              </w:rPr>
              <w:t>Post(</w:t>
            </w:r>
            <w:r w:rsidRPr="215C2B13">
              <w:rPr>
                <w:b w:val="0"/>
                <w:bCs w:val="0"/>
                <w:u w:val="single"/>
                <w:lang w:val="it-IT"/>
              </w:rPr>
              <w:t>id</w:t>
            </w:r>
            <w:r w:rsidRPr="215C2B13">
              <w:rPr>
                <w:b w:val="0"/>
                <w:bCs w:val="0"/>
                <w:lang w:val="it-IT"/>
              </w:rPr>
              <w:t>, url, data_ora, piattaforma_provenienza, testo, grado_attendibilita, id_zona, id_utente)</w:t>
            </w:r>
          </w:p>
        </w:tc>
        <w:tc>
          <w:tcPr>
            <w:tcW w:w="2445" w:type="pct"/>
            <w:gridSpan w:val="2"/>
            <w:vAlign w:val="center"/>
          </w:tcPr>
          <w:p w14:paraId="07AF3AE7" w14:textId="076052C0" w:rsidR="002B7217" w:rsidRPr="00B72D35" w:rsidRDefault="00A47ED9" w:rsidP="00B72D35">
            <w:pPr>
              <w:pStyle w:val="Nessunaspaziatura"/>
              <w:cnfStyle w:val="000000100000" w:firstRow="0" w:lastRow="0" w:firstColumn="0" w:lastColumn="0" w:oddVBand="0" w:evenVBand="0" w:oddHBand="1" w:evenHBand="0" w:firstRowFirstColumn="0" w:firstRowLastColumn="0" w:lastRowFirstColumn="0" w:lastRowLastColumn="0"/>
              <w:rPr>
                <w:sz w:val="22"/>
                <w:szCs w:val="22"/>
                <w:lang w:val="it-IT"/>
              </w:rPr>
            </w:pPr>
            <w:r w:rsidRPr="00B72D35">
              <w:rPr>
                <w:sz w:val="22"/>
                <w:szCs w:val="22"/>
                <w:lang w:val="it-IT"/>
              </w:rPr>
              <w:t xml:space="preserve">id_zona </w:t>
            </w:r>
            <w:r w:rsidR="5A624753" w:rsidRPr="00B72D35">
              <w:rPr>
                <w:rFonts w:ascii="Wingdings" w:eastAsia="Wingdings" w:hAnsi="Wingdings" w:cs="Wingdings"/>
                <w:sz w:val="22"/>
                <w:szCs w:val="22"/>
                <w:lang w:val="it-IT"/>
              </w:rPr>
              <w:t>à</w:t>
            </w:r>
            <w:r w:rsidRPr="00B72D35">
              <w:rPr>
                <w:sz w:val="22"/>
                <w:szCs w:val="22"/>
                <w:lang w:val="it-IT"/>
              </w:rPr>
              <w:t xml:space="preserve"> </w:t>
            </w:r>
            <w:r w:rsidR="00C43EF5" w:rsidRPr="00B72D35">
              <w:rPr>
                <w:sz w:val="22"/>
                <w:szCs w:val="22"/>
                <w:lang w:val="it-IT"/>
              </w:rPr>
              <w:t>Z</w:t>
            </w:r>
            <w:r w:rsidRPr="00B72D35">
              <w:rPr>
                <w:sz w:val="22"/>
                <w:szCs w:val="22"/>
                <w:lang w:val="it-IT"/>
              </w:rPr>
              <w:t>ona.id</w:t>
            </w:r>
          </w:p>
          <w:p w14:paraId="0441924D" w14:textId="37EA86DD" w:rsidR="008F53F4" w:rsidRPr="00B72D35" w:rsidRDefault="00817F8F" w:rsidP="00B72D35">
            <w:pPr>
              <w:pStyle w:val="Nessunaspaziatura"/>
              <w:cnfStyle w:val="000000100000" w:firstRow="0" w:lastRow="0" w:firstColumn="0" w:lastColumn="0" w:oddVBand="0" w:evenVBand="0" w:oddHBand="1" w:evenHBand="0" w:firstRowFirstColumn="0" w:firstRowLastColumn="0" w:lastRowFirstColumn="0" w:lastRowLastColumn="0"/>
              <w:rPr>
                <w:sz w:val="22"/>
                <w:szCs w:val="22"/>
                <w:lang w:val="it-IT"/>
              </w:rPr>
            </w:pPr>
            <w:r w:rsidRPr="00B72D35">
              <w:rPr>
                <w:sz w:val="22"/>
                <w:szCs w:val="22"/>
                <w:lang w:val="it-IT"/>
              </w:rPr>
              <w:t xml:space="preserve">id_utente </w:t>
            </w:r>
            <w:r w:rsidR="0FE2DAD0" w:rsidRPr="00B72D35">
              <w:rPr>
                <w:rFonts w:ascii="Wingdings" w:eastAsia="Wingdings" w:hAnsi="Wingdings" w:cs="Wingdings"/>
                <w:sz w:val="22"/>
                <w:szCs w:val="22"/>
                <w:lang w:val="it-IT"/>
              </w:rPr>
              <w:t>à</w:t>
            </w:r>
            <w:r w:rsidRPr="00B72D35">
              <w:rPr>
                <w:sz w:val="22"/>
                <w:szCs w:val="22"/>
                <w:lang w:val="it-IT"/>
              </w:rPr>
              <w:t xml:space="preserve"> </w:t>
            </w:r>
            <w:r w:rsidR="00C43EF5" w:rsidRPr="00B72D35">
              <w:rPr>
                <w:sz w:val="22"/>
                <w:szCs w:val="22"/>
                <w:lang w:val="it-IT"/>
              </w:rPr>
              <w:t>U</w:t>
            </w:r>
            <w:r w:rsidRPr="00B72D35">
              <w:rPr>
                <w:sz w:val="22"/>
                <w:szCs w:val="22"/>
                <w:lang w:val="it-IT"/>
              </w:rPr>
              <w:t>tente.id</w:t>
            </w:r>
          </w:p>
        </w:tc>
      </w:tr>
      <w:tr w:rsidR="00764E0F" w:rsidRPr="00882E45" w14:paraId="7EA849D7"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396B2205" w14:textId="4DAE4BDC" w:rsidR="008F53F4" w:rsidRPr="008F53F4" w:rsidRDefault="008F53F4" w:rsidP="008F53F4">
            <w:pPr>
              <w:rPr>
                <w:b w:val="0"/>
                <w:bCs w:val="0"/>
                <w:lang w:val="it-IT"/>
              </w:rPr>
            </w:pPr>
            <w:r w:rsidRPr="008F53F4">
              <w:rPr>
                <w:b w:val="0"/>
                <w:bCs w:val="0"/>
                <w:lang w:val="it-IT"/>
              </w:rPr>
              <w:t>FileMultimediale(</w:t>
            </w:r>
            <w:r w:rsidRPr="008F53F4">
              <w:rPr>
                <w:b w:val="0"/>
                <w:bCs w:val="0"/>
                <w:u w:val="single"/>
                <w:lang w:val="it-IT"/>
              </w:rPr>
              <w:t>id</w:t>
            </w:r>
            <w:r w:rsidRPr="008F53F4">
              <w:rPr>
                <w:b w:val="0"/>
                <w:bCs w:val="0"/>
                <w:lang w:val="it-IT"/>
              </w:rPr>
              <w:t>, url, tipologia, grado_attendibilita, id_post, id_segnalazione)</w:t>
            </w:r>
          </w:p>
        </w:tc>
        <w:tc>
          <w:tcPr>
            <w:tcW w:w="2445" w:type="pct"/>
            <w:gridSpan w:val="2"/>
            <w:vAlign w:val="center"/>
          </w:tcPr>
          <w:p w14:paraId="54BD09DD" w14:textId="4FA69956" w:rsidR="002B7217" w:rsidRPr="00CD4C60" w:rsidRDefault="005B02F3" w:rsidP="00CD4C60">
            <w:pPr>
              <w:pStyle w:val="Nessunaspaziatura"/>
              <w:cnfStyle w:val="000000000000" w:firstRow="0" w:lastRow="0" w:firstColumn="0" w:lastColumn="0" w:oddVBand="0" w:evenVBand="0" w:oddHBand="0" w:evenHBand="0" w:firstRowFirstColumn="0" w:firstRowLastColumn="0" w:lastRowFirstColumn="0" w:lastRowLastColumn="0"/>
              <w:rPr>
                <w:sz w:val="22"/>
                <w:szCs w:val="22"/>
                <w:lang w:val="it-IT"/>
              </w:rPr>
            </w:pPr>
            <w:r w:rsidRPr="00CD4C60">
              <w:rPr>
                <w:sz w:val="22"/>
                <w:szCs w:val="22"/>
                <w:lang w:val="it-IT"/>
              </w:rPr>
              <w:t xml:space="preserve">id_post </w:t>
            </w:r>
            <w:r w:rsidR="008881B1" w:rsidRPr="00CD4C60">
              <w:rPr>
                <w:rFonts w:ascii="Wingdings" w:eastAsia="Wingdings" w:hAnsi="Wingdings" w:cs="Wingdings"/>
                <w:sz w:val="22"/>
                <w:szCs w:val="22"/>
                <w:lang w:val="it-IT"/>
              </w:rPr>
              <w:t>à</w:t>
            </w:r>
            <w:r w:rsidRPr="00CD4C60">
              <w:rPr>
                <w:sz w:val="22"/>
                <w:szCs w:val="22"/>
                <w:lang w:val="it-IT"/>
              </w:rPr>
              <w:t xml:space="preserve"> </w:t>
            </w:r>
            <w:r w:rsidR="00C43EF5" w:rsidRPr="00CD4C60">
              <w:rPr>
                <w:sz w:val="22"/>
                <w:szCs w:val="22"/>
                <w:lang w:val="it-IT"/>
              </w:rPr>
              <w:t>P</w:t>
            </w:r>
            <w:r w:rsidRPr="00CD4C60">
              <w:rPr>
                <w:sz w:val="22"/>
                <w:szCs w:val="22"/>
                <w:lang w:val="it-IT"/>
              </w:rPr>
              <w:t>ost.id</w:t>
            </w:r>
          </w:p>
          <w:p w14:paraId="5E04F142" w14:textId="21FDAFA3" w:rsidR="008F53F4" w:rsidRDefault="003B58B0" w:rsidP="00CD4C60">
            <w:pPr>
              <w:pStyle w:val="Nessunaspaziatura"/>
              <w:cnfStyle w:val="000000000000" w:firstRow="0" w:lastRow="0" w:firstColumn="0" w:lastColumn="0" w:oddVBand="0" w:evenVBand="0" w:oddHBand="0" w:evenHBand="0" w:firstRowFirstColumn="0" w:firstRowLastColumn="0" w:lastRowFirstColumn="0" w:lastRowLastColumn="0"/>
              <w:rPr>
                <w:lang w:val="it-IT"/>
              </w:rPr>
            </w:pPr>
            <w:r w:rsidRPr="00CD4C60">
              <w:rPr>
                <w:sz w:val="22"/>
                <w:szCs w:val="22"/>
                <w:lang w:val="it-IT"/>
              </w:rPr>
              <w:t xml:space="preserve">id_segnalazione </w:t>
            </w:r>
            <w:r w:rsidR="11355DF8" w:rsidRPr="00CD4C60">
              <w:rPr>
                <w:rFonts w:ascii="Wingdings" w:eastAsia="Wingdings" w:hAnsi="Wingdings" w:cs="Wingdings"/>
                <w:sz w:val="22"/>
                <w:szCs w:val="22"/>
                <w:lang w:val="it-IT"/>
              </w:rPr>
              <w:t>à</w:t>
            </w:r>
            <w:r w:rsidRPr="00CD4C60">
              <w:rPr>
                <w:sz w:val="22"/>
                <w:szCs w:val="22"/>
                <w:lang w:val="it-IT"/>
              </w:rPr>
              <w:t xml:space="preserve"> Segnalazione.id</w:t>
            </w:r>
          </w:p>
        </w:tc>
      </w:tr>
      <w:tr w:rsidR="00764E0F" w:rsidRPr="00882E45" w14:paraId="154FC6EB" w14:textId="77777777" w:rsidTr="215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gridSpan w:val="2"/>
          </w:tcPr>
          <w:p w14:paraId="1925A748" w14:textId="565D6C3A" w:rsidR="008F53F4" w:rsidRPr="008F53F4" w:rsidRDefault="008F53F4" w:rsidP="008F53F4">
            <w:pPr>
              <w:rPr>
                <w:b w:val="0"/>
                <w:bCs w:val="0"/>
                <w:lang w:val="it-IT"/>
              </w:rPr>
            </w:pPr>
            <w:r w:rsidRPr="008F53F4">
              <w:rPr>
                <w:rFonts w:ascii="Constantia" w:eastAsia="Constantia" w:hAnsi="Constantia" w:cs="Constantia"/>
                <w:b w:val="0"/>
                <w:bCs w:val="0"/>
                <w:lang w:val="it-IT"/>
              </w:rPr>
              <w:t xml:space="preserve">Segnalazione(id, commento, tipologia, url_post, situazione_di_pericolo, data_ora, </w:t>
            </w:r>
            <w:r w:rsidR="00B06B23">
              <w:rPr>
                <w:rFonts w:ascii="Constantia" w:eastAsia="Constantia" w:hAnsi="Constantia" w:cs="Constantia"/>
                <w:b w:val="0"/>
                <w:bCs w:val="0"/>
                <w:lang w:val="it-IT"/>
              </w:rPr>
              <w:t>id_</w:t>
            </w:r>
            <w:r w:rsidRPr="008F53F4">
              <w:rPr>
                <w:rFonts w:ascii="Constantia" w:eastAsia="Constantia" w:hAnsi="Constantia" w:cs="Constantia"/>
                <w:b w:val="0"/>
                <w:bCs w:val="0"/>
                <w:lang w:val="it-IT"/>
              </w:rPr>
              <w:t>zona, grado_attendibilita, id_utente)</w:t>
            </w:r>
          </w:p>
        </w:tc>
        <w:tc>
          <w:tcPr>
            <w:tcW w:w="2445" w:type="pct"/>
            <w:gridSpan w:val="2"/>
          </w:tcPr>
          <w:p w14:paraId="023297B3" w14:textId="77777777" w:rsidR="008F53F4" w:rsidRDefault="00DB2D69"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id_utente </w:t>
            </w:r>
            <w:r w:rsidRPr="00DB2D69">
              <w:rPr>
                <w:rFonts w:ascii="Wingdings" w:eastAsia="Wingdings" w:hAnsi="Wingdings" w:cs="Wingdings"/>
                <w:lang w:val="it-IT"/>
              </w:rPr>
              <w:t>à</w:t>
            </w:r>
            <w:r>
              <w:rPr>
                <w:rFonts w:ascii="Constantia" w:eastAsia="Constantia" w:hAnsi="Constantia" w:cs="Constantia"/>
                <w:lang w:val="it-IT"/>
              </w:rPr>
              <w:t xml:space="preserve"> Utente</w:t>
            </w:r>
            <w:r w:rsidR="000A7E31">
              <w:rPr>
                <w:rFonts w:ascii="Constantia" w:eastAsia="Constantia" w:hAnsi="Constantia" w:cs="Constantia"/>
                <w:lang w:val="it-IT"/>
              </w:rPr>
              <w:t>Piattaforma</w:t>
            </w:r>
            <w:r>
              <w:rPr>
                <w:rFonts w:ascii="Constantia" w:eastAsia="Constantia" w:hAnsi="Constantia" w:cs="Constantia"/>
                <w:lang w:val="it-IT"/>
              </w:rPr>
              <w:t>.id</w:t>
            </w:r>
          </w:p>
          <w:p w14:paraId="548F3778" w14:textId="42E282EF" w:rsidR="00B06B23" w:rsidRDefault="00B06B23"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id_zona </w:t>
            </w:r>
            <w:r w:rsidRPr="00B06B23">
              <w:rPr>
                <w:rFonts w:ascii="Wingdings" w:eastAsia="Wingdings" w:hAnsi="Wingdings" w:cs="Wingdings"/>
                <w:lang w:val="it-IT"/>
              </w:rPr>
              <w:sym w:font="Wingdings" w:char="F0E0"/>
            </w:r>
            <w:r>
              <w:rPr>
                <w:rFonts w:ascii="Constantia" w:eastAsia="Constantia" w:hAnsi="Constantia" w:cs="Constantia"/>
                <w:lang w:val="it-IT"/>
              </w:rPr>
              <w:t xml:space="preserve"> Zona.codice</w:t>
            </w:r>
          </w:p>
        </w:tc>
      </w:tr>
      <w:tr w:rsidR="00764E0F" w:rsidRPr="008F53F4" w14:paraId="78343C04"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308EF46C" w14:textId="1983F94F" w:rsidR="008F53F4" w:rsidRPr="008F53F4" w:rsidRDefault="008F53F4" w:rsidP="008F53F4">
            <w:pPr>
              <w:rPr>
                <w:b w:val="0"/>
                <w:bCs w:val="0"/>
                <w:lang w:val="it-IT"/>
              </w:rPr>
            </w:pPr>
            <w:r w:rsidRPr="008F53F4">
              <w:rPr>
                <w:rFonts w:ascii="Constantia" w:eastAsia="Constantia" w:hAnsi="Constantia" w:cs="Constantia"/>
                <w:b w:val="0"/>
                <w:bCs w:val="0"/>
                <w:lang w:val="it-IT"/>
              </w:rPr>
              <w:t>EsecuzioneRiparazione(</w:t>
            </w:r>
            <w:r w:rsidRPr="008F53F4">
              <w:rPr>
                <w:rFonts w:ascii="Constantia" w:eastAsia="Constantia" w:hAnsi="Constantia" w:cs="Constantia"/>
                <w:b w:val="0"/>
                <w:bCs w:val="0"/>
                <w:u w:val="single"/>
                <w:lang w:val="it-IT"/>
              </w:rPr>
              <w:t>id_collaboratore</w:t>
            </w:r>
            <w:r w:rsidRPr="008F53F4">
              <w:rPr>
                <w:rFonts w:ascii="Constantia" w:eastAsia="Constantia" w:hAnsi="Constantia" w:cs="Constantia"/>
                <w:b w:val="0"/>
                <w:bCs w:val="0"/>
                <w:lang w:val="it-IT"/>
              </w:rPr>
              <w:t xml:space="preserve">, </w:t>
            </w:r>
            <w:r w:rsidRPr="008F53F4">
              <w:rPr>
                <w:rFonts w:ascii="Constantia" w:eastAsia="Constantia" w:hAnsi="Constantia" w:cs="Constantia"/>
                <w:b w:val="0"/>
                <w:bCs w:val="0"/>
                <w:u w:val="single"/>
                <w:lang w:val="it-IT"/>
              </w:rPr>
              <w:t>id_riparazione</w:t>
            </w:r>
            <w:r w:rsidRPr="008F53F4">
              <w:rPr>
                <w:rFonts w:ascii="Constantia" w:eastAsia="Constantia" w:hAnsi="Constantia" w:cs="Constantia"/>
                <w:b w:val="0"/>
                <w:bCs w:val="0"/>
                <w:lang w:val="it-IT"/>
              </w:rPr>
              <w:t>)</w:t>
            </w:r>
          </w:p>
        </w:tc>
        <w:tc>
          <w:tcPr>
            <w:tcW w:w="2445" w:type="pct"/>
            <w:gridSpan w:val="2"/>
          </w:tcPr>
          <w:p w14:paraId="77439EE9" w14:textId="64061B9A" w:rsidR="008F53F4" w:rsidRPr="569C00F3" w:rsidRDefault="00A75689" w:rsidP="008F53F4">
            <w:pPr>
              <w:cnfStyle w:val="000000000000" w:firstRow="0" w:lastRow="0" w:firstColumn="0" w:lastColumn="0" w:oddVBand="0" w:evenVBand="0" w:oddHBand="0" w:evenHBand="0" w:firstRowFirstColumn="0" w:firstRowLastColumn="0" w:lastRowFirstColumn="0" w:lastRowLastColumn="0"/>
              <w:rPr>
                <w:rFonts w:ascii="Wingdings" w:eastAsia="Wingdings" w:hAnsi="Wingdings" w:cs="Wingdings"/>
                <w:lang w:val="it-IT"/>
              </w:rPr>
            </w:pPr>
            <w:r>
              <w:rPr>
                <w:rFonts w:ascii="Constantia" w:eastAsia="Constantia" w:hAnsi="Constantia" w:cs="Constantia"/>
                <w:lang w:val="it-IT"/>
              </w:rPr>
              <w:t>i</w:t>
            </w:r>
            <w:r w:rsidR="1B421B1A" w:rsidRPr="503BB8F5">
              <w:rPr>
                <w:rFonts w:ascii="Constantia" w:eastAsia="Constantia" w:hAnsi="Constantia" w:cs="Constantia"/>
                <w:lang w:val="it-IT"/>
              </w:rPr>
              <w:t xml:space="preserve">d_collaboratore </w:t>
            </w:r>
            <w:r w:rsidRPr="00A75689">
              <w:rPr>
                <w:rFonts w:ascii="Wingdings" w:eastAsia="Wingdings" w:hAnsi="Wingdings" w:cs="Wingdings"/>
                <w:lang w:val="it-IT"/>
              </w:rPr>
              <w:t>à</w:t>
            </w:r>
            <w:r w:rsidR="169D02C0" w:rsidRPr="70754AE4">
              <w:rPr>
                <w:rFonts w:ascii="Constantia" w:eastAsia="Constantia" w:hAnsi="Constantia" w:cs="Constantia"/>
                <w:lang w:val="it-IT"/>
              </w:rPr>
              <w:t xml:space="preserve"> </w:t>
            </w:r>
            <w:r w:rsidR="728ED571" w:rsidRPr="70754AE4">
              <w:rPr>
                <w:rFonts w:ascii="Constantia" w:eastAsia="Constantia" w:hAnsi="Constantia" w:cs="Constantia"/>
                <w:lang w:val="it-IT"/>
              </w:rPr>
              <w:t>Collaboratore.id</w:t>
            </w:r>
          </w:p>
        </w:tc>
      </w:tr>
      <w:tr w:rsidR="008F53F4" w:rsidRPr="00882E45" w14:paraId="3B627CD6" w14:textId="77777777" w:rsidTr="215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gridSpan w:val="2"/>
          </w:tcPr>
          <w:p w14:paraId="749DA90F" w14:textId="17BBF9A9" w:rsidR="008F53F4" w:rsidRPr="008F53F4" w:rsidRDefault="00F66009" w:rsidP="008F53F4">
            <w:pPr>
              <w:rPr>
                <w:b w:val="0"/>
                <w:bCs w:val="0"/>
                <w:lang w:val="it-IT"/>
              </w:rPr>
            </w:pPr>
            <w:r>
              <w:rPr>
                <w:rFonts w:ascii="Constantia" w:eastAsia="Constantia" w:hAnsi="Constantia" w:cs="Constantia"/>
                <w:b w:val="0"/>
                <w:bCs w:val="0"/>
                <w:lang w:val="it-IT"/>
              </w:rPr>
              <w:t>I</w:t>
            </w:r>
            <w:r w:rsidR="66268A8C" w:rsidRPr="3F5876C6">
              <w:rPr>
                <w:rFonts w:ascii="Constantia" w:eastAsia="Constantia" w:hAnsi="Constantia" w:cs="Constantia"/>
                <w:b w:val="0"/>
                <w:bCs w:val="0"/>
                <w:lang w:val="it-IT"/>
              </w:rPr>
              <w:t>mpiegoSensore</w:t>
            </w:r>
            <w:r w:rsidR="008F53F4" w:rsidRPr="008F53F4">
              <w:rPr>
                <w:rFonts w:ascii="Constantia" w:eastAsia="Constantia" w:hAnsi="Constantia" w:cs="Constantia"/>
                <w:b w:val="0"/>
                <w:bCs w:val="0"/>
                <w:lang w:val="it-IT"/>
              </w:rPr>
              <w:t>(</w:t>
            </w:r>
            <w:r w:rsidR="008F53F4" w:rsidRPr="008F53F4">
              <w:rPr>
                <w:rFonts w:ascii="Constantia" w:eastAsia="Constantia" w:hAnsi="Constantia" w:cs="Constantia"/>
                <w:b w:val="0"/>
                <w:bCs w:val="0"/>
                <w:u w:val="single"/>
                <w:lang w:val="it-IT"/>
              </w:rPr>
              <w:t>id_sessione</w:t>
            </w:r>
            <w:r w:rsidR="008F53F4" w:rsidRPr="008F53F4">
              <w:rPr>
                <w:rFonts w:ascii="Constantia" w:eastAsia="Constantia" w:hAnsi="Constantia" w:cs="Constantia"/>
                <w:b w:val="0"/>
                <w:bCs w:val="0"/>
                <w:lang w:val="it-IT"/>
              </w:rPr>
              <w:t xml:space="preserve">, </w:t>
            </w:r>
            <w:r w:rsidR="008F53F4" w:rsidRPr="008F53F4">
              <w:rPr>
                <w:rFonts w:ascii="Constantia" w:eastAsia="Constantia" w:hAnsi="Constantia" w:cs="Constantia"/>
                <w:b w:val="0"/>
                <w:bCs w:val="0"/>
                <w:u w:val="single"/>
                <w:lang w:val="it-IT"/>
              </w:rPr>
              <w:t>matricola_sensore</w:t>
            </w:r>
            <w:r w:rsidR="008F53F4" w:rsidRPr="008F53F4">
              <w:rPr>
                <w:rFonts w:ascii="Constantia" w:eastAsia="Constantia" w:hAnsi="Constantia" w:cs="Constantia"/>
                <w:b w:val="0"/>
                <w:bCs w:val="0"/>
                <w:lang w:val="it-IT"/>
              </w:rPr>
              <w:t>)</w:t>
            </w:r>
          </w:p>
        </w:tc>
        <w:tc>
          <w:tcPr>
            <w:tcW w:w="2445" w:type="pct"/>
            <w:gridSpan w:val="2"/>
            <w:vAlign w:val="center"/>
          </w:tcPr>
          <w:p w14:paraId="24C94073" w14:textId="77777777" w:rsidR="0008720D" w:rsidRPr="00CD4C60" w:rsidRDefault="00DB2D69" w:rsidP="009A34A1">
            <w:pPr>
              <w:pStyle w:val="Nessunaspaziatura"/>
              <w:cnfStyle w:val="000000100000" w:firstRow="0" w:lastRow="0" w:firstColumn="0" w:lastColumn="0" w:oddVBand="0" w:evenVBand="0" w:oddHBand="1" w:evenHBand="0" w:firstRowFirstColumn="0" w:firstRowLastColumn="0" w:lastRowFirstColumn="0" w:lastRowLastColumn="0"/>
              <w:rPr>
                <w:sz w:val="22"/>
                <w:szCs w:val="22"/>
                <w:lang w:val="it-IT"/>
              </w:rPr>
            </w:pPr>
            <w:r w:rsidRPr="00CD4C60">
              <w:rPr>
                <w:sz w:val="22"/>
                <w:szCs w:val="22"/>
                <w:lang w:val="it-IT"/>
              </w:rPr>
              <w:t xml:space="preserve">id_sessione </w:t>
            </w:r>
            <w:r w:rsidRPr="00CD4C60">
              <w:rPr>
                <w:rFonts w:ascii="Wingdings" w:eastAsia="Wingdings" w:hAnsi="Wingdings" w:cs="Wingdings"/>
                <w:sz w:val="22"/>
                <w:szCs w:val="22"/>
                <w:lang w:val="it-IT"/>
              </w:rPr>
              <w:t>à</w:t>
            </w:r>
            <w:r w:rsidRPr="00CD4C60">
              <w:rPr>
                <w:sz w:val="22"/>
                <w:szCs w:val="22"/>
                <w:lang w:val="it-IT"/>
              </w:rPr>
              <w:t xml:space="preserve"> SessioneCampionamento.id</w:t>
            </w:r>
          </w:p>
          <w:p w14:paraId="5F6B888D" w14:textId="159016FF" w:rsidR="008F53F4" w:rsidRPr="569C00F3" w:rsidRDefault="00A75689" w:rsidP="009A34A1">
            <w:pPr>
              <w:pStyle w:val="Nessunaspaziatura"/>
              <w:cnfStyle w:val="000000100000" w:firstRow="0" w:lastRow="0" w:firstColumn="0" w:lastColumn="0" w:oddVBand="0" w:evenVBand="0" w:oddHBand="1" w:evenHBand="0" w:firstRowFirstColumn="0" w:firstRowLastColumn="0" w:lastRowFirstColumn="0" w:lastRowLastColumn="0"/>
              <w:rPr>
                <w:lang w:val="it-IT"/>
              </w:rPr>
            </w:pPr>
            <w:r w:rsidRPr="00CD4C60">
              <w:rPr>
                <w:sz w:val="22"/>
                <w:szCs w:val="22"/>
                <w:lang w:val="it-IT"/>
              </w:rPr>
              <w:t xml:space="preserve">matricola_sensore </w:t>
            </w:r>
            <w:r w:rsidRPr="00CD4C60">
              <w:rPr>
                <w:rFonts w:ascii="Wingdings" w:eastAsia="Wingdings" w:hAnsi="Wingdings" w:cs="Wingdings"/>
                <w:sz w:val="22"/>
                <w:szCs w:val="22"/>
                <w:lang w:val="it-IT"/>
              </w:rPr>
              <w:t>à</w:t>
            </w:r>
            <w:r w:rsidRPr="00CD4C60">
              <w:rPr>
                <w:sz w:val="22"/>
                <w:szCs w:val="22"/>
                <w:lang w:val="it-IT"/>
              </w:rPr>
              <w:t xml:space="preserve"> Sensore.matricola</w:t>
            </w:r>
          </w:p>
        </w:tc>
      </w:tr>
      <w:tr w:rsidR="008F53F4" w:rsidRPr="00882E45" w14:paraId="4DA13419"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48C6C452" w14:textId="2AE0F52E" w:rsidR="008F53F4" w:rsidRPr="008F53F4" w:rsidRDefault="008F53F4" w:rsidP="008F53F4">
            <w:pPr>
              <w:rPr>
                <w:b w:val="0"/>
                <w:bCs w:val="0"/>
                <w:lang w:val="it-IT"/>
              </w:rPr>
            </w:pPr>
            <w:r w:rsidRPr="008F53F4">
              <w:rPr>
                <w:rFonts w:ascii="Constantia" w:eastAsia="Constantia" w:hAnsi="Constantia" w:cs="Constantia"/>
                <w:b w:val="0"/>
                <w:bCs w:val="0"/>
                <w:lang w:val="it-IT"/>
              </w:rPr>
              <w:t>AvvioSessione(</w:t>
            </w:r>
            <w:r w:rsidRPr="008724D3">
              <w:rPr>
                <w:rFonts w:ascii="Constantia" w:eastAsia="Constantia" w:hAnsi="Constantia" w:cs="Constantia"/>
                <w:b w:val="0"/>
                <w:u w:val="single"/>
                <w:lang w:val="it-IT"/>
              </w:rPr>
              <w:t>id_collaboratore</w:t>
            </w:r>
            <w:r w:rsidRPr="008F53F4">
              <w:rPr>
                <w:rFonts w:ascii="Constantia" w:eastAsia="Constantia" w:hAnsi="Constantia" w:cs="Constantia"/>
                <w:b w:val="0"/>
                <w:bCs w:val="0"/>
                <w:lang w:val="it-IT"/>
              </w:rPr>
              <w:t xml:space="preserve">, </w:t>
            </w:r>
            <w:r w:rsidRPr="008F53F4">
              <w:rPr>
                <w:rFonts w:ascii="Constantia" w:eastAsia="Constantia" w:hAnsi="Constantia" w:cs="Constantia"/>
                <w:b w:val="0"/>
                <w:bCs w:val="0"/>
                <w:u w:val="single"/>
                <w:lang w:val="it-IT"/>
              </w:rPr>
              <w:t>id_sessione</w:t>
            </w:r>
            <w:r w:rsidRPr="008F53F4">
              <w:rPr>
                <w:rFonts w:ascii="Constantia" w:eastAsia="Constantia" w:hAnsi="Constantia" w:cs="Constantia"/>
                <w:b w:val="0"/>
                <w:bCs w:val="0"/>
                <w:lang w:val="it-IT"/>
              </w:rPr>
              <w:t>)</w:t>
            </w:r>
          </w:p>
        </w:tc>
        <w:tc>
          <w:tcPr>
            <w:tcW w:w="2445" w:type="pct"/>
            <w:gridSpan w:val="2"/>
            <w:vAlign w:val="center"/>
          </w:tcPr>
          <w:p w14:paraId="0B9A2D70" w14:textId="46D36D27" w:rsidR="0008720D" w:rsidRPr="00CD4C60" w:rsidRDefault="008724D3" w:rsidP="00CD4C60">
            <w:pPr>
              <w:pStyle w:val="Nessunaspaziatura"/>
              <w:cnfStyle w:val="000000000000" w:firstRow="0" w:lastRow="0" w:firstColumn="0" w:lastColumn="0" w:oddVBand="0" w:evenVBand="0" w:oddHBand="0" w:evenHBand="0" w:firstRowFirstColumn="0" w:firstRowLastColumn="0" w:lastRowFirstColumn="0" w:lastRowLastColumn="0"/>
              <w:rPr>
                <w:sz w:val="22"/>
                <w:szCs w:val="22"/>
                <w:lang w:val="it-IT"/>
              </w:rPr>
            </w:pPr>
            <w:r w:rsidRPr="00CD4C60">
              <w:rPr>
                <w:sz w:val="22"/>
                <w:szCs w:val="22"/>
                <w:lang w:val="it-IT"/>
              </w:rPr>
              <w:t xml:space="preserve">id_collaboratore </w:t>
            </w:r>
            <w:r w:rsidR="1EE7C036" w:rsidRPr="00CD4C60">
              <w:rPr>
                <w:rFonts w:ascii="Wingdings" w:eastAsia="Wingdings" w:hAnsi="Wingdings" w:cs="Wingdings"/>
                <w:sz w:val="22"/>
                <w:szCs w:val="22"/>
                <w:lang w:val="it-IT"/>
              </w:rPr>
              <w:t>à</w:t>
            </w:r>
            <w:r w:rsidRPr="00CD4C60">
              <w:rPr>
                <w:sz w:val="22"/>
                <w:szCs w:val="22"/>
                <w:lang w:val="it-IT"/>
              </w:rPr>
              <w:t xml:space="preserve"> Collaboratore.id</w:t>
            </w:r>
          </w:p>
          <w:p w14:paraId="0C665A41" w14:textId="7089D5FD" w:rsidR="008F53F4" w:rsidRPr="00CD4C60" w:rsidRDefault="008724D3" w:rsidP="00CD4C60">
            <w:pPr>
              <w:pStyle w:val="Nessunaspaziatura"/>
              <w:cnfStyle w:val="000000000000" w:firstRow="0" w:lastRow="0" w:firstColumn="0" w:lastColumn="0" w:oddVBand="0" w:evenVBand="0" w:oddHBand="0" w:evenHBand="0" w:firstRowFirstColumn="0" w:firstRowLastColumn="0" w:lastRowFirstColumn="0" w:lastRowLastColumn="0"/>
              <w:rPr>
                <w:sz w:val="22"/>
                <w:szCs w:val="22"/>
                <w:lang w:val="it-IT"/>
              </w:rPr>
            </w:pPr>
            <w:r w:rsidRPr="00CD4C60">
              <w:rPr>
                <w:sz w:val="22"/>
                <w:szCs w:val="22"/>
                <w:lang w:val="it-IT"/>
              </w:rPr>
              <w:t xml:space="preserve">id_sessione </w:t>
            </w:r>
            <w:r w:rsidR="1EE7C036" w:rsidRPr="00CD4C60">
              <w:rPr>
                <w:rFonts w:ascii="Wingdings" w:eastAsia="Wingdings" w:hAnsi="Wingdings" w:cs="Wingdings"/>
                <w:sz w:val="22"/>
                <w:szCs w:val="22"/>
                <w:lang w:val="it-IT"/>
              </w:rPr>
              <w:t>à</w:t>
            </w:r>
            <w:r w:rsidRPr="00CD4C60">
              <w:rPr>
                <w:sz w:val="22"/>
                <w:szCs w:val="22"/>
                <w:lang w:val="it-IT"/>
              </w:rPr>
              <w:t xml:space="preserve"> Sessione.id</w:t>
            </w:r>
          </w:p>
        </w:tc>
      </w:tr>
      <w:tr w:rsidR="008F53F4" w:rsidRPr="00882E45" w14:paraId="336C3F52" w14:textId="77777777" w:rsidTr="215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5" w:type="pct"/>
            <w:gridSpan w:val="2"/>
          </w:tcPr>
          <w:p w14:paraId="5F8F540F" w14:textId="132AB67D" w:rsidR="008F53F4" w:rsidRPr="008F53F4" w:rsidRDefault="008F53F4" w:rsidP="008F53F4">
            <w:pPr>
              <w:rPr>
                <w:b w:val="0"/>
                <w:bCs w:val="0"/>
                <w:lang w:val="it-IT"/>
              </w:rPr>
            </w:pPr>
            <w:r w:rsidRPr="008F53F4">
              <w:rPr>
                <w:rFonts w:ascii="Constantia" w:eastAsia="Constantia" w:hAnsi="Constantia" w:cs="Constantia"/>
                <w:b w:val="0"/>
                <w:bCs w:val="0"/>
                <w:lang w:val="it-IT"/>
              </w:rPr>
              <w:t>DiramazioneAllerta(</w:t>
            </w:r>
            <w:r w:rsidRPr="008F53F4">
              <w:rPr>
                <w:rFonts w:ascii="Constantia" w:eastAsia="Constantia" w:hAnsi="Constantia" w:cs="Constantia"/>
                <w:b w:val="0"/>
                <w:bCs w:val="0"/>
                <w:u w:val="single"/>
                <w:lang w:val="it-IT"/>
              </w:rPr>
              <w:t>codice_zona</w:t>
            </w:r>
            <w:r w:rsidRPr="008F53F4">
              <w:rPr>
                <w:rFonts w:ascii="Constantia" w:eastAsia="Constantia" w:hAnsi="Constantia" w:cs="Constantia"/>
                <w:b w:val="0"/>
                <w:bCs w:val="0"/>
                <w:lang w:val="it-IT"/>
              </w:rPr>
              <w:t xml:space="preserve">, </w:t>
            </w:r>
            <w:r w:rsidRPr="008F53F4">
              <w:rPr>
                <w:rFonts w:ascii="Constantia" w:eastAsia="Constantia" w:hAnsi="Constantia" w:cs="Constantia"/>
                <w:b w:val="0"/>
                <w:bCs w:val="0"/>
                <w:u w:val="single"/>
                <w:lang w:val="it-IT"/>
              </w:rPr>
              <w:t>id_allerta</w:t>
            </w:r>
            <w:r w:rsidRPr="008F53F4">
              <w:rPr>
                <w:rFonts w:ascii="Constantia" w:eastAsia="Constantia" w:hAnsi="Constantia" w:cs="Constantia"/>
                <w:b w:val="0"/>
                <w:bCs w:val="0"/>
                <w:lang w:val="it-IT"/>
              </w:rPr>
              <w:t>)</w:t>
            </w:r>
          </w:p>
        </w:tc>
        <w:tc>
          <w:tcPr>
            <w:tcW w:w="2445" w:type="pct"/>
            <w:gridSpan w:val="2"/>
          </w:tcPr>
          <w:p w14:paraId="55CF82DD" w14:textId="77777777" w:rsidR="0008720D" w:rsidRDefault="00015EE9">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t xml:space="preserve">codice_zona </w:t>
            </w:r>
            <w:r w:rsidRPr="00015EE9">
              <w:rPr>
                <w:rFonts w:ascii="Wingdings" w:eastAsia="Wingdings" w:hAnsi="Wingdings" w:cs="Wingdings"/>
                <w:lang w:val="it-IT"/>
              </w:rPr>
              <w:t>à</w:t>
            </w:r>
            <w:r>
              <w:rPr>
                <w:rFonts w:ascii="Constantia" w:eastAsia="Constantia" w:hAnsi="Constantia" w:cs="Constantia"/>
                <w:lang w:val="it-IT"/>
              </w:rPr>
              <w:t xml:space="preserve"> Zona.codice</w:t>
            </w:r>
          </w:p>
          <w:p w14:paraId="1898A7DB" w14:textId="5F916434" w:rsidR="008F53F4" w:rsidRPr="569C00F3" w:rsidRDefault="00954AF4" w:rsidP="008F53F4">
            <w:p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lang w:val="it-IT"/>
              </w:rPr>
            </w:pPr>
            <w:r>
              <w:rPr>
                <w:rFonts w:ascii="Constantia" w:eastAsia="Constantia" w:hAnsi="Constantia" w:cs="Constantia"/>
                <w:lang w:val="it-IT"/>
              </w:rPr>
              <w:lastRenderedPageBreak/>
              <w:t xml:space="preserve">id_allerta </w:t>
            </w:r>
            <w:r w:rsidRPr="00954AF4">
              <w:rPr>
                <w:rFonts w:ascii="Wingdings" w:eastAsia="Wingdings" w:hAnsi="Wingdings" w:cs="Wingdings"/>
                <w:lang w:val="it-IT"/>
              </w:rPr>
              <w:t>à</w:t>
            </w:r>
            <w:r>
              <w:rPr>
                <w:rFonts w:ascii="Constantia" w:eastAsia="Constantia" w:hAnsi="Constantia" w:cs="Constantia"/>
                <w:lang w:val="it-IT"/>
              </w:rPr>
              <w:t xml:space="preserve"> Allerta.id</w:t>
            </w:r>
          </w:p>
        </w:tc>
      </w:tr>
      <w:tr w:rsidR="008F53F4" w:rsidRPr="569C00F3" w14:paraId="2AE9060A" w14:textId="77777777" w:rsidTr="215C2B13">
        <w:tc>
          <w:tcPr>
            <w:cnfStyle w:val="001000000000" w:firstRow="0" w:lastRow="0" w:firstColumn="1" w:lastColumn="0" w:oddVBand="0" w:evenVBand="0" w:oddHBand="0" w:evenHBand="0" w:firstRowFirstColumn="0" w:firstRowLastColumn="0" w:lastRowFirstColumn="0" w:lastRowLastColumn="0"/>
            <w:tcW w:w="2555" w:type="pct"/>
            <w:gridSpan w:val="2"/>
          </w:tcPr>
          <w:p w14:paraId="00EC74C9" w14:textId="68A7858A" w:rsidR="008F53F4" w:rsidRPr="008F53F4" w:rsidRDefault="008F53F4" w:rsidP="008F53F4">
            <w:pPr>
              <w:rPr>
                <w:b w:val="0"/>
                <w:bCs w:val="0"/>
                <w:lang w:val="en-GB"/>
              </w:rPr>
            </w:pPr>
            <w:r w:rsidRPr="008F53F4">
              <w:rPr>
                <w:rFonts w:ascii="Constantia" w:eastAsia="Constantia" w:hAnsi="Constantia" w:cs="Constantia"/>
                <w:b w:val="0"/>
                <w:bCs w:val="0"/>
                <w:lang w:val="en-GB"/>
              </w:rPr>
              <w:lastRenderedPageBreak/>
              <w:t>VerificaPost(</w:t>
            </w:r>
            <w:r w:rsidRPr="008F53F4">
              <w:rPr>
                <w:rFonts w:ascii="Constantia" w:eastAsia="Constantia" w:hAnsi="Constantia" w:cs="Constantia"/>
                <w:b w:val="0"/>
                <w:bCs w:val="0"/>
                <w:u w:val="single"/>
                <w:lang w:val="en-GB"/>
              </w:rPr>
              <w:t>id_post</w:t>
            </w:r>
            <w:r w:rsidRPr="008F53F4">
              <w:rPr>
                <w:rFonts w:ascii="Constantia" w:eastAsia="Constantia" w:hAnsi="Constantia" w:cs="Constantia"/>
                <w:b w:val="0"/>
                <w:bCs w:val="0"/>
                <w:lang w:val="en-GB"/>
              </w:rPr>
              <w:t xml:space="preserve">, </w:t>
            </w:r>
            <w:r w:rsidRPr="008F53F4">
              <w:rPr>
                <w:rFonts w:ascii="Constantia" w:eastAsia="Constantia" w:hAnsi="Constantia" w:cs="Constantia"/>
                <w:b w:val="0"/>
                <w:bCs w:val="0"/>
                <w:u w:val="single"/>
                <w:lang w:val="en-GB"/>
              </w:rPr>
              <w:t>id_fact_checker</w:t>
            </w:r>
            <w:r w:rsidRPr="008F53F4">
              <w:rPr>
                <w:rFonts w:ascii="Constantia" w:eastAsia="Constantia" w:hAnsi="Constantia" w:cs="Constantia"/>
                <w:b w:val="0"/>
                <w:bCs w:val="0"/>
                <w:lang w:val="en-GB"/>
              </w:rPr>
              <w:t>, data_ora)</w:t>
            </w:r>
          </w:p>
        </w:tc>
        <w:tc>
          <w:tcPr>
            <w:tcW w:w="2445" w:type="pct"/>
            <w:gridSpan w:val="2"/>
            <w:vAlign w:val="center"/>
          </w:tcPr>
          <w:p w14:paraId="389EB1F6" w14:textId="77777777" w:rsidR="0008720D" w:rsidRPr="00B16CA8" w:rsidRDefault="008C622C" w:rsidP="00B16CA8">
            <w:pPr>
              <w:pStyle w:val="Nessunaspaziatura"/>
              <w:cnfStyle w:val="000000000000" w:firstRow="0" w:lastRow="0" w:firstColumn="0" w:lastColumn="0" w:oddVBand="0" w:evenVBand="0" w:oddHBand="0" w:evenHBand="0" w:firstRowFirstColumn="0" w:firstRowLastColumn="0" w:lastRowFirstColumn="0" w:lastRowLastColumn="0"/>
              <w:rPr>
                <w:sz w:val="22"/>
                <w:szCs w:val="22"/>
                <w:lang w:val="en-GB"/>
              </w:rPr>
            </w:pPr>
            <w:r w:rsidRPr="00B16CA8">
              <w:rPr>
                <w:sz w:val="22"/>
                <w:szCs w:val="22"/>
                <w:lang w:val="en-GB"/>
              </w:rPr>
              <w:t xml:space="preserve">id_post </w:t>
            </w:r>
            <w:r w:rsidRPr="00B16CA8">
              <w:rPr>
                <w:rFonts w:ascii="Wingdings" w:eastAsia="Wingdings" w:hAnsi="Wingdings" w:cs="Wingdings"/>
                <w:sz w:val="22"/>
                <w:szCs w:val="22"/>
                <w:lang w:val="en-GB"/>
              </w:rPr>
              <w:t>à</w:t>
            </w:r>
            <w:r w:rsidRPr="00B16CA8">
              <w:rPr>
                <w:sz w:val="22"/>
                <w:szCs w:val="22"/>
                <w:lang w:val="en-GB"/>
              </w:rPr>
              <w:t xml:space="preserve"> Post.id</w:t>
            </w:r>
          </w:p>
          <w:p w14:paraId="0A48EE42" w14:textId="4A5855E2" w:rsidR="008F53F4" w:rsidRPr="008F53F4" w:rsidRDefault="008C622C" w:rsidP="00B16CA8">
            <w:pPr>
              <w:pStyle w:val="Nessunaspaziatura"/>
              <w:cnfStyle w:val="000000000000" w:firstRow="0" w:lastRow="0" w:firstColumn="0" w:lastColumn="0" w:oddVBand="0" w:evenVBand="0" w:oddHBand="0" w:evenHBand="0" w:firstRowFirstColumn="0" w:firstRowLastColumn="0" w:lastRowFirstColumn="0" w:lastRowLastColumn="0"/>
              <w:rPr>
                <w:lang w:val="en-GB"/>
              </w:rPr>
            </w:pPr>
            <w:r w:rsidRPr="00B16CA8">
              <w:rPr>
                <w:sz w:val="22"/>
                <w:szCs w:val="22"/>
                <w:lang w:val="en-GB"/>
              </w:rPr>
              <w:t xml:space="preserve">id_fact_checker </w:t>
            </w:r>
            <w:r w:rsidRPr="00B16CA8">
              <w:rPr>
                <w:rFonts w:ascii="Wingdings" w:eastAsia="Wingdings" w:hAnsi="Wingdings" w:cs="Wingdings"/>
                <w:sz w:val="22"/>
                <w:szCs w:val="22"/>
                <w:lang w:val="en-GB"/>
              </w:rPr>
              <w:t>à</w:t>
            </w:r>
            <w:r w:rsidRPr="00B16CA8">
              <w:rPr>
                <w:sz w:val="22"/>
                <w:szCs w:val="22"/>
                <w:lang w:val="en-GB"/>
              </w:rPr>
              <w:t xml:space="preserve"> FactChecker.id</w:t>
            </w:r>
          </w:p>
        </w:tc>
      </w:tr>
    </w:tbl>
    <w:p w14:paraId="461B951E" w14:textId="77777777" w:rsidR="008C6344" w:rsidRDefault="008C6344">
      <w:pPr>
        <w:rPr>
          <w:lang w:val="en-GB"/>
        </w:rPr>
      </w:pPr>
      <w:r>
        <w:rPr>
          <w:lang w:val="en-GB"/>
        </w:rPr>
        <w:br w:type="page"/>
      </w:r>
    </w:p>
    <w:p w14:paraId="6605C7F9" w14:textId="46CDEB4A" w:rsidR="002B7217" w:rsidRPr="008C6344" w:rsidRDefault="008C6344" w:rsidP="008C6344">
      <w:pPr>
        <w:pStyle w:val="Titolo1"/>
        <w:rPr>
          <w:lang w:val="it-IT"/>
        </w:rPr>
      </w:pPr>
      <w:bookmarkStart w:id="69" w:name="_Toc123824810"/>
      <w:r w:rsidRPr="008C6344">
        <w:rPr>
          <w:lang w:val="it-IT"/>
        </w:rPr>
        <w:lastRenderedPageBreak/>
        <w:t>Codifica in SQL e testing</w:t>
      </w:r>
      <w:bookmarkEnd w:id="69"/>
    </w:p>
    <w:p w14:paraId="3731049C" w14:textId="549BBF62" w:rsidR="00B55225" w:rsidRDefault="008B1705" w:rsidP="00B55225">
      <w:pPr>
        <w:rPr>
          <w:lang w:val="it-IT"/>
        </w:rPr>
      </w:pPr>
      <w:r>
        <w:rPr>
          <w:lang w:val="it-IT"/>
        </w:rPr>
        <w:t xml:space="preserve">Le entità presenti in database sono elencate qui sotto. Il database è realizzato con </w:t>
      </w:r>
      <w:hyperlink r:id="rId31" w:history="1">
        <w:r w:rsidRPr="00DB2824">
          <w:rPr>
            <w:rStyle w:val="Collegamentoipertestuale"/>
            <w:lang w:val="it-IT"/>
          </w:rPr>
          <w:t>MySQL</w:t>
        </w:r>
      </w:hyperlink>
      <w:r>
        <w:rPr>
          <w:lang w:val="it-IT"/>
        </w:rPr>
        <w:t xml:space="preserve"> 8.0</w:t>
      </w:r>
      <w:r w:rsidR="00833DC7">
        <w:rPr>
          <w:lang w:val="it-IT"/>
        </w:rPr>
        <w:t xml:space="preserve">, ed è stato testato adoperando il software </w:t>
      </w:r>
      <w:hyperlink r:id="rId32" w:history="1">
        <w:r w:rsidR="00833DC7" w:rsidRPr="005816D0">
          <w:rPr>
            <w:rStyle w:val="Collegamentoipertestuale"/>
            <w:lang w:val="it-IT"/>
          </w:rPr>
          <w:t>JetBrains DataGrip</w:t>
        </w:r>
      </w:hyperlink>
      <w:r w:rsidR="00833DC7">
        <w:rPr>
          <w:lang w:val="it-IT"/>
        </w:rPr>
        <w:t>.</w:t>
      </w:r>
    </w:p>
    <w:p w14:paraId="05D41BE1" w14:textId="5BEC494B" w:rsidR="008C6344" w:rsidRDefault="00C25A33" w:rsidP="00B55225">
      <w:pPr>
        <w:jc w:val="center"/>
        <w:rPr>
          <w:lang w:val="it-IT"/>
        </w:rPr>
      </w:pPr>
      <w:r w:rsidRPr="00C25A33">
        <w:rPr>
          <w:lang w:val="it-IT"/>
        </w:rPr>
        <w:drawing>
          <wp:inline distT="0" distB="0" distL="0" distR="0" wp14:anchorId="3562E8BB" wp14:editId="3B33F01E">
            <wp:extent cx="1811586" cy="3676650"/>
            <wp:effectExtent l="0" t="0" r="0" b="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33"/>
                    <a:stretch>
                      <a:fillRect/>
                    </a:stretch>
                  </pic:blipFill>
                  <pic:spPr>
                    <a:xfrm>
                      <a:off x="0" y="0"/>
                      <a:ext cx="1818683" cy="3691054"/>
                    </a:xfrm>
                    <a:prstGeom prst="rect">
                      <a:avLst/>
                    </a:prstGeom>
                  </pic:spPr>
                </pic:pic>
              </a:graphicData>
            </a:graphic>
          </wp:inline>
        </w:drawing>
      </w:r>
    </w:p>
    <w:p w14:paraId="43B92883" w14:textId="417B3C7B" w:rsidR="00214F73" w:rsidRDefault="00214F73" w:rsidP="00214F73">
      <w:pPr>
        <w:pStyle w:val="Titolo2"/>
        <w:rPr>
          <w:lang w:val="it-IT"/>
        </w:rPr>
      </w:pPr>
      <w:bookmarkStart w:id="70" w:name="_Toc123824811"/>
      <w:r>
        <w:rPr>
          <w:lang w:val="it-IT"/>
        </w:rPr>
        <w:t>Definizione dello schema dei dati</w:t>
      </w:r>
      <w:bookmarkEnd w:id="70"/>
    </w:p>
    <w:p w14:paraId="6400A123" w14:textId="58008ADF" w:rsidR="00550D20" w:rsidRDefault="003265F1" w:rsidP="000F0366">
      <w:pPr>
        <w:pStyle w:val="Titolo3"/>
        <w:rPr>
          <w:lang w:val="it-IT"/>
        </w:rPr>
      </w:pPr>
      <w:bookmarkStart w:id="71" w:name="_Toc123824812"/>
      <w:r>
        <w:rPr>
          <w:lang w:val="it-IT"/>
        </w:rPr>
        <w:t>Entità Allerta</w:t>
      </w:r>
      <w:bookmarkEnd w:id="71"/>
    </w:p>
    <w:p w14:paraId="43CB754D" w14:textId="77777777" w:rsidR="001B66B9" w:rsidRPr="00882E45" w:rsidRDefault="001B66B9">
      <w:pPr>
        <w:shd w:val="clear" w:color="auto" w:fill="F1EFEE"/>
        <w:rPr>
          <w:lang w:val="it-IT"/>
        </w:rPr>
      </w:pPr>
      <w:r w:rsidRPr="00882E45">
        <w:rPr>
          <w:rFonts w:ascii="Courier New" w:hAnsi="Courier New" w:cs="Courier New"/>
          <w:color w:val="6666EA"/>
          <w:lang w:val="it-IT"/>
        </w:rPr>
        <w:t>CREATE</w:t>
      </w:r>
      <w:r w:rsidRPr="00882E45">
        <w:rPr>
          <w:rFonts w:ascii="Courier New" w:hAnsi="Courier New" w:cs="Courier New"/>
          <w:color w:val="68615E"/>
          <w:lang w:val="it-IT"/>
        </w:rPr>
        <w:t xml:space="preserve"> </w:t>
      </w:r>
      <w:r w:rsidRPr="00882E45">
        <w:rPr>
          <w:rFonts w:ascii="Courier New" w:hAnsi="Courier New" w:cs="Courier New"/>
          <w:color w:val="6666EA"/>
          <w:lang w:val="it-IT"/>
        </w:rPr>
        <w:t>TABLE</w:t>
      </w:r>
      <w:r w:rsidRPr="00882E45">
        <w:rPr>
          <w:rFonts w:ascii="Courier New" w:hAnsi="Courier New" w:cs="Courier New"/>
          <w:color w:val="68615E"/>
          <w:lang w:val="it-IT"/>
        </w:rPr>
        <w:t xml:space="preserve"> Allerta (</w:t>
      </w:r>
      <w:r w:rsidRPr="00882E45">
        <w:rPr>
          <w:rFonts w:ascii="Courier New" w:hAnsi="Courier New" w:cs="Courier New"/>
          <w:color w:val="68615E"/>
          <w:lang w:val="it-IT"/>
        </w:rPr>
        <w:br/>
        <w:t xml:space="preserve">    </w:t>
      </w:r>
      <w:r w:rsidRPr="00882E45">
        <w:rPr>
          <w:rFonts w:ascii="Courier New" w:hAnsi="Courier New" w:cs="Courier New"/>
          <w:color w:val="6666EA"/>
          <w:lang w:val="it-IT"/>
        </w:rPr>
        <w:t>id</w:t>
      </w:r>
      <w:r w:rsidRPr="00882E45">
        <w:rPr>
          <w:rFonts w:ascii="Courier New" w:hAnsi="Courier New" w:cs="Courier New"/>
          <w:color w:val="68615E"/>
          <w:lang w:val="it-IT"/>
        </w:rPr>
        <w:t xml:space="preserve"> </w:t>
      </w:r>
      <w:r w:rsidRPr="00882E45">
        <w:rPr>
          <w:rFonts w:ascii="Courier New" w:hAnsi="Courier New" w:cs="Courier New"/>
          <w:color w:val="DF5320"/>
          <w:lang w:val="it-IT"/>
        </w:rPr>
        <w:t>INT</w:t>
      </w:r>
      <w:r w:rsidRPr="00882E45">
        <w:rPr>
          <w:rFonts w:ascii="Courier New" w:hAnsi="Courier New" w:cs="Courier New"/>
          <w:color w:val="68615E"/>
          <w:lang w:val="it-IT"/>
        </w:rPr>
        <w:t xml:space="preserve"> PRIMARY </w:t>
      </w:r>
      <w:r w:rsidRPr="00882E45">
        <w:rPr>
          <w:rFonts w:ascii="Courier New" w:hAnsi="Courier New" w:cs="Courier New"/>
          <w:color w:val="6666EA"/>
          <w:lang w:val="it-IT"/>
        </w:rPr>
        <w:t>KEY</w:t>
      </w:r>
      <w:r w:rsidRPr="00882E45">
        <w:rPr>
          <w:rFonts w:ascii="Courier New" w:hAnsi="Courier New" w:cs="Courier New"/>
          <w:color w:val="68615E"/>
          <w:lang w:val="it-IT"/>
        </w:rPr>
        <w:t xml:space="preserve"> AUTO_INCREMENT,</w:t>
      </w:r>
      <w:r w:rsidRPr="00882E45">
        <w:rPr>
          <w:rFonts w:ascii="Courier New" w:hAnsi="Courier New" w:cs="Courier New"/>
          <w:color w:val="68615E"/>
          <w:lang w:val="it-IT"/>
        </w:rPr>
        <w:br/>
        <w:t xml:space="preserve">    descrizione </w:t>
      </w:r>
      <w:r w:rsidRPr="00882E45">
        <w:rPr>
          <w:rFonts w:ascii="Courier New" w:hAnsi="Courier New" w:cs="Courier New"/>
          <w:color w:val="DF5320"/>
          <w:lang w:val="it-IT"/>
        </w:rPr>
        <w:t>TEXT</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data_ora DATETIME </w:t>
      </w:r>
      <w:r w:rsidRPr="00882E45">
        <w:rPr>
          <w:rFonts w:ascii="Courier New" w:hAnsi="Courier New" w:cs="Courier New"/>
          <w:color w:val="6666EA"/>
          <w:lang w:val="it-IT"/>
        </w:rPr>
        <w:t>NOT</w:t>
      </w:r>
      <w:r w:rsidRPr="00882E45">
        <w:rPr>
          <w:rFonts w:ascii="Courier New" w:hAnsi="Courier New" w:cs="Courier New"/>
          <w:color w:val="68615E"/>
          <w:lang w:val="it-IT"/>
        </w:rPr>
        <w:t xml:space="preserve"> </w:t>
      </w:r>
      <w:r w:rsidRPr="00882E45">
        <w:rPr>
          <w:rFonts w:ascii="Courier New" w:hAnsi="Courier New" w:cs="Courier New"/>
          <w:color w:val="DF5320"/>
          <w:lang w:val="it-IT"/>
        </w:rPr>
        <w:t>NULL</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tipologia </w:t>
      </w:r>
      <w:r w:rsidRPr="00882E45">
        <w:rPr>
          <w:rFonts w:ascii="Courier New" w:hAnsi="Courier New" w:cs="Courier New"/>
          <w:color w:val="DF5320"/>
          <w:lang w:val="it-IT"/>
        </w:rPr>
        <w:t>VARCHAR</w:t>
      </w:r>
      <w:r w:rsidRPr="00882E45">
        <w:rPr>
          <w:rFonts w:ascii="Courier New" w:hAnsi="Courier New" w:cs="Courier New"/>
          <w:color w:val="68615E"/>
          <w:lang w:val="it-IT"/>
        </w:rPr>
        <w:t>(</w:t>
      </w:r>
      <w:r w:rsidRPr="00882E45">
        <w:rPr>
          <w:rFonts w:ascii="Courier New" w:hAnsi="Courier New" w:cs="Courier New"/>
          <w:color w:val="DF5320"/>
          <w:lang w:val="it-IT"/>
        </w:rPr>
        <w:t>30</w:t>
      </w:r>
      <w:r w:rsidRPr="00882E45">
        <w:rPr>
          <w:rFonts w:ascii="Courier New" w:hAnsi="Courier New" w:cs="Courier New"/>
          <w:color w:val="68615E"/>
          <w:lang w:val="it-IT"/>
        </w:rPr>
        <w:t xml:space="preserve">) </w:t>
      </w:r>
      <w:r w:rsidRPr="00882E45">
        <w:rPr>
          <w:rFonts w:ascii="Courier New" w:hAnsi="Courier New" w:cs="Courier New"/>
          <w:color w:val="6666EA"/>
          <w:lang w:val="it-IT"/>
        </w:rPr>
        <w:t>NOT</w:t>
      </w:r>
      <w:r w:rsidRPr="00882E45">
        <w:rPr>
          <w:rFonts w:ascii="Courier New" w:hAnsi="Courier New" w:cs="Courier New"/>
          <w:color w:val="68615E"/>
          <w:lang w:val="it-IT"/>
        </w:rPr>
        <w:t xml:space="preserve"> </w:t>
      </w:r>
      <w:r w:rsidRPr="00882E45">
        <w:rPr>
          <w:rFonts w:ascii="Courier New" w:hAnsi="Courier New" w:cs="Courier New"/>
          <w:color w:val="DF5320"/>
          <w:lang w:val="it-IT"/>
        </w:rPr>
        <w:t>NULL</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w:t>
      </w:r>
      <w:r w:rsidRPr="00882E45">
        <w:rPr>
          <w:rFonts w:ascii="Courier New" w:hAnsi="Courier New" w:cs="Courier New"/>
          <w:color w:val="6666EA"/>
          <w:lang w:val="it-IT"/>
        </w:rPr>
        <w:t>CHECK</w:t>
      </w:r>
      <w:r w:rsidRPr="00882E45">
        <w:rPr>
          <w:rFonts w:ascii="Courier New" w:hAnsi="Courier New" w:cs="Courier New"/>
          <w:color w:val="68615E"/>
          <w:lang w:val="it-IT"/>
        </w:rPr>
        <w:t xml:space="preserve">(tipologia = </w:t>
      </w:r>
      <w:r w:rsidRPr="00882E45">
        <w:rPr>
          <w:rFonts w:ascii="Courier New" w:hAnsi="Courier New" w:cs="Courier New"/>
          <w:color w:val="7B9726"/>
          <w:lang w:val="it-IT"/>
        </w:rPr>
        <w:t>'Allerta temporale'</w:t>
      </w:r>
      <w:r w:rsidRPr="00882E45">
        <w:rPr>
          <w:rFonts w:ascii="Courier New" w:hAnsi="Courier New" w:cs="Courier New"/>
          <w:color w:val="68615E"/>
          <w:lang w:val="it-IT"/>
        </w:rPr>
        <w:t xml:space="preserve"> </w:t>
      </w:r>
      <w:r w:rsidRPr="00882E45">
        <w:rPr>
          <w:rFonts w:ascii="Courier New" w:hAnsi="Courier New" w:cs="Courier New"/>
          <w:color w:val="6666EA"/>
          <w:lang w:val="it-IT"/>
        </w:rPr>
        <w:t>OR</w:t>
      </w:r>
      <w:r w:rsidRPr="00882E45">
        <w:rPr>
          <w:rFonts w:ascii="Courier New" w:hAnsi="Courier New" w:cs="Courier New"/>
          <w:color w:val="68615E"/>
          <w:lang w:val="it-IT"/>
        </w:rPr>
        <w:t xml:space="preserve"> tipologia = </w:t>
      </w:r>
      <w:r w:rsidRPr="00882E45">
        <w:rPr>
          <w:rFonts w:ascii="Courier New" w:hAnsi="Courier New" w:cs="Courier New"/>
          <w:color w:val="7B9726"/>
          <w:lang w:val="it-IT"/>
        </w:rPr>
        <w:t>'Allerta neve'</w:t>
      </w:r>
      <w:r w:rsidRPr="00882E45">
        <w:rPr>
          <w:rFonts w:ascii="Courier New" w:hAnsi="Courier New" w:cs="Courier New"/>
          <w:color w:val="68615E"/>
          <w:lang w:val="it-IT"/>
        </w:rPr>
        <w:t xml:space="preserve"> </w:t>
      </w:r>
      <w:r w:rsidRPr="00882E45">
        <w:rPr>
          <w:rFonts w:ascii="Courier New" w:hAnsi="Courier New" w:cs="Courier New"/>
          <w:color w:val="6666EA"/>
          <w:lang w:val="it-IT"/>
        </w:rPr>
        <w:t>OR</w:t>
      </w:r>
      <w:r w:rsidRPr="00882E45">
        <w:rPr>
          <w:rFonts w:ascii="Courier New" w:hAnsi="Courier New" w:cs="Courier New"/>
          <w:color w:val="68615E"/>
          <w:lang w:val="it-IT"/>
        </w:rPr>
        <w:t xml:space="preserve"> tipologia = </w:t>
      </w:r>
      <w:r w:rsidRPr="00882E45">
        <w:rPr>
          <w:rFonts w:ascii="Courier New" w:hAnsi="Courier New" w:cs="Courier New"/>
          <w:color w:val="7B9726"/>
          <w:lang w:val="it-IT"/>
        </w:rPr>
        <w:t>'Allerta inondazione'</w:t>
      </w:r>
      <w:r w:rsidRPr="00882E45">
        <w:rPr>
          <w:rFonts w:ascii="Courier New" w:hAnsi="Courier New" w:cs="Courier New"/>
          <w:color w:val="68615E"/>
          <w:lang w:val="it-IT"/>
        </w:rPr>
        <w:t xml:space="preserve"> </w:t>
      </w:r>
      <w:r w:rsidRPr="00882E45">
        <w:rPr>
          <w:rFonts w:ascii="Courier New" w:hAnsi="Courier New" w:cs="Courier New"/>
          <w:color w:val="6666EA"/>
          <w:lang w:val="it-IT"/>
        </w:rPr>
        <w:t>OR</w:t>
      </w:r>
      <w:r w:rsidRPr="00882E45">
        <w:rPr>
          <w:rFonts w:ascii="Courier New" w:hAnsi="Courier New" w:cs="Courier New"/>
          <w:color w:val="68615E"/>
          <w:lang w:val="it-IT"/>
        </w:rPr>
        <w:br/>
        <w:t xml:space="preserve">          tipologia = </w:t>
      </w:r>
      <w:r w:rsidRPr="00882E45">
        <w:rPr>
          <w:rFonts w:ascii="Courier New" w:hAnsi="Courier New" w:cs="Courier New"/>
          <w:color w:val="7B9726"/>
          <w:lang w:val="it-IT"/>
        </w:rPr>
        <w:t>'Allerta vento'</w:t>
      </w:r>
      <w:r w:rsidRPr="00882E45">
        <w:rPr>
          <w:rFonts w:ascii="Courier New" w:hAnsi="Courier New" w:cs="Courier New"/>
          <w:color w:val="68615E"/>
          <w:lang w:val="it-IT"/>
        </w:rPr>
        <w:t>)</w:t>
      </w:r>
      <w:r w:rsidRPr="00882E45">
        <w:rPr>
          <w:rFonts w:ascii="Courier New" w:hAnsi="Courier New" w:cs="Courier New"/>
          <w:color w:val="68615E"/>
          <w:lang w:val="it-IT"/>
        </w:rPr>
        <w:br/>
        <w:t>);</w:t>
      </w:r>
    </w:p>
    <w:p w14:paraId="1047FD6A" w14:textId="04FC878B" w:rsidR="001B66B9" w:rsidRDefault="00F87806" w:rsidP="001B66B9">
      <w:pPr>
        <w:rPr>
          <w:color w:val="A9B7C6"/>
          <w:sz w:val="20"/>
        </w:rPr>
      </w:pPr>
      <w:r w:rsidRPr="00F87806">
        <w:rPr>
          <w:color w:val="A9B7C6"/>
          <w:sz w:val="20"/>
        </w:rPr>
        <w:drawing>
          <wp:inline distT="0" distB="0" distL="0" distR="0" wp14:anchorId="66E8893B" wp14:editId="0D493405">
            <wp:extent cx="5486400" cy="76263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762635"/>
                    </a:xfrm>
                    <a:prstGeom prst="rect">
                      <a:avLst/>
                    </a:prstGeom>
                  </pic:spPr>
                </pic:pic>
              </a:graphicData>
            </a:graphic>
          </wp:inline>
        </w:drawing>
      </w:r>
    </w:p>
    <w:p w14:paraId="51987A5F" w14:textId="767DA7E8" w:rsidR="003265F1" w:rsidRPr="00674DAA" w:rsidRDefault="00717730" w:rsidP="000F0366">
      <w:pPr>
        <w:pStyle w:val="Titolo3"/>
      </w:pPr>
      <w:bookmarkStart w:id="72" w:name="_Toc123824813"/>
      <w:r w:rsidRPr="00674DAA">
        <w:lastRenderedPageBreak/>
        <w:t>Entità AvvioSessione</w:t>
      </w:r>
      <w:bookmarkEnd w:id="72"/>
    </w:p>
    <w:p w14:paraId="415B4A4D" w14:textId="77777777" w:rsidR="001F4529" w:rsidRDefault="001F4529">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AvvioSessione (</w:t>
      </w:r>
      <w:r>
        <w:rPr>
          <w:rFonts w:ascii="Courier New" w:hAnsi="Courier New" w:cs="Courier New"/>
          <w:color w:val="68615E"/>
        </w:rPr>
        <w:br/>
        <w:t xml:space="preserve">    id_collaboratore </w:t>
      </w:r>
      <w:r>
        <w:rPr>
          <w:rFonts w:ascii="Courier New" w:hAnsi="Courier New" w:cs="Courier New"/>
          <w:color w:val="DF5320"/>
        </w:rPr>
        <w:t>INT</w:t>
      </w:r>
      <w:r>
        <w:rPr>
          <w:rFonts w:ascii="Courier New" w:hAnsi="Courier New" w:cs="Courier New"/>
          <w:color w:val="68615E"/>
        </w:rPr>
        <w:t>,</w:t>
      </w:r>
      <w:r>
        <w:rPr>
          <w:rFonts w:ascii="Courier New" w:hAnsi="Courier New" w:cs="Courier New"/>
          <w:color w:val="68615E"/>
        </w:rPr>
        <w:br/>
        <w:t xml:space="preserve">    id_sessione </w:t>
      </w:r>
      <w:r>
        <w:rPr>
          <w:rFonts w:ascii="Courier New" w:hAnsi="Courier New" w:cs="Courier New"/>
          <w:color w:val="DF5320"/>
        </w:rPr>
        <w:t>INT</w:t>
      </w:r>
      <w:r>
        <w:rPr>
          <w:rFonts w:ascii="Courier New" w:hAnsi="Courier New" w:cs="Courier New"/>
          <w:color w:val="68615E"/>
        </w:rPr>
        <w:t>,</w:t>
      </w:r>
      <w:r>
        <w:rPr>
          <w:rFonts w:ascii="Courier New" w:hAnsi="Courier New" w:cs="Courier New"/>
          <w:color w:val="68615E"/>
        </w:rPr>
        <w:br/>
        <w:t xml:space="preserve">    PRIMARY </w:t>
      </w:r>
      <w:r>
        <w:rPr>
          <w:rFonts w:ascii="Courier New" w:hAnsi="Courier New" w:cs="Courier New"/>
          <w:color w:val="6666EA"/>
        </w:rPr>
        <w:t>KEY</w:t>
      </w:r>
      <w:r>
        <w:rPr>
          <w:rFonts w:ascii="Courier New" w:hAnsi="Courier New" w:cs="Courier New"/>
          <w:color w:val="68615E"/>
        </w:rPr>
        <w:t xml:space="preserve"> (id_collaboratore, id_sessione),</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fk_collaboratore_sessione</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(id_collaboratore) </w:t>
      </w:r>
      <w:r>
        <w:rPr>
          <w:rFonts w:ascii="Courier New" w:hAnsi="Courier New" w:cs="Courier New"/>
          <w:color w:val="6666EA"/>
        </w:rPr>
        <w:t>REFERENCES</w:t>
      </w:r>
      <w:r>
        <w:rPr>
          <w:rFonts w:ascii="Courier New" w:hAnsi="Courier New" w:cs="Courier New"/>
          <w:color w:val="68615E"/>
        </w:rPr>
        <w:t xml:space="preserve"> Collaboratore(</w:t>
      </w:r>
      <w:r>
        <w:rPr>
          <w:rFonts w:ascii="Courier New" w:hAnsi="Courier New" w:cs="Courier New"/>
          <w:color w:val="6666EA"/>
        </w:rPr>
        <w:t>id</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fk_sessione_avviata</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(id_sessione) </w:t>
      </w:r>
      <w:r>
        <w:rPr>
          <w:rFonts w:ascii="Courier New" w:hAnsi="Courier New" w:cs="Courier New"/>
          <w:color w:val="6666EA"/>
        </w:rPr>
        <w:t>REFERENCES</w:t>
      </w:r>
      <w:r>
        <w:rPr>
          <w:rFonts w:ascii="Courier New" w:hAnsi="Courier New" w:cs="Courier New"/>
          <w:color w:val="68615E"/>
        </w:rPr>
        <w:t xml:space="preserve"> SessioneCampionamento(</w:t>
      </w:r>
      <w:r>
        <w:rPr>
          <w:rFonts w:ascii="Courier New" w:hAnsi="Courier New" w:cs="Courier New"/>
          <w:color w:val="6666EA"/>
        </w:rPr>
        <w:t>id</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br/>
        <w:t>);</w:t>
      </w:r>
    </w:p>
    <w:p w14:paraId="78035FAF" w14:textId="34A8C165" w:rsidR="00717730" w:rsidRDefault="00D728CC" w:rsidP="00800825">
      <w:pPr>
        <w:jc w:val="center"/>
      </w:pPr>
      <w:r w:rsidRPr="00D728CC">
        <w:drawing>
          <wp:inline distT="0" distB="0" distL="0" distR="0" wp14:anchorId="565C4E1F" wp14:editId="7AFC442D">
            <wp:extent cx="3170815" cy="1612900"/>
            <wp:effectExtent l="0" t="0" r="0" b="6350"/>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pic:nvPicPr>
                  <pic:blipFill>
                    <a:blip r:embed="rId35"/>
                    <a:stretch>
                      <a:fillRect/>
                    </a:stretch>
                  </pic:blipFill>
                  <pic:spPr>
                    <a:xfrm>
                      <a:off x="0" y="0"/>
                      <a:ext cx="3173755" cy="1614396"/>
                    </a:xfrm>
                    <a:prstGeom prst="rect">
                      <a:avLst/>
                    </a:prstGeom>
                  </pic:spPr>
                </pic:pic>
              </a:graphicData>
            </a:graphic>
          </wp:inline>
        </w:drawing>
      </w:r>
    </w:p>
    <w:p w14:paraId="10856B5D" w14:textId="42AB338B" w:rsidR="00717730" w:rsidRDefault="00D728CC" w:rsidP="000F0366">
      <w:pPr>
        <w:pStyle w:val="Titolo3"/>
      </w:pPr>
      <w:bookmarkStart w:id="73" w:name="_Toc123824814"/>
      <w:r>
        <w:t>Entità Collaboratore</w:t>
      </w:r>
      <w:bookmarkEnd w:id="73"/>
    </w:p>
    <w:p w14:paraId="7002AEBF" w14:textId="77777777" w:rsidR="007D2E62" w:rsidRDefault="007D2E62">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Collaboratore (</w:t>
      </w:r>
      <w:r>
        <w:rPr>
          <w:rFonts w:ascii="Courier New" w:hAnsi="Courier New" w:cs="Courier New"/>
          <w:color w:val="68615E"/>
        </w:rPr>
        <w:br/>
        <w:t xml:space="preserve">    </w:t>
      </w:r>
      <w:r>
        <w:rPr>
          <w:rFonts w:ascii="Courier New" w:hAnsi="Courier New" w:cs="Courier New"/>
          <w:color w:val="6666EA"/>
        </w:rPr>
        <w:t>id</w:t>
      </w:r>
      <w:r>
        <w:rPr>
          <w:rFonts w:ascii="Courier New" w:hAnsi="Courier New" w:cs="Courier New"/>
          <w:color w:val="68615E"/>
        </w:rPr>
        <w:t xml:space="preserve"> </w:t>
      </w:r>
      <w:r>
        <w:rPr>
          <w:rFonts w:ascii="Courier New" w:hAnsi="Courier New" w:cs="Courier New"/>
          <w:color w:val="DF5320"/>
        </w:rPr>
        <w:t>INT</w:t>
      </w:r>
      <w:r>
        <w:rPr>
          <w:rFonts w:ascii="Courier New" w:hAnsi="Courier New" w:cs="Courier New"/>
          <w:color w:val="68615E"/>
        </w:rPr>
        <w:t xml:space="preserve"> PRIMARY </w:t>
      </w:r>
      <w:r>
        <w:rPr>
          <w:rFonts w:ascii="Courier New" w:hAnsi="Courier New" w:cs="Courier New"/>
          <w:color w:val="6666EA"/>
        </w:rPr>
        <w:t>KEY</w:t>
      </w:r>
      <w:r>
        <w:rPr>
          <w:rFonts w:ascii="Courier New" w:hAnsi="Courier New" w:cs="Courier New"/>
          <w:color w:val="68615E"/>
        </w:rPr>
        <w:t xml:space="preserve"> AUTO_INCREMENT,</w:t>
      </w:r>
      <w:r>
        <w:rPr>
          <w:rFonts w:ascii="Courier New" w:hAnsi="Courier New" w:cs="Courier New"/>
          <w:color w:val="68615E"/>
        </w:rPr>
        <w:br/>
        <w:t xml:space="preserve">    nome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20</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cognome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20</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email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30</w:t>
      </w:r>
      <w:r>
        <w:rPr>
          <w:rFonts w:ascii="Courier New" w:hAnsi="Courier New" w:cs="Courier New"/>
          <w:color w:val="68615E"/>
        </w:rPr>
        <w:t>),</w:t>
      </w:r>
      <w:r>
        <w:rPr>
          <w:rFonts w:ascii="Courier New" w:hAnsi="Courier New" w:cs="Courier New"/>
          <w:color w:val="68615E"/>
        </w:rPr>
        <w:br/>
        <w:t xml:space="preserve">    cellulare </w:t>
      </w:r>
      <w:r>
        <w:rPr>
          <w:rFonts w:ascii="Courier New" w:hAnsi="Courier New" w:cs="Courier New"/>
          <w:color w:val="DF5320"/>
        </w:rPr>
        <w:t>CHAR</w:t>
      </w:r>
      <w:r>
        <w:rPr>
          <w:rFonts w:ascii="Courier New" w:hAnsi="Courier New" w:cs="Courier New"/>
          <w:color w:val="68615E"/>
        </w:rPr>
        <w:t>(</w:t>
      </w:r>
      <w:r>
        <w:rPr>
          <w:rFonts w:ascii="Courier New" w:hAnsi="Courier New" w:cs="Courier New"/>
          <w:color w:val="DF5320"/>
        </w:rPr>
        <w:t>10</w:t>
      </w:r>
      <w:r>
        <w:rPr>
          <w:rFonts w:ascii="Courier New" w:hAnsi="Courier New" w:cs="Courier New"/>
          <w:color w:val="68615E"/>
        </w:rPr>
        <w:t>)</w:t>
      </w:r>
      <w:r>
        <w:rPr>
          <w:rFonts w:ascii="Courier New" w:hAnsi="Courier New" w:cs="Courier New"/>
          <w:color w:val="68615E"/>
        </w:rPr>
        <w:br/>
        <w:t>);</w:t>
      </w:r>
    </w:p>
    <w:p w14:paraId="3F4D60A6" w14:textId="3DCC544B" w:rsidR="00D728CC" w:rsidRDefault="0087788B" w:rsidP="00D728CC">
      <w:r w:rsidRPr="0087788B">
        <w:drawing>
          <wp:inline distT="0" distB="0" distL="0" distR="0" wp14:anchorId="458F5641" wp14:editId="156D70F4">
            <wp:extent cx="5486400" cy="115062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150620"/>
                    </a:xfrm>
                    <a:prstGeom prst="rect">
                      <a:avLst/>
                    </a:prstGeom>
                  </pic:spPr>
                </pic:pic>
              </a:graphicData>
            </a:graphic>
          </wp:inline>
        </w:drawing>
      </w:r>
    </w:p>
    <w:p w14:paraId="1C1FD1E2" w14:textId="77777777" w:rsidR="00D330CB" w:rsidRDefault="00D330CB" w:rsidP="008813D0"/>
    <w:p w14:paraId="0291D409" w14:textId="6512C516" w:rsidR="001F22B2" w:rsidRDefault="00174AB4" w:rsidP="000F0366">
      <w:pPr>
        <w:pStyle w:val="Titolo3"/>
      </w:pPr>
      <w:bookmarkStart w:id="74" w:name="_Toc123824815"/>
      <w:r>
        <w:lastRenderedPageBreak/>
        <w:t>Entità DiramazioneAllerta</w:t>
      </w:r>
      <w:bookmarkEnd w:id="74"/>
    </w:p>
    <w:p w14:paraId="320A4A0B" w14:textId="77777777" w:rsidR="00D330CB" w:rsidRDefault="00D330CB">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DiramazioneAllerta (</w:t>
      </w:r>
      <w:r>
        <w:rPr>
          <w:rFonts w:ascii="Courier New" w:hAnsi="Courier New" w:cs="Courier New"/>
          <w:color w:val="68615E"/>
        </w:rPr>
        <w:br/>
        <w:t xml:space="preserve">    codice_zona </w:t>
      </w:r>
      <w:r>
        <w:rPr>
          <w:rFonts w:ascii="Courier New" w:hAnsi="Courier New" w:cs="Courier New"/>
          <w:color w:val="DF5320"/>
        </w:rPr>
        <w:t>INT</w:t>
      </w:r>
      <w:r>
        <w:rPr>
          <w:rFonts w:ascii="Courier New" w:hAnsi="Courier New" w:cs="Courier New"/>
          <w:color w:val="68615E"/>
        </w:rPr>
        <w:t>,</w:t>
      </w:r>
      <w:r>
        <w:rPr>
          <w:rFonts w:ascii="Courier New" w:hAnsi="Courier New" w:cs="Courier New"/>
          <w:color w:val="68615E"/>
        </w:rPr>
        <w:br/>
        <w:t xml:space="preserve">    id_allerta </w:t>
      </w:r>
      <w:r>
        <w:rPr>
          <w:rFonts w:ascii="Courier New" w:hAnsi="Courier New" w:cs="Courier New"/>
          <w:color w:val="DF5320"/>
        </w:rPr>
        <w:t>INT</w:t>
      </w:r>
      <w:r>
        <w:rPr>
          <w:rFonts w:ascii="Courier New" w:hAnsi="Courier New" w:cs="Courier New"/>
          <w:color w:val="68615E"/>
        </w:rPr>
        <w:t>,</w:t>
      </w:r>
      <w:r>
        <w:rPr>
          <w:rFonts w:ascii="Courier New" w:hAnsi="Courier New" w:cs="Courier New"/>
          <w:color w:val="68615E"/>
        </w:rPr>
        <w:br/>
        <w:t xml:space="preserve">    PRIMARY </w:t>
      </w:r>
      <w:r>
        <w:rPr>
          <w:rFonts w:ascii="Courier New" w:hAnsi="Courier New" w:cs="Courier New"/>
          <w:color w:val="6666EA"/>
        </w:rPr>
        <w:t>KEY</w:t>
      </w:r>
      <w:r>
        <w:rPr>
          <w:rFonts w:ascii="Courier New" w:hAnsi="Courier New" w:cs="Courier New"/>
          <w:color w:val="68615E"/>
        </w:rPr>
        <w:t xml:space="preserve"> (codice_zona, id_allerta),</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fk_zona_interessata</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(codice_zona) </w:t>
      </w:r>
      <w:r>
        <w:rPr>
          <w:rFonts w:ascii="Courier New" w:hAnsi="Courier New" w:cs="Courier New"/>
          <w:color w:val="6666EA"/>
        </w:rPr>
        <w:t>REFERENCES</w:t>
      </w:r>
      <w:r>
        <w:rPr>
          <w:rFonts w:ascii="Courier New" w:hAnsi="Courier New" w:cs="Courier New"/>
          <w:color w:val="68615E"/>
        </w:rPr>
        <w:t xml:space="preserve"> Zona(codice)</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fk_allerta_diramata</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(id_allerta) </w:t>
      </w:r>
      <w:r>
        <w:rPr>
          <w:rFonts w:ascii="Courier New" w:hAnsi="Courier New" w:cs="Courier New"/>
          <w:color w:val="6666EA"/>
        </w:rPr>
        <w:t>REFERENCES</w:t>
      </w:r>
      <w:r>
        <w:rPr>
          <w:rFonts w:ascii="Courier New" w:hAnsi="Courier New" w:cs="Courier New"/>
          <w:color w:val="68615E"/>
        </w:rPr>
        <w:t xml:space="preserve"> Allerta(</w:t>
      </w:r>
      <w:r>
        <w:rPr>
          <w:rFonts w:ascii="Courier New" w:hAnsi="Courier New" w:cs="Courier New"/>
          <w:color w:val="6666EA"/>
        </w:rPr>
        <w:t>id</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br/>
        <w:t>);</w:t>
      </w:r>
    </w:p>
    <w:p w14:paraId="65DF04D7" w14:textId="4E266555" w:rsidR="00D330CB" w:rsidRDefault="00905F52" w:rsidP="00905F52">
      <w:pPr>
        <w:jc w:val="center"/>
        <w:rPr>
          <w:color w:val="080808"/>
          <w:sz w:val="20"/>
        </w:rPr>
      </w:pPr>
      <w:r w:rsidRPr="00905F52">
        <w:rPr>
          <w:color w:val="080808"/>
          <w:sz w:val="20"/>
        </w:rPr>
        <w:drawing>
          <wp:inline distT="0" distB="0" distL="0" distR="0" wp14:anchorId="162137D6" wp14:editId="3012D174">
            <wp:extent cx="2698750" cy="1883258"/>
            <wp:effectExtent l="0" t="0" r="6350" b="3175"/>
            <wp:docPr id="24" name="Immagine 2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avolo&#10;&#10;Descrizione generata automaticamente"/>
                    <pic:cNvPicPr/>
                  </pic:nvPicPr>
                  <pic:blipFill>
                    <a:blip r:embed="rId37"/>
                    <a:stretch>
                      <a:fillRect/>
                    </a:stretch>
                  </pic:blipFill>
                  <pic:spPr>
                    <a:xfrm>
                      <a:off x="0" y="0"/>
                      <a:ext cx="2703077" cy="1886278"/>
                    </a:xfrm>
                    <a:prstGeom prst="rect">
                      <a:avLst/>
                    </a:prstGeom>
                  </pic:spPr>
                </pic:pic>
              </a:graphicData>
            </a:graphic>
          </wp:inline>
        </w:drawing>
      </w:r>
    </w:p>
    <w:p w14:paraId="014C11A3" w14:textId="61D5C9DE" w:rsidR="00174AB4" w:rsidRPr="001578C2" w:rsidRDefault="008813D0" w:rsidP="000F0366">
      <w:pPr>
        <w:pStyle w:val="Titolo3"/>
        <w:rPr>
          <w:lang w:val="it-IT"/>
        </w:rPr>
      </w:pPr>
      <w:bookmarkStart w:id="75" w:name="_Toc123824816"/>
      <w:r w:rsidRPr="001578C2">
        <w:rPr>
          <w:lang w:val="it-IT"/>
        </w:rPr>
        <w:t>Entità EsecuzioneRiparazione</w:t>
      </w:r>
      <w:bookmarkEnd w:id="75"/>
    </w:p>
    <w:p w14:paraId="73E1479F" w14:textId="77777777" w:rsidR="00F166ED" w:rsidRPr="001578C2" w:rsidRDefault="00F166ED">
      <w:pPr>
        <w:shd w:val="clear" w:color="auto" w:fill="F1EFEE"/>
        <w:rPr>
          <w:lang w:val="it-IT"/>
        </w:rPr>
      </w:pPr>
      <w:r w:rsidRPr="001578C2">
        <w:rPr>
          <w:rFonts w:ascii="Courier New" w:hAnsi="Courier New" w:cs="Courier New"/>
          <w:color w:val="6666EA"/>
          <w:lang w:val="it-IT"/>
        </w:rPr>
        <w:t>CREATE</w:t>
      </w:r>
      <w:r w:rsidRPr="001578C2">
        <w:rPr>
          <w:rFonts w:ascii="Courier New" w:hAnsi="Courier New" w:cs="Courier New"/>
          <w:color w:val="68615E"/>
          <w:lang w:val="it-IT"/>
        </w:rPr>
        <w:t xml:space="preserve"> </w:t>
      </w:r>
      <w:r w:rsidRPr="001578C2">
        <w:rPr>
          <w:rFonts w:ascii="Courier New" w:hAnsi="Courier New" w:cs="Courier New"/>
          <w:color w:val="6666EA"/>
          <w:lang w:val="it-IT"/>
        </w:rPr>
        <w:t>TABLE</w:t>
      </w:r>
      <w:r w:rsidRPr="001578C2">
        <w:rPr>
          <w:rFonts w:ascii="Courier New" w:hAnsi="Courier New" w:cs="Courier New"/>
          <w:color w:val="68615E"/>
          <w:lang w:val="it-IT"/>
        </w:rPr>
        <w:t xml:space="preserve"> EsecuzioneRiparazione (</w:t>
      </w:r>
      <w:r w:rsidRPr="001578C2">
        <w:rPr>
          <w:rFonts w:ascii="Courier New" w:hAnsi="Courier New" w:cs="Courier New"/>
          <w:color w:val="68615E"/>
          <w:lang w:val="it-IT"/>
        </w:rPr>
        <w:br/>
        <w:t xml:space="preserve">    id_collaboratore </w:t>
      </w:r>
      <w:r w:rsidRPr="001578C2">
        <w:rPr>
          <w:rFonts w:ascii="Courier New" w:hAnsi="Courier New" w:cs="Courier New"/>
          <w:color w:val="DF5320"/>
          <w:lang w:val="it-IT"/>
        </w:rPr>
        <w:t>INT</w:t>
      </w:r>
      <w:r w:rsidRPr="001578C2">
        <w:rPr>
          <w:rFonts w:ascii="Courier New" w:hAnsi="Courier New" w:cs="Courier New"/>
          <w:color w:val="68615E"/>
          <w:lang w:val="it-IT"/>
        </w:rPr>
        <w:t>,</w:t>
      </w:r>
      <w:r w:rsidRPr="001578C2">
        <w:rPr>
          <w:rFonts w:ascii="Courier New" w:hAnsi="Courier New" w:cs="Courier New"/>
          <w:color w:val="68615E"/>
          <w:lang w:val="it-IT"/>
        </w:rPr>
        <w:br/>
        <w:t xml:space="preserve">    id_riparazione </w:t>
      </w:r>
      <w:r w:rsidRPr="001578C2">
        <w:rPr>
          <w:rFonts w:ascii="Courier New" w:hAnsi="Courier New" w:cs="Courier New"/>
          <w:color w:val="DF5320"/>
          <w:lang w:val="it-IT"/>
        </w:rPr>
        <w:t>INT</w:t>
      </w:r>
      <w:r w:rsidRPr="001578C2">
        <w:rPr>
          <w:rFonts w:ascii="Courier New" w:hAnsi="Courier New" w:cs="Courier New"/>
          <w:color w:val="68615E"/>
          <w:lang w:val="it-IT"/>
        </w:rPr>
        <w:t>,</w:t>
      </w:r>
      <w:r w:rsidRPr="001578C2">
        <w:rPr>
          <w:rFonts w:ascii="Courier New" w:hAnsi="Courier New" w:cs="Courier New"/>
          <w:color w:val="68615E"/>
          <w:lang w:val="it-IT"/>
        </w:rPr>
        <w:br/>
        <w:t xml:space="preserve">    PRIMARY </w:t>
      </w:r>
      <w:r w:rsidRPr="001578C2">
        <w:rPr>
          <w:rFonts w:ascii="Courier New" w:hAnsi="Courier New" w:cs="Courier New"/>
          <w:color w:val="6666EA"/>
          <w:lang w:val="it-IT"/>
        </w:rPr>
        <w:t>KEY</w:t>
      </w:r>
      <w:r w:rsidRPr="001578C2">
        <w:rPr>
          <w:rFonts w:ascii="Courier New" w:hAnsi="Courier New" w:cs="Courier New"/>
          <w:color w:val="68615E"/>
          <w:lang w:val="it-IT"/>
        </w:rPr>
        <w:t xml:space="preserve"> (id_collaboratore, id_riparazione),</w:t>
      </w:r>
      <w:r w:rsidRPr="001578C2">
        <w:rPr>
          <w:rFonts w:ascii="Courier New" w:hAnsi="Courier New" w:cs="Courier New"/>
          <w:color w:val="68615E"/>
          <w:lang w:val="it-IT"/>
        </w:rPr>
        <w:br/>
        <w:t xml:space="preserve">    </w:t>
      </w:r>
      <w:r w:rsidRPr="001578C2">
        <w:rPr>
          <w:rFonts w:ascii="Courier New" w:hAnsi="Courier New" w:cs="Courier New"/>
          <w:color w:val="6666EA"/>
          <w:lang w:val="it-IT"/>
        </w:rPr>
        <w:t>CONSTRAINT</w:t>
      </w:r>
      <w:r w:rsidRPr="001578C2">
        <w:rPr>
          <w:rFonts w:ascii="Courier New" w:hAnsi="Courier New" w:cs="Courier New"/>
          <w:color w:val="68615E"/>
          <w:lang w:val="it-IT"/>
        </w:rPr>
        <w:t xml:space="preserve"> fk_riparatore</w:t>
      </w:r>
      <w:r w:rsidRPr="001578C2">
        <w:rPr>
          <w:rFonts w:ascii="Courier New" w:hAnsi="Courier New" w:cs="Courier New"/>
          <w:color w:val="68615E"/>
          <w:lang w:val="it-IT"/>
        </w:rPr>
        <w:br/>
        <w:t xml:space="preserve">        </w:t>
      </w:r>
      <w:r w:rsidRPr="001578C2">
        <w:rPr>
          <w:rFonts w:ascii="Courier New" w:hAnsi="Courier New" w:cs="Courier New"/>
          <w:color w:val="6666EA"/>
          <w:lang w:val="it-IT"/>
        </w:rPr>
        <w:t>FOREIGN</w:t>
      </w:r>
      <w:r w:rsidRPr="001578C2">
        <w:rPr>
          <w:rFonts w:ascii="Courier New" w:hAnsi="Courier New" w:cs="Courier New"/>
          <w:color w:val="68615E"/>
          <w:lang w:val="it-IT"/>
        </w:rPr>
        <w:t xml:space="preserve"> </w:t>
      </w:r>
      <w:r w:rsidRPr="001578C2">
        <w:rPr>
          <w:rFonts w:ascii="Courier New" w:hAnsi="Courier New" w:cs="Courier New"/>
          <w:color w:val="6666EA"/>
          <w:lang w:val="it-IT"/>
        </w:rPr>
        <w:t>KEY</w:t>
      </w:r>
      <w:r w:rsidRPr="001578C2">
        <w:rPr>
          <w:rFonts w:ascii="Courier New" w:hAnsi="Courier New" w:cs="Courier New"/>
          <w:color w:val="68615E"/>
          <w:lang w:val="it-IT"/>
        </w:rPr>
        <w:t xml:space="preserve"> (id_collaboratore) </w:t>
      </w:r>
      <w:r w:rsidRPr="001578C2">
        <w:rPr>
          <w:rFonts w:ascii="Courier New" w:hAnsi="Courier New" w:cs="Courier New"/>
          <w:color w:val="6666EA"/>
          <w:lang w:val="it-IT"/>
        </w:rPr>
        <w:t>REFERENCES</w:t>
      </w:r>
      <w:r w:rsidRPr="001578C2">
        <w:rPr>
          <w:rFonts w:ascii="Courier New" w:hAnsi="Courier New" w:cs="Courier New"/>
          <w:color w:val="68615E"/>
          <w:lang w:val="it-IT"/>
        </w:rPr>
        <w:t xml:space="preserve"> Collaboratore(</w:t>
      </w:r>
      <w:r w:rsidRPr="001578C2">
        <w:rPr>
          <w:rFonts w:ascii="Courier New" w:hAnsi="Courier New" w:cs="Courier New"/>
          <w:color w:val="6666EA"/>
          <w:lang w:val="it-IT"/>
        </w:rPr>
        <w:t>id</w:t>
      </w:r>
      <w:r w:rsidRPr="001578C2">
        <w:rPr>
          <w:rFonts w:ascii="Courier New" w:hAnsi="Courier New" w:cs="Courier New"/>
          <w:color w:val="68615E"/>
          <w:lang w:val="it-IT"/>
        </w:rPr>
        <w:t>)</w:t>
      </w:r>
      <w:r w:rsidRPr="001578C2">
        <w:rPr>
          <w:rFonts w:ascii="Courier New" w:hAnsi="Courier New" w:cs="Courier New"/>
          <w:color w:val="68615E"/>
          <w:lang w:val="it-IT"/>
        </w:rPr>
        <w:br/>
        <w:t xml:space="preserve">        </w:t>
      </w:r>
      <w:r w:rsidRPr="001578C2">
        <w:rPr>
          <w:rFonts w:ascii="Courier New" w:hAnsi="Courier New" w:cs="Courier New"/>
          <w:color w:val="6666EA"/>
          <w:lang w:val="it-IT"/>
        </w:rPr>
        <w:t>ON</w:t>
      </w:r>
      <w:r w:rsidRPr="001578C2">
        <w:rPr>
          <w:rFonts w:ascii="Courier New" w:hAnsi="Courier New" w:cs="Courier New"/>
          <w:color w:val="68615E"/>
          <w:lang w:val="it-IT"/>
        </w:rPr>
        <w:t xml:space="preserve"> </w:t>
      </w:r>
      <w:r w:rsidRPr="001578C2">
        <w:rPr>
          <w:rFonts w:ascii="Courier New" w:hAnsi="Courier New" w:cs="Courier New"/>
          <w:color w:val="6666EA"/>
          <w:lang w:val="it-IT"/>
        </w:rPr>
        <w:t>UPDATE</w:t>
      </w:r>
      <w:r w:rsidRPr="001578C2">
        <w:rPr>
          <w:rFonts w:ascii="Courier New" w:hAnsi="Courier New" w:cs="Courier New"/>
          <w:color w:val="68615E"/>
          <w:lang w:val="it-IT"/>
        </w:rPr>
        <w:t xml:space="preserve"> </w:t>
      </w:r>
      <w:r w:rsidRPr="001578C2">
        <w:rPr>
          <w:rFonts w:ascii="Courier New" w:hAnsi="Courier New" w:cs="Courier New"/>
          <w:color w:val="6666EA"/>
          <w:lang w:val="it-IT"/>
        </w:rPr>
        <w:t>CASCADE</w:t>
      </w:r>
      <w:r w:rsidRPr="001578C2">
        <w:rPr>
          <w:rFonts w:ascii="Courier New" w:hAnsi="Courier New" w:cs="Courier New"/>
          <w:color w:val="68615E"/>
          <w:lang w:val="it-IT"/>
        </w:rPr>
        <w:t xml:space="preserve"> </w:t>
      </w:r>
      <w:r w:rsidRPr="001578C2">
        <w:rPr>
          <w:rFonts w:ascii="Courier New" w:hAnsi="Courier New" w:cs="Courier New"/>
          <w:color w:val="6666EA"/>
          <w:lang w:val="it-IT"/>
        </w:rPr>
        <w:t>ON</w:t>
      </w:r>
      <w:r w:rsidRPr="001578C2">
        <w:rPr>
          <w:rFonts w:ascii="Courier New" w:hAnsi="Courier New" w:cs="Courier New"/>
          <w:color w:val="68615E"/>
          <w:lang w:val="it-IT"/>
        </w:rPr>
        <w:t xml:space="preserve"> </w:t>
      </w:r>
      <w:r w:rsidRPr="001578C2">
        <w:rPr>
          <w:rFonts w:ascii="Courier New" w:hAnsi="Courier New" w:cs="Courier New"/>
          <w:color w:val="6666EA"/>
          <w:lang w:val="it-IT"/>
        </w:rPr>
        <w:t>DELETE</w:t>
      </w:r>
      <w:r w:rsidRPr="001578C2">
        <w:rPr>
          <w:rFonts w:ascii="Courier New" w:hAnsi="Courier New" w:cs="Courier New"/>
          <w:color w:val="68615E"/>
          <w:lang w:val="it-IT"/>
        </w:rPr>
        <w:t xml:space="preserve"> </w:t>
      </w:r>
      <w:r w:rsidRPr="001578C2">
        <w:rPr>
          <w:rFonts w:ascii="Courier New" w:hAnsi="Courier New" w:cs="Courier New"/>
          <w:color w:val="6666EA"/>
          <w:lang w:val="it-IT"/>
        </w:rPr>
        <w:t>CASCADE</w:t>
      </w:r>
      <w:r w:rsidRPr="001578C2">
        <w:rPr>
          <w:rFonts w:ascii="Courier New" w:hAnsi="Courier New" w:cs="Courier New"/>
          <w:color w:val="68615E"/>
          <w:lang w:val="it-IT"/>
        </w:rPr>
        <w:t>,</w:t>
      </w:r>
      <w:r w:rsidRPr="001578C2">
        <w:rPr>
          <w:rFonts w:ascii="Courier New" w:hAnsi="Courier New" w:cs="Courier New"/>
          <w:color w:val="68615E"/>
          <w:lang w:val="it-IT"/>
        </w:rPr>
        <w:br/>
        <w:t xml:space="preserve">    </w:t>
      </w:r>
      <w:r w:rsidRPr="001578C2">
        <w:rPr>
          <w:rFonts w:ascii="Courier New" w:hAnsi="Courier New" w:cs="Courier New"/>
          <w:color w:val="6666EA"/>
          <w:lang w:val="it-IT"/>
        </w:rPr>
        <w:t>CONSTRAINT</w:t>
      </w:r>
      <w:r w:rsidRPr="001578C2">
        <w:rPr>
          <w:rFonts w:ascii="Courier New" w:hAnsi="Courier New" w:cs="Courier New"/>
          <w:color w:val="68615E"/>
          <w:lang w:val="it-IT"/>
        </w:rPr>
        <w:t xml:space="preserve"> fk_riparazione</w:t>
      </w:r>
      <w:r w:rsidRPr="001578C2">
        <w:rPr>
          <w:rFonts w:ascii="Courier New" w:hAnsi="Courier New" w:cs="Courier New"/>
          <w:color w:val="68615E"/>
          <w:lang w:val="it-IT"/>
        </w:rPr>
        <w:br/>
        <w:t xml:space="preserve">        </w:t>
      </w:r>
      <w:r w:rsidRPr="001578C2">
        <w:rPr>
          <w:rFonts w:ascii="Courier New" w:hAnsi="Courier New" w:cs="Courier New"/>
          <w:color w:val="6666EA"/>
          <w:lang w:val="it-IT"/>
        </w:rPr>
        <w:t>FOREIGN</w:t>
      </w:r>
      <w:r w:rsidRPr="001578C2">
        <w:rPr>
          <w:rFonts w:ascii="Courier New" w:hAnsi="Courier New" w:cs="Courier New"/>
          <w:color w:val="68615E"/>
          <w:lang w:val="it-IT"/>
        </w:rPr>
        <w:t xml:space="preserve"> </w:t>
      </w:r>
      <w:r w:rsidRPr="001578C2">
        <w:rPr>
          <w:rFonts w:ascii="Courier New" w:hAnsi="Courier New" w:cs="Courier New"/>
          <w:color w:val="6666EA"/>
          <w:lang w:val="it-IT"/>
        </w:rPr>
        <w:t>KEY</w:t>
      </w:r>
      <w:r w:rsidRPr="001578C2">
        <w:rPr>
          <w:rFonts w:ascii="Courier New" w:hAnsi="Courier New" w:cs="Courier New"/>
          <w:color w:val="68615E"/>
          <w:lang w:val="it-IT"/>
        </w:rPr>
        <w:t xml:space="preserve"> (id_riparazione) </w:t>
      </w:r>
      <w:r w:rsidRPr="001578C2">
        <w:rPr>
          <w:rFonts w:ascii="Courier New" w:hAnsi="Courier New" w:cs="Courier New"/>
          <w:color w:val="6666EA"/>
          <w:lang w:val="it-IT"/>
        </w:rPr>
        <w:t>REFERENCES</w:t>
      </w:r>
      <w:r w:rsidRPr="001578C2">
        <w:rPr>
          <w:rFonts w:ascii="Courier New" w:hAnsi="Courier New" w:cs="Courier New"/>
          <w:color w:val="68615E"/>
          <w:lang w:val="it-IT"/>
        </w:rPr>
        <w:t xml:space="preserve"> Riparazione(</w:t>
      </w:r>
      <w:r w:rsidRPr="001578C2">
        <w:rPr>
          <w:rFonts w:ascii="Courier New" w:hAnsi="Courier New" w:cs="Courier New"/>
          <w:color w:val="6666EA"/>
          <w:lang w:val="it-IT"/>
        </w:rPr>
        <w:t>id</w:t>
      </w:r>
      <w:r w:rsidRPr="001578C2">
        <w:rPr>
          <w:rFonts w:ascii="Courier New" w:hAnsi="Courier New" w:cs="Courier New"/>
          <w:color w:val="68615E"/>
          <w:lang w:val="it-IT"/>
        </w:rPr>
        <w:t>)</w:t>
      </w:r>
      <w:r w:rsidRPr="001578C2">
        <w:rPr>
          <w:rFonts w:ascii="Courier New" w:hAnsi="Courier New" w:cs="Courier New"/>
          <w:color w:val="68615E"/>
          <w:lang w:val="it-IT"/>
        </w:rPr>
        <w:br/>
        <w:t xml:space="preserve">        </w:t>
      </w:r>
      <w:r w:rsidRPr="001578C2">
        <w:rPr>
          <w:rFonts w:ascii="Courier New" w:hAnsi="Courier New" w:cs="Courier New"/>
          <w:color w:val="6666EA"/>
          <w:lang w:val="it-IT"/>
        </w:rPr>
        <w:t>ON</w:t>
      </w:r>
      <w:r w:rsidRPr="001578C2">
        <w:rPr>
          <w:rFonts w:ascii="Courier New" w:hAnsi="Courier New" w:cs="Courier New"/>
          <w:color w:val="68615E"/>
          <w:lang w:val="it-IT"/>
        </w:rPr>
        <w:t xml:space="preserve"> </w:t>
      </w:r>
      <w:r w:rsidRPr="001578C2">
        <w:rPr>
          <w:rFonts w:ascii="Courier New" w:hAnsi="Courier New" w:cs="Courier New"/>
          <w:color w:val="6666EA"/>
          <w:lang w:val="it-IT"/>
        </w:rPr>
        <w:t>UPDATE</w:t>
      </w:r>
      <w:r w:rsidRPr="001578C2">
        <w:rPr>
          <w:rFonts w:ascii="Courier New" w:hAnsi="Courier New" w:cs="Courier New"/>
          <w:color w:val="68615E"/>
          <w:lang w:val="it-IT"/>
        </w:rPr>
        <w:t xml:space="preserve"> </w:t>
      </w:r>
      <w:r w:rsidRPr="001578C2">
        <w:rPr>
          <w:rFonts w:ascii="Courier New" w:hAnsi="Courier New" w:cs="Courier New"/>
          <w:color w:val="6666EA"/>
          <w:lang w:val="it-IT"/>
        </w:rPr>
        <w:t>CASCADE</w:t>
      </w:r>
      <w:r w:rsidRPr="001578C2">
        <w:rPr>
          <w:rFonts w:ascii="Courier New" w:hAnsi="Courier New" w:cs="Courier New"/>
          <w:color w:val="68615E"/>
          <w:lang w:val="it-IT"/>
        </w:rPr>
        <w:t xml:space="preserve"> </w:t>
      </w:r>
      <w:r w:rsidRPr="001578C2">
        <w:rPr>
          <w:rFonts w:ascii="Courier New" w:hAnsi="Courier New" w:cs="Courier New"/>
          <w:color w:val="6666EA"/>
          <w:lang w:val="it-IT"/>
        </w:rPr>
        <w:t>ON</w:t>
      </w:r>
      <w:r w:rsidRPr="001578C2">
        <w:rPr>
          <w:rFonts w:ascii="Courier New" w:hAnsi="Courier New" w:cs="Courier New"/>
          <w:color w:val="68615E"/>
          <w:lang w:val="it-IT"/>
        </w:rPr>
        <w:t xml:space="preserve"> </w:t>
      </w:r>
      <w:r w:rsidRPr="001578C2">
        <w:rPr>
          <w:rFonts w:ascii="Courier New" w:hAnsi="Courier New" w:cs="Courier New"/>
          <w:color w:val="6666EA"/>
          <w:lang w:val="it-IT"/>
        </w:rPr>
        <w:t>DELETE</w:t>
      </w:r>
      <w:r w:rsidRPr="001578C2">
        <w:rPr>
          <w:rFonts w:ascii="Courier New" w:hAnsi="Courier New" w:cs="Courier New"/>
          <w:color w:val="68615E"/>
          <w:lang w:val="it-IT"/>
        </w:rPr>
        <w:t xml:space="preserve"> </w:t>
      </w:r>
      <w:r w:rsidRPr="001578C2">
        <w:rPr>
          <w:rFonts w:ascii="Courier New" w:hAnsi="Courier New" w:cs="Courier New"/>
          <w:color w:val="6666EA"/>
          <w:lang w:val="it-IT"/>
        </w:rPr>
        <w:t>CASCADE</w:t>
      </w:r>
      <w:r w:rsidRPr="001578C2">
        <w:rPr>
          <w:rFonts w:ascii="Courier New" w:hAnsi="Courier New" w:cs="Courier New"/>
          <w:color w:val="68615E"/>
          <w:lang w:val="it-IT"/>
        </w:rPr>
        <w:br/>
        <w:t>);</w:t>
      </w:r>
    </w:p>
    <w:p w14:paraId="75DE272B" w14:textId="4B069F62" w:rsidR="008813D0" w:rsidRPr="001578C2" w:rsidRDefault="000B244E" w:rsidP="000B244E">
      <w:pPr>
        <w:jc w:val="center"/>
        <w:rPr>
          <w:lang w:val="it-IT"/>
        </w:rPr>
      </w:pPr>
      <w:r w:rsidRPr="000B244E">
        <w:drawing>
          <wp:inline distT="0" distB="0" distL="0" distR="0" wp14:anchorId="374FD726" wp14:editId="5ED2E95A">
            <wp:extent cx="3543300" cy="114095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6616" cy="1145244"/>
                    </a:xfrm>
                    <a:prstGeom prst="rect">
                      <a:avLst/>
                    </a:prstGeom>
                  </pic:spPr>
                </pic:pic>
              </a:graphicData>
            </a:graphic>
          </wp:inline>
        </w:drawing>
      </w:r>
    </w:p>
    <w:p w14:paraId="5E9E56B9" w14:textId="36296C6E" w:rsidR="000B244E" w:rsidRPr="002F2FE4" w:rsidRDefault="006F266C" w:rsidP="000F0366">
      <w:pPr>
        <w:pStyle w:val="Titolo3"/>
        <w:rPr>
          <w:lang w:val="en-GB"/>
        </w:rPr>
      </w:pPr>
      <w:bookmarkStart w:id="76" w:name="_Toc123824817"/>
      <w:r>
        <w:lastRenderedPageBreak/>
        <w:t>Entità FactChecker</w:t>
      </w:r>
      <w:bookmarkEnd w:id="76"/>
    </w:p>
    <w:p w14:paraId="137FF9BF" w14:textId="36296C6E" w:rsidR="002A6AA5" w:rsidRDefault="002A6AA5">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FactChecker (</w:t>
      </w:r>
      <w:r>
        <w:br/>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w:t>
      </w:r>
      <w:r>
        <w:rPr>
          <w:rFonts w:ascii="Courier New" w:hAnsi="Courier New" w:cs="Courier New"/>
          <w:color w:val="DF5320"/>
        </w:rPr>
        <w:t>INT</w:t>
      </w:r>
      <w:r>
        <w:rPr>
          <w:rFonts w:ascii="Courier New" w:hAnsi="Courier New" w:cs="Courier New"/>
          <w:color w:val="68615E"/>
        </w:rPr>
        <w:t xml:space="preserve"> PRIMARY </w:t>
      </w:r>
      <w:r>
        <w:rPr>
          <w:rFonts w:ascii="Courier New" w:hAnsi="Courier New" w:cs="Courier New"/>
          <w:color w:val="6666EA"/>
        </w:rPr>
        <w:t>KEY</w:t>
      </w:r>
      <w:r>
        <w:rPr>
          <w:rFonts w:ascii="Courier New" w:hAnsi="Courier New" w:cs="Courier New"/>
          <w:color w:val="68615E"/>
        </w:rPr>
        <w:t xml:space="preserve"> AUTO_INCREMENT,</w:t>
      </w:r>
      <w:r>
        <w:br/>
      </w:r>
      <w:r>
        <w:rPr>
          <w:rFonts w:ascii="Courier New" w:hAnsi="Courier New" w:cs="Courier New"/>
          <w:color w:val="68615E"/>
        </w:rPr>
        <w:t xml:space="preserve">    </w:t>
      </w:r>
      <w:r>
        <w:rPr>
          <w:rFonts w:ascii="Courier New" w:hAnsi="Courier New" w:cs="Courier New"/>
          <w:color w:val="6666EA"/>
        </w:rPr>
        <w:t>url</w:t>
      </w:r>
      <w:r>
        <w:rPr>
          <w:rFonts w:ascii="Courier New" w:hAnsi="Courier New" w:cs="Courier New"/>
          <w:color w:val="68615E"/>
        </w:rPr>
        <w:t xml:space="preserve"> </w:t>
      </w:r>
      <w:r>
        <w:rPr>
          <w:rFonts w:ascii="Courier New" w:hAnsi="Courier New" w:cs="Courier New"/>
          <w:color w:val="DF5320"/>
        </w:rPr>
        <w:t>TEXT</w:t>
      </w:r>
      <w:r>
        <w:rPr>
          <w:rFonts w:ascii="Courier New" w:hAnsi="Courier New" w:cs="Courier New"/>
          <w:color w:val="68615E"/>
        </w:rPr>
        <w:t>,</w:t>
      </w:r>
      <w:r>
        <w:br/>
      </w:r>
      <w:r>
        <w:rPr>
          <w:rFonts w:ascii="Courier New" w:hAnsi="Courier New" w:cs="Courier New"/>
          <w:color w:val="68615E"/>
        </w:rPr>
        <w:t xml:space="preserve">    nome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20</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br/>
      </w:r>
      <w:r>
        <w:rPr>
          <w:rFonts w:ascii="Courier New" w:hAnsi="Courier New" w:cs="Courier New"/>
          <w:color w:val="68615E"/>
        </w:rPr>
        <w:t xml:space="preserve">    cognome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20</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br/>
      </w:r>
      <w:r>
        <w:rPr>
          <w:rFonts w:ascii="Courier New" w:hAnsi="Courier New" w:cs="Courier New"/>
          <w:color w:val="68615E"/>
        </w:rPr>
        <w:t xml:space="preserve">    nickname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20</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br/>
      </w:r>
      <w:r>
        <w:rPr>
          <w:rFonts w:ascii="Courier New" w:hAnsi="Courier New" w:cs="Courier New"/>
          <w:color w:val="68615E"/>
        </w:rPr>
        <w:t xml:space="preserve">    grado_attendibilita </w:t>
      </w:r>
      <w:r>
        <w:rPr>
          <w:rFonts w:ascii="Courier New" w:hAnsi="Courier New" w:cs="Courier New"/>
          <w:color w:val="DF5320"/>
        </w:rPr>
        <w:t>DECIMAL</w:t>
      </w:r>
      <w:r>
        <w:rPr>
          <w:rFonts w:ascii="Courier New" w:hAnsi="Courier New" w:cs="Courier New"/>
          <w:color w:val="68615E"/>
        </w:rPr>
        <w:t xml:space="preserve"> (</w:t>
      </w:r>
      <w:r>
        <w:rPr>
          <w:rFonts w:ascii="Courier New" w:hAnsi="Courier New" w:cs="Courier New"/>
          <w:color w:val="DF5320"/>
        </w:rPr>
        <w:t>3</w:t>
      </w:r>
      <w:r>
        <w:rPr>
          <w:rFonts w:ascii="Courier New" w:hAnsi="Courier New" w:cs="Courier New"/>
          <w:color w:val="68615E"/>
        </w:rPr>
        <w:t xml:space="preserve">, </w:t>
      </w:r>
      <w:r>
        <w:rPr>
          <w:rFonts w:ascii="Courier New" w:hAnsi="Courier New" w:cs="Courier New"/>
          <w:color w:val="DF5320"/>
        </w:rPr>
        <w:t>1</w:t>
      </w:r>
      <w:r>
        <w:rPr>
          <w:rFonts w:ascii="Courier New" w:hAnsi="Courier New" w:cs="Courier New"/>
          <w:color w:val="68615E"/>
        </w:rPr>
        <w:t xml:space="preserve">) </w:t>
      </w:r>
      <w:r>
        <w:rPr>
          <w:rFonts w:ascii="Courier New" w:hAnsi="Courier New" w:cs="Courier New"/>
          <w:color w:val="6666EA"/>
        </w:rPr>
        <w:t>DEFAULT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br/>
      </w:r>
      <w:r>
        <w:rPr>
          <w:rFonts w:ascii="Courier New" w:hAnsi="Courier New" w:cs="Courier New"/>
          <w:color w:val="68615E"/>
        </w:rPr>
        <w:t xml:space="preserve">    societa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30</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CHECK</w:t>
      </w:r>
      <w:r>
        <w:rPr>
          <w:rFonts w:ascii="Courier New" w:hAnsi="Courier New" w:cs="Courier New"/>
          <w:color w:val="68615E"/>
        </w:rPr>
        <w:t xml:space="preserve"> (grado_attendibilita &gt;= </w:t>
      </w:r>
      <w:r>
        <w:rPr>
          <w:rFonts w:ascii="Courier New" w:hAnsi="Courier New" w:cs="Courier New"/>
          <w:color w:val="DF5320"/>
        </w:rPr>
        <w:t>0.0</w:t>
      </w:r>
      <w:r>
        <w:rPr>
          <w:rFonts w:ascii="Courier New" w:hAnsi="Courier New" w:cs="Courier New"/>
          <w:color w:val="68615E"/>
        </w:rPr>
        <w:t xml:space="preserve"> </w:t>
      </w:r>
      <w:r>
        <w:rPr>
          <w:rFonts w:ascii="Courier New" w:hAnsi="Courier New" w:cs="Courier New"/>
          <w:color w:val="6666EA"/>
        </w:rPr>
        <w:t>AND</w:t>
      </w:r>
      <w:r>
        <w:rPr>
          <w:rFonts w:ascii="Courier New" w:hAnsi="Courier New" w:cs="Courier New"/>
          <w:color w:val="68615E"/>
        </w:rPr>
        <w:t xml:space="preserve"> grado_attendibilita &lt;= </w:t>
      </w:r>
      <w:r>
        <w:rPr>
          <w:rFonts w:ascii="Courier New" w:hAnsi="Courier New" w:cs="Courier New"/>
          <w:color w:val="DF5320"/>
        </w:rPr>
        <w:t>10.0</w:t>
      </w:r>
      <w:r>
        <w:rPr>
          <w:rFonts w:ascii="Courier New" w:hAnsi="Courier New" w:cs="Courier New"/>
          <w:color w:val="68615E"/>
        </w:rPr>
        <w:t>)</w:t>
      </w:r>
      <w:r>
        <w:br/>
      </w:r>
      <w:r>
        <w:rPr>
          <w:rFonts w:ascii="Courier New" w:hAnsi="Courier New" w:cs="Courier New"/>
          <w:color w:val="68615E"/>
        </w:rPr>
        <w:t>);</w:t>
      </w:r>
    </w:p>
    <w:p w14:paraId="082229DD" w14:textId="6F933578" w:rsidR="006F266C" w:rsidRDefault="00AE0E3B" w:rsidP="006F266C">
      <w:r>
        <w:rPr>
          <w:noProof/>
        </w:rPr>
        <w:drawing>
          <wp:inline distT="0" distB="0" distL="0" distR="0" wp14:anchorId="7D77280A" wp14:editId="27CD3934">
            <wp:extent cx="5486400" cy="12769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39">
                      <a:extLst>
                        <a:ext uri="{28A0092B-C50C-407E-A947-70E740481C1C}">
                          <a14:useLocalDpi xmlns:a14="http://schemas.microsoft.com/office/drawing/2010/main" val="0"/>
                        </a:ext>
                      </a:extLst>
                    </a:blip>
                    <a:stretch>
                      <a:fillRect/>
                    </a:stretch>
                  </pic:blipFill>
                  <pic:spPr>
                    <a:xfrm>
                      <a:off x="0" y="0"/>
                      <a:ext cx="5486400" cy="1276985"/>
                    </a:xfrm>
                    <a:prstGeom prst="rect">
                      <a:avLst/>
                    </a:prstGeom>
                  </pic:spPr>
                </pic:pic>
              </a:graphicData>
            </a:graphic>
          </wp:inline>
        </w:drawing>
      </w:r>
    </w:p>
    <w:p w14:paraId="5DD32A90" w14:textId="543DA4C5" w:rsidR="00AE0E3B" w:rsidRDefault="00B73974" w:rsidP="000F0366">
      <w:pPr>
        <w:pStyle w:val="Titolo3"/>
      </w:pPr>
      <w:bookmarkStart w:id="77" w:name="_Toc123824818"/>
      <w:r>
        <w:t>Entità FileMultimediale</w:t>
      </w:r>
      <w:bookmarkEnd w:id="77"/>
    </w:p>
    <w:p w14:paraId="2352CB09" w14:textId="543DA4C5" w:rsidR="00C10DA5" w:rsidRDefault="00C10DA5">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FileMultimediale (</w:t>
      </w:r>
      <w:r>
        <w:br/>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w:t>
      </w:r>
      <w:r>
        <w:rPr>
          <w:rFonts w:ascii="Courier New" w:hAnsi="Courier New" w:cs="Courier New"/>
          <w:color w:val="DF5320"/>
        </w:rPr>
        <w:t>INT</w:t>
      </w:r>
      <w:r>
        <w:rPr>
          <w:rFonts w:ascii="Courier New" w:hAnsi="Courier New" w:cs="Courier New"/>
          <w:color w:val="68615E"/>
        </w:rPr>
        <w:t xml:space="preserve"> PRIMARY </w:t>
      </w:r>
      <w:r>
        <w:rPr>
          <w:rFonts w:ascii="Courier New" w:hAnsi="Courier New" w:cs="Courier New"/>
          <w:color w:val="6666EA"/>
        </w:rPr>
        <w:t>KEY</w:t>
      </w:r>
      <w:r>
        <w:rPr>
          <w:rFonts w:ascii="Courier New" w:hAnsi="Courier New" w:cs="Courier New"/>
          <w:color w:val="68615E"/>
        </w:rPr>
        <w:t xml:space="preserve"> AUTO_INCREMENT,</w:t>
      </w:r>
      <w:r>
        <w:br/>
      </w:r>
      <w:r>
        <w:rPr>
          <w:rFonts w:ascii="Courier New" w:hAnsi="Courier New" w:cs="Courier New"/>
          <w:color w:val="68615E"/>
        </w:rPr>
        <w:t xml:space="preserve">    </w:t>
      </w:r>
      <w:r>
        <w:rPr>
          <w:rFonts w:ascii="Courier New" w:hAnsi="Courier New" w:cs="Courier New"/>
          <w:color w:val="6666EA"/>
        </w:rPr>
        <w:t>url</w:t>
      </w:r>
      <w:r>
        <w:rPr>
          <w:rFonts w:ascii="Courier New" w:hAnsi="Courier New" w:cs="Courier New"/>
          <w:color w:val="68615E"/>
        </w:rPr>
        <w:t xml:space="preserve"> </w:t>
      </w:r>
      <w:r>
        <w:rPr>
          <w:rFonts w:ascii="Courier New" w:hAnsi="Courier New" w:cs="Courier New"/>
          <w:color w:val="DF5320"/>
        </w:rPr>
        <w:t>TEXT</w:t>
      </w:r>
      <w:r>
        <w:rPr>
          <w:rFonts w:ascii="Courier New" w:hAnsi="Courier New" w:cs="Courier New"/>
          <w:color w:val="68615E"/>
        </w:rPr>
        <w:t>,</w:t>
      </w:r>
      <w:r>
        <w:br/>
      </w:r>
      <w:r>
        <w:rPr>
          <w:rFonts w:ascii="Courier New" w:hAnsi="Courier New" w:cs="Courier New"/>
          <w:color w:val="68615E"/>
        </w:rPr>
        <w:t xml:space="preserve">    tipologia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20</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br/>
      </w:r>
      <w:r>
        <w:rPr>
          <w:rFonts w:ascii="Courier New" w:hAnsi="Courier New" w:cs="Courier New"/>
          <w:color w:val="68615E"/>
        </w:rPr>
        <w:t xml:space="preserve">    grado_attendibilita </w:t>
      </w:r>
      <w:r>
        <w:rPr>
          <w:rFonts w:ascii="Courier New" w:hAnsi="Courier New" w:cs="Courier New"/>
          <w:color w:val="DF5320"/>
        </w:rPr>
        <w:t>DECIMAL</w:t>
      </w:r>
      <w:r>
        <w:rPr>
          <w:rFonts w:ascii="Courier New" w:hAnsi="Courier New" w:cs="Courier New"/>
          <w:color w:val="68615E"/>
        </w:rPr>
        <w:t xml:space="preserve"> (</w:t>
      </w:r>
      <w:r>
        <w:rPr>
          <w:rFonts w:ascii="Courier New" w:hAnsi="Courier New" w:cs="Courier New"/>
          <w:color w:val="DF5320"/>
        </w:rPr>
        <w:t>3</w:t>
      </w:r>
      <w:r>
        <w:rPr>
          <w:rFonts w:ascii="Courier New" w:hAnsi="Courier New" w:cs="Courier New"/>
          <w:color w:val="68615E"/>
        </w:rPr>
        <w:t xml:space="preserve">, </w:t>
      </w:r>
      <w:r>
        <w:rPr>
          <w:rFonts w:ascii="Courier New" w:hAnsi="Courier New" w:cs="Courier New"/>
          <w:color w:val="DF5320"/>
        </w:rPr>
        <w:t>1</w:t>
      </w:r>
      <w:r>
        <w:rPr>
          <w:rFonts w:ascii="Courier New" w:hAnsi="Courier New" w:cs="Courier New"/>
          <w:color w:val="68615E"/>
        </w:rPr>
        <w:t xml:space="preserve">) </w:t>
      </w:r>
      <w:r>
        <w:rPr>
          <w:rFonts w:ascii="Courier New" w:hAnsi="Courier New" w:cs="Courier New"/>
          <w:color w:val="6666EA"/>
        </w:rPr>
        <w:t>DEFAULT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br/>
      </w:r>
      <w:r>
        <w:rPr>
          <w:rFonts w:ascii="Courier New" w:hAnsi="Courier New" w:cs="Courier New"/>
          <w:color w:val="68615E"/>
        </w:rPr>
        <w:t xml:space="preserve">    id_post </w:t>
      </w:r>
      <w:r>
        <w:rPr>
          <w:rFonts w:ascii="Courier New" w:hAnsi="Courier New" w:cs="Courier New"/>
          <w:color w:val="DF5320"/>
        </w:rPr>
        <w:t>INT</w:t>
      </w:r>
      <w:r>
        <w:rPr>
          <w:rFonts w:ascii="Courier New" w:hAnsi="Courier New" w:cs="Courier New"/>
          <w:color w:val="68615E"/>
        </w:rPr>
        <w:t>,</w:t>
      </w:r>
      <w:r>
        <w:br/>
      </w:r>
      <w:r>
        <w:rPr>
          <w:rFonts w:ascii="Courier New" w:hAnsi="Courier New" w:cs="Courier New"/>
          <w:color w:val="68615E"/>
        </w:rPr>
        <w:t xml:space="preserve">    id_segnalazione </w:t>
      </w:r>
      <w:r>
        <w:rPr>
          <w:rFonts w:ascii="Courier New" w:hAnsi="Courier New" w:cs="Courier New"/>
          <w:color w:val="DF5320"/>
        </w:rPr>
        <w:t>INT</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CONSTRAINT</w:t>
      </w:r>
      <w:r>
        <w:rPr>
          <w:rFonts w:ascii="Courier New" w:hAnsi="Courier New" w:cs="Courier New"/>
          <w:color w:val="68615E"/>
        </w:rPr>
        <w:t xml:space="preserve"> fk_id_post_file_multimediale</w:t>
      </w:r>
      <w:r>
        <w:br/>
      </w:r>
      <w:r>
        <w:rPr>
          <w:rFonts w:ascii="Courier New" w:hAnsi="Courier New" w:cs="Courier New"/>
          <w:color w:val="68615E"/>
        </w:rP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(id_post) </w:t>
      </w:r>
      <w:r>
        <w:rPr>
          <w:rFonts w:ascii="Courier New" w:hAnsi="Courier New" w:cs="Courier New"/>
          <w:color w:val="6666EA"/>
        </w:rPr>
        <w:t>REFERENCES</w:t>
      </w:r>
      <w:r>
        <w:rPr>
          <w:rFonts w:ascii="Courier New" w:hAnsi="Courier New" w:cs="Courier New"/>
          <w:color w:val="68615E"/>
        </w:rPr>
        <w:t xml:space="preserve"> Post(</w:t>
      </w:r>
      <w:r>
        <w:rPr>
          <w:rFonts w:ascii="Courier New" w:hAnsi="Courier New" w:cs="Courier New"/>
          <w:color w:val="6666EA"/>
        </w:rPr>
        <w:t>id</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CONSTRAINT</w:t>
      </w:r>
      <w:r>
        <w:rPr>
          <w:rFonts w:ascii="Courier New" w:hAnsi="Courier New" w:cs="Courier New"/>
          <w:color w:val="68615E"/>
        </w:rPr>
        <w:t xml:space="preserve"> fk_id_segnalazione_file_multimediale</w:t>
      </w:r>
      <w:r>
        <w:br/>
      </w:r>
      <w:r>
        <w:rPr>
          <w:rFonts w:ascii="Courier New" w:hAnsi="Courier New" w:cs="Courier New"/>
          <w:color w:val="68615E"/>
        </w:rP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(id_segnalazione) </w:t>
      </w:r>
      <w:r>
        <w:rPr>
          <w:rFonts w:ascii="Courier New" w:hAnsi="Courier New" w:cs="Courier New"/>
          <w:color w:val="6666EA"/>
        </w:rPr>
        <w:t>REFERENCES</w:t>
      </w:r>
      <w:r>
        <w:rPr>
          <w:rFonts w:ascii="Courier New" w:hAnsi="Courier New" w:cs="Courier New"/>
          <w:color w:val="68615E"/>
        </w:rPr>
        <w:t xml:space="preserve"> Segnalazione(</w:t>
      </w:r>
      <w:r>
        <w:rPr>
          <w:rFonts w:ascii="Courier New" w:hAnsi="Courier New" w:cs="Courier New"/>
          <w:color w:val="6666EA"/>
        </w:rPr>
        <w:t>id</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CHECK</w:t>
      </w:r>
      <w:r>
        <w:rPr>
          <w:rFonts w:ascii="Courier New" w:hAnsi="Courier New" w:cs="Courier New"/>
          <w:color w:val="68615E"/>
        </w:rPr>
        <w:t xml:space="preserve"> (grado_attendibilita &gt;= </w:t>
      </w:r>
      <w:r>
        <w:rPr>
          <w:rFonts w:ascii="Courier New" w:hAnsi="Courier New" w:cs="Courier New"/>
          <w:color w:val="DF5320"/>
        </w:rPr>
        <w:t>0.0</w:t>
      </w:r>
      <w:r>
        <w:rPr>
          <w:rFonts w:ascii="Courier New" w:hAnsi="Courier New" w:cs="Courier New"/>
          <w:color w:val="68615E"/>
        </w:rPr>
        <w:t xml:space="preserve"> </w:t>
      </w:r>
      <w:r>
        <w:rPr>
          <w:rFonts w:ascii="Courier New" w:hAnsi="Courier New" w:cs="Courier New"/>
          <w:color w:val="6666EA"/>
        </w:rPr>
        <w:t>AND</w:t>
      </w:r>
      <w:r>
        <w:rPr>
          <w:rFonts w:ascii="Courier New" w:hAnsi="Courier New" w:cs="Courier New"/>
          <w:color w:val="68615E"/>
        </w:rPr>
        <w:t xml:space="preserve"> grado_attendibilita &lt;= </w:t>
      </w:r>
      <w:r>
        <w:rPr>
          <w:rFonts w:ascii="Courier New" w:hAnsi="Courier New" w:cs="Courier New"/>
          <w:color w:val="DF5320"/>
        </w:rPr>
        <w:t>10.0</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CHECK</w:t>
      </w:r>
      <w:r>
        <w:rPr>
          <w:rFonts w:ascii="Courier New" w:hAnsi="Courier New" w:cs="Courier New"/>
          <w:color w:val="68615E"/>
        </w:rPr>
        <w:t xml:space="preserve"> (tipologia = </w:t>
      </w:r>
      <w:r>
        <w:rPr>
          <w:rFonts w:ascii="Courier New" w:hAnsi="Courier New" w:cs="Courier New"/>
          <w:color w:val="7B9726"/>
        </w:rPr>
        <w:t>'Immagine'</w:t>
      </w:r>
      <w:r>
        <w:rPr>
          <w:rFonts w:ascii="Courier New" w:hAnsi="Courier New" w:cs="Courier New"/>
          <w:color w:val="68615E"/>
        </w:rPr>
        <w:t xml:space="preserve"> </w:t>
      </w:r>
      <w:r>
        <w:rPr>
          <w:rFonts w:ascii="Courier New" w:hAnsi="Courier New" w:cs="Courier New"/>
          <w:color w:val="6666EA"/>
        </w:rPr>
        <w:t>OR</w:t>
      </w:r>
      <w:r>
        <w:rPr>
          <w:rFonts w:ascii="Courier New" w:hAnsi="Courier New" w:cs="Courier New"/>
          <w:color w:val="68615E"/>
        </w:rPr>
        <w:t xml:space="preserve"> tipologia = </w:t>
      </w:r>
      <w:r>
        <w:rPr>
          <w:rFonts w:ascii="Courier New" w:hAnsi="Courier New" w:cs="Courier New"/>
          <w:color w:val="7B9726"/>
        </w:rPr>
        <w:t>'Video'</w:t>
      </w:r>
      <w:r>
        <w:rPr>
          <w:rFonts w:ascii="Courier New" w:hAnsi="Courier New" w:cs="Courier New"/>
          <w:color w:val="68615E"/>
        </w:rPr>
        <w:t>)</w:t>
      </w:r>
      <w:r>
        <w:br/>
      </w:r>
      <w:r>
        <w:rPr>
          <w:rFonts w:ascii="Courier New" w:hAnsi="Courier New" w:cs="Courier New"/>
          <w:color w:val="68615E"/>
        </w:rPr>
        <w:t>);</w:t>
      </w:r>
    </w:p>
    <w:p w14:paraId="59350636" w14:textId="1B215B17" w:rsidR="00C10DA5" w:rsidRDefault="00D43431" w:rsidP="00C10DA5">
      <w:pPr>
        <w:rPr>
          <w:color w:val="080808"/>
          <w:sz w:val="20"/>
        </w:rPr>
      </w:pPr>
      <w:r w:rsidRPr="00D43431">
        <w:rPr>
          <w:color w:val="080808"/>
          <w:sz w:val="20"/>
        </w:rPr>
        <w:lastRenderedPageBreak/>
        <w:drawing>
          <wp:inline distT="0" distB="0" distL="0" distR="0" wp14:anchorId="69B03547" wp14:editId="73562FCE">
            <wp:extent cx="5486400" cy="13627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362710"/>
                    </a:xfrm>
                    <a:prstGeom prst="rect">
                      <a:avLst/>
                    </a:prstGeom>
                  </pic:spPr>
                </pic:pic>
              </a:graphicData>
            </a:graphic>
          </wp:inline>
        </w:drawing>
      </w:r>
    </w:p>
    <w:p w14:paraId="28E83879" w14:textId="55C99B15" w:rsidR="00B73974" w:rsidRDefault="00314465" w:rsidP="000F0366">
      <w:pPr>
        <w:pStyle w:val="Titolo3"/>
      </w:pPr>
      <w:bookmarkStart w:id="78" w:name="_Toc123824819"/>
      <w:r>
        <w:t>Entità ImpiegoSensore</w:t>
      </w:r>
      <w:bookmarkEnd w:id="78"/>
    </w:p>
    <w:p w14:paraId="1C43372E" w14:textId="55C99B15" w:rsidR="00B02898" w:rsidRDefault="00B02898">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ImpiegoSensore (</w:t>
      </w:r>
      <w:r>
        <w:br/>
      </w:r>
      <w:r>
        <w:rPr>
          <w:rFonts w:ascii="Courier New" w:hAnsi="Courier New" w:cs="Courier New"/>
          <w:color w:val="68615E"/>
        </w:rPr>
        <w:t xml:space="preserve">    id_sessione </w:t>
      </w:r>
      <w:r>
        <w:rPr>
          <w:rFonts w:ascii="Courier New" w:hAnsi="Courier New" w:cs="Courier New"/>
          <w:color w:val="DF5320"/>
        </w:rPr>
        <w:t>INT</w:t>
      </w:r>
      <w:r>
        <w:rPr>
          <w:rFonts w:ascii="Courier New" w:hAnsi="Courier New" w:cs="Courier New"/>
          <w:color w:val="68615E"/>
        </w:rPr>
        <w:t>,</w:t>
      </w:r>
      <w:r>
        <w:br/>
      </w:r>
      <w:r>
        <w:rPr>
          <w:rFonts w:ascii="Courier New" w:hAnsi="Courier New" w:cs="Courier New"/>
          <w:color w:val="68615E"/>
        </w:rPr>
        <w:t xml:space="preserve">    matricola_sensore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12</w:t>
      </w:r>
      <w:r>
        <w:rPr>
          <w:rFonts w:ascii="Courier New" w:hAnsi="Courier New" w:cs="Courier New"/>
          <w:color w:val="68615E"/>
        </w:rPr>
        <w:t>),</w:t>
      </w:r>
      <w:r>
        <w:br/>
      </w:r>
      <w:r>
        <w:rPr>
          <w:rFonts w:ascii="Courier New" w:hAnsi="Courier New" w:cs="Courier New"/>
          <w:color w:val="68615E"/>
        </w:rPr>
        <w:t xml:space="preserve">    PRIMARY </w:t>
      </w:r>
      <w:r>
        <w:rPr>
          <w:rFonts w:ascii="Courier New" w:hAnsi="Courier New" w:cs="Courier New"/>
          <w:color w:val="6666EA"/>
        </w:rPr>
        <w:t>KEY</w:t>
      </w:r>
      <w:r>
        <w:rPr>
          <w:rFonts w:ascii="Courier New" w:hAnsi="Courier New" w:cs="Courier New"/>
          <w:color w:val="68615E"/>
        </w:rPr>
        <w:t xml:space="preserve"> (id_sessione, matricola_sensore),</w:t>
      </w:r>
      <w:r>
        <w:br/>
      </w:r>
      <w:r>
        <w:rPr>
          <w:rFonts w:ascii="Courier New" w:hAnsi="Courier New" w:cs="Courier New"/>
          <w:color w:val="68615E"/>
        </w:rPr>
        <w:t xml:space="preserve">    </w:t>
      </w:r>
      <w:r>
        <w:rPr>
          <w:rFonts w:ascii="Courier New" w:hAnsi="Courier New" w:cs="Courier New"/>
          <w:color w:val="6666EA"/>
        </w:rPr>
        <w:t>CONSTRAINT</w:t>
      </w:r>
      <w:r>
        <w:rPr>
          <w:rFonts w:ascii="Courier New" w:hAnsi="Courier New" w:cs="Courier New"/>
          <w:color w:val="68615E"/>
        </w:rPr>
        <w:t xml:space="preserve"> fk_sessione_campionamento</w:t>
      </w:r>
      <w:r>
        <w:br/>
      </w:r>
      <w:r>
        <w:rPr>
          <w:rFonts w:ascii="Courier New" w:hAnsi="Courier New" w:cs="Courier New"/>
          <w:color w:val="68615E"/>
        </w:rP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(id_sessione) </w:t>
      </w:r>
      <w:r>
        <w:rPr>
          <w:rFonts w:ascii="Courier New" w:hAnsi="Courier New" w:cs="Courier New"/>
          <w:color w:val="6666EA"/>
        </w:rPr>
        <w:t>REFERENCES</w:t>
      </w:r>
      <w:r>
        <w:rPr>
          <w:rFonts w:ascii="Courier New" w:hAnsi="Courier New" w:cs="Courier New"/>
          <w:color w:val="68615E"/>
        </w:rPr>
        <w:t xml:space="preserve"> SessioneCampionamento(</w:t>
      </w:r>
      <w:r>
        <w:rPr>
          <w:rFonts w:ascii="Courier New" w:hAnsi="Courier New" w:cs="Courier New"/>
          <w:color w:val="6666EA"/>
        </w:rPr>
        <w:t>id</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CONSTRAINT</w:t>
      </w:r>
      <w:r>
        <w:rPr>
          <w:rFonts w:ascii="Courier New" w:hAnsi="Courier New" w:cs="Courier New"/>
          <w:color w:val="68615E"/>
        </w:rPr>
        <w:t xml:space="preserve"> fk_sensore_impiegato</w:t>
      </w:r>
      <w:r>
        <w:br/>
      </w:r>
      <w:r>
        <w:rPr>
          <w:rFonts w:ascii="Courier New" w:hAnsi="Courier New" w:cs="Courier New"/>
          <w:color w:val="68615E"/>
        </w:rP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(matricola_sensore) </w:t>
      </w:r>
      <w:r>
        <w:rPr>
          <w:rFonts w:ascii="Courier New" w:hAnsi="Courier New" w:cs="Courier New"/>
          <w:color w:val="6666EA"/>
        </w:rPr>
        <w:t>REFERENCES</w:t>
      </w:r>
      <w:r>
        <w:rPr>
          <w:rFonts w:ascii="Courier New" w:hAnsi="Courier New" w:cs="Courier New"/>
          <w:color w:val="68615E"/>
        </w:rPr>
        <w:t xml:space="preserve"> Sensore(matricola)</w:t>
      </w:r>
      <w:r>
        <w:br/>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br/>
      </w:r>
      <w:r>
        <w:rPr>
          <w:rFonts w:ascii="Courier New" w:hAnsi="Courier New" w:cs="Courier New"/>
          <w:color w:val="68615E"/>
        </w:rPr>
        <w:t>);</w:t>
      </w:r>
    </w:p>
    <w:p w14:paraId="67E4E0B8" w14:textId="5E25ED5A" w:rsidR="00314465" w:rsidRDefault="004C7FF4" w:rsidP="004C7FF4">
      <w:pPr>
        <w:jc w:val="center"/>
      </w:pPr>
      <w:r w:rsidRPr="004C7FF4">
        <w:drawing>
          <wp:inline distT="0" distB="0" distL="0" distR="0" wp14:anchorId="2D454114" wp14:editId="34C9B493">
            <wp:extent cx="3130550" cy="1538944"/>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9922" cy="1543551"/>
                    </a:xfrm>
                    <a:prstGeom prst="rect">
                      <a:avLst/>
                    </a:prstGeom>
                  </pic:spPr>
                </pic:pic>
              </a:graphicData>
            </a:graphic>
          </wp:inline>
        </w:drawing>
      </w:r>
    </w:p>
    <w:p w14:paraId="586B8A53" w14:textId="77777777" w:rsidR="00110A64" w:rsidRDefault="00110A64" w:rsidP="00110A64"/>
    <w:p w14:paraId="7D7B0A92" w14:textId="77777777" w:rsidR="00110A64" w:rsidRDefault="00110A64" w:rsidP="00110A64"/>
    <w:p w14:paraId="72B7FAC9" w14:textId="77777777" w:rsidR="00110A64" w:rsidRDefault="00110A64" w:rsidP="00110A64"/>
    <w:p w14:paraId="4D0B61B2" w14:textId="77777777" w:rsidR="00110A64" w:rsidRDefault="00110A64" w:rsidP="00110A64"/>
    <w:p w14:paraId="1856AFC6" w14:textId="77777777" w:rsidR="00110A64" w:rsidRDefault="00110A64" w:rsidP="00110A64"/>
    <w:p w14:paraId="70A3A887" w14:textId="77777777" w:rsidR="00110A64" w:rsidRDefault="00110A64" w:rsidP="00110A64"/>
    <w:p w14:paraId="49F1C9A6" w14:textId="0E064A84" w:rsidR="004C7FF4" w:rsidRPr="00882E45" w:rsidRDefault="00615E14" w:rsidP="000F0366">
      <w:pPr>
        <w:pStyle w:val="Titolo3"/>
      </w:pPr>
      <w:bookmarkStart w:id="79" w:name="_Toc123824820"/>
      <w:r w:rsidRPr="00882E45">
        <w:lastRenderedPageBreak/>
        <w:t>Entità Misurazione</w:t>
      </w:r>
      <w:bookmarkEnd w:id="79"/>
    </w:p>
    <w:p w14:paraId="15F9D21B" w14:textId="4500564F" w:rsidR="00B1071C" w:rsidRPr="00C029B1" w:rsidRDefault="00B1071C" w:rsidP="00C029B1">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Misurazione (</w:t>
      </w:r>
      <w:r>
        <w:rPr>
          <w:rFonts w:ascii="Courier New" w:hAnsi="Courier New" w:cs="Courier New"/>
          <w:color w:val="68615E"/>
        </w:rPr>
        <w:br/>
        <w:t xml:space="preserve">    </w:t>
      </w:r>
      <w:r>
        <w:rPr>
          <w:rFonts w:ascii="Courier New" w:hAnsi="Courier New" w:cs="Courier New"/>
          <w:color w:val="6666EA"/>
        </w:rPr>
        <w:t>id</w:t>
      </w:r>
      <w:r>
        <w:rPr>
          <w:rFonts w:ascii="Courier New" w:hAnsi="Courier New" w:cs="Courier New"/>
          <w:color w:val="68615E"/>
        </w:rPr>
        <w:t xml:space="preserve"> </w:t>
      </w:r>
      <w:r>
        <w:rPr>
          <w:rFonts w:ascii="Courier New" w:hAnsi="Courier New" w:cs="Courier New"/>
          <w:color w:val="DF5320"/>
        </w:rPr>
        <w:t>INT</w:t>
      </w:r>
      <w:r>
        <w:rPr>
          <w:rFonts w:ascii="Courier New" w:hAnsi="Courier New" w:cs="Courier New"/>
          <w:color w:val="68615E"/>
        </w:rPr>
        <w:t xml:space="preserve"> PRIMARY </w:t>
      </w:r>
      <w:r>
        <w:rPr>
          <w:rFonts w:ascii="Courier New" w:hAnsi="Courier New" w:cs="Courier New"/>
          <w:color w:val="6666EA"/>
        </w:rPr>
        <w:t>KEY</w:t>
      </w:r>
      <w:r>
        <w:rPr>
          <w:rFonts w:ascii="Courier New" w:hAnsi="Courier New" w:cs="Courier New"/>
          <w:color w:val="68615E"/>
        </w:rPr>
        <w:t xml:space="preserve"> AUTO_INCREMENT,</w:t>
      </w:r>
      <w:r>
        <w:rPr>
          <w:rFonts w:ascii="Courier New" w:hAnsi="Courier New" w:cs="Courier New"/>
          <w:color w:val="68615E"/>
        </w:rPr>
        <w:br/>
        <w:t xml:space="preserve">    valore_rilevato </w:t>
      </w:r>
      <w:r>
        <w:rPr>
          <w:rFonts w:ascii="Courier New" w:hAnsi="Courier New" w:cs="Courier New"/>
          <w:color w:val="DF5320"/>
        </w:rPr>
        <w:t>FLOAT</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DF5320"/>
        </w:rPr>
        <w:t>timestamp</w:t>
      </w:r>
      <w:r>
        <w:rPr>
          <w:rFonts w:ascii="Courier New" w:hAnsi="Courier New" w:cs="Courier New"/>
          <w:color w:val="68615E"/>
        </w:rPr>
        <w:t xml:space="preserve"> DATETIME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id_sessione </w:t>
      </w:r>
      <w:r>
        <w:rPr>
          <w:rFonts w:ascii="Courier New" w:hAnsi="Courier New" w:cs="Courier New"/>
          <w:color w:val="DF5320"/>
        </w:rPr>
        <w:t>INT</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matricola_sensore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12</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fk_id_sessione</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(id_sessione) </w:t>
      </w:r>
      <w:r>
        <w:rPr>
          <w:rFonts w:ascii="Courier New" w:hAnsi="Courier New" w:cs="Courier New"/>
          <w:color w:val="6666EA"/>
        </w:rPr>
        <w:t>REFERENCES</w:t>
      </w:r>
      <w:r>
        <w:rPr>
          <w:rFonts w:ascii="Courier New" w:hAnsi="Courier New" w:cs="Courier New"/>
          <w:color w:val="68615E"/>
        </w:rPr>
        <w:t xml:space="preserve"> SessioneCampionamento(</w:t>
      </w:r>
      <w:r>
        <w:rPr>
          <w:rFonts w:ascii="Courier New" w:hAnsi="Courier New" w:cs="Courier New"/>
          <w:color w:val="6666EA"/>
        </w:rPr>
        <w:t>id</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fk_matricola_sensore</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(matricola_sensore) </w:t>
      </w:r>
      <w:r>
        <w:rPr>
          <w:rFonts w:ascii="Courier New" w:hAnsi="Courier New" w:cs="Courier New"/>
          <w:color w:val="6666EA"/>
        </w:rPr>
        <w:t>REFERENCES</w:t>
      </w:r>
      <w:r>
        <w:rPr>
          <w:rFonts w:ascii="Courier New" w:hAnsi="Courier New" w:cs="Courier New"/>
          <w:color w:val="68615E"/>
        </w:rPr>
        <w:t xml:space="preserve"> Sensore(matricola)</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br/>
        <w:t>);</w:t>
      </w:r>
    </w:p>
    <w:p w14:paraId="2487A49A" w14:textId="76E8FAA4" w:rsidR="00615E14" w:rsidRPr="00487E10" w:rsidRDefault="22DA46C0" w:rsidP="00615E14">
      <w:pPr>
        <w:rPr>
          <w:lang w:val="it-IT"/>
        </w:rPr>
      </w:pPr>
      <w:r>
        <w:rPr>
          <w:noProof/>
        </w:rPr>
        <w:drawing>
          <wp:inline distT="0" distB="0" distL="0" distR="0" wp14:anchorId="14F621FB" wp14:editId="54D1E74A">
            <wp:extent cx="5486400" cy="3881755"/>
            <wp:effectExtent l="0" t="0" r="0" b="4445"/>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5486400" cy="3881755"/>
                    </a:xfrm>
                    <a:prstGeom prst="rect">
                      <a:avLst/>
                    </a:prstGeom>
                  </pic:spPr>
                </pic:pic>
              </a:graphicData>
            </a:graphic>
          </wp:inline>
        </w:drawing>
      </w:r>
    </w:p>
    <w:p w14:paraId="653B7095" w14:textId="77777777" w:rsidR="00662333" w:rsidRDefault="00662333" w:rsidP="00662333"/>
    <w:p w14:paraId="353B3B0C" w14:textId="77777777" w:rsidR="00662333" w:rsidRDefault="00662333" w:rsidP="00662333"/>
    <w:p w14:paraId="1088F89D" w14:textId="4B3CB661" w:rsidR="00F8159D" w:rsidRPr="00FC0963" w:rsidRDefault="008E1BFC" w:rsidP="000F0366">
      <w:pPr>
        <w:pStyle w:val="Titolo3"/>
      </w:pPr>
      <w:bookmarkStart w:id="80" w:name="_Toc123824821"/>
      <w:r>
        <w:lastRenderedPageBreak/>
        <w:t>Entità Post</w:t>
      </w:r>
      <w:bookmarkEnd w:id="80"/>
    </w:p>
    <w:p w14:paraId="5A1E82B0" w14:textId="0ED6D709" w:rsidR="00D43D27" w:rsidRPr="00D43D27" w:rsidRDefault="00D43D27" w:rsidP="00D43D27">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Post (</w:t>
      </w:r>
      <w:r>
        <w:rPr>
          <w:rFonts w:ascii="Courier New" w:hAnsi="Courier New" w:cs="Courier New"/>
          <w:color w:val="68615E"/>
        </w:rPr>
        <w:br/>
        <w:t xml:space="preserve">    </w:t>
      </w:r>
      <w:r>
        <w:rPr>
          <w:rFonts w:ascii="Courier New" w:hAnsi="Courier New" w:cs="Courier New"/>
          <w:color w:val="6666EA"/>
        </w:rPr>
        <w:t>id</w:t>
      </w:r>
      <w:r>
        <w:rPr>
          <w:rFonts w:ascii="Courier New" w:hAnsi="Courier New" w:cs="Courier New"/>
          <w:color w:val="68615E"/>
        </w:rPr>
        <w:t xml:space="preserve"> </w:t>
      </w:r>
      <w:r>
        <w:rPr>
          <w:rFonts w:ascii="Courier New" w:hAnsi="Courier New" w:cs="Courier New"/>
          <w:color w:val="DF5320"/>
        </w:rPr>
        <w:t>INT</w:t>
      </w:r>
      <w:r>
        <w:rPr>
          <w:rFonts w:ascii="Courier New" w:hAnsi="Courier New" w:cs="Courier New"/>
          <w:color w:val="68615E"/>
        </w:rPr>
        <w:t xml:space="preserve"> PRIMARY </w:t>
      </w:r>
      <w:r>
        <w:rPr>
          <w:rFonts w:ascii="Courier New" w:hAnsi="Courier New" w:cs="Courier New"/>
          <w:color w:val="6666EA"/>
        </w:rPr>
        <w:t>KEY</w:t>
      </w:r>
      <w:r>
        <w:rPr>
          <w:rFonts w:ascii="Courier New" w:hAnsi="Courier New" w:cs="Courier New"/>
          <w:color w:val="68615E"/>
        </w:rPr>
        <w:t xml:space="preserve"> AUTO_INCREMENT,</w:t>
      </w:r>
      <w:r>
        <w:rPr>
          <w:rFonts w:ascii="Courier New" w:hAnsi="Courier New" w:cs="Courier New"/>
          <w:color w:val="68615E"/>
        </w:rPr>
        <w:br/>
        <w:t xml:space="preserve">    </w:t>
      </w:r>
      <w:r>
        <w:rPr>
          <w:rFonts w:ascii="Courier New" w:hAnsi="Courier New" w:cs="Courier New"/>
          <w:color w:val="6666EA"/>
        </w:rPr>
        <w:t>url</w:t>
      </w:r>
      <w:r>
        <w:rPr>
          <w:rFonts w:ascii="Courier New" w:hAnsi="Courier New" w:cs="Courier New"/>
          <w:color w:val="68615E"/>
        </w:rPr>
        <w:t xml:space="preserve"> </w:t>
      </w:r>
      <w:r>
        <w:rPr>
          <w:rFonts w:ascii="Courier New" w:hAnsi="Courier New" w:cs="Courier New"/>
          <w:color w:val="DF5320"/>
        </w:rPr>
        <w:t>TEXT</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data_ora DATETIME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piattaforma_provenienza </w:t>
      </w:r>
      <w:r>
        <w:rPr>
          <w:rFonts w:ascii="Courier New" w:hAnsi="Courier New" w:cs="Courier New"/>
          <w:color w:val="DF5320"/>
        </w:rPr>
        <w:t>VARCHAR</w:t>
      </w:r>
      <w:r>
        <w:rPr>
          <w:rFonts w:ascii="Courier New" w:hAnsi="Courier New" w:cs="Courier New"/>
          <w:color w:val="68615E"/>
        </w:rPr>
        <w:t>(</w:t>
      </w:r>
      <w:r>
        <w:rPr>
          <w:rFonts w:ascii="Courier New" w:hAnsi="Courier New" w:cs="Courier New"/>
          <w:color w:val="DF5320"/>
        </w:rPr>
        <w:t>15</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testo </w:t>
      </w:r>
      <w:r>
        <w:rPr>
          <w:rFonts w:ascii="Courier New" w:hAnsi="Courier New" w:cs="Courier New"/>
          <w:color w:val="DF5320"/>
        </w:rPr>
        <w:t>TEXT</w:t>
      </w:r>
      <w:r>
        <w:rPr>
          <w:rFonts w:ascii="Courier New" w:hAnsi="Courier New" w:cs="Courier New"/>
          <w:color w:val="68615E"/>
        </w:rPr>
        <w:t>,</w:t>
      </w:r>
      <w:r>
        <w:rPr>
          <w:rFonts w:ascii="Courier New" w:hAnsi="Courier New" w:cs="Courier New"/>
          <w:color w:val="68615E"/>
        </w:rPr>
        <w:br/>
        <w:t xml:space="preserve">    grado_attendibilita </w:t>
      </w:r>
      <w:r>
        <w:rPr>
          <w:rFonts w:ascii="Courier New" w:hAnsi="Courier New" w:cs="Courier New"/>
          <w:color w:val="DF5320"/>
        </w:rPr>
        <w:t>DECIMAL</w:t>
      </w:r>
      <w:r>
        <w:rPr>
          <w:rFonts w:ascii="Courier New" w:hAnsi="Courier New" w:cs="Courier New"/>
          <w:color w:val="68615E"/>
        </w:rPr>
        <w:t xml:space="preserve"> (</w:t>
      </w:r>
      <w:r>
        <w:rPr>
          <w:rFonts w:ascii="Courier New" w:hAnsi="Courier New" w:cs="Courier New"/>
          <w:color w:val="DF5320"/>
        </w:rPr>
        <w:t>3</w:t>
      </w:r>
      <w:r>
        <w:rPr>
          <w:rFonts w:ascii="Courier New" w:hAnsi="Courier New" w:cs="Courier New"/>
          <w:color w:val="68615E"/>
        </w:rPr>
        <w:t xml:space="preserve">, </w:t>
      </w:r>
      <w:r>
        <w:rPr>
          <w:rFonts w:ascii="Courier New" w:hAnsi="Courier New" w:cs="Courier New"/>
          <w:color w:val="DF5320"/>
        </w:rPr>
        <w:t>1</w:t>
      </w:r>
      <w:r>
        <w:rPr>
          <w:rFonts w:ascii="Courier New" w:hAnsi="Courier New" w:cs="Courier New"/>
          <w:color w:val="68615E"/>
        </w:rPr>
        <w:t xml:space="preserve">) </w:t>
      </w:r>
      <w:r>
        <w:rPr>
          <w:rFonts w:ascii="Courier New" w:hAnsi="Courier New" w:cs="Courier New"/>
          <w:color w:val="6666EA"/>
        </w:rPr>
        <w:t>DEFAULT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id_zona </w:t>
      </w:r>
      <w:r>
        <w:rPr>
          <w:rFonts w:ascii="Courier New" w:hAnsi="Courier New" w:cs="Courier New"/>
          <w:color w:val="DF5320"/>
        </w:rPr>
        <w:t>INT</w:t>
      </w:r>
      <w:r>
        <w:rPr>
          <w:rFonts w:ascii="Courier New" w:hAnsi="Courier New" w:cs="Courier New"/>
          <w:color w:val="68615E"/>
        </w:rPr>
        <w:t>,</w:t>
      </w:r>
      <w:r>
        <w:rPr>
          <w:rFonts w:ascii="Courier New" w:hAnsi="Courier New" w:cs="Courier New"/>
          <w:color w:val="68615E"/>
        </w:rPr>
        <w:br/>
        <w:t xml:space="preserve">    id_utente </w:t>
      </w:r>
      <w:r>
        <w:rPr>
          <w:rFonts w:ascii="Courier New" w:hAnsi="Courier New" w:cs="Courier New"/>
          <w:color w:val="DF5320"/>
        </w:rPr>
        <w:t>INT</w:t>
      </w:r>
      <w:r>
        <w:rPr>
          <w:rFonts w:ascii="Courier New" w:hAnsi="Courier New" w:cs="Courier New"/>
          <w:color w:val="68615E"/>
        </w:rPr>
        <w:t xml:space="preserve"> </w:t>
      </w:r>
      <w:r>
        <w:rPr>
          <w:rFonts w:ascii="Courier New" w:hAnsi="Courier New" w:cs="Courier New"/>
          <w:color w:val="6666EA"/>
        </w:rPr>
        <w:t>NOT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fk_id_zona_post</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(id_zona) </w:t>
      </w:r>
      <w:r>
        <w:rPr>
          <w:rFonts w:ascii="Courier New" w:hAnsi="Courier New" w:cs="Courier New"/>
          <w:color w:val="6666EA"/>
        </w:rPr>
        <w:t>REFERENCES</w:t>
      </w:r>
      <w:r>
        <w:rPr>
          <w:rFonts w:ascii="Courier New" w:hAnsi="Courier New" w:cs="Courier New"/>
          <w:color w:val="68615E"/>
        </w:rPr>
        <w:t xml:space="preserve"> Zona(codice)</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SET</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CONSTRAINT</w:t>
      </w:r>
      <w:r>
        <w:rPr>
          <w:rFonts w:ascii="Courier New" w:hAnsi="Courier New" w:cs="Courier New"/>
          <w:color w:val="68615E"/>
        </w:rPr>
        <w:t xml:space="preserve"> fk_id_utente</w:t>
      </w:r>
      <w:r>
        <w:rPr>
          <w:rFonts w:ascii="Courier New" w:hAnsi="Courier New" w:cs="Courier New"/>
          <w:color w:val="68615E"/>
        </w:rPr>
        <w:b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(id_utente) </w:t>
      </w:r>
      <w:r>
        <w:rPr>
          <w:rFonts w:ascii="Courier New" w:hAnsi="Courier New" w:cs="Courier New"/>
          <w:color w:val="6666EA"/>
        </w:rPr>
        <w:t>REFERENCES</w:t>
      </w:r>
      <w:r>
        <w:rPr>
          <w:rFonts w:ascii="Courier New" w:hAnsi="Courier New" w:cs="Courier New"/>
          <w:color w:val="68615E"/>
        </w:rPr>
        <w:t xml:space="preserve"> Utente(</w:t>
      </w:r>
      <w:r>
        <w:rPr>
          <w:rFonts w:ascii="Courier New" w:hAnsi="Courier New" w:cs="Courier New"/>
          <w:color w:val="6666EA"/>
        </w:rPr>
        <w:t>id</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NO</w:t>
      </w:r>
      <w:r>
        <w:rPr>
          <w:rFonts w:ascii="Courier New" w:hAnsi="Courier New" w:cs="Courier New"/>
          <w:color w:val="68615E"/>
        </w:rPr>
        <w:t xml:space="preserve"> </w:t>
      </w:r>
      <w:r>
        <w:rPr>
          <w:rFonts w:ascii="Courier New" w:hAnsi="Courier New" w:cs="Courier New"/>
          <w:color w:val="6666EA"/>
        </w:rPr>
        <w:t>ACTION</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CHECK</w:t>
      </w:r>
      <w:r>
        <w:rPr>
          <w:rFonts w:ascii="Courier New" w:hAnsi="Courier New" w:cs="Courier New"/>
          <w:color w:val="68615E"/>
        </w:rPr>
        <w:t xml:space="preserve"> (grado_attendibilita &gt;= </w:t>
      </w:r>
      <w:r>
        <w:rPr>
          <w:rFonts w:ascii="Courier New" w:hAnsi="Courier New" w:cs="Courier New"/>
          <w:color w:val="DF5320"/>
        </w:rPr>
        <w:t>0.0</w:t>
      </w:r>
      <w:r>
        <w:rPr>
          <w:rFonts w:ascii="Courier New" w:hAnsi="Courier New" w:cs="Courier New"/>
          <w:color w:val="68615E"/>
        </w:rPr>
        <w:t xml:space="preserve"> </w:t>
      </w:r>
      <w:r>
        <w:rPr>
          <w:rFonts w:ascii="Courier New" w:hAnsi="Courier New" w:cs="Courier New"/>
          <w:color w:val="6666EA"/>
        </w:rPr>
        <w:t>AND</w:t>
      </w:r>
      <w:r>
        <w:rPr>
          <w:rFonts w:ascii="Courier New" w:hAnsi="Courier New" w:cs="Courier New"/>
          <w:color w:val="68615E"/>
        </w:rPr>
        <w:t xml:space="preserve"> grado_attendibilita &lt;= </w:t>
      </w:r>
      <w:r>
        <w:rPr>
          <w:rFonts w:ascii="Courier New" w:hAnsi="Courier New" w:cs="Courier New"/>
          <w:color w:val="DF5320"/>
        </w:rPr>
        <w:t>10.0</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CHECK</w:t>
      </w:r>
      <w:r>
        <w:rPr>
          <w:rFonts w:ascii="Courier New" w:hAnsi="Courier New" w:cs="Courier New"/>
          <w:color w:val="68615E"/>
        </w:rPr>
        <w:t xml:space="preserve"> (piattaforma_provenienza = </w:t>
      </w:r>
      <w:r>
        <w:rPr>
          <w:rFonts w:ascii="Courier New" w:hAnsi="Courier New" w:cs="Courier New"/>
          <w:color w:val="7B9726"/>
        </w:rPr>
        <w:t>'Facebook'</w:t>
      </w:r>
      <w:r>
        <w:rPr>
          <w:rFonts w:ascii="Courier New" w:hAnsi="Courier New" w:cs="Courier New"/>
          <w:color w:val="68615E"/>
        </w:rPr>
        <w:t xml:space="preserve"> </w:t>
      </w:r>
      <w:r>
        <w:rPr>
          <w:rFonts w:ascii="Courier New" w:hAnsi="Courier New" w:cs="Courier New"/>
          <w:color w:val="6666EA"/>
        </w:rPr>
        <w:t>OR</w:t>
      </w:r>
      <w:r>
        <w:rPr>
          <w:rFonts w:ascii="Courier New" w:hAnsi="Courier New" w:cs="Courier New"/>
          <w:color w:val="68615E"/>
        </w:rPr>
        <w:t xml:space="preserve"> piattaforma_provenienza = </w:t>
      </w:r>
      <w:r>
        <w:rPr>
          <w:rFonts w:ascii="Courier New" w:hAnsi="Courier New" w:cs="Courier New"/>
          <w:color w:val="7B9726"/>
        </w:rPr>
        <w:t>'Instagram'</w:t>
      </w:r>
      <w:r w:rsidR="001A36E4">
        <w:rPr>
          <w:rFonts w:ascii="Courier New" w:hAnsi="Courier New" w:cs="Courier New"/>
          <w:color w:val="68615E"/>
        </w:rPr>
        <w:t xml:space="preserve"> </w:t>
      </w:r>
      <w:r>
        <w:rPr>
          <w:rFonts w:ascii="Courier New" w:hAnsi="Courier New" w:cs="Courier New"/>
          <w:color w:val="6666EA"/>
        </w:rPr>
        <w:t>OR</w:t>
      </w:r>
      <w:r>
        <w:rPr>
          <w:rFonts w:ascii="Courier New" w:hAnsi="Courier New" w:cs="Courier New"/>
          <w:color w:val="68615E"/>
        </w:rPr>
        <w:t xml:space="preserve"> piattaforma_provenienza = </w:t>
      </w:r>
      <w:r>
        <w:rPr>
          <w:rFonts w:ascii="Courier New" w:hAnsi="Courier New" w:cs="Courier New"/>
          <w:color w:val="7B9726"/>
        </w:rPr>
        <w:t>'Twitter'</w:t>
      </w:r>
      <w:r>
        <w:rPr>
          <w:rFonts w:ascii="Courier New" w:hAnsi="Courier New" w:cs="Courier New"/>
          <w:color w:val="68615E"/>
        </w:rPr>
        <w:t xml:space="preserve"> </w:t>
      </w:r>
      <w:r>
        <w:rPr>
          <w:rFonts w:ascii="Courier New" w:hAnsi="Courier New" w:cs="Courier New"/>
          <w:color w:val="6666EA"/>
        </w:rPr>
        <w:t>OR</w:t>
      </w:r>
      <w:r>
        <w:rPr>
          <w:rFonts w:ascii="Courier New" w:hAnsi="Courier New" w:cs="Courier New"/>
          <w:color w:val="68615E"/>
        </w:rPr>
        <w:t xml:space="preserve"> piattaforma_provenienza = </w:t>
      </w:r>
      <w:r>
        <w:rPr>
          <w:rFonts w:ascii="Courier New" w:hAnsi="Courier New" w:cs="Courier New"/>
          <w:color w:val="7B9726"/>
        </w:rPr>
        <w:t>'TikTok'</w:t>
      </w:r>
      <w:r>
        <w:rPr>
          <w:rFonts w:ascii="Courier New" w:hAnsi="Courier New" w:cs="Courier New"/>
          <w:color w:val="68615E"/>
        </w:rPr>
        <w:t>)</w:t>
      </w:r>
      <w:r>
        <w:rPr>
          <w:rFonts w:ascii="Courier New" w:hAnsi="Courier New" w:cs="Courier New"/>
          <w:color w:val="68615E"/>
        </w:rPr>
        <w:br/>
        <w:t>);</w:t>
      </w:r>
    </w:p>
    <w:p w14:paraId="3447A7BB" w14:textId="7DE29119" w:rsidR="008E1BFC" w:rsidRDefault="00763333" w:rsidP="008E1BFC">
      <w:r w:rsidRPr="00763333">
        <w:drawing>
          <wp:inline distT="0" distB="0" distL="0" distR="0" wp14:anchorId="77E57ABE" wp14:editId="445BDD67">
            <wp:extent cx="5486400" cy="946150"/>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46150"/>
                    </a:xfrm>
                    <a:prstGeom prst="rect">
                      <a:avLst/>
                    </a:prstGeom>
                  </pic:spPr>
                </pic:pic>
              </a:graphicData>
            </a:graphic>
          </wp:inline>
        </w:drawing>
      </w:r>
    </w:p>
    <w:p w14:paraId="5CDC11DE" w14:textId="3186FD21" w:rsidR="008E1BFC" w:rsidRPr="000E0A6C" w:rsidRDefault="003825B1" w:rsidP="000F0366">
      <w:pPr>
        <w:pStyle w:val="Titolo3"/>
        <w:rPr>
          <w:lang w:val="it-IT"/>
        </w:rPr>
      </w:pPr>
      <w:bookmarkStart w:id="81" w:name="_Toc123824822"/>
      <w:r w:rsidRPr="000E0A6C">
        <w:rPr>
          <w:lang w:val="it-IT"/>
        </w:rPr>
        <w:t>Entità Riparazione</w:t>
      </w:r>
      <w:bookmarkEnd w:id="81"/>
    </w:p>
    <w:p w14:paraId="1F3924A3" w14:textId="3C45CC94" w:rsidR="003F7F31" w:rsidRPr="00E10E5A" w:rsidRDefault="003F7F31" w:rsidP="003F7F31">
      <w:pPr>
        <w:shd w:val="clear" w:color="auto" w:fill="F1EFEE"/>
        <w:rPr>
          <w:lang w:val="it-IT"/>
        </w:rPr>
      </w:pPr>
      <w:r w:rsidRPr="00E10E5A">
        <w:rPr>
          <w:rFonts w:ascii="Courier New" w:hAnsi="Courier New" w:cs="Courier New"/>
          <w:color w:val="6666EA"/>
          <w:lang w:val="it-IT"/>
        </w:rPr>
        <w:t>CREATE</w:t>
      </w:r>
      <w:r w:rsidRPr="00E10E5A">
        <w:rPr>
          <w:rFonts w:ascii="Courier New" w:hAnsi="Courier New" w:cs="Courier New"/>
          <w:color w:val="68615E"/>
          <w:lang w:val="it-IT"/>
        </w:rPr>
        <w:t xml:space="preserve"> </w:t>
      </w:r>
      <w:r w:rsidRPr="00E10E5A">
        <w:rPr>
          <w:rFonts w:ascii="Courier New" w:hAnsi="Courier New" w:cs="Courier New"/>
          <w:color w:val="6666EA"/>
          <w:lang w:val="it-IT"/>
        </w:rPr>
        <w:t>TABLE</w:t>
      </w:r>
      <w:r w:rsidRPr="00E10E5A">
        <w:rPr>
          <w:rFonts w:ascii="Courier New" w:hAnsi="Courier New" w:cs="Courier New"/>
          <w:color w:val="68615E"/>
          <w:lang w:val="it-IT"/>
        </w:rPr>
        <w:t xml:space="preserve"> Riparazione (</w:t>
      </w:r>
      <w:r w:rsidRPr="00E10E5A">
        <w:rPr>
          <w:rFonts w:ascii="Courier New" w:hAnsi="Courier New" w:cs="Courier New"/>
          <w:color w:val="68615E"/>
          <w:lang w:val="it-IT"/>
        </w:rPr>
        <w:br/>
        <w:t xml:space="preserve">    </w:t>
      </w:r>
      <w:r w:rsidRPr="00E10E5A">
        <w:rPr>
          <w:rFonts w:ascii="Courier New" w:hAnsi="Courier New" w:cs="Courier New"/>
          <w:color w:val="6666EA"/>
          <w:lang w:val="it-IT"/>
        </w:rPr>
        <w:t>id</w:t>
      </w:r>
      <w:r w:rsidRPr="00E10E5A">
        <w:rPr>
          <w:rFonts w:ascii="Courier New" w:hAnsi="Courier New" w:cs="Courier New"/>
          <w:color w:val="68615E"/>
          <w:lang w:val="it-IT"/>
        </w:rPr>
        <w:t xml:space="preserve"> </w:t>
      </w:r>
      <w:r w:rsidRPr="00E10E5A">
        <w:rPr>
          <w:rFonts w:ascii="Courier New" w:hAnsi="Courier New" w:cs="Courier New"/>
          <w:color w:val="DF5320"/>
          <w:lang w:val="it-IT"/>
        </w:rPr>
        <w:t>INT</w:t>
      </w:r>
      <w:r w:rsidRPr="00E10E5A">
        <w:rPr>
          <w:rFonts w:ascii="Courier New" w:hAnsi="Courier New" w:cs="Courier New"/>
          <w:color w:val="68615E"/>
          <w:lang w:val="it-IT"/>
        </w:rPr>
        <w:t xml:space="preserve"> PRIMARY </w:t>
      </w:r>
      <w:r w:rsidRPr="00E10E5A">
        <w:rPr>
          <w:rFonts w:ascii="Courier New" w:hAnsi="Courier New" w:cs="Courier New"/>
          <w:color w:val="6666EA"/>
          <w:lang w:val="it-IT"/>
        </w:rPr>
        <w:t>KEY</w:t>
      </w:r>
      <w:r w:rsidRPr="00E10E5A">
        <w:rPr>
          <w:rFonts w:ascii="Courier New" w:hAnsi="Courier New" w:cs="Courier New"/>
          <w:color w:val="68615E"/>
          <w:lang w:val="it-IT"/>
        </w:rPr>
        <w:t xml:space="preserve"> AUTO_INCREMENT,</w:t>
      </w:r>
      <w:r w:rsidRPr="00E10E5A">
        <w:rPr>
          <w:rFonts w:ascii="Courier New" w:hAnsi="Courier New" w:cs="Courier New"/>
          <w:color w:val="68615E"/>
          <w:lang w:val="it-IT"/>
        </w:rPr>
        <w:br/>
        <w:t xml:space="preserve">    data_ora DATETIME </w:t>
      </w:r>
      <w:r w:rsidRPr="00E10E5A">
        <w:rPr>
          <w:rFonts w:ascii="Courier New" w:hAnsi="Courier New" w:cs="Courier New"/>
          <w:color w:val="6666EA"/>
          <w:lang w:val="it-IT"/>
        </w:rPr>
        <w:t>NOT</w:t>
      </w:r>
      <w:r w:rsidRPr="00E10E5A">
        <w:rPr>
          <w:rFonts w:ascii="Courier New" w:hAnsi="Courier New" w:cs="Courier New"/>
          <w:color w:val="68615E"/>
          <w:lang w:val="it-IT"/>
        </w:rPr>
        <w:t xml:space="preserve"> </w:t>
      </w:r>
      <w:r w:rsidRPr="00E10E5A">
        <w:rPr>
          <w:rFonts w:ascii="Courier New" w:hAnsi="Courier New" w:cs="Courier New"/>
          <w:color w:val="DF5320"/>
          <w:lang w:val="it-IT"/>
        </w:rPr>
        <w:t>NULL</w:t>
      </w:r>
      <w:r w:rsidRPr="00E10E5A">
        <w:rPr>
          <w:rFonts w:ascii="Courier New" w:hAnsi="Courier New" w:cs="Courier New"/>
          <w:color w:val="68615E"/>
          <w:lang w:val="it-IT"/>
        </w:rPr>
        <w:t>,</w:t>
      </w:r>
      <w:r w:rsidRPr="00E10E5A">
        <w:rPr>
          <w:rFonts w:ascii="Courier New" w:hAnsi="Courier New" w:cs="Courier New"/>
          <w:color w:val="68615E"/>
          <w:lang w:val="it-IT"/>
        </w:rPr>
        <w:br/>
        <w:t xml:space="preserve">    tipologia </w:t>
      </w:r>
      <w:r w:rsidRPr="00E10E5A">
        <w:rPr>
          <w:rFonts w:ascii="Courier New" w:hAnsi="Courier New" w:cs="Courier New"/>
          <w:color w:val="DF5320"/>
          <w:lang w:val="it-IT"/>
        </w:rPr>
        <w:t>VARCHAR</w:t>
      </w:r>
      <w:r w:rsidRPr="00E10E5A">
        <w:rPr>
          <w:rFonts w:ascii="Courier New" w:hAnsi="Courier New" w:cs="Courier New"/>
          <w:color w:val="68615E"/>
          <w:lang w:val="it-IT"/>
        </w:rPr>
        <w:t>(</w:t>
      </w:r>
      <w:r w:rsidRPr="00E10E5A">
        <w:rPr>
          <w:rFonts w:ascii="Courier New" w:hAnsi="Courier New" w:cs="Courier New"/>
          <w:color w:val="DF5320"/>
          <w:lang w:val="it-IT"/>
        </w:rPr>
        <w:t>30</w:t>
      </w:r>
      <w:r w:rsidRPr="00E10E5A">
        <w:rPr>
          <w:rFonts w:ascii="Courier New" w:hAnsi="Courier New" w:cs="Courier New"/>
          <w:color w:val="68615E"/>
          <w:lang w:val="it-IT"/>
        </w:rPr>
        <w:t>),</w:t>
      </w:r>
      <w:r w:rsidRPr="00E10E5A">
        <w:rPr>
          <w:rFonts w:ascii="Courier New" w:hAnsi="Courier New" w:cs="Courier New"/>
          <w:color w:val="68615E"/>
          <w:lang w:val="it-IT"/>
        </w:rPr>
        <w:br/>
        <w:t xml:space="preserve">    esito </w:t>
      </w:r>
      <w:r w:rsidRPr="00E10E5A">
        <w:rPr>
          <w:rFonts w:ascii="Courier New" w:hAnsi="Courier New" w:cs="Courier New"/>
          <w:color w:val="DF5320"/>
          <w:lang w:val="it-IT"/>
        </w:rPr>
        <w:t>BOOLEAN</w:t>
      </w:r>
      <w:r w:rsidRPr="00E10E5A">
        <w:rPr>
          <w:rFonts w:ascii="Courier New" w:hAnsi="Courier New" w:cs="Courier New"/>
          <w:color w:val="68615E"/>
          <w:lang w:val="it-IT"/>
        </w:rPr>
        <w:t>,</w:t>
      </w:r>
      <w:r w:rsidRPr="00E10E5A">
        <w:rPr>
          <w:rFonts w:ascii="Courier New" w:hAnsi="Courier New" w:cs="Courier New"/>
          <w:color w:val="68615E"/>
          <w:lang w:val="it-IT"/>
        </w:rPr>
        <w:br/>
        <w:t xml:space="preserve">    descrizione </w:t>
      </w:r>
      <w:r w:rsidRPr="00E10E5A">
        <w:rPr>
          <w:rFonts w:ascii="Courier New" w:hAnsi="Courier New" w:cs="Courier New"/>
          <w:color w:val="DF5320"/>
          <w:lang w:val="it-IT"/>
        </w:rPr>
        <w:t>TEXT</w:t>
      </w:r>
      <w:r w:rsidRPr="00E10E5A">
        <w:rPr>
          <w:rFonts w:ascii="Courier New" w:hAnsi="Courier New" w:cs="Courier New"/>
          <w:color w:val="68615E"/>
          <w:lang w:val="it-IT"/>
        </w:rPr>
        <w:t>,</w:t>
      </w:r>
      <w:r w:rsidRPr="00E10E5A">
        <w:rPr>
          <w:rFonts w:ascii="Courier New" w:hAnsi="Courier New" w:cs="Courier New"/>
          <w:color w:val="68615E"/>
          <w:lang w:val="it-IT"/>
        </w:rPr>
        <w:br/>
        <w:t xml:space="preserve">    id_sensore </w:t>
      </w:r>
      <w:r w:rsidRPr="00E10E5A">
        <w:rPr>
          <w:rFonts w:ascii="Courier New" w:hAnsi="Courier New" w:cs="Courier New"/>
          <w:color w:val="DF5320"/>
          <w:lang w:val="it-IT"/>
        </w:rPr>
        <w:t>VARCHAR</w:t>
      </w:r>
      <w:r w:rsidRPr="00E10E5A">
        <w:rPr>
          <w:rFonts w:ascii="Courier New" w:hAnsi="Courier New" w:cs="Courier New"/>
          <w:color w:val="68615E"/>
          <w:lang w:val="it-IT"/>
        </w:rPr>
        <w:t>(</w:t>
      </w:r>
      <w:r w:rsidRPr="00E10E5A">
        <w:rPr>
          <w:rFonts w:ascii="Courier New" w:hAnsi="Courier New" w:cs="Courier New"/>
          <w:color w:val="DF5320"/>
          <w:lang w:val="it-IT"/>
        </w:rPr>
        <w:t>12</w:t>
      </w:r>
      <w:r w:rsidRPr="00E10E5A">
        <w:rPr>
          <w:rFonts w:ascii="Courier New" w:hAnsi="Courier New" w:cs="Courier New"/>
          <w:color w:val="68615E"/>
          <w:lang w:val="it-IT"/>
        </w:rPr>
        <w:t xml:space="preserve">) </w:t>
      </w:r>
      <w:r w:rsidRPr="00E10E5A">
        <w:rPr>
          <w:rFonts w:ascii="Courier New" w:hAnsi="Courier New" w:cs="Courier New"/>
          <w:color w:val="6666EA"/>
          <w:lang w:val="it-IT"/>
        </w:rPr>
        <w:t>NOT</w:t>
      </w:r>
      <w:r w:rsidRPr="00E10E5A">
        <w:rPr>
          <w:rFonts w:ascii="Courier New" w:hAnsi="Courier New" w:cs="Courier New"/>
          <w:color w:val="68615E"/>
          <w:lang w:val="it-IT"/>
        </w:rPr>
        <w:t xml:space="preserve"> </w:t>
      </w:r>
      <w:r w:rsidRPr="00E10E5A">
        <w:rPr>
          <w:rFonts w:ascii="Courier New" w:hAnsi="Courier New" w:cs="Courier New"/>
          <w:color w:val="DF5320"/>
          <w:lang w:val="it-IT"/>
        </w:rPr>
        <w:t>NULL</w:t>
      </w:r>
      <w:r w:rsidRPr="00E10E5A">
        <w:rPr>
          <w:rFonts w:ascii="Courier New" w:hAnsi="Courier New" w:cs="Courier New"/>
          <w:color w:val="68615E"/>
          <w:lang w:val="it-IT"/>
        </w:rPr>
        <w:t>,</w:t>
      </w:r>
      <w:r w:rsidRPr="00E10E5A">
        <w:rPr>
          <w:rFonts w:ascii="Courier New" w:hAnsi="Courier New" w:cs="Courier New"/>
          <w:color w:val="68615E"/>
          <w:lang w:val="it-IT"/>
        </w:rPr>
        <w:br/>
        <w:t xml:space="preserve">    </w:t>
      </w:r>
      <w:r w:rsidRPr="00E10E5A">
        <w:rPr>
          <w:rFonts w:ascii="Courier New" w:hAnsi="Courier New" w:cs="Courier New"/>
          <w:color w:val="6666EA"/>
          <w:lang w:val="it-IT"/>
        </w:rPr>
        <w:t>CONSTRAINT</w:t>
      </w:r>
      <w:r w:rsidRPr="00E10E5A">
        <w:rPr>
          <w:rFonts w:ascii="Courier New" w:hAnsi="Courier New" w:cs="Courier New"/>
          <w:color w:val="68615E"/>
          <w:lang w:val="it-IT"/>
        </w:rPr>
        <w:t xml:space="preserve"> fk_id_sensore</w:t>
      </w:r>
      <w:r w:rsidRPr="00E10E5A">
        <w:rPr>
          <w:rFonts w:ascii="Courier New" w:hAnsi="Courier New" w:cs="Courier New"/>
          <w:color w:val="68615E"/>
          <w:lang w:val="it-IT"/>
        </w:rPr>
        <w:br/>
        <w:t xml:space="preserve">        </w:t>
      </w:r>
      <w:r w:rsidRPr="00E10E5A">
        <w:rPr>
          <w:rFonts w:ascii="Courier New" w:hAnsi="Courier New" w:cs="Courier New"/>
          <w:color w:val="6666EA"/>
          <w:lang w:val="it-IT"/>
        </w:rPr>
        <w:t>FOREIGN</w:t>
      </w:r>
      <w:r w:rsidRPr="00E10E5A">
        <w:rPr>
          <w:rFonts w:ascii="Courier New" w:hAnsi="Courier New" w:cs="Courier New"/>
          <w:color w:val="68615E"/>
          <w:lang w:val="it-IT"/>
        </w:rPr>
        <w:t xml:space="preserve"> </w:t>
      </w:r>
      <w:r w:rsidRPr="00E10E5A">
        <w:rPr>
          <w:rFonts w:ascii="Courier New" w:hAnsi="Courier New" w:cs="Courier New"/>
          <w:color w:val="6666EA"/>
          <w:lang w:val="it-IT"/>
        </w:rPr>
        <w:t>KEY</w:t>
      </w:r>
      <w:r w:rsidRPr="00E10E5A">
        <w:rPr>
          <w:rFonts w:ascii="Courier New" w:hAnsi="Courier New" w:cs="Courier New"/>
          <w:color w:val="68615E"/>
          <w:lang w:val="it-IT"/>
        </w:rPr>
        <w:t xml:space="preserve"> (id_sensore) </w:t>
      </w:r>
      <w:r w:rsidRPr="00E10E5A">
        <w:rPr>
          <w:rFonts w:ascii="Courier New" w:hAnsi="Courier New" w:cs="Courier New"/>
          <w:color w:val="6666EA"/>
          <w:lang w:val="it-IT"/>
        </w:rPr>
        <w:t>REFERENCES</w:t>
      </w:r>
      <w:r w:rsidRPr="00E10E5A">
        <w:rPr>
          <w:rFonts w:ascii="Courier New" w:hAnsi="Courier New" w:cs="Courier New"/>
          <w:color w:val="68615E"/>
          <w:lang w:val="it-IT"/>
        </w:rPr>
        <w:t xml:space="preserve"> Sensore(matricola)</w:t>
      </w:r>
      <w:r w:rsidRPr="00E10E5A">
        <w:rPr>
          <w:rFonts w:ascii="Courier New" w:hAnsi="Courier New" w:cs="Courier New"/>
          <w:color w:val="68615E"/>
          <w:lang w:val="it-IT"/>
        </w:rPr>
        <w:br/>
        <w:t xml:space="preserve">        </w:t>
      </w:r>
      <w:r w:rsidRPr="00E10E5A">
        <w:rPr>
          <w:rFonts w:ascii="Courier New" w:hAnsi="Courier New" w:cs="Courier New"/>
          <w:color w:val="6666EA"/>
          <w:lang w:val="it-IT"/>
        </w:rPr>
        <w:t>ON</w:t>
      </w:r>
      <w:r w:rsidRPr="00E10E5A">
        <w:rPr>
          <w:rFonts w:ascii="Courier New" w:hAnsi="Courier New" w:cs="Courier New"/>
          <w:color w:val="68615E"/>
          <w:lang w:val="it-IT"/>
        </w:rPr>
        <w:t xml:space="preserve"> </w:t>
      </w:r>
      <w:r w:rsidRPr="00E10E5A">
        <w:rPr>
          <w:rFonts w:ascii="Courier New" w:hAnsi="Courier New" w:cs="Courier New"/>
          <w:color w:val="6666EA"/>
          <w:lang w:val="it-IT"/>
        </w:rPr>
        <w:t>UPDATE</w:t>
      </w:r>
      <w:r w:rsidRPr="00E10E5A">
        <w:rPr>
          <w:rFonts w:ascii="Courier New" w:hAnsi="Courier New" w:cs="Courier New"/>
          <w:color w:val="68615E"/>
          <w:lang w:val="it-IT"/>
        </w:rPr>
        <w:t xml:space="preserve"> </w:t>
      </w:r>
      <w:r w:rsidRPr="00E10E5A">
        <w:rPr>
          <w:rFonts w:ascii="Courier New" w:hAnsi="Courier New" w:cs="Courier New"/>
          <w:color w:val="6666EA"/>
          <w:lang w:val="it-IT"/>
        </w:rPr>
        <w:t>CASCADE</w:t>
      </w:r>
      <w:r w:rsidRPr="00E10E5A">
        <w:rPr>
          <w:rFonts w:ascii="Courier New" w:hAnsi="Courier New" w:cs="Courier New"/>
          <w:color w:val="68615E"/>
          <w:lang w:val="it-IT"/>
        </w:rPr>
        <w:t xml:space="preserve"> </w:t>
      </w:r>
      <w:r w:rsidRPr="00E10E5A">
        <w:rPr>
          <w:rFonts w:ascii="Courier New" w:hAnsi="Courier New" w:cs="Courier New"/>
          <w:color w:val="6666EA"/>
          <w:lang w:val="it-IT"/>
        </w:rPr>
        <w:t>ON</w:t>
      </w:r>
      <w:r w:rsidRPr="00E10E5A">
        <w:rPr>
          <w:rFonts w:ascii="Courier New" w:hAnsi="Courier New" w:cs="Courier New"/>
          <w:color w:val="68615E"/>
          <w:lang w:val="it-IT"/>
        </w:rPr>
        <w:t xml:space="preserve"> </w:t>
      </w:r>
      <w:r w:rsidRPr="00E10E5A">
        <w:rPr>
          <w:rFonts w:ascii="Courier New" w:hAnsi="Courier New" w:cs="Courier New"/>
          <w:color w:val="6666EA"/>
          <w:lang w:val="it-IT"/>
        </w:rPr>
        <w:t>DELETE</w:t>
      </w:r>
      <w:r w:rsidRPr="00E10E5A">
        <w:rPr>
          <w:rFonts w:ascii="Courier New" w:hAnsi="Courier New" w:cs="Courier New"/>
          <w:color w:val="68615E"/>
          <w:lang w:val="it-IT"/>
        </w:rPr>
        <w:t xml:space="preserve"> </w:t>
      </w:r>
      <w:r w:rsidRPr="00E10E5A">
        <w:rPr>
          <w:rFonts w:ascii="Courier New" w:hAnsi="Courier New" w:cs="Courier New"/>
          <w:color w:val="6666EA"/>
          <w:lang w:val="it-IT"/>
        </w:rPr>
        <w:t>CASCADE</w:t>
      </w:r>
      <w:r w:rsidRPr="00E10E5A">
        <w:rPr>
          <w:rFonts w:ascii="Courier New" w:hAnsi="Courier New" w:cs="Courier New"/>
          <w:color w:val="68615E"/>
          <w:lang w:val="it-IT"/>
        </w:rPr>
        <w:t>,</w:t>
      </w:r>
      <w:r w:rsidRPr="00E10E5A">
        <w:rPr>
          <w:rFonts w:ascii="Courier New" w:hAnsi="Courier New" w:cs="Courier New"/>
          <w:color w:val="68615E"/>
          <w:lang w:val="it-IT"/>
        </w:rPr>
        <w:br/>
        <w:t xml:space="preserve">    </w:t>
      </w:r>
      <w:r w:rsidRPr="00E10E5A">
        <w:rPr>
          <w:rFonts w:ascii="Courier New" w:hAnsi="Courier New" w:cs="Courier New"/>
          <w:color w:val="6666EA"/>
          <w:lang w:val="it-IT"/>
        </w:rPr>
        <w:t>CHECK</w:t>
      </w:r>
      <w:r w:rsidRPr="00E10E5A">
        <w:rPr>
          <w:rFonts w:ascii="Courier New" w:hAnsi="Courier New" w:cs="Courier New"/>
          <w:color w:val="68615E"/>
          <w:lang w:val="it-IT"/>
        </w:rPr>
        <w:t xml:space="preserve">(tipologia = </w:t>
      </w:r>
      <w:r w:rsidRPr="00E10E5A">
        <w:rPr>
          <w:rFonts w:ascii="Courier New" w:hAnsi="Courier New" w:cs="Courier New"/>
          <w:color w:val="7B9726"/>
          <w:lang w:val="it-IT"/>
        </w:rPr>
        <w:t>'Sostituzione'</w:t>
      </w:r>
      <w:r w:rsidRPr="00E10E5A">
        <w:rPr>
          <w:rFonts w:ascii="Courier New" w:hAnsi="Courier New" w:cs="Courier New"/>
          <w:color w:val="68615E"/>
          <w:lang w:val="it-IT"/>
        </w:rPr>
        <w:t xml:space="preserve"> </w:t>
      </w:r>
      <w:r w:rsidRPr="00E10E5A">
        <w:rPr>
          <w:rFonts w:ascii="Courier New" w:hAnsi="Courier New" w:cs="Courier New"/>
          <w:color w:val="6666EA"/>
          <w:lang w:val="it-IT"/>
        </w:rPr>
        <w:t>OR</w:t>
      </w:r>
      <w:r w:rsidRPr="00E10E5A">
        <w:rPr>
          <w:rFonts w:ascii="Courier New" w:hAnsi="Courier New" w:cs="Courier New"/>
          <w:color w:val="68615E"/>
          <w:lang w:val="it-IT"/>
        </w:rPr>
        <w:t xml:space="preserve"> tipologia = </w:t>
      </w:r>
      <w:r w:rsidRPr="00E10E5A">
        <w:rPr>
          <w:rFonts w:ascii="Courier New" w:hAnsi="Courier New" w:cs="Courier New"/>
          <w:color w:val="7B9726"/>
          <w:lang w:val="it-IT"/>
        </w:rPr>
        <w:t>'Aggiornamento'</w:t>
      </w:r>
      <w:r w:rsidRPr="00E10E5A">
        <w:rPr>
          <w:rFonts w:ascii="Courier New" w:hAnsi="Courier New" w:cs="Courier New"/>
          <w:color w:val="68615E"/>
          <w:lang w:val="it-IT"/>
        </w:rPr>
        <w:t xml:space="preserve"> </w:t>
      </w:r>
      <w:r w:rsidRPr="00E10E5A">
        <w:rPr>
          <w:rFonts w:ascii="Courier New" w:hAnsi="Courier New" w:cs="Courier New"/>
          <w:color w:val="6666EA"/>
          <w:lang w:val="it-IT"/>
        </w:rPr>
        <w:t>OR</w:t>
      </w:r>
      <w:r w:rsidRPr="00E10E5A">
        <w:rPr>
          <w:rFonts w:ascii="Courier New" w:hAnsi="Courier New" w:cs="Courier New"/>
          <w:color w:val="68615E"/>
          <w:lang w:val="it-IT"/>
        </w:rPr>
        <w:t xml:space="preserve"> tipologia = </w:t>
      </w:r>
      <w:r w:rsidRPr="00E10E5A">
        <w:rPr>
          <w:rFonts w:ascii="Courier New" w:hAnsi="Courier New" w:cs="Courier New"/>
          <w:color w:val="7B9726"/>
          <w:lang w:val="it-IT"/>
        </w:rPr>
        <w:t>'Reset'</w:t>
      </w:r>
      <w:r w:rsidRPr="00E10E5A">
        <w:rPr>
          <w:rFonts w:ascii="Courier New" w:hAnsi="Courier New" w:cs="Courier New"/>
          <w:color w:val="68615E"/>
          <w:lang w:val="it-IT"/>
        </w:rPr>
        <w:t xml:space="preserve"> </w:t>
      </w:r>
      <w:r w:rsidRPr="00E10E5A">
        <w:rPr>
          <w:rFonts w:ascii="Courier New" w:hAnsi="Courier New" w:cs="Courier New"/>
          <w:color w:val="6666EA"/>
          <w:lang w:val="it-IT"/>
        </w:rPr>
        <w:t>OR</w:t>
      </w:r>
      <w:r w:rsidRPr="00E10E5A">
        <w:rPr>
          <w:rFonts w:ascii="Courier New" w:hAnsi="Courier New" w:cs="Courier New"/>
          <w:color w:val="68615E"/>
          <w:lang w:val="it-IT"/>
        </w:rPr>
        <w:t xml:space="preserve"> tipologia = </w:t>
      </w:r>
      <w:r w:rsidRPr="00E10E5A">
        <w:rPr>
          <w:rFonts w:ascii="Courier New" w:hAnsi="Courier New" w:cs="Courier New"/>
          <w:color w:val="7B9726"/>
          <w:lang w:val="it-IT"/>
        </w:rPr>
        <w:t>'Ricalibrazione'</w:t>
      </w:r>
      <w:r w:rsidRPr="00E10E5A">
        <w:rPr>
          <w:rFonts w:ascii="Courier New" w:hAnsi="Courier New" w:cs="Courier New"/>
          <w:color w:val="68615E"/>
          <w:lang w:val="it-IT"/>
        </w:rPr>
        <w:t>)</w:t>
      </w:r>
      <w:r w:rsidRPr="00E10E5A">
        <w:rPr>
          <w:rFonts w:ascii="Courier New" w:hAnsi="Courier New" w:cs="Courier New"/>
          <w:color w:val="68615E"/>
          <w:lang w:val="it-IT"/>
        </w:rPr>
        <w:br/>
        <w:t>);</w:t>
      </w:r>
    </w:p>
    <w:p w14:paraId="5FFBC3AF" w14:textId="3B11F47A" w:rsidR="003825B1" w:rsidRDefault="00B5556B" w:rsidP="003825B1">
      <w:pPr>
        <w:rPr>
          <w:lang w:val="it-IT"/>
        </w:rPr>
      </w:pPr>
      <w:r>
        <w:rPr>
          <w:noProof/>
        </w:rPr>
        <w:lastRenderedPageBreak/>
        <w:drawing>
          <wp:inline distT="0" distB="0" distL="0" distR="0" wp14:anchorId="3ADCD093" wp14:editId="160A3C08">
            <wp:extent cx="5486400" cy="852805"/>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44">
                      <a:extLst>
                        <a:ext uri="{28A0092B-C50C-407E-A947-70E740481C1C}">
                          <a14:useLocalDpi xmlns:a14="http://schemas.microsoft.com/office/drawing/2010/main" val="0"/>
                        </a:ext>
                      </a:extLst>
                    </a:blip>
                    <a:stretch>
                      <a:fillRect/>
                    </a:stretch>
                  </pic:blipFill>
                  <pic:spPr>
                    <a:xfrm>
                      <a:off x="0" y="0"/>
                      <a:ext cx="5486400" cy="852805"/>
                    </a:xfrm>
                    <a:prstGeom prst="rect">
                      <a:avLst/>
                    </a:prstGeom>
                  </pic:spPr>
                </pic:pic>
              </a:graphicData>
            </a:graphic>
          </wp:inline>
        </w:drawing>
      </w:r>
    </w:p>
    <w:p w14:paraId="3FF5132F" w14:textId="3EE25055" w:rsidR="003825B1" w:rsidRDefault="00B5556B" w:rsidP="003825B1">
      <w:pPr>
        <w:rPr>
          <w:i/>
          <w:iCs/>
          <w:lang w:val="it-IT"/>
        </w:rPr>
      </w:pPr>
      <w:r w:rsidRPr="00B5556B">
        <w:rPr>
          <w:i/>
          <w:iCs/>
          <w:lang w:val="it-IT"/>
        </w:rPr>
        <w:t>(</w:t>
      </w:r>
      <w:r w:rsidRPr="00B5556B">
        <w:rPr>
          <w:b/>
          <w:bCs/>
          <w:i/>
          <w:iCs/>
          <w:lang w:val="it-IT"/>
        </w:rPr>
        <w:t>Nota</w:t>
      </w:r>
      <w:r w:rsidRPr="00B5556B">
        <w:rPr>
          <w:i/>
          <w:iCs/>
          <w:lang w:val="it-IT"/>
        </w:rPr>
        <w:t>: 1 = Riparazione riuscita, 0 = Riparazione fallita)</w:t>
      </w:r>
    </w:p>
    <w:p w14:paraId="4299D622" w14:textId="4604DFD4" w:rsidR="003825B1" w:rsidRDefault="00BE0E3A" w:rsidP="000F0366">
      <w:pPr>
        <w:pStyle w:val="Titolo3"/>
        <w:rPr>
          <w:lang w:val="it-IT"/>
        </w:rPr>
      </w:pPr>
      <w:bookmarkStart w:id="82" w:name="_Toc123824823"/>
      <w:r>
        <w:rPr>
          <w:lang w:val="it-IT"/>
        </w:rPr>
        <w:t>Entità Segnalazione</w:t>
      </w:r>
      <w:bookmarkEnd w:id="82"/>
    </w:p>
    <w:p w14:paraId="6DFFEF60" w14:textId="32FC8A79" w:rsidR="008200B9" w:rsidRPr="00300F46" w:rsidRDefault="008200B9" w:rsidP="008200B9">
      <w:pPr>
        <w:shd w:val="clear" w:color="auto" w:fill="F1EFEE"/>
        <w:rPr>
          <w:lang w:val="it-IT"/>
        </w:rPr>
      </w:pPr>
      <w:r w:rsidRPr="00300F46">
        <w:rPr>
          <w:rFonts w:ascii="Courier New" w:hAnsi="Courier New" w:cs="Courier New"/>
          <w:color w:val="6666EA"/>
          <w:lang w:val="it-IT"/>
        </w:rPr>
        <w:t>CREATE</w:t>
      </w:r>
      <w:r w:rsidRPr="00300F46">
        <w:rPr>
          <w:rFonts w:ascii="Courier New" w:hAnsi="Courier New" w:cs="Courier New"/>
          <w:color w:val="68615E"/>
          <w:lang w:val="it-IT"/>
        </w:rPr>
        <w:t xml:space="preserve"> </w:t>
      </w:r>
      <w:r w:rsidRPr="00300F46">
        <w:rPr>
          <w:rFonts w:ascii="Courier New" w:hAnsi="Courier New" w:cs="Courier New"/>
          <w:color w:val="6666EA"/>
          <w:lang w:val="it-IT"/>
        </w:rPr>
        <w:t>TABLE</w:t>
      </w:r>
      <w:r w:rsidRPr="00300F46">
        <w:rPr>
          <w:rFonts w:ascii="Courier New" w:hAnsi="Courier New" w:cs="Courier New"/>
          <w:color w:val="68615E"/>
          <w:lang w:val="it-IT"/>
        </w:rPr>
        <w:t xml:space="preserve"> Segnalazione (</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id</w:t>
      </w:r>
      <w:r w:rsidRPr="00300F46">
        <w:rPr>
          <w:rFonts w:ascii="Courier New" w:hAnsi="Courier New" w:cs="Courier New"/>
          <w:color w:val="68615E"/>
          <w:lang w:val="it-IT"/>
        </w:rPr>
        <w:t xml:space="preserve"> </w:t>
      </w:r>
      <w:r w:rsidRPr="00300F46">
        <w:rPr>
          <w:rFonts w:ascii="Courier New" w:hAnsi="Courier New" w:cs="Courier New"/>
          <w:color w:val="DF5320"/>
          <w:lang w:val="it-IT"/>
        </w:rPr>
        <w:t>INT</w:t>
      </w:r>
      <w:r w:rsidRPr="00300F46">
        <w:rPr>
          <w:rFonts w:ascii="Courier New" w:hAnsi="Courier New" w:cs="Courier New"/>
          <w:color w:val="68615E"/>
          <w:lang w:val="it-IT"/>
        </w:rPr>
        <w:t xml:space="preserve"> PRIMARY </w:t>
      </w:r>
      <w:r w:rsidRPr="00300F46">
        <w:rPr>
          <w:rFonts w:ascii="Courier New" w:hAnsi="Courier New" w:cs="Courier New"/>
          <w:color w:val="6666EA"/>
          <w:lang w:val="it-IT"/>
        </w:rPr>
        <w:t>KEY</w:t>
      </w:r>
      <w:r w:rsidRPr="00300F46">
        <w:rPr>
          <w:rFonts w:ascii="Courier New" w:hAnsi="Courier New" w:cs="Courier New"/>
          <w:color w:val="68615E"/>
          <w:lang w:val="it-IT"/>
        </w:rPr>
        <w:t xml:space="preserve"> AUTO_INCREMENT,</w:t>
      </w:r>
      <w:r w:rsidRPr="00300F46">
        <w:rPr>
          <w:rFonts w:ascii="Courier New" w:hAnsi="Courier New" w:cs="Courier New"/>
          <w:color w:val="68615E"/>
          <w:lang w:val="it-IT"/>
        </w:rPr>
        <w:br/>
        <w:t xml:space="preserve">    commento </w:t>
      </w:r>
      <w:r w:rsidRPr="00300F46">
        <w:rPr>
          <w:rFonts w:ascii="Courier New" w:hAnsi="Courier New" w:cs="Courier New"/>
          <w:color w:val="DF5320"/>
          <w:lang w:val="it-IT"/>
        </w:rPr>
        <w:t>TEXT</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tipologia </w:t>
      </w:r>
      <w:r w:rsidRPr="00300F46">
        <w:rPr>
          <w:rFonts w:ascii="Courier New" w:hAnsi="Courier New" w:cs="Courier New"/>
          <w:color w:val="DF5320"/>
          <w:lang w:val="it-IT"/>
        </w:rPr>
        <w:t>VARCHAR</w:t>
      </w:r>
      <w:r w:rsidRPr="00300F46">
        <w:rPr>
          <w:rFonts w:ascii="Courier New" w:hAnsi="Courier New" w:cs="Courier New"/>
          <w:color w:val="68615E"/>
          <w:lang w:val="it-IT"/>
        </w:rPr>
        <w:t>(</w:t>
      </w:r>
      <w:r w:rsidRPr="00300F46">
        <w:rPr>
          <w:rFonts w:ascii="Courier New" w:hAnsi="Courier New" w:cs="Courier New"/>
          <w:color w:val="DF5320"/>
          <w:lang w:val="it-IT"/>
        </w:rPr>
        <w:t>40</w:t>
      </w:r>
      <w:r w:rsidRPr="00300F46">
        <w:rPr>
          <w:rFonts w:ascii="Courier New" w:hAnsi="Courier New" w:cs="Courier New"/>
          <w:color w:val="68615E"/>
          <w:lang w:val="it-IT"/>
        </w:rPr>
        <w:t xml:space="preserve">) </w:t>
      </w:r>
      <w:r w:rsidRPr="00300F46">
        <w:rPr>
          <w:rFonts w:ascii="Courier New" w:hAnsi="Courier New" w:cs="Courier New"/>
          <w:color w:val="6666EA"/>
          <w:lang w:val="it-IT"/>
        </w:rPr>
        <w:t>NOT</w:t>
      </w:r>
      <w:r w:rsidRPr="00300F46">
        <w:rPr>
          <w:rFonts w:ascii="Courier New" w:hAnsi="Courier New" w:cs="Courier New"/>
          <w:color w:val="68615E"/>
          <w:lang w:val="it-IT"/>
        </w:rPr>
        <w:t xml:space="preserve"> </w:t>
      </w:r>
      <w:r w:rsidRPr="00300F46">
        <w:rPr>
          <w:rFonts w:ascii="Courier New" w:hAnsi="Courier New" w:cs="Courier New"/>
          <w:color w:val="DF5320"/>
          <w:lang w:val="it-IT"/>
        </w:rPr>
        <w:t>NULL</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url_post </w:t>
      </w:r>
      <w:r w:rsidRPr="00300F46">
        <w:rPr>
          <w:rFonts w:ascii="Courier New" w:hAnsi="Courier New" w:cs="Courier New"/>
          <w:color w:val="DF5320"/>
          <w:lang w:val="it-IT"/>
        </w:rPr>
        <w:t>TEXT</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situazione_di_pericolo </w:t>
      </w:r>
      <w:r w:rsidRPr="00300F46">
        <w:rPr>
          <w:rFonts w:ascii="Courier New" w:hAnsi="Courier New" w:cs="Courier New"/>
          <w:color w:val="DF5320"/>
          <w:lang w:val="it-IT"/>
        </w:rPr>
        <w:t>BOOLEAN</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data_ora DATETIME </w:t>
      </w:r>
      <w:r w:rsidRPr="00300F46">
        <w:rPr>
          <w:rFonts w:ascii="Courier New" w:hAnsi="Courier New" w:cs="Courier New"/>
          <w:color w:val="6666EA"/>
          <w:lang w:val="it-IT"/>
        </w:rPr>
        <w:t>NOT</w:t>
      </w:r>
      <w:r w:rsidRPr="00300F46">
        <w:rPr>
          <w:rFonts w:ascii="Courier New" w:hAnsi="Courier New" w:cs="Courier New"/>
          <w:color w:val="68615E"/>
          <w:lang w:val="it-IT"/>
        </w:rPr>
        <w:t xml:space="preserve"> </w:t>
      </w:r>
      <w:r w:rsidRPr="00300F46">
        <w:rPr>
          <w:rFonts w:ascii="Courier New" w:hAnsi="Courier New" w:cs="Courier New"/>
          <w:color w:val="DF5320"/>
          <w:lang w:val="it-IT"/>
        </w:rPr>
        <w:t>NULL</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grado_attendibilita </w:t>
      </w:r>
      <w:r w:rsidRPr="00300F46">
        <w:rPr>
          <w:rFonts w:ascii="Courier New" w:hAnsi="Courier New" w:cs="Courier New"/>
          <w:color w:val="DF5320"/>
          <w:lang w:val="it-IT"/>
        </w:rPr>
        <w:t>DECIMAL</w:t>
      </w:r>
      <w:r w:rsidRPr="00300F46">
        <w:rPr>
          <w:rFonts w:ascii="Courier New" w:hAnsi="Courier New" w:cs="Courier New"/>
          <w:color w:val="68615E"/>
          <w:lang w:val="it-IT"/>
        </w:rPr>
        <w:t xml:space="preserve"> (</w:t>
      </w:r>
      <w:r w:rsidRPr="00300F46">
        <w:rPr>
          <w:rFonts w:ascii="Courier New" w:hAnsi="Courier New" w:cs="Courier New"/>
          <w:color w:val="DF5320"/>
          <w:lang w:val="it-IT"/>
        </w:rPr>
        <w:t>3</w:t>
      </w:r>
      <w:r w:rsidRPr="00300F46">
        <w:rPr>
          <w:rFonts w:ascii="Courier New" w:hAnsi="Courier New" w:cs="Courier New"/>
          <w:color w:val="68615E"/>
          <w:lang w:val="it-IT"/>
        </w:rPr>
        <w:t xml:space="preserve">, </w:t>
      </w:r>
      <w:r w:rsidRPr="00300F46">
        <w:rPr>
          <w:rFonts w:ascii="Courier New" w:hAnsi="Courier New" w:cs="Courier New"/>
          <w:color w:val="DF5320"/>
          <w:lang w:val="it-IT"/>
        </w:rPr>
        <w:t>1</w:t>
      </w:r>
      <w:r w:rsidRPr="00300F46">
        <w:rPr>
          <w:rFonts w:ascii="Courier New" w:hAnsi="Courier New" w:cs="Courier New"/>
          <w:color w:val="68615E"/>
          <w:lang w:val="it-IT"/>
        </w:rPr>
        <w:t xml:space="preserve">) </w:t>
      </w:r>
      <w:r w:rsidRPr="00300F46">
        <w:rPr>
          <w:rFonts w:ascii="Courier New" w:hAnsi="Courier New" w:cs="Courier New"/>
          <w:color w:val="6666EA"/>
          <w:lang w:val="it-IT"/>
        </w:rPr>
        <w:t>DEFAULT</w:t>
      </w:r>
      <w:r w:rsidRPr="00300F46">
        <w:rPr>
          <w:rFonts w:ascii="Courier New" w:hAnsi="Courier New" w:cs="Courier New"/>
          <w:color w:val="68615E"/>
          <w:lang w:val="it-IT"/>
        </w:rPr>
        <w:t xml:space="preserve"> </w:t>
      </w:r>
      <w:r w:rsidRPr="00300F46">
        <w:rPr>
          <w:rFonts w:ascii="Courier New" w:hAnsi="Courier New" w:cs="Courier New"/>
          <w:color w:val="DF5320"/>
          <w:lang w:val="it-IT"/>
        </w:rPr>
        <w:t>NULL</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id_zona </w:t>
      </w:r>
      <w:r w:rsidRPr="00300F46">
        <w:rPr>
          <w:rFonts w:ascii="Courier New" w:hAnsi="Courier New" w:cs="Courier New"/>
          <w:color w:val="DF5320"/>
          <w:lang w:val="it-IT"/>
        </w:rPr>
        <w:t>INT</w:t>
      </w:r>
      <w:r w:rsidRPr="00300F46">
        <w:rPr>
          <w:rFonts w:ascii="Courier New" w:hAnsi="Courier New" w:cs="Courier New"/>
          <w:color w:val="68615E"/>
          <w:lang w:val="it-IT"/>
        </w:rPr>
        <w:t xml:space="preserve"> </w:t>
      </w:r>
      <w:r w:rsidRPr="00300F46">
        <w:rPr>
          <w:rFonts w:ascii="Courier New" w:hAnsi="Courier New" w:cs="Courier New"/>
          <w:color w:val="6666EA"/>
          <w:lang w:val="it-IT"/>
        </w:rPr>
        <w:t>NOT</w:t>
      </w:r>
      <w:r w:rsidRPr="00300F46">
        <w:rPr>
          <w:rFonts w:ascii="Courier New" w:hAnsi="Courier New" w:cs="Courier New"/>
          <w:color w:val="68615E"/>
          <w:lang w:val="it-IT"/>
        </w:rPr>
        <w:t xml:space="preserve"> </w:t>
      </w:r>
      <w:r w:rsidRPr="00300F46">
        <w:rPr>
          <w:rFonts w:ascii="Courier New" w:hAnsi="Courier New" w:cs="Courier New"/>
          <w:color w:val="DF5320"/>
          <w:lang w:val="it-IT"/>
        </w:rPr>
        <w:t>NULL</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id_utente </w:t>
      </w:r>
      <w:r w:rsidRPr="00300F46">
        <w:rPr>
          <w:rFonts w:ascii="Courier New" w:hAnsi="Courier New" w:cs="Courier New"/>
          <w:color w:val="DF5320"/>
          <w:lang w:val="it-IT"/>
        </w:rPr>
        <w:t>INT</w:t>
      </w:r>
      <w:r w:rsidRPr="00300F46">
        <w:rPr>
          <w:rFonts w:ascii="Courier New" w:hAnsi="Courier New" w:cs="Courier New"/>
          <w:color w:val="68615E"/>
          <w:lang w:val="it-IT"/>
        </w:rPr>
        <w:t xml:space="preserve"> </w:t>
      </w:r>
      <w:r w:rsidRPr="00300F46">
        <w:rPr>
          <w:rFonts w:ascii="Courier New" w:hAnsi="Courier New" w:cs="Courier New"/>
          <w:color w:val="6666EA"/>
          <w:lang w:val="it-IT"/>
        </w:rPr>
        <w:t>NOT</w:t>
      </w:r>
      <w:r w:rsidRPr="00300F46">
        <w:rPr>
          <w:rFonts w:ascii="Courier New" w:hAnsi="Courier New" w:cs="Courier New"/>
          <w:color w:val="68615E"/>
          <w:lang w:val="it-IT"/>
        </w:rPr>
        <w:t xml:space="preserve"> </w:t>
      </w:r>
      <w:r w:rsidRPr="00300F46">
        <w:rPr>
          <w:rFonts w:ascii="Courier New" w:hAnsi="Courier New" w:cs="Courier New"/>
          <w:color w:val="DF5320"/>
          <w:lang w:val="it-IT"/>
        </w:rPr>
        <w:t>NULL</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CONSTRAINT</w:t>
      </w:r>
      <w:r w:rsidRPr="00300F46">
        <w:rPr>
          <w:rFonts w:ascii="Courier New" w:hAnsi="Courier New" w:cs="Courier New"/>
          <w:color w:val="68615E"/>
          <w:lang w:val="it-IT"/>
        </w:rPr>
        <w:t xml:space="preserve"> fk_id_utente_segnalazione</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FOREIGN</w:t>
      </w:r>
      <w:r w:rsidRPr="00300F46">
        <w:rPr>
          <w:rFonts w:ascii="Courier New" w:hAnsi="Courier New" w:cs="Courier New"/>
          <w:color w:val="68615E"/>
          <w:lang w:val="it-IT"/>
        </w:rPr>
        <w:t xml:space="preserve"> </w:t>
      </w:r>
      <w:r w:rsidRPr="00300F46">
        <w:rPr>
          <w:rFonts w:ascii="Courier New" w:hAnsi="Courier New" w:cs="Courier New"/>
          <w:color w:val="6666EA"/>
          <w:lang w:val="it-IT"/>
        </w:rPr>
        <w:t>KEY</w:t>
      </w:r>
      <w:r w:rsidRPr="00300F46">
        <w:rPr>
          <w:rFonts w:ascii="Courier New" w:hAnsi="Courier New" w:cs="Courier New"/>
          <w:color w:val="68615E"/>
          <w:lang w:val="it-IT"/>
        </w:rPr>
        <w:t xml:space="preserve"> (id_utente) </w:t>
      </w:r>
      <w:r w:rsidRPr="00300F46">
        <w:rPr>
          <w:rFonts w:ascii="Courier New" w:hAnsi="Courier New" w:cs="Courier New"/>
          <w:color w:val="6666EA"/>
          <w:lang w:val="it-IT"/>
        </w:rPr>
        <w:t>REFERENCES</w:t>
      </w:r>
      <w:r w:rsidRPr="00300F46">
        <w:rPr>
          <w:rFonts w:ascii="Courier New" w:hAnsi="Courier New" w:cs="Courier New"/>
          <w:color w:val="68615E"/>
          <w:lang w:val="it-IT"/>
        </w:rPr>
        <w:t xml:space="preserve"> UtentePiattaforma(</w:t>
      </w:r>
      <w:r w:rsidRPr="00300F46">
        <w:rPr>
          <w:rFonts w:ascii="Courier New" w:hAnsi="Courier New" w:cs="Courier New"/>
          <w:color w:val="6666EA"/>
          <w:lang w:val="it-IT"/>
        </w:rPr>
        <w:t>id</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ON</w:t>
      </w:r>
      <w:r w:rsidRPr="00300F46">
        <w:rPr>
          <w:rFonts w:ascii="Courier New" w:hAnsi="Courier New" w:cs="Courier New"/>
          <w:color w:val="68615E"/>
          <w:lang w:val="it-IT"/>
        </w:rPr>
        <w:t xml:space="preserve"> </w:t>
      </w:r>
      <w:r w:rsidRPr="00300F46">
        <w:rPr>
          <w:rFonts w:ascii="Courier New" w:hAnsi="Courier New" w:cs="Courier New"/>
          <w:color w:val="6666EA"/>
          <w:lang w:val="it-IT"/>
        </w:rPr>
        <w:t>UPDATE</w:t>
      </w:r>
      <w:r w:rsidRPr="00300F46">
        <w:rPr>
          <w:rFonts w:ascii="Courier New" w:hAnsi="Courier New" w:cs="Courier New"/>
          <w:color w:val="68615E"/>
          <w:lang w:val="it-IT"/>
        </w:rPr>
        <w:t xml:space="preserve"> </w:t>
      </w:r>
      <w:r w:rsidRPr="00300F46">
        <w:rPr>
          <w:rFonts w:ascii="Courier New" w:hAnsi="Courier New" w:cs="Courier New"/>
          <w:color w:val="6666EA"/>
          <w:lang w:val="it-IT"/>
        </w:rPr>
        <w:t>CASCADE</w:t>
      </w:r>
      <w:r w:rsidRPr="00300F46">
        <w:rPr>
          <w:rFonts w:ascii="Courier New" w:hAnsi="Courier New" w:cs="Courier New"/>
          <w:color w:val="68615E"/>
          <w:lang w:val="it-IT"/>
        </w:rPr>
        <w:t xml:space="preserve"> </w:t>
      </w:r>
      <w:r w:rsidRPr="00300F46">
        <w:rPr>
          <w:rFonts w:ascii="Courier New" w:hAnsi="Courier New" w:cs="Courier New"/>
          <w:color w:val="6666EA"/>
          <w:lang w:val="it-IT"/>
        </w:rPr>
        <w:t>ON</w:t>
      </w:r>
      <w:r w:rsidRPr="00300F46">
        <w:rPr>
          <w:rFonts w:ascii="Courier New" w:hAnsi="Courier New" w:cs="Courier New"/>
          <w:color w:val="68615E"/>
          <w:lang w:val="it-IT"/>
        </w:rPr>
        <w:t xml:space="preserve"> </w:t>
      </w:r>
      <w:r w:rsidRPr="00300F46">
        <w:rPr>
          <w:rFonts w:ascii="Courier New" w:hAnsi="Courier New" w:cs="Courier New"/>
          <w:color w:val="6666EA"/>
          <w:lang w:val="it-IT"/>
        </w:rPr>
        <w:t>DELETE</w:t>
      </w:r>
      <w:r w:rsidRPr="00300F46">
        <w:rPr>
          <w:rFonts w:ascii="Courier New" w:hAnsi="Courier New" w:cs="Courier New"/>
          <w:color w:val="68615E"/>
          <w:lang w:val="it-IT"/>
        </w:rPr>
        <w:t xml:space="preserve"> </w:t>
      </w:r>
      <w:r w:rsidRPr="00300F46">
        <w:rPr>
          <w:rFonts w:ascii="Courier New" w:hAnsi="Courier New" w:cs="Courier New"/>
          <w:color w:val="6666EA"/>
          <w:lang w:val="it-IT"/>
        </w:rPr>
        <w:t>NO</w:t>
      </w:r>
      <w:r w:rsidRPr="00300F46">
        <w:rPr>
          <w:rFonts w:ascii="Courier New" w:hAnsi="Courier New" w:cs="Courier New"/>
          <w:color w:val="68615E"/>
          <w:lang w:val="it-IT"/>
        </w:rPr>
        <w:t xml:space="preserve"> </w:t>
      </w:r>
      <w:r w:rsidRPr="00300F46">
        <w:rPr>
          <w:rFonts w:ascii="Courier New" w:hAnsi="Courier New" w:cs="Courier New"/>
          <w:color w:val="6666EA"/>
          <w:lang w:val="it-IT"/>
        </w:rPr>
        <w:t>ACTION</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CONSTRAINT</w:t>
      </w:r>
      <w:r w:rsidRPr="00300F46">
        <w:rPr>
          <w:rFonts w:ascii="Courier New" w:hAnsi="Courier New" w:cs="Courier New"/>
          <w:color w:val="68615E"/>
          <w:lang w:val="it-IT"/>
        </w:rPr>
        <w:t xml:space="preserve"> fk_id_zona_segnalazione</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FOREIGN</w:t>
      </w:r>
      <w:r w:rsidRPr="00300F46">
        <w:rPr>
          <w:rFonts w:ascii="Courier New" w:hAnsi="Courier New" w:cs="Courier New"/>
          <w:color w:val="68615E"/>
          <w:lang w:val="it-IT"/>
        </w:rPr>
        <w:t xml:space="preserve"> </w:t>
      </w:r>
      <w:r w:rsidRPr="00300F46">
        <w:rPr>
          <w:rFonts w:ascii="Courier New" w:hAnsi="Courier New" w:cs="Courier New"/>
          <w:color w:val="6666EA"/>
          <w:lang w:val="it-IT"/>
        </w:rPr>
        <w:t>KEY</w:t>
      </w:r>
      <w:r w:rsidRPr="00300F46">
        <w:rPr>
          <w:rFonts w:ascii="Courier New" w:hAnsi="Courier New" w:cs="Courier New"/>
          <w:color w:val="68615E"/>
          <w:lang w:val="it-IT"/>
        </w:rPr>
        <w:t xml:space="preserve"> (id_zona) </w:t>
      </w:r>
      <w:r w:rsidRPr="00300F46">
        <w:rPr>
          <w:rFonts w:ascii="Courier New" w:hAnsi="Courier New" w:cs="Courier New"/>
          <w:color w:val="6666EA"/>
          <w:lang w:val="it-IT"/>
        </w:rPr>
        <w:t>REFERENCES</w:t>
      </w:r>
      <w:r w:rsidRPr="00300F46">
        <w:rPr>
          <w:rFonts w:ascii="Courier New" w:hAnsi="Courier New" w:cs="Courier New"/>
          <w:color w:val="68615E"/>
          <w:lang w:val="it-IT"/>
        </w:rPr>
        <w:t xml:space="preserve"> Zona(codice)</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ON</w:t>
      </w:r>
      <w:r w:rsidRPr="00300F46">
        <w:rPr>
          <w:rFonts w:ascii="Courier New" w:hAnsi="Courier New" w:cs="Courier New"/>
          <w:color w:val="68615E"/>
          <w:lang w:val="it-IT"/>
        </w:rPr>
        <w:t xml:space="preserve"> </w:t>
      </w:r>
      <w:r w:rsidRPr="00300F46">
        <w:rPr>
          <w:rFonts w:ascii="Courier New" w:hAnsi="Courier New" w:cs="Courier New"/>
          <w:color w:val="6666EA"/>
          <w:lang w:val="it-IT"/>
        </w:rPr>
        <w:t>UPDATE</w:t>
      </w:r>
      <w:r w:rsidRPr="00300F46">
        <w:rPr>
          <w:rFonts w:ascii="Courier New" w:hAnsi="Courier New" w:cs="Courier New"/>
          <w:color w:val="68615E"/>
          <w:lang w:val="it-IT"/>
        </w:rPr>
        <w:t xml:space="preserve"> </w:t>
      </w:r>
      <w:r w:rsidRPr="00300F46">
        <w:rPr>
          <w:rFonts w:ascii="Courier New" w:hAnsi="Courier New" w:cs="Courier New"/>
          <w:color w:val="6666EA"/>
          <w:lang w:val="it-IT"/>
        </w:rPr>
        <w:t>CASCADE</w:t>
      </w:r>
      <w:r w:rsidRPr="00300F46">
        <w:rPr>
          <w:rFonts w:ascii="Courier New" w:hAnsi="Courier New" w:cs="Courier New"/>
          <w:color w:val="68615E"/>
          <w:lang w:val="it-IT"/>
        </w:rPr>
        <w:t xml:space="preserve"> </w:t>
      </w:r>
      <w:r w:rsidRPr="00300F46">
        <w:rPr>
          <w:rFonts w:ascii="Courier New" w:hAnsi="Courier New" w:cs="Courier New"/>
          <w:color w:val="6666EA"/>
          <w:lang w:val="it-IT"/>
        </w:rPr>
        <w:t>ON</w:t>
      </w:r>
      <w:r w:rsidRPr="00300F46">
        <w:rPr>
          <w:rFonts w:ascii="Courier New" w:hAnsi="Courier New" w:cs="Courier New"/>
          <w:color w:val="68615E"/>
          <w:lang w:val="it-IT"/>
        </w:rPr>
        <w:t xml:space="preserve"> </w:t>
      </w:r>
      <w:r w:rsidRPr="00300F46">
        <w:rPr>
          <w:rFonts w:ascii="Courier New" w:hAnsi="Courier New" w:cs="Courier New"/>
          <w:color w:val="6666EA"/>
          <w:lang w:val="it-IT"/>
        </w:rPr>
        <w:t>DELETE</w:t>
      </w:r>
      <w:r w:rsidRPr="00300F46">
        <w:rPr>
          <w:rFonts w:ascii="Courier New" w:hAnsi="Courier New" w:cs="Courier New"/>
          <w:color w:val="68615E"/>
          <w:lang w:val="it-IT"/>
        </w:rPr>
        <w:t xml:space="preserve"> </w:t>
      </w:r>
      <w:r w:rsidRPr="00300F46">
        <w:rPr>
          <w:rFonts w:ascii="Courier New" w:hAnsi="Courier New" w:cs="Courier New"/>
          <w:color w:val="6666EA"/>
          <w:lang w:val="it-IT"/>
        </w:rPr>
        <w:t>CASCADE</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CHECK</w:t>
      </w:r>
      <w:r w:rsidRPr="00300F46">
        <w:rPr>
          <w:rFonts w:ascii="Courier New" w:hAnsi="Courier New" w:cs="Courier New"/>
          <w:color w:val="68615E"/>
          <w:lang w:val="it-IT"/>
        </w:rPr>
        <w:t xml:space="preserve"> (grado_attendibilita &gt;= </w:t>
      </w:r>
      <w:r w:rsidRPr="00300F46">
        <w:rPr>
          <w:rFonts w:ascii="Courier New" w:hAnsi="Courier New" w:cs="Courier New"/>
          <w:color w:val="DF5320"/>
          <w:lang w:val="it-IT"/>
        </w:rPr>
        <w:t>0.0</w:t>
      </w:r>
      <w:r w:rsidRPr="00300F46">
        <w:rPr>
          <w:rFonts w:ascii="Courier New" w:hAnsi="Courier New" w:cs="Courier New"/>
          <w:color w:val="68615E"/>
          <w:lang w:val="it-IT"/>
        </w:rPr>
        <w:t xml:space="preserve"> </w:t>
      </w:r>
      <w:r w:rsidRPr="00300F46">
        <w:rPr>
          <w:rFonts w:ascii="Courier New" w:hAnsi="Courier New" w:cs="Courier New"/>
          <w:color w:val="6666EA"/>
          <w:lang w:val="it-IT"/>
        </w:rPr>
        <w:t>AND</w:t>
      </w:r>
      <w:r w:rsidRPr="00300F46">
        <w:rPr>
          <w:rFonts w:ascii="Courier New" w:hAnsi="Courier New" w:cs="Courier New"/>
          <w:color w:val="68615E"/>
          <w:lang w:val="it-IT"/>
        </w:rPr>
        <w:t xml:space="preserve"> grado_attendibilita &lt;= </w:t>
      </w:r>
      <w:r w:rsidRPr="00300F46">
        <w:rPr>
          <w:rFonts w:ascii="Courier New" w:hAnsi="Courier New" w:cs="Courier New"/>
          <w:color w:val="DF5320"/>
          <w:lang w:val="it-IT"/>
        </w:rPr>
        <w:t>10.0</w:t>
      </w:r>
      <w:r w:rsidRPr="00300F46">
        <w:rPr>
          <w:rFonts w:ascii="Courier New" w:hAnsi="Courier New" w:cs="Courier New"/>
          <w:color w:val="68615E"/>
          <w:lang w:val="it-IT"/>
        </w:rPr>
        <w:t>),</w:t>
      </w:r>
      <w:r w:rsidRPr="00300F46">
        <w:rPr>
          <w:rFonts w:ascii="Courier New" w:hAnsi="Courier New" w:cs="Courier New"/>
          <w:color w:val="68615E"/>
          <w:lang w:val="it-IT"/>
        </w:rPr>
        <w:br/>
        <w:t xml:space="preserve">    </w:t>
      </w:r>
      <w:r w:rsidRPr="00300F46">
        <w:rPr>
          <w:rFonts w:ascii="Courier New" w:hAnsi="Courier New" w:cs="Courier New"/>
          <w:color w:val="6666EA"/>
          <w:lang w:val="it-IT"/>
        </w:rPr>
        <w:t>CHECK</w:t>
      </w:r>
      <w:r w:rsidRPr="00300F46">
        <w:rPr>
          <w:rFonts w:ascii="Courier New" w:hAnsi="Courier New" w:cs="Courier New"/>
          <w:color w:val="68615E"/>
          <w:lang w:val="it-IT"/>
        </w:rPr>
        <w:t xml:space="preserve"> (tipologia = </w:t>
      </w:r>
      <w:r w:rsidRPr="00300F46">
        <w:rPr>
          <w:rFonts w:ascii="Courier New" w:hAnsi="Courier New" w:cs="Courier New"/>
          <w:color w:val="7B9726"/>
          <w:lang w:val="it-IT"/>
        </w:rPr>
        <w:t>'Segnalazione temporale'</w:t>
      </w:r>
      <w:r w:rsidRPr="00300F46">
        <w:rPr>
          <w:rFonts w:ascii="Courier New" w:hAnsi="Courier New" w:cs="Courier New"/>
          <w:color w:val="68615E"/>
          <w:lang w:val="it-IT"/>
        </w:rPr>
        <w:t xml:space="preserve"> </w:t>
      </w:r>
      <w:r w:rsidRPr="00300F46">
        <w:rPr>
          <w:rFonts w:ascii="Courier New" w:hAnsi="Courier New" w:cs="Courier New"/>
          <w:color w:val="6666EA"/>
          <w:lang w:val="it-IT"/>
        </w:rPr>
        <w:t>OR</w:t>
      </w:r>
      <w:r w:rsidRPr="00300F46">
        <w:rPr>
          <w:rFonts w:ascii="Courier New" w:hAnsi="Courier New" w:cs="Courier New"/>
          <w:color w:val="68615E"/>
          <w:lang w:val="it-IT"/>
        </w:rPr>
        <w:t xml:space="preserve"> tipologia = </w:t>
      </w:r>
      <w:r w:rsidRPr="00300F46">
        <w:rPr>
          <w:rFonts w:ascii="Courier New" w:hAnsi="Courier New" w:cs="Courier New"/>
          <w:color w:val="7B9726"/>
          <w:lang w:val="it-IT"/>
        </w:rPr>
        <w:t>'Segnalazione inondazione'</w:t>
      </w:r>
      <w:r w:rsidR="001A36E4">
        <w:rPr>
          <w:rFonts w:ascii="Courier New" w:hAnsi="Courier New" w:cs="Courier New"/>
          <w:color w:val="68615E"/>
          <w:lang w:val="it-IT"/>
        </w:rPr>
        <w:t xml:space="preserve"> </w:t>
      </w:r>
      <w:r w:rsidRPr="00300F46">
        <w:rPr>
          <w:rFonts w:ascii="Courier New" w:hAnsi="Courier New" w:cs="Courier New"/>
          <w:color w:val="6666EA"/>
          <w:lang w:val="it-IT"/>
        </w:rPr>
        <w:t>OR</w:t>
      </w:r>
      <w:r w:rsidRPr="00300F46">
        <w:rPr>
          <w:rFonts w:ascii="Courier New" w:hAnsi="Courier New" w:cs="Courier New"/>
          <w:color w:val="68615E"/>
          <w:lang w:val="it-IT"/>
        </w:rPr>
        <w:t xml:space="preserve"> tipologia = </w:t>
      </w:r>
      <w:r w:rsidRPr="00300F46">
        <w:rPr>
          <w:rFonts w:ascii="Courier New" w:hAnsi="Courier New" w:cs="Courier New"/>
          <w:color w:val="7B9726"/>
          <w:lang w:val="it-IT"/>
        </w:rPr>
        <w:t>'Segnalazione neve'</w:t>
      </w:r>
      <w:r w:rsidRPr="00300F46">
        <w:rPr>
          <w:rFonts w:ascii="Courier New" w:hAnsi="Courier New" w:cs="Courier New"/>
          <w:color w:val="68615E"/>
          <w:lang w:val="it-IT"/>
        </w:rPr>
        <w:t xml:space="preserve"> </w:t>
      </w:r>
      <w:r w:rsidRPr="00300F46">
        <w:rPr>
          <w:rFonts w:ascii="Courier New" w:hAnsi="Courier New" w:cs="Courier New"/>
          <w:color w:val="6666EA"/>
          <w:lang w:val="it-IT"/>
        </w:rPr>
        <w:t>OR</w:t>
      </w:r>
      <w:r w:rsidRPr="00300F46">
        <w:rPr>
          <w:rFonts w:ascii="Courier New" w:hAnsi="Courier New" w:cs="Courier New"/>
          <w:color w:val="68615E"/>
          <w:lang w:val="it-IT"/>
        </w:rPr>
        <w:t xml:space="preserve"> tipologia = </w:t>
      </w:r>
      <w:r w:rsidRPr="00300F46">
        <w:rPr>
          <w:rFonts w:ascii="Courier New" w:hAnsi="Courier New" w:cs="Courier New"/>
          <w:color w:val="7B9726"/>
          <w:lang w:val="it-IT"/>
        </w:rPr>
        <w:t>'Segnalazione vento'</w:t>
      </w:r>
      <w:r w:rsidRPr="00300F46">
        <w:rPr>
          <w:rFonts w:ascii="Courier New" w:hAnsi="Courier New" w:cs="Courier New"/>
          <w:color w:val="68615E"/>
          <w:lang w:val="it-IT"/>
        </w:rPr>
        <w:t>)</w:t>
      </w:r>
      <w:r w:rsidRPr="00300F46">
        <w:rPr>
          <w:rFonts w:ascii="Courier New" w:hAnsi="Courier New" w:cs="Courier New"/>
          <w:color w:val="68615E"/>
          <w:lang w:val="it-IT"/>
        </w:rPr>
        <w:br/>
        <w:t>);</w:t>
      </w:r>
    </w:p>
    <w:p w14:paraId="0C616AD7" w14:textId="6E7E1DB4" w:rsidR="00BE0E3A" w:rsidRDefault="0069153C" w:rsidP="00BE0E3A">
      <w:pPr>
        <w:rPr>
          <w:lang w:val="it-IT"/>
        </w:rPr>
      </w:pPr>
      <w:r w:rsidRPr="0069153C">
        <w:rPr>
          <w:lang w:val="it-IT"/>
        </w:rPr>
        <w:drawing>
          <wp:inline distT="0" distB="0" distL="0" distR="0" wp14:anchorId="77466212" wp14:editId="7355B0BD">
            <wp:extent cx="5486400" cy="1321435"/>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45"/>
                    <a:stretch>
                      <a:fillRect/>
                    </a:stretch>
                  </pic:blipFill>
                  <pic:spPr>
                    <a:xfrm>
                      <a:off x="0" y="0"/>
                      <a:ext cx="5486400" cy="1321435"/>
                    </a:xfrm>
                    <a:prstGeom prst="rect">
                      <a:avLst/>
                    </a:prstGeom>
                  </pic:spPr>
                </pic:pic>
              </a:graphicData>
            </a:graphic>
          </wp:inline>
        </w:drawing>
      </w:r>
    </w:p>
    <w:p w14:paraId="0B7691D7" w14:textId="77777777" w:rsidR="00C31114" w:rsidRDefault="00C31114" w:rsidP="00BE0E3A">
      <w:pPr>
        <w:rPr>
          <w:lang w:val="it-IT"/>
        </w:rPr>
      </w:pPr>
    </w:p>
    <w:p w14:paraId="30FE0498" w14:textId="77777777" w:rsidR="00C31114" w:rsidRDefault="00C31114" w:rsidP="00BE0E3A">
      <w:pPr>
        <w:rPr>
          <w:lang w:val="it-IT"/>
        </w:rPr>
      </w:pPr>
    </w:p>
    <w:p w14:paraId="14C7E79C" w14:textId="28BC94F1" w:rsidR="00684C0D" w:rsidRDefault="00222097" w:rsidP="000F0366">
      <w:pPr>
        <w:pStyle w:val="Titolo3"/>
        <w:rPr>
          <w:lang w:val="it-IT"/>
        </w:rPr>
      </w:pPr>
      <w:bookmarkStart w:id="83" w:name="_Toc123824824"/>
      <w:r>
        <w:rPr>
          <w:lang w:val="it-IT"/>
        </w:rPr>
        <w:lastRenderedPageBreak/>
        <w:t>Entità Sensore</w:t>
      </w:r>
      <w:bookmarkEnd w:id="83"/>
    </w:p>
    <w:p w14:paraId="7A72F945" w14:textId="236B07AC" w:rsidR="00344A2D" w:rsidRPr="00C36A0D" w:rsidRDefault="00344A2D">
      <w:pPr>
        <w:shd w:val="clear" w:color="auto" w:fill="F1EFEE"/>
        <w:rPr>
          <w:lang w:val="it-IT"/>
        </w:rPr>
      </w:pPr>
      <w:r w:rsidRPr="009D438E">
        <w:rPr>
          <w:rFonts w:ascii="Courier New" w:hAnsi="Courier New" w:cs="Courier New"/>
          <w:color w:val="6666EA"/>
          <w:lang w:val="it-IT"/>
        </w:rPr>
        <w:t>CREATE</w:t>
      </w:r>
      <w:r w:rsidRPr="009D438E">
        <w:rPr>
          <w:rFonts w:ascii="Courier New" w:hAnsi="Courier New" w:cs="Courier New"/>
          <w:color w:val="68615E"/>
          <w:lang w:val="it-IT"/>
        </w:rPr>
        <w:t xml:space="preserve"> </w:t>
      </w:r>
      <w:r w:rsidRPr="009D438E">
        <w:rPr>
          <w:rFonts w:ascii="Courier New" w:hAnsi="Courier New" w:cs="Courier New"/>
          <w:color w:val="6666EA"/>
          <w:lang w:val="it-IT"/>
        </w:rPr>
        <w:t>TABLE</w:t>
      </w:r>
      <w:r w:rsidRPr="009D438E">
        <w:rPr>
          <w:rFonts w:ascii="Courier New" w:hAnsi="Courier New" w:cs="Courier New"/>
          <w:color w:val="68615E"/>
          <w:lang w:val="it-IT"/>
        </w:rPr>
        <w:t xml:space="preserve"> Sensore (</w:t>
      </w:r>
      <w:r w:rsidRPr="009D438E">
        <w:rPr>
          <w:rFonts w:ascii="Courier New" w:hAnsi="Courier New" w:cs="Courier New"/>
          <w:color w:val="68615E"/>
          <w:lang w:val="it-IT"/>
        </w:rPr>
        <w:br/>
        <w:t xml:space="preserve">    matricola </w:t>
      </w:r>
      <w:r w:rsidRPr="009D438E">
        <w:rPr>
          <w:rFonts w:ascii="Courier New" w:hAnsi="Courier New" w:cs="Courier New"/>
          <w:color w:val="DF5320"/>
          <w:lang w:val="it-IT"/>
        </w:rPr>
        <w:t>VARCHAR</w:t>
      </w:r>
      <w:r w:rsidRPr="009D438E">
        <w:rPr>
          <w:rFonts w:ascii="Courier New" w:hAnsi="Courier New" w:cs="Courier New"/>
          <w:color w:val="68615E"/>
          <w:lang w:val="it-IT"/>
        </w:rPr>
        <w:t>(</w:t>
      </w:r>
      <w:r w:rsidRPr="009D438E">
        <w:rPr>
          <w:rFonts w:ascii="Courier New" w:hAnsi="Courier New" w:cs="Courier New"/>
          <w:color w:val="DF5320"/>
          <w:lang w:val="it-IT"/>
        </w:rPr>
        <w:t>12</w:t>
      </w:r>
      <w:r w:rsidRPr="009D438E">
        <w:rPr>
          <w:rFonts w:ascii="Courier New" w:hAnsi="Courier New" w:cs="Courier New"/>
          <w:color w:val="68615E"/>
          <w:lang w:val="it-IT"/>
        </w:rPr>
        <w:t xml:space="preserve">) PRIMARY </w:t>
      </w:r>
      <w:r w:rsidRPr="009D438E">
        <w:rPr>
          <w:rFonts w:ascii="Courier New" w:hAnsi="Courier New" w:cs="Courier New"/>
          <w:color w:val="6666EA"/>
          <w:lang w:val="it-IT"/>
        </w:rPr>
        <w:t>KEY</w:t>
      </w:r>
      <w:r w:rsidRPr="009D438E">
        <w:rPr>
          <w:rFonts w:ascii="Courier New" w:hAnsi="Courier New" w:cs="Courier New"/>
          <w:color w:val="68615E"/>
          <w:lang w:val="it-IT"/>
        </w:rPr>
        <w:t>,</w:t>
      </w:r>
      <w:r w:rsidRPr="009D438E">
        <w:rPr>
          <w:rFonts w:ascii="Courier New" w:hAnsi="Courier New" w:cs="Courier New"/>
          <w:color w:val="68615E"/>
          <w:lang w:val="it-IT"/>
        </w:rPr>
        <w:br/>
        <w:t xml:space="preserve">    tipologia </w:t>
      </w:r>
      <w:r w:rsidRPr="009D438E">
        <w:rPr>
          <w:rFonts w:ascii="Courier New" w:hAnsi="Courier New" w:cs="Courier New"/>
          <w:color w:val="DF5320"/>
          <w:lang w:val="it-IT"/>
        </w:rPr>
        <w:t>VARCHAR</w:t>
      </w:r>
      <w:r w:rsidRPr="009D438E">
        <w:rPr>
          <w:rFonts w:ascii="Courier New" w:hAnsi="Courier New" w:cs="Courier New"/>
          <w:color w:val="68615E"/>
          <w:lang w:val="it-IT"/>
        </w:rPr>
        <w:t>(</w:t>
      </w:r>
      <w:r w:rsidRPr="009D438E">
        <w:rPr>
          <w:rFonts w:ascii="Courier New" w:hAnsi="Courier New" w:cs="Courier New"/>
          <w:color w:val="DF5320"/>
          <w:lang w:val="it-IT"/>
        </w:rPr>
        <w:t>50</w:t>
      </w:r>
      <w:r w:rsidRPr="009D438E">
        <w:rPr>
          <w:rFonts w:ascii="Courier New" w:hAnsi="Courier New" w:cs="Courier New"/>
          <w:color w:val="68615E"/>
          <w:lang w:val="it-IT"/>
        </w:rPr>
        <w:t xml:space="preserve">) </w:t>
      </w:r>
      <w:r w:rsidRPr="009D438E">
        <w:rPr>
          <w:rFonts w:ascii="Courier New" w:hAnsi="Courier New" w:cs="Courier New"/>
          <w:color w:val="6666EA"/>
          <w:lang w:val="it-IT"/>
        </w:rPr>
        <w:t>NOT</w:t>
      </w:r>
      <w:r w:rsidRPr="009D438E">
        <w:rPr>
          <w:rFonts w:ascii="Courier New" w:hAnsi="Courier New" w:cs="Courier New"/>
          <w:color w:val="68615E"/>
          <w:lang w:val="it-IT"/>
        </w:rPr>
        <w:t xml:space="preserve"> </w:t>
      </w:r>
      <w:r w:rsidRPr="009D438E">
        <w:rPr>
          <w:rFonts w:ascii="Courier New" w:hAnsi="Courier New" w:cs="Courier New"/>
          <w:color w:val="DF5320"/>
          <w:lang w:val="it-IT"/>
        </w:rPr>
        <w:t>NULL</w:t>
      </w:r>
      <w:r w:rsidRPr="009D438E">
        <w:rPr>
          <w:rFonts w:ascii="Courier New" w:hAnsi="Courier New" w:cs="Courier New"/>
          <w:color w:val="68615E"/>
          <w:lang w:val="it-IT"/>
        </w:rPr>
        <w:t>,</w:t>
      </w:r>
      <w:r w:rsidRPr="009D438E">
        <w:rPr>
          <w:rFonts w:ascii="Courier New" w:hAnsi="Courier New" w:cs="Courier New"/>
          <w:color w:val="68615E"/>
          <w:lang w:val="it-IT"/>
        </w:rPr>
        <w:br/>
        <w:t xml:space="preserve">    anno_produzione </w:t>
      </w:r>
      <w:r w:rsidRPr="009D438E">
        <w:rPr>
          <w:rFonts w:ascii="Courier New" w:hAnsi="Courier New" w:cs="Courier New"/>
          <w:color w:val="6666EA"/>
          <w:lang w:val="it-IT"/>
        </w:rPr>
        <w:t>YEAR</w:t>
      </w:r>
      <w:r w:rsidRPr="009D438E">
        <w:rPr>
          <w:rFonts w:ascii="Courier New" w:hAnsi="Courier New" w:cs="Courier New"/>
          <w:color w:val="68615E"/>
          <w:lang w:val="it-IT"/>
        </w:rPr>
        <w:t>,</w:t>
      </w:r>
      <w:r w:rsidRPr="009D438E">
        <w:rPr>
          <w:rFonts w:ascii="Courier New" w:hAnsi="Courier New" w:cs="Courier New"/>
          <w:color w:val="68615E"/>
          <w:lang w:val="it-IT"/>
        </w:rPr>
        <w:br/>
        <w:t xml:space="preserve">    descrizione </w:t>
      </w:r>
      <w:r w:rsidRPr="009D438E">
        <w:rPr>
          <w:rFonts w:ascii="Courier New" w:hAnsi="Courier New" w:cs="Courier New"/>
          <w:color w:val="DF5320"/>
          <w:lang w:val="it-IT"/>
        </w:rPr>
        <w:t>TEXT</w:t>
      </w:r>
      <w:r w:rsidRPr="009D438E">
        <w:rPr>
          <w:rFonts w:ascii="Courier New" w:hAnsi="Courier New" w:cs="Courier New"/>
          <w:color w:val="68615E"/>
          <w:lang w:val="it-IT"/>
        </w:rPr>
        <w:t>,</w:t>
      </w:r>
      <w:r w:rsidRPr="009D438E">
        <w:rPr>
          <w:rFonts w:ascii="Courier New" w:hAnsi="Courier New" w:cs="Courier New"/>
          <w:color w:val="68615E"/>
          <w:lang w:val="it-IT"/>
        </w:rPr>
        <w:br/>
        <w:t xml:space="preserve">    versione_firwmare </w:t>
      </w:r>
      <w:r w:rsidRPr="009D438E">
        <w:rPr>
          <w:rFonts w:ascii="Courier New" w:hAnsi="Courier New" w:cs="Courier New"/>
          <w:color w:val="DF5320"/>
          <w:lang w:val="it-IT"/>
        </w:rPr>
        <w:t>DECIMAL</w:t>
      </w:r>
      <w:r w:rsidRPr="009D438E">
        <w:rPr>
          <w:rFonts w:ascii="Courier New" w:hAnsi="Courier New" w:cs="Courier New"/>
          <w:color w:val="68615E"/>
          <w:lang w:val="it-IT"/>
        </w:rPr>
        <w:t>(</w:t>
      </w:r>
      <w:r w:rsidRPr="009D438E">
        <w:rPr>
          <w:rFonts w:ascii="Courier New" w:hAnsi="Courier New" w:cs="Courier New"/>
          <w:color w:val="DF5320"/>
          <w:lang w:val="it-IT"/>
        </w:rPr>
        <w:t>3</w:t>
      </w:r>
      <w:r w:rsidRPr="009D438E">
        <w:rPr>
          <w:rFonts w:ascii="Courier New" w:hAnsi="Courier New" w:cs="Courier New"/>
          <w:color w:val="68615E"/>
          <w:lang w:val="it-IT"/>
        </w:rPr>
        <w:t xml:space="preserve">, </w:t>
      </w:r>
      <w:r w:rsidRPr="009D438E">
        <w:rPr>
          <w:rFonts w:ascii="Courier New" w:hAnsi="Courier New" w:cs="Courier New"/>
          <w:color w:val="DF5320"/>
          <w:lang w:val="it-IT"/>
        </w:rPr>
        <w:t>1</w:t>
      </w:r>
      <w:r w:rsidRPr="009D438E">
        <w:rPr>
          <w:rFonts w:ascii="Courier New" w:hAnsi="Courier New" w:cs="Courier New"/>
          <w:color w:val="68615E"/>
          <w:lang w:val="it-IT"/>
        </w:rPr>
        <w:t>),</w:t>
      </w:r>
      <w:r w:rsidRPr="009D438E">
        <w:rPr>
          <w:rFonts w:ascii="Courier New" w:hAnsi="Courier New" w:cs="Courier New"/>
          <w:color w:val="68615E"/>
          <w:lang w:val="it-IT"/>
        </w:rPr>
        <w:br/>
        <w:t xml:space="preserve">    </w:t>
      </w:r>
      <w:r w:rsidRPr="009D438E">
        <w:rPr>
          <w:rFonts w:ascii="Courier New" w:hAnsi="Courier New" w:cs="Courier New"/>
          <w:color w:val="6666EA"/>
          <w:lang w:val="it-IT"/>
        </w:rPr>
        <w:t>CHECK</w:t>
      </w:r>
      <w:r w:rsidRPr="009D438E">
        <w:rPr>
          <w:rFonts w:ascii="Courier New" w:hAnsi="Courier New" w:cs="Courier New"/>
          <w:color w:val="68615E"/>
          <w:lang w:val="it-IT"/>
        </w:rPr>
        <w:t xml:space="preserve"> (tipologia = </w:t>
      </w:r>
      <w:r w:rsidRPr="009D438E">
        <w:rPr>
          <w:rFonts w:ascii="Courier New" w:hAnsi="Courier New" w:cs="Courier New"/>
          <w:color w:val="7B9726"/>
          <w:lang w:val="it-IT"/>
        </w:rPr>
        <w:t>'Radiometro per bacino d\'acqua'</w:t>
      </w:r>
      <w:r w:rsidRPr="009D438E">
        <w:rPr>
          <w:rFonts w:ascii="Courier New" w:hAnsi="Courier New" w:cs="Courier New"/>
          <w:color w:val="68615E"/>
          <w:lang w:val="it-IT"/>
        </w:rPr>
        <w:t xml:space="preserve"> </w:t>
      </w:r>
      <w:r w:rsidRPr="009D438E">
        <w:rPr>
          <w:rFonts w:ascii="Courier New" w:hAnsi="Courier New" w:cs="Courier New"/>
          <w:color w:val="6666EA"/>
          <w:lang w:val="it-IT"/>
        </w:rPr>
        <w:t>OR</w:t>
      </w:r>
      <w:r w:rsidRPr="009D438E">
        <w:rPr>
          <w:rFonts w:ascii="Courier New" w:hAnsi="Courier New" w:cs="Courier New"/>
          <w:color w:val="68615E"/>
          <w:lang w:val="it-IT"/>
        </w:rPr>
        <w:t xml:space="preserve"> tipologia = </w:t>
      </w:r>
      <w:r w:rsidRPr="009D438E">
        <w:rPr>
          <w:rFonts w:ascii="Courier New" w:hAnsi="Courier New" w:cs="Courier New"/>
          <w:color w:val="7B9726"/>
          <w:lang w:val="it-IT"/>
        </w:rPr>
        <w:t>'Radiometro per umidità'</w:t>
      </w:r>
      <w:r w:rsidRPr="009D438E">
        <w:rPr>
          <w:rFonts w:ascii="Courier New" w:hAnsi="Courier New" w:cs="Courier New"/>
          <w:color w:val="68615E"/>
          <w:lang w:val="it-IT"/>
        </w:rPr>
        <w:t xml:space="preserve"> </w:t>
      </w:r>
      <w:r w:rsidRPr="009D438E">
        <w:rPr>
          <w:rFonts w:ascii="Courier New" w:hAnsi="Courier New" w:cs="Courier New"/>
          <w:color w:val="6666EA"/>
          <w:lang w:val="it-IT"/>
        </w:rPr>
        <w:t>OR</w:t>
      </w:r>
      <w:r w:rsidRPr="009D438E">
        <w:rPr>
          <w:rFonts w:ascii="Courier New" w:hAnsi="Courier New" w:cs="Courier New"/>
          <w:color w:val="68615E"/>
          <w:lang w:val="it-IT"/>
        </w:rPr>
        <w:t xml:space="preserve"> tipologia = </w:t>
      </w:r>
      <w:r w:rsidRPr="009D438E">
        <w:rPr>
          <w:rFonts w:ascii="Courier New" w:hAnsi="Courier New" w:cs="Courier New"/>
          <w:color w:val="7B9726"/>
          <w:lang w:val="it-IT"/>
        </w:rPr>
        <w:t>'</w:t>
      </w:r>
      <w:r w:rsidR="00966E7E" w:rsidRPr="009D438E">
        <w:rPr>
          <w:rFonts w:ascii="Courier New" w:hAnsi="Courier New" w:cs="Courier New"/>
          <w:color w:val="7B9726"/>
          <w:lang w:val="it-IT"/>
        </w:rPr>
        <w:t>I</w:t>
      </w:r>
      <w:r w:rsidRPr="009D438E">
        <w:rPr>
          <w:rFonts w:ascii="Courier New" w:hAnsi="Courier New" w:cs="Courier New"/>
          <w:color w:val="7B9726"/>
          <w:lang w:val="it-IT"/>
        </w:rPr>
        <w:t>drometro'</w:t>
      </w:r>
      <w:r w:rsidRPr="009D438E">
        <w:rPr>
          <w:rFonts w:ascii="Courier New" w:hAnsi="Courier New" w:cs="Courier New"/>
          <w:color w:val="68615E"/>
          <w:lang w:val="it-IT"/>
        </w:rPr>
        <w:t>)</w:t>
      </w:r>
      <w:r w:rsidRPr="009D438E">
        <w:rPr>
          <w:rFonts w:ascii="Courier New" w:hAnsi="Courier New" w:cs="Courier New"/>
          <w:color w:val="68615E"/>
          <w:lang w:val="it-IT"/>
        </w:rPr>
        <w:br/>
        <w:t>);</w:t>
      </w:r>
    </w:p>
    <w:p w14:paraId="612045CB" w14:textId="3E1EAB64" w:rsidR="00222097" w:rsidRDefault="0032493D" w:rsidP="00222097">
      <w:pPr>
        <w:rPr>
          <w:lang w:val="it-IT"/>
        </w:rPr>
      </w:pPr>
      <w:r w:rsidRPr="0032493D">
        <w:rPr>
          <w:lang w:val="it-IT"/>
        </w:rPr>
        <w:drawing>
          <wp:inline distT="0" distB="0" distL="0" distR="0" wp14:anchorId="638AC71D" wp14:editId="2CA0FC44">
            <wp:extent cx="5486400" cy="779780"/>
            <wp:effectExtent l="0" t="0" r="0" b="127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6"/>
                    <a:stretch>
                      <a:fillRect/>
                    </a:stretch>
                  </pic:blipFill>
                  <pic:spPr>
                    <a:xfrm>
                      <a:off x="0" y="0"/>
                      <a:ext cx="5486400" cy="779780"/>
                    </a:xfrm>
                    <a:prstGeom prst="rect">
                      <a:avLst/>
                    </a:prstGeom>
                  </pic:spPr>
                </pic:pic>
              </a:graphicData>
            </a:graphic>
          </wp:inline>
        </w:drawing>
      </w:r>
    </w:p>
    <w:p w14:paraId="1F35352F" w14:textId="3A35CA74" w:rsidR="00767C03" w:rsidRDefault="001144E1" w:rsidP="000F0366">
      <w:pPr>
        <w:pStyle w:val="Titolo3"/>
        <w:rPr>
          <w:lang w:val="it-IT"/>
        </w:rPr>
      </w:pPr>
      <w:bookmarkStart w:id="84" w:name="_Toc123824825"/>
      <w:r>
        <w:rPr>
          <w:lang w:val="it-IT"/>
        </w:rPr>
        <w:t>Entità SessioneCampionamento</w:t>
      </w:r>
      <w:bookmarkEnd w:id="84"/>
    </w:p>
    <w:p w14:paraId="3ED43247" w14:textId="322EA865" w:rsidR="00133439" w:rsidRPr="00D05276" w:rsidRDefault="00133439" w:rsidP="00133439">
      <w:pPr>
        <w:shd w:val="clear" w:color="auto" w:fill="F1EFEE"/>
        <w:rPr>
          <w:lang w:val="it-IT"/>
        </w:rPr>
      </w:pPr>
      <w:r w:rsidRPr="00D05276">
        <w:rPr>
          <w:rFonts w:ascii="Courier New" w:hAnsi="Courier New" w:cs="Courier New"/>
          <w:color w:val="6666EA"/>
          <w:lang w:val="it-IT"/>
        </w:rPr>
        <w:t>CREATE</w:t>
      </w:r>
      <w:r w:rsidRPr="00D05276">
        <w:rPr>
          <w:rFonts w:ascii="Courier New" w:hAnsi="Courier New" w:cs="Courier New"/>
          <w:color w:val="68615E"/>
          <w:lang w:val="it-IT"/>
        </w:rPr>
        <w:t xml:space="preserve"> </w:t>
      </w:r>
      <w:r w:rsidRPr="00D05276">
        <w:rPr>
          <w:rFonts w:ascii="Courier New" w:hAnsi="Courier New" w:cs="Courier New"/>
          <w:color w:val="6666EA"/>
          <w:lang w:val="it-IT"/>
        </w:rPr>
        <w:t>TABLE</w:t>
      </w:r>
      <w:r w:rsidRPr="00D05276">
        <w:rPr>
          <w:rFonts w:ascii="Courier New" w:hAnsi="Courier New" w:cs="Courier New"/>
          <w:color w:val="68615E"/>
          <w:lang w:val="it-IT"/>
        </w:rPr>
        <w:t xml:space="preserve"> SessioneCampionamento (</w:t>
      </w:r>
      <w:r w:rsidRPr="00D05276">
        <w:rPr>
          <w:rFonts w:ascii="Courier New" w:hAnsi="Courier New" w:cs="Courier New"/>
          <w:color w:val="68615E"/>
          <w:lang w:val="it-IT"/>
        </w:rPr>
        <w:br/>
        <w:t xml:space="preserve">    </w:t>
      </w:r>
      <w:r w:rsidRPr="00D05276">
        <w:rPr>
          <w:rFonts w:ascii="Courier New" w:hAnsi="Courier New" w:cs="Courier New"/>
          <w:color w:val="6666EA"/>
          <w:lang w:val="it-IT"/>
        </w:rPr>
        <w:t>id</w:t>
      </w:r>
      <w:r w:rsidRPr="00D05276">
        <w:rPr>
          <w:rFonts w:ascii="Courier New" w:hAnsi="Courier New" w:cs="Courier New"/>
          <w:color w:val="68615E"/>
          <w:lang w:val="it-IT"/>
        </w:rPr>
        <w:t xml:space="preserve"> </w:t>
      </w:r>
      <w:r w:rsidRPr="00D05276">
        <w:rPr>
          <w:rFonts w:ascii="Courier New" w:hAnsi="Courier New" w:cs="Courier New"/>
          <w:color w:val="DF5320"/>
          <w:lang w:val="it-IT"/>
        </w:rPr>
        <w:t>INT</w:t>
      </w:r>
      <w:r w:rsidRPr="00D05276">
        <w:rPr>
          <w:rFonts w:ascii="Courier New" w:hAnsi="Courier New" w:cs="Courier New"/>
          <w:color w:val="68615E"/>
          <w:lang w:val="it-IT"/>
        </w:rPr>
        <w:t xml:space="preserve"> PRIMARY </w:t>
      </w:r>
      <w:r w:rsidRPr="00D05276">
        <w:rPr>
          <w:rFonts w:ascii="Courier New" w:hAnsi="Courier New" w:cs="Courier New"/>
          <w:color w:val="6666EA"/>
          <w:lang w:val="it-IT"/>
        </w:rPr>
        <w:t>KEY</w:t>
      </w:r>
      <w:r w:rsidRPr="00D05276">
        <w:rPr>
          <w:rFonts w:ascii="Courier New" w:hAnsi="Courier New" w:cs="Courier New"/>
          <w:color w:val="68615E"/>
          <w:lang w:val="it-IT"/>
        </w:rPr>
        <w:t xml:space="preserve"> AUTO_INCREMENT,</w:t>
      </w:r>
      <w:r w:rsidRPr="00D05276">
        <w:rPr>
          <w:rFonts w:ascii="Courier New" w:hAnsi="Courier New" w:cs="Courier New"/>
          <w:color w:val="68615E"/>
          <w:lang w:val="it-IT"/>
        </w:rPr>
        <w:br/>
        <w:t xml:space="preserve">    data_ora DATETIME </w:t>
      </w:r>
      <w:r w:rsidRPr="00D05276">
        <w:rPr>
          <w:rFonts w:ascii="Courier New" w:hAnsi="Courier New" w:cs="Courier New"/>
          <w:color w:val="6666EA"/>
          <w:lang w:val="it-IT"/>
        </w:rPr>
        <w:t>NOT</w:t>
      </w:r>
      <w:r w:rsidRPr="00D05276">
        <w:rPr>
          <w:rFonts w:ascii="Courier New" w:hAnsi="Courier New" w:cs="Courier New"/>
          <w:color w:val="68615E"/>
          <w:lang w:val="it-IT"/>
        </w:rPr>
        <w:t xml:space="preserve"> </w:t>
      </w:r>
      <w:r w:rsidRPr="00D05276">
        <w:rPr>
          <w:rFonts w:ascii="Courier New" w:hAnsi="Courier New" w:cs="Courier New"/>
          <w:color w:val="DF5320"/>
          <w:lang w:val="it-IT"/>
        </w:rPr>
        <w:t>NULL</w:t>
      </w:r>
      <w:r w:rsidRPr="00D05276">
        <w:rPr>
          <w:rFonts w:ascii="Courier New" w:hAnsi="Courier New" w:cs="Courier New"/>
          <w:color w:val="68615E"/>
          <w:lang w:val="it-IT"/>
        </w:rPr>
        <w:t>,</w:t>
      </w:r>
      <w:r w:rsidRPr="00D05276">
        <w:rPr>
          <w:rFonts w:ascii="Courier New" w:hAnsi="Courier New" w:cs="Courier New"/>
          <w:color w:val="68615E"/>
          <w:lang w:val="it-IT"/>
        </w:rPr>
        <w:br/>
        <w:t xml:space="preserve">    durata </w:t>
      </w:r>
      <w:r w:rsidRPr="00D05276">
        <w:rPr>
          <w:rFonts w:ascii="Courier New" w:hAnsi="Courier New" w:cs="Courier New"/>
          <w:color w:val="DF5320"/>
          <w:lang w:val="it-IT"/>
        </w:rPr>
        <w:t>DECIMAL</w:t>
      </w:r>
      <w:r w:rsidRPr="00D05276">
        <w:rPr>
          <w:rFonts w:ascii="Courier New" w:hAnsi="Courier New" w:cs="Courier New"/>
          <w:color w:val="68615E"/>
          <w:lang w:val="it-IT"/>
        </w:rPr>
        <w:t>(</w:t>
      </w:r>
      <w:r w:rsidRPr="00D05276">
        <w:rPr>
          <w:rFonts w:ascii="Courier New" w:hAnsi="Courier New" w:cs="Courier New"/>
          <w:color w:val="DF5320"/>
          <w:lang w:val="it-IT"/>
        </w:rPr>
        <w:t>5</w:t>
      </w:r>
      <w:r w:rsidRPr="00D05276">
        <w:rPr>
          <w:rFonts w:ascii="Courier New" w:hAnsi="Courier New" w:cs="Courier New"/>
          <w:color w:val="68615E"/>
          <w:lang w:val="it-IT"/>
        </w:rPr>
        <w:t xml:space="preserve">, </w:t>
      </w:r>
      <w:r w:rsidRPr="00D05276">
        <w:rPr>
          <w:rFonts w:ascii="Courier New" w:hAnsi="Courier New" w:cs="Courier New"/>
          <w:color w:val="DF5320"/>
          <w:lang w:val="it-IT"/>
        </w:rPr>
        <w:t>2</w:t>
      </w:r>
      <w:r w:rsidRPr="00D05276">
        <w:rPr>
          <w:rFonts w:ascii="Courier New" w:hAnsi="Courier New" w:cs="Courier New"/>
          <w:color w:val="68615E"/>
          <w:lang w:val="it-IT"/>
        </w:rPr>
        <w:t xml:space="preserve">) </w:t>
      </w:r>
      <w:r w:rsidRPr="00D05276">
        <w:rPr>
          <w:rFonts w:ascii="Courier New" w:hAnsi="Courier New" w:cs="Courier New"/>
          <w:color w:val="6666EA"/>
          <w:lang w:val="it-IT"/>
        </w:rPr>
        <w:t>NOT</w:t>
      </w:r>
      <w:r w:rsidRPr="00D05276">
        <w:rPr>
          <w:rFonts w:ascii="Courier New" w:hAnsi="Courier New" w:cs="Courier New"/>
          <w:color w:val="68615E"/>
          <w:lang w:val="it-IT"/>
        </w:rPr>
        <w:t xml:space="preserve"> </w:t>
      </w:r>
      <w:r w:rsidRPr="00D05276">
        <w:rPr>
          <w:rFonts w:ascii="Courier New" w:hAnsi="Courier New" w:cs="Courier New"/>
          <w:color w:val="DF5320"/>
          <w:lang w:val="it-IT"/>
        </w:rPr>
        <w:t>NULL</w:t>
      </w:r>
      <w:r w:rsidRPr="00D05276">
        <w:rPr>
          <w:rFonts w:ascii="Courier New" w:hAnsi="Courier New" w:cs="Courier New"/>
          <w:color w:val="68615E"/>
          <w:lang w:val="it-IT"/>
        </w:rPr>
        <w:t>,</w:t>
      </w:r>
      <w:r w:rsidRPr="00D05276">
        <w:rPr>
          <w:rFonts w:ascii="Courier New" w:hAnsi="Courier New" w:cs="Courier New"/>
          <w:color w:val="68615E"/>
          <w:lang w:val="it-IT"/>
        </w:rPr>
        <w:br/>
        <w:t xml:space="preserve">    val_min </w:t>
      </w:r>
      <w:r w:rsidRPr="00D05276">
        <w:rPr>
          <w:rFonts w:ascii="Courier New" w:hAnsi="Courier New" w:cs="Courier New"/>
          <w:color w:val="DF5320"/>
          <w:lang w:val="it-IT"/>
        </w:rPr>
        <w:t>FLOAT</w:t>
      </w:r>
      <w:r w:rsidRPr="00D05276">
        <w:rPr>
          <w:rFonts w:ascii="Courier New" w:hAnsi="Courier New" w:cs="Courier New"/>
          <w:color w:val="68615E"/>
          <w:lang w:val="it-IT"/>
        </w:rPr>
        <w:t>,</w:t>
      </w:r>
      <w:r w:rsidRPr="00D05276">
        <w:rPr>
          <w:rFonts w:ascii="Courier New" w:hAnsi="Courier New" w:cs="Courier New"/>
          <w:color w:val="68615E"/>
          <w:lang w:val="it-IT"/>
        </w:rPr>
        <w:br/>
        <w:t xml:space="preserve">    val_max </w:t>
      </w:r>
      <w:r w:rsidRPr="00D05276">
        <w:rPr>
          <w:rFonts w:ascii="Courier New" w:hAnsi="Courier New" w:cs="Courier New"/>
          <w:color w:val="DF5320"/>
          <w:lang w:val="it-IT"/>
        </w:rPr>
        <w:t>FLOAT</w:t>
      </w:r>
      <w:r w:rsidRPr="00D05276">
        <w:rPr>
          <w:rFonts w:ascii="Courier New" w:hAnsi="Courier New" w:cs="Courier New"/>
          <w:color w:val="68615E"/>
          <w:lang w:val="it-IT"/>
        </w:rPr>
        <w:t>,</w:t>
      </w:r>
      <w:r w:rsidRPr="00D05276">
        <w:rPr>
          <w:rFonts w:ascii="Courier New" w:hAnsi="Courier New" w:cs="Courier New"/>
          <w:color w:val="68615E"/>
          <w:lang w:val="it-IT"/>
        </w:rPr>
        <w:br/>
        <w:t xml:space="preserve">    media_misurazioni </w:t>
      </w:r>
      <w:r w:rsidRPr="00D05276">
        <w:rPr>
          <w:rFonts w:ascii="Courier New" w:hAnsi="Courier New" w:cs="Courier New"/>
          <w:color w:val="DF5320"/>
          <w:lang w:val="it-IT"/>
        </w:rPr>
        <w:t>FLOAT</w:t>
      </w:r>
      <w:r w:rsidRPr="00D05276">
        <w:rPr>
          <w:rFonts w:ascii="Courier New" w:hAnsi="Courier New" w:cs="Courier New"/>
          <w:color w:val="68615E"/>
          <w:lang w:val="it-IT"/>
        </w:rPr>
        <w:t>,</w:t>
      </w:r>
      <w:r w:rsidRPr="00D05276">
        <w:rPr>
          <w:rFonts w:ascii="Courier New" w:hAnsi="Courier New" w:cs="Courier New"/>
          <w:color w:val="68615E"/>
          <w:lang w:val="it-IT"/>
        </w:rPr>
        <w:br/>
        <w:t xml:space="preserve">    id_zona </w:t>
      </w:r>
      <w:r w:rsidRPr="00D05276">
        <w:rPr>
          <w:rFonts w:ascii="Courier New" w:hAnsi="Courier New" w:cs="Courier New"/>
          <w:color w:val="DF5320"/>
          <w:lang w:val="it-IT"/>
        </w:rPr>
        <w:t>INT</w:t>
      </w:r>
      <w:r w:rsidRPr="00D05276">
        <w:rPr>
          <w:rFonts w:ascii="Courier New" w:hAnsi="Courier New" w:cs="Courier New"/>
          <w:color w:val="68615E"/>
          <w:lang w:val="it-IT"/>
        </w:rPr>
        <w:t xml:space="preserve"> </w:t>
      </w:r>
      <w:r w:rsidRPr="00D05276">
        <w:rPr>
          <w:rFonts w:ascii="Courier New" w:hAnsi="Courier New" w:cs="Courier New"/>
          <w:color w:val="6666EA"/>
          <w:lang w:val="it-IT"/>
        </w:rPr>
        <w:t>NOT</w:t>
      </w:r>
      <w:r w:rsidRPr="00D05276">
        <w:rPr>
          <w:rFonts w:ascii="Courier New" w:hAnsi="Courier New" w:cs="Courier New"/>
          <w:color w:val="68615E"/>
          <w:lang w:val="it-IT"/>
        </w:rPr>
        <w:t xml:space="preserve"> </w:t>
      </w:r>
      <w:r w:rsidRPr="00D05276">
        <w:rPr>
          <w:rFonts w:ascii="Courier New" w:hAnsi="Courier New" w:cs="Courier New"/>
          <w:color w:val="DF5320"/>
          <w:lang w:val="it-IT"/>
        </w:rPr>
        <w:t>NULL</w:t>
      </w:r>
      <w:r w:rsidRPr="00D05276">
        <w:rPr>
          <w:rFonts w:ascii="Courier New" w:hAnsi="Courier New" w:cs="Courier New"/>
          <w:color w:val="68615E"/>
          <w:lang w:val="it-IT"/>
        </w:rPr>
        <w:t>,</w:t>
      </w:r>
      <w:r w:rsidRPr="00D05276">
        <w:rPr>
          <w:rFonts w:ascii="Courier New" w:hAnsi="Courier New" w:cs="Courier New"/>
          <w:color w:val="68615E"/>
          <w:lang w:val="it-IT"/>
        </w:rPr>
        <w:br/>
        <w:t xml:space="preserve">    </w:t>
      </w:r>
      <w:r w:rsidRPr="00D05276">
        <w:rPr>
          <w:rFonts w:ascii="Courier New" w:hAnsi="Courier New" w:cs="Courier New"/>
          <w:color w:val="6666EA"/>
          <w:lang w:val="it-IT"/>
        </w:rPr>
        <w:t>CONSTRAINT</w:t>
      </w:r>
      <w:r w:rsidRPr="00D05276">
        <w:rPr>
          <w:rFonts w:ascii="Courier New" w:hAnsi="Courier New" w:cs="Courier New"/>
          <w:color w:val="68615E"/>
          <w:lang w:val="it-IT"/>
        </w:rPr>
        <w:t xml:space="preserve"> fk_id_zona</w:t>
      </w:r>
      <w:r w:rsidRPr="00D05276">
        <w:rPr>
          <w:rFonts w:ascii="Courier New" w:hAnsi="Courier New" w:cs="Courier New"/>
          <w:color w:val="68615E"/>
          <w:lang w:val="it-IT"/>
        </w:rPr>
        <w:br/>
        <w:t xml:space="preserve">        </w:t>
      </w:r>
      <w:r w:rsidRPr="00D05276">
        <w:rPr>
          <w:rFonts w:ascii="Courier New" w:hAnsi="Courier New" w:cs="Courier New"/>
          <w:color w:val="6666EA"/>
          <w:lang w:val="it-IT"/>
        </w:rPr>
        <w:t>FOREIGN</w:t>
      </w:r>
      <w:r w:rsidRPr="00D05276">
        <w:rPr>
          <w:rFonts w:ascii="Courier New" w:hAnsi="Courier New" w:cs="Courier New"/>
          <w:color w:val="68615E"/>
          <w:lang w:val="it-IT"/>
        </w:rPr>
        <w:t xml:space="preserve"> </w:t>
      </w:r>
      <w:r w:rsidRPr="00D05276">
        <w:rPr>
          <w:rFonts w:ascii="Courier New" w:hAnsi="Courier New" w:cs="Courier New"/>
          <w:color w:val="6666EA"/>
          <w:lang w:val="it-IT"/>
        </w:rPr>
        <w:t>KEY</w:t>
      </w:r>
      <w:r w:rsidRPr="00D05276">
        <w:rPr>
          <w:rFonts w:ascii="Courier New" w:hAnsi="Courier New" w:cs="Courier New"/>
          <w:color w:val="68615E"/>
          <w:lang w:val="it-IT"/>
        </w:rPr>
        <w:t xml:space="preserve"> (id_zona) </w:t>
      </w:r>
      <w:r w:rsidRPr="00D05276">
        <w:rPr>
          <w:rFonts w:ascii="Courier New" w:hAnsi="Courier New" w:cs="Courier New"/>
          <w:color w:val="6666EA"/>
          <w:lang w:val="it-IT"/>
        </w:rPr>
        <w:t>REFERENCES</w:t>
      </w:r>
      <w:r w:rsidRPr="00D05276">
        <w:rPr>
          <w:rFonts w:ascii="Courier New" w:hAnsi="Courier New" w:cs="Courier New"/>
          <w:color w:val="68615E"/>
          <w:lang w:val="it-IT"/>
        </w:rPr>
        <w:t xml:space="preserve"> Zona(codice)</w:t>
      </w:r>
      <w:r w:rsidRPr="00D05276">
        <w:rPr>
          <w:rFonts w:ascii="Courier New" w:hAnsi="Courier New" w:cs="Courier New"/>
          <w:color w:val="68615E"/>
          <w:lang w:val="it-IT"/>
        </w:rPr>
        <w:br/>
        <w:t xml:space="preserve">        </w:t>
      </w:r>
      <w:r w:rsidRPr="00D05276">
        <w:rPr>
          <w:rFonts w:ascii="Courier New" w:hAnsi="Courier New" w:cs="Courier New"/>
          <w:color w:val="6666EA"/>
          <w:lang w:val="it-IT"/>
        </w:rPr>
        <w:t>ON</w:t>
      </w:r>
      <w:r w:rsidRPr="00D05276">
        <w:rPr>
          <w:rFonts w:ascii="Courier New" w:hAnsi="Courier New" w:cs="Courier New"/>
          <w:color w:val="68615E"/>
          <w:lang w:val="it-IT"/>
        </w:rPr>
        <w:t xml:space="preserve"> </w:t>
      </w:r>
      <w:r w:rsidRPr="00D05276">
        <w:rPr>
          <w:rFonts w:ascii="Courier New" w:hAnsi="Courier New" w:cs="Courier New"/>
          <w:color w:val="6666EA"/>
          <w:lang w:val="it-IT"/>
        </w:rPr>
        <w:t>UPDATE</w:t>
      </w:r>
      <w:r w:rsidRPr="00D05276">
        <w:rPr>
          <w:rFonts w:ascii="Courier New" w:hAnsi="Courier New" w:cs="Courier New"/>
          <w:color w:val="68615E"/>
          <w:lang w:val="it-IT"/>
        </w:rPr>
        <w:t xml:space="preserve"> </w:t>
      </w:r>
      <w:r w:rsidRPr="00D05276">
        <w:rPr>
          <w:rFonts w:ascii="Courier New" w:hAnsi="Courier New" w:cs="Courier New"/>
          <w:color w:val="6666EA"/>
          <w:lang w:val="it-IT"/>
        </w:rPr>
        <w:t>CASCADE</w:t>
      </w:r>
      <w:r w:rsidRPr="00D05276">
        <w:rPr>
          <w:rFonts w:ascii="Courier New" w:hAnsi="Courier New" w:cs="Courier New"/>
          <w:color w:val="68615E"/>
          <w:lang w:val="it-IT"/>
        </w:rPr>
        <w:t xml:space="preserve"> </w:t>
      </w:r>
      <w:r w:rsidRPr="00D05276">
        <w:rPr>
          <w:rFonts w:ascii="Courier New" w:hAnsi="Courier New" w:cs="Courier New"/>
          <w:color w:val="6666EA"/>
          <w:lang w:val="it-IT"/>
        </w:rPr>
        <w:t>ON</w:t>
      </w:r>
      <w:r w:rsidRPr="00D05276">
        <w:rPr>
          <w:rFonts w:ascii="Courier New" w:hAnsi="Courier New" w:cs="Courier New"/>
          <w:color w:val="68615E"/>
          <w:lang w:val="it-IT"/>
        </w:rPr>
        <w:t xml:space="preserve"> </w:t>
      </w:r>
      <w:r w:rsidRPr="00D05276">
        <w:rPr>
          <w:rFonts w:ascii="Courier New" w:hAnsi="Courier New" w:cs="Courier New"/>
          <w:color w:val="6666EA"/>
          <w:lang w:val="it-IT"/>
        </w:rPr>
        <w:t>DELETE</w:t>
      </w:r>
      <w:r w:rsidRPr="00D05276">
        <w:rPr>
          <w:rFonts w:ascii="Courier New" w:hAnsi="Courier New" w:cs="Courier New"/>
          <w:color w:val="68615E"/>
          <w:lang w:val="it-IT"/>
        </w:rPr>
        <w:t xml:space="preserve"> </w:t>
      </w:r>
      <w:r w:rsidRPr="00D05276">
        <w:rPr>
          <w:rFonts w:ascii="Courier New" w:hAnsi="Courier New" w:cs="Courier New"/>
          <w:color w:val="6666EA"/>
          <w:lang w:val="it-IT"/>
        </w:rPr>
        <w:t>CASCADE</w:t>
      </w:r>
      <w:r w:rsidRPr="00D05276">
        <w:rPr>
          <w:rFonts w:ascii="Courier New" w:hAnsi="Courier New" w:cs="Courier New"/>
          <w:color w:val="68615E"/>
          <w:lang w:val="it-IT"/>
        </w:rPr>
        <w:br/>
        <w:t>);</w:t>
      </w:r>
    </w:p>
    <w:p w14:paraId="10F48761" w14:textId="22C22328" w:rsidR="001144E1" w:rsidRDefault="00EB0EA9" w:rsidP="001144E1">
      <w:pPr>
        <w:rPr>
          <w:lang w:val="it-IT"/>
        </w:rPr>
      </w:pPr>
      <w:r w:rsidRPr="00EB0EA9">
        <w:rPr>
          <w:lang w:val="it-IT"/>
        </w:rPr>
        <w:drawing>
          <wp:inline distT="0" distB="0" distL="0" distR="0" wp14:anchorId="0CCB7287" wp14:editId="04AFAF32">
            <wp:extent cx="5486400" cy="771525"/>
            <wp:effectExtent l="0" t="0" r="0" b="9525"/>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7"/>
                    <a:stretch>
                      <a:fillRect/>
                    </a:stretch>
                  </pic:blipFill>
                  <pic:spPr>
                    <a:xfrm>
                      <a:off x="0" y="0"/>
                      <a:ext cx="5486400" cy="771525"/>
                    </a:xfrm>
                    <a:prstGeom prst="rect">
                      <a:avLst/>
                    </a:prstGeom>
                  </pic:spPr>
                </pic:pic>
              </a:graphicData>
            </a:graphic>
          </wp:inline>
        </w:drawing>
      </w:r>
    </w:p>
    <w:p w14:paraId="0D91F053" w14:textId="77777777" w:rsidR="00C31114" w:rsidRDefault="00C31114" w:rsidP="001144E1">
      <w:pPr>
        <w:rPr>
          <w:lang w:val="it-IT"/>
        </w:rPr>
      </w:pPr>
    </w:p>
    <w:p w14:paraId="5A64A767" w14:textId="77777777" w:rsidR="00C31114" w:rsidRDefault="00C31114" w:rsidP="001144E1">
      <w:pPr>
        <w:rPr>
          <w:lang w:val="it-IT"/>
        </w:rPr>
      </w:pPr>
    </w:p>
    <w:p w14:paraId="3C897A41" w14:textId="77777777" w:rsidR="00C31114" w:rsidRDefault="00C31114" w:rsidP="001144E1">
      <w:pPr>
        <w:rPr>
          <w:lang w:val="it-IT"/>
        </w:rPr>
      </w:pPr>
    </w:p>
    <w:p w14:paraId="26906C99" w14:textId="77777777" w:rsidR="00C31114" w:rsidRDefault="00C31114" w:rsidP="001144E1">
      <w:pPr>
        <w:rPr>
          <w:lang w:val="it-IT"/>
        </w:rPr>
      </w:pPr>
    </w:p>
    <w:p w14:paraId="768E6780" w14:textId="77777777" w:rsidR="00C31114" w:rsidRDefault="00C31114" w:rsidP="001144E1">
      <w:pPr>
        <w:rPr>
          <w:lang w:val="it-IT"/>
        </w:rPr>
      </w:pPr>
    </w:p>
    <w:p w14:paraId="66573D0E" w14:textId="259D53EA" w:rsidR="00EB0EA9" w:rsidRDefault="00692CA4" w:rsidP="000F0366">
      <w:pPr>
        <w:pStyle w:val="Titolo3"/>
        <w:rPr>
          <w:lang w:val="it-IT"/>
        </w:rPr>
      </w:pPr>
      <w:bookmarkStart w:id="85" w:name="_Toc123824826"/>
      <w:r>
        <w:rPr>
          <w:lang w:val="it-IT"/>
        </w:rPr>
        <w:lastRenderedPageBreak/>
        <w:t>Entità Utente</w:t>
      </w:r>
      <w:bookmarkEnd w:id="85"/>
    </w:p>
    <w:p w14:paraId="283DEA25" w14:textId="77777777" w:rsidR="00B00A96" w:rsidRPr="00C46DC1" w:rsidRDefault="00B00A96">
      <w:pPr>
        <w:shd w:val="clear" w:color="auto" w:fill="F1EFEE"/>
        <w:rPr>
          <w:lang w:val="it-IT"/>
        </w:rPr>
      </w:pPr>
      <w:r w:rsidRPr="00C46DC1">
        <w:rPr>
          <w:rFonts w:ascii="Courier New" w:hAnsi="Courier New" w:cs="Courier New"/>
          <w:color w:val="6666EA"/>
          <w:lang w:val="it-IT"/>
        </w:rPr>
        <w:t>CREATE</w:t>
      </w:r>
      <w:r w:rsidRPr="00C46DC1">
        <w:rPr>
          <w:rFonts w:ascii="Courier New" w:hAnsi="Courier New" w:cs="Courier New"/>
          <w:color w:val="68615E"/>
          <w:lang w:val="it-IT"/>
        </w:rPr>
        <w:t xml:space="preserve"> </w:t>
      </w:r>
      <w:r w:rsidRPr="00C46DC1">
        <w:rPr>
          <w:rFonts w:ascii="Courier New" w:hAnsi="Courier New" w:cs="Courier New"/>
          <w:color w:val="6666EA"/>
          <w:lang w:val="it-IT"/>
        </w:rPr>
        <w:t>TABLE</w:t>
      </w:r>
      <w:r w:rsidRPr="00C46DC1">
        <w:rPr>
          <w:rFonts w:ascii="Courier New" w:hAnsi="Courier New" w:cs="Courier New"/>
          <w:color w:val="68615E"/>
          <w:lang w:val="it-IT"/>
        </w:rPr>
        <w:t xml:space="preserve"> Utente (</w:t>
      </w:r>
      <w:r w:rsidRPr="00C46DC1">
        <w:rPr>
          <w:rFonts w:ascii="Courier New" w:hAnsi="Courier New" w:cs="Courier New"/>
          <w:color w:val="68615E"/>
          <w:lang w:val="it-IT"/>
        </w:rPr>
        <w:br/>
        <w:t xml:space="preserve">    </w:t>
      </w:r>
      <w:r w:rsidRPr="00C46DC1">
        <w:rPr>
          <w:rFonts w:ascii="Courier New" w:hAnsi="Courier New" w:cs="Courier New"/>
          <w:color w:val="6666EA"/>
          <w:lang w:val="it-IT"/>
        </w:rPr>
        <w:t>id</w:t>
      </w:r>
      <w:r w:rsidRPr="00C46DC1">
        <w:rPr>
          <w:rFonts w:ascii="Courier New" w:hAnsi="Courier New" w:cs="Courier New"/>
          <w:color w:val="68615E"/>
          <w:lang w:val="it-IT"/>
        </w:rPr>
        <w:t xml:space="preserve"> </w:t>
      </w:r>
      <w:r w:rsidRPr="00C46DC1">
        <w:rPr>
          <w:rFonts w:ascii="Courier New" w:hAnsi="Courier New" w:cs="Courier New"/>
          <w:color w:val="DF5320"/>
          <w:lang w:val="it-IT"/>
        </w:rPr>
        <w:t>INT</w:t>
      </w:r>
      <w:r w:rsidRPr="00C46DC1">
        <w:rPr>
          <w:rFonts w:ascii="Courier New" w:hAnsi="Courier New" w:cs="Courier New"/>
          <w:color w:val="68615E"/>
          <w:lang w:val="it-IT"/>
        </w:rPr>
        <w:t xml:space="preserve"> PRIMARY </w:t>
      </w:r>
      <w:r w:rsidRPr="00C46DC1">
        <w:rPr>
          <w:rFonts w:ascii="Courier New" w:hAnsi="Courier New" w:cs="Courier New"/>
          <w:color w:val="6666EA"/>
          <w:lang w:val="it-IT"/>
        </w:rPr>
        <w:t>KEY</w:t>
      </w:r>
      <w:r w:rsidRPr="00C46DC1">
        <w:rPr>
          <w:rFonts w:ascii="Courier New" w:hAnsi="Courier New" w:cs="Courier New"/>
          <w:color w:val="68615E"/>
          <w:lang w:val="it-IT"/>
        </w:rPr>
        <w:t xml:space="preserve"> AUTO_INCREMENT,</w:t>
      </w:r>
      <w:r w:rsidRPr="00C46DC1">
        <w:rPr>
          <w:rFonts w:ascii="Courier New" w:hAnsi="Courier New" w:cs="Courier New"/>
          <w:color w:val="68615E"/>
          <w:lang w:val="it-IT"/>
        </w:rPr>
        <w:br/>
        <w:t xml:space="preserve">    </w:t>
      </w:r>
      <w:r w:rsidRPr="00C46DC1">
        <w:rPr>
          <w:rFonts w:ascii="Courier New" w:hAnsi="Courier New" w:cs="Courier New"/>
          <w:color w:val="6666EA"/>
          <w:lang w:val="it-IT"/>
        </w:rPr>
        <w:t>url</w:t>
      </w:r>
      <w:r w:rsidRPr="00C46DC1">
        <w:rPr>
          <w:rFonts w:ascii="Courier New" w:hAnsi="Courier New" w:cs="Courier New"/>
          <w:color w:val="68615E"/>
          <w:lang w:val="it-IT"/>
        </w:rPr>
        <w:t xml:space="preserve"> </w:t>
      </w:r>
      <w:r w:rsidRPr="00C46DC1">
        <w:rPr>
          <w:rFonts w:ascii="Courier New" w:hAnsi="Courier New" w:cs="Courier New"/>
          <w:color w:val="DF5320"/>
          <w:lang w:val="it-IT"/>
        </w:rPr>
        <w:t>TEXT</w:t>
      </w:r>
      <w:r w:rsidRPr="00C46DC1">
        <w:rPr>
          <w:rFonts w:ascii="Courier New" w:hAnsi="Courier New" w:cs="Courier New"/>
          <w:color w:val="68615E"/>
          <w:lang w:val="it-IT"/>
        </w:rPr>
        <w:t>,</w:t>
      </w:r>
      <w:r w:rsidRPr="00C46DC1">
        <w:rPr>
          <w:rFonts w:ascii="Courier New" w:hAnsi="Courier New" w:cs="Courier New"/>
          <w:color w:val="68615E"/>
          <w:lang w:val="it-IT"/>
        </w:rPr>
        <w:br/>
        <w:t xml:space="preserve">    nome </w:t>
      </w:r>
      <w:r w:rsidRPr="00C46DC1">
        <w:rPr>
          <w:rFonts w:ascii="Courier New" w:hAnsi="Courier New" w:cs="Courier New"/>
          <w:color w:val="DF5320"/>
          <w:lang w:val="it-IT"/>
        </w:rPr>
        <w:t>VARCHAR</w:t>
      </w:r>
      <w:r w:rsidRPr="00C46DC1">
        <w:rPr>
          <w:rFonts w:ascii="Courier New" w:hAnsi="Courier New" w:cs="Courier New"/>
          <w:color w:val="68615E"/>
          <w:lang w:val="it-IT"/>
        </w:rPr>
        <w:t>(</w:t>
      </w:r>
      <w:r w:rsidRPr="00C46DC1">
        <w:rPr>
          <w:rFonts w:ascii="Courier New" w:hAnsi="Courier New" w:cs="Courier New"/>
          <w:color w:val="DF5320"/>
          <w:lang w:val="it-IT"/>
        </w:rPr>
        <w:t>20</w:t>
      </w:r>
      <w:r w:rsidRPr="00C46DC1">
        <w:rPr>
          <w:rFonts w:ascii="Courier New" w:hAnsi="Courier New" w:cs="Courier New"/>
          <w:color w:val="68615E"/>
          <w:lang w:val="it-IT"/>
        </w:rPr>
        <w:t xml:space="preserve">) </w:t>
      </w:r>
      <w:r w:rsidRPr="00C46DC1">
        <w:rPr>
          <w:rFonts w:ascii="Courier New" w:hAnsi="Courier New" w:cs="Courier New"/>
          <w:color w:val="6666EA"/>
          <w:lang w:val="it-IT"/>
        </w:rPr>
        <w:t>NOT</w:t>
      </w:r>
      <w:r w:rsidRPr="00C46DC1">
        <w:rPr>
          <w:rFonts w:ascii="Courier New" w:hAnsi="Courier New" w:cs="Courier New"/>
          <w:color w:val="68615E"/>
          <w:lang w:val="it-IT"/>
        </w:rPr>
        <w:t xml:space="preserve"> </w:t>
      </w:r>
      <w:r w:rsidRPr="00C46DC1">
        <w:rPr>
          <w:rFonts w:ascii="Courier New" w:hAnsi="Courier New" w:cs="Courier New"/>
          <w:color w:val="DF5320"/>
          <w:lang w:val="it-IT"/>
        </w:rPr>
        <w:t>NULL</w:t>
      </w:r>
      <w:r w:rsidRPr="00C46DC1">
        <w:rPr>
          <w:rFonts w:ascii="Courier New" w:hAnsi="Courier New" w:cs="Courier New"/>
          <w:color w:val="68615E"/>
          <w:lang w:val="it-IT"/>
        </w:rPr>
        <w:t>,</w:t>
      </w:r>
      <w:r w:rsidRPr="00C46DC1">
        <w:rPr>
          <w:rFonts w:ascii="Courier New" w:hAnsi="Courier New" w:cs="Courier New"/>
          <w:color w:val="68615E"/>
          <w:lang w:val="it-IT"/>
        </w:rPr>
        <w:br/>
        <w:t xml:space="preserve">    cognome </w:t>
      </w:r>
      <w:r w:rsidRPr="00C46DC1">
        <w:rPr>
          <w:rFonts w:ascii="Courier New" w:hAnsi="Courier New" w:cs="Courier New"/>
          <w:color w:val="DF5320"/>
          <w:lang w:val="it-IT"/>
        </w:rPr>
        <w:t>VARCHAR</w:t>
      </w:r>
      <w:r w:rsidRPr="00C46DC1">
        <w:rPr>
          <w:rFonts w:ascii="Courier New" w:hAnsi="Courier New" w:cs="Courier New"/>
          <w:color w:val="68615E"/>
          <w:lang w:val="it-IT"/>
        </w:rPr>
        <w:t>(</w:t>
      </w:r>
      <w:r w:rsidRPr="00C46DC1">
        <w:rPr>
          <w:rFonts w:ascii="Courier New" w:hAnsi="Courier New" w:cs="Courier New"/>
          <w:color w:val="DF5320"/>
          <w:lang w:val="it-IT"/>
        </w:rPr>
        <w:t>20</w:t>
      </w:r>
      <w:r w:rsidRPr="00C46DC1">
        <w:rPr>
          <w:rFonts w:ascii="Courier New" w:hAnsi="Courier New" w:cs="Courier New"/>
          <w:color w:val="68615E"/>
          <w:lang w:val="it-IT"/>
        </w:rPr>
        <w:t xml:space="preserve">) </w:t>
      </w:r>
      <w:r w:rsidRPr="00C46DC1">
        <w:rPr>
          <w:rFonts w:ascii="Courier New" w:hAnsi="Courier New" w:cs="Courier New"/>
          <w:color w:val="6666EA"/>
          <w:lang w:val="it-IT"/>
        </w:rPr>
        <w:t>NOT</w:t>
      </w:r>
      <w:r w:rsidRPr="00C46DC1">
        <w:rPr>
          <w:rFonts w:ascii="Courier New" w:hAnsi="Courier New" w:cs="Courier New"/>
          <w:color w:val="68615E"/>
          <w:lang w:val="it-IT"/>
        </w:rPr>
        <w:t xml:space="preserve"> </w:t>
      </w:r>
      <w:r w:rsidRPr="00C46DC1">
        <w:rPr>
          <w:rFonts w:ascii="Courier New" w:hAnsi="Courier New" w:cs="Courier New"/>
          <w:color w:val="DF5320"/>
          <w:lang w:val="it-IT"/>
        </w:rPr>
        <w:t>NULL</w:t>
      </w:r>
      <w:r w:rsidRPr="00C46DC1">
        <w:rPr>
          <w:rFonts w:ascii="Courier New" w:hAnsi="Courier New" w:cs="Courier New"/>
          <w:color w:val="68615E"/>
          <w:lang w:val="it-IT"/>
        </w:rPr>
        <w:t>,</w:t>
      </w:r>
      <w:r w:rsidRPr="00C46DC1">
        <w:rPr>
          <w:rFonts w:ascii="Courier New" w:hAnsi="Courier New" w:cs="Courier New"/>
          <w:color w:val="68615E"/>
          <w:lang w:val="it-IT"/>
        </w:rPr>
        <w:br/>
        <w:t xml:space="preserve">    nickname </w:t>
      </w:r>
      <w:r w:rsidRPr="00C46DC1">
        <w:rPr>
          <w:rFonts w:ascii="Courier New" w:hAnsi="Courier New" w:cs="Courier New"/>
          <w:color w:val="DF5320"/>
          <w:lang w:val="it-IT"/>
        </w:rPr>
        <w:t>VARCHAR</w:t>
      </w:r>
      <w:r w:rsidRPr="00C46DC1">
        <w:rPr>
          <w:rFonts w:ascii="Courier New" w:hAnsi="Courier New" w:cs="Courier New"/>
          <w:color w:val="68615E"/>
          <w:lang w:val="it-IT"/>
        </w:rPr>
        <w:t>(</w:t>
      </w:r>
      <w:r w:rsidRPr="00C46DC1">
        <w:rPr>
          <w:rFonts w:ascii="Courier New" w:hAnsi="Courier New" w:cs="Courier New"/>
          <w:color w:val="DF5320"/>
          <w:lang w:val="it-IT"/>
        </w:rPr>
        <w:t>20</w:t>
      </w:r>
      <w:r w:rsidRPr="00C46DC1">
        <w:rPr>
          <w:rFonts w:ascii="Courier New" w:hAnsi="Courier New" w:cs="Courier New"/>
          <w:color w:val="68615E"/>
          <w:lang w:val="it-IT"/>
        </w:rPr>
        <w:t xml:space="preserve">) </w:t>
      </w:r>
      <w:r w:rsidRPr="00C46DC1">
        <w:rPr>
          <w:rFonts w:ascii="Courier New" w:hAnsi="Courier New" w:cs="Courier New"/>
          <w:color w:val="6666EA"/>
          <w:lang w:val="it-IT"/>
        </w:rPr>
        <w:t>NOT</w:t>
      </w:r>
      <w:r w:rsidRPr="00C46DC1">
        <w:rPr>
          <w:rFonts w:ascii="Courier New" w:hAnsi="Courier New" w:cs="Courier New"/>
          <w:color w:val="68615E"/>
          <w:lang w:val="it-IT"/>
        </w:rPr>
        <w:t xml:space="preserve"> </w:t>
      </w:r>
      <w:r w:rsidRPr="00C46DC1">
        <w:rPr>
          <w:rFonts w:ascii="Courier New" w:hAnsi="Courier New" w:cs="Courier New"/>
          <w:color w:val="DF5320"/>
          <w:lang w:val="it-IT"/>
        </w:rPr>
        <w:t>NULL</w:t>
      </w:r>
      <w:r w:rsidRPr="00C46DC1">
        <w:rPr>
          <w:rFonts w:ascii="Courier New" w:hAnsi="Courier New" w:cs="Courier New"/>
          <w:color w:val="68615E"/>
          <w:lang w:val="it-IT"/>
        </w:rPr>
        <w:t>,</w:t>
      </w:r>
      <w:r w:rsidRPr="00C46DC1">
        <w:rPr>
          <w:rFonts w:ascii="Courier New" w:hAnsi="Courier New" w:cs="Courier New"/>
          <w:color w:val="68615E"/>
          <w:lang w:val="it-IT"/>
        </w:rPr>
        <w:br/>
        <w:t xml:space="preserve">    grado_attendibilita </w:t>
      </w:r>
      <w:r w:rsidRPr="00C46DC1">
        <w:rPr>
          <w:rFonts w:ascii="Courier New" w:hAnsi="Courier New" w:cs="Courier New"/>
          <w:color w:val="DF5320"/>
          <w:lang w:val="it-IT"/>
        </w:rPr>
        <w:t>DECIMAL</w:t>
      </w:r>
      <w:r w:rsidRPr="00C46DC1">
        <w:rPr>
          <w:rFonts w:ascii="Courier New" w:hAnsi="Courier New" w:cs="Courier New"/>
          <w:color w:val="68615E"/>
          <w:lang w:val="it-IT"/>
        </w:rPr>
        <w:t xml:space="preserve"> (</w:t>
      </w:r>
      <w:r w:rsidRPr="00C46DC1">
        <w:rPr>
          <w:rFonts w:ascii="Courier New" w:hAnsi="Courier New" w:cs="Courier New"/>
          <w:color w:val="DF5320"/>
          <w:lang w:val="it-IT"/>
        </w:rPr>
        <w:t>3</w:t>
      </w:r>
      <w:r w:rsidRPr="00C46DC1">
        <w:rPr>
          <w:rFonts w:ascii="Courier New" w:hAnsi="Courier New" w:cs="Courier New"/>
          <w:color w:val="68615E"/>
          <w:lang w:val="it-IT"/>
        </w:rPr>
        <w:t xml:space="preserve">, </w:t>
      </w:r>
      <w:r w:rsidRPr="00C46DC1">
        <w:rPr>
          <w:rFonts w:ascii="Courier New" w:hAnsi="Courier New" w:cs="Courier New"/>
          <w:color w:val="DF5320"/>
          <w:lang w:val="it-IT"/>
        </w:rPr>
        <w:t>1</w:t>
      </w:r>
      <w:r w:rsidRPr="00C46DC1">
        <w:rPr>
          <w:rFonts w:ascii="Courier New" w:hAnsi="Courier New" w:cs="Courier New"/>
          <w:color w:val="68615E"/>
          <w:lang w:val="it-IT"/>
        </w:rPr>
        <w:t xml:space="preserve">) </w:t>
      </w:r>
      <w:r w:rsidRPr="00C46DC1">
        <w:rPr>
          <w:rFonts w:ascii="Courier New" w:hAnsi="Courier New" w:cs="Courier New"/>
          <w:color w:val="6666EA"/>
          <w:lang w:val="it-IT"/>
        </w:rPr>
        <w:t>DEFAULT</w:t>
      </w:r>
      <w:r w:rsidRPr="00C46DC1">
        <w:rPr>
          <w:rFonts w:ascii="Courier New" w:hAnsi="Courier New" w:cs="Courier New"/>
          <w:color w:val="68615E"/>
          <w:lang w:val="it-IT"/>
        </w:rPr>
        <w:t xml:space="preserve"> </w:t>
      </w:r>
      <w:r w:rsidRPr="00C46DC1">
        <w:rPr>
          <w:rFonts w:ascii="Courier New" w:hAnsi="Courier New" w:cs="Courier New"/>
          <w:color w:val="DF5320"/>
          <w:lang w:val="it-IT"/>
        </w:rPr>
        <w:t>NULL</w:t>
      </w:r>
      <w:r w:rsidRPr="00C46DC1">
        <w:rPr>
          <w:rFonts w:ascii="Courier New" w:hAnsi="Courier New" w:cs="Courier New"/>
          <w:color w:val="68615E"/>
          <w:lang w:val="it-IT"/>
        </w:rPr>
        <w:t>,</w:t>
      </w:r>
      <w:r w:rsidRPr="00C46DC1">
        <w:rPr>
          <w:rFonts w:ascii="Courier New" w:hAnsi="Courier New" w:cs="Courier New"/>
          <w:color w:val="68615E"/>
          <w:lang w:val="it-IT"/>
        </w:rPr>
        <w:br/>
        <w:t xml:space="preserve">    </w:t>
      </w:r>
      <w:r w:rsidRPr="00C46DC1">
        <w:rPr>
          <w:rFonts w:ascii="Courier New" w:hAnsi="Courier New" w:cs="Courier New"/>
          <w:color w:val="6666EA"/>
          <w:lang w:val="it-IT"/>
        </w:rPr>
        <w:t>CHECK</w:t>
      </w:r>
      <w:r w:rsidRPr="00C46DC1">
        <w:rPr>
          <w:rFonts w:ascii="Courier New" w:hAnsi="Courier New" w:cs="Courier New"/>
          <w:color w:val="68615E"/>
          <w:lang w:val="it-IT"/>
        </w:rPr>
        <w:t xml:space="preserve"> (grado_attendibilita &gt;= </w:t>
      </w:r>
      <w:r w:rsidRPr="00C46DC1">
        <w:rPr>
          <w:rFonts w:ascii="Courier New" w:hAnsi="Courier New" w:cs="Courier New"/>
          <w:color w:val="DF5320"/>
          <w:lang w:val="it-IT"/>
        </w:rPr>
        <w:t>0.0</w:t>
      </w:r>
      <w:r w:rsidRPr="00C46DC1">
        <w:rPr>
          <w:rFonts w:ascii="Courier New" w:hAnsi="Courier New" w:cs="Courier New"/>
          <w:color w:val="68615E"/>
          <w:lang w:val="it-IT"/>
        </w:rPr>
        <w:t xml:space="preserve"> </w:t>
      </w:r>
      <w:r w:rsidRPr="00C46DC1">
        <w:rPr>
          <w:rFonts w:ascii="Courier New" w:hAnsi="Courier New" w:cs="Courier New"/>
          <w:color w:val="6666EA"/>
          <w:lang w:val="it-IT"/>
        </w:rPr>
        <w:t>AND</w:t>
      </w:r>
      <w:r w:rsidRPr="00C46DC1">
        <w:rPr>
          <w:rFonts w:ascii="Courier New" w:hAnsi="Courier New" w:cs="Courier New"/>
          <w:color w:val="68615E"/>
          <w:lang w:val="it-IT"/>
        </w:rPr>
        <w:t xml:space="preserve"> grado_attendibilita &lt;= </w:t>
      </w:r>
      <w:r w:rsidRPr="00C46DC1">
        <w:rPr>
          <w:rFonts w:ascii="Courier New" w:hAnsi="Courier New" w:cs="Courier New"/>
          <w:color w:val="DF5320"/>
          <w:lang w:val="it-IT"/>
        </w:rPr>
        <w:t>10.0</w:t>
      </w:r>
      <w:r w:rsidRPr="00C46DC1">
        <w:rPr>
          <w:rFonts w:ascii="Courier New" w:hAnsi="Courier New" w:cs="Courier New"/>
          <w:color w:val="68615E"/>
          <w:lang w:val="it-IT"/>
        </w:rPr>
        <w:t>)</w:t>
      </w:r>
      <w:r w:rsidRPr="00C46DC1">
        <w:rPr>
          <w:rFonts w:ascii="Courier New" w:hAnsi="Courier New" w:cs="Courier New"/>
          <w:color w:val="68615E"/>
          <w:lang w:val="it-IT"/>
        </w:rPr>
        <w:br/>
        <w:t>);</w:t>
      </w:r>
    </w:p>
    <w:p w14:paraId="2201B88C" w14:textId="1085A289" w:rsidR="00E37815" w:rsidRDefault="00410BB8" w:rsidP="00692CA4">
      <w:pPr>
        <w:rPr>
          <w:lang w:val="it-IT"/>
        </w:rPr>
      </w:pPr>
      <w:r w:rsidRPr="00410BB8">
        <w:rPr>
          <w:lang w:val="it-IT"/>
        </w:rPr>
        <w:drawing>
          <wp:inline distT="0" distB="0" distL="0" distR="0" wp14:anchorId="7FF9476A" wp14:editId="06C7B399">
            <wp:extent cx="5486400" cy="892810"/>
            <wp:effectExtent l="0" t="0" r="0" b="254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48"/>
                    <a:stretch>
                      <a:fillRect/>
                    </a:stretch>
                  </pic:blipFill>
                  <pic:spPr>
                    <a:xfrm>
                      <a:off x="0" y="0"/>
                      <a:ext cx="5486400" cy="892810"/>
                    </a:xfrm>
                    <a:prstGeom prst="rect">
                      <a:avLst/>
                    </a:prstGeom>
                  </pic:spPr>
                </pic:pic>
              </a:graphicData>
            </a:graphic>
          </wp:inline>
        </w:drawing>
      </w:r>
    </w:p>
    <w:p w14:paraId="10493415" w14:textId="02969612" w:rsidR="00410BB8" w:rsidRDefault="00E37815" w:rsidP="000F0366">
      <w:pPr>
        <w:pStyle w:val="Titolo3"/>
        <w:rPr>
          <w:lang w:val="it-IT"/>
        </w:rPr>
      </w:pPr>
      <w:bookmarkStart w:id="86" w:name="_Toc123824827"/>
      <w:r>
        <w:rPr>
          <w:lang w:val="it-IT"/>
        </w:rPr>
        <w:t>Entità UtentePiattaforma</w:t>
      </w:r>
      <w:bookmarkEnd w:id="86"/>
    </w:p>
    <w:p w14:paraId="2A008184" w14:textId="77777777" w:rsidR="00662D27" w:rsidRPr="000D6472" w:rsidRDefault="00662D27">
      <w:pPr>
        <w:shd w:val="clear" w:color="auto" w:fill="F1EFEE"/>
        <w:rPr>
          <w:lang w:val="it-IT"/>
        </w:rPr>
      </w:pPr>
      <w:r w:rsidRPr="000D6472">
        <w:rPr>
          <w:rFonts w:ascii="Courier New" w:hAnsi="Courier New" w:cs="Courier New"/>
          <w:color w:val="6666EA"/>
          <w:lang w:val="it-IT"/>
        </w:rPr>
        <w:t>CREATE</w:t>
      </w:r>
      <w:r w:rsidRPr="000D6472">
        <w:rPr>
          <w:rFonts w:ascii="Courier New" w:hAnsi="Courier New" w:cs="Courier New"/>
          <w:color w:val="68615E"/>
          <w:lang w:val="it-IT"/>
        </w:rPr>
        <w:t xml:space="preserve"> </w:t>
      </w:r>
      <w:r w:rsidRPr="000D6472">
        <w:rPr>
          <w:rFonts w:ascii="Courier New" w:hAnsi="Courier New" w:cs="Courier New"/>
          <w:color w:val="6666EA"/>
          <w:lang w:val="it-IT"/>
        </w:rPr>
        <w:t>TABLE</w:t>
      </w:r>
      <w:r w:rsidRPr="000D6472">
        <w:rPr>
          <w:rFonts w:ascii="Courier New" w:hAnsi="Courier New" w:cs="Courier New"/>
          <w:color w:val="68615E"/>
          <w:lang w:val="it-IT"/>
        </w:rPr>
        <w:t xml:space="preserve"> UtentePiattaforma (</w:t>
      </w:r>
      <w:r w:rsidRPr="000D6472">
        <w:rPr>
          <w:rFonts w:ascii="Courier New" w:hAnsi="Courier New" w:cs="Courier New"/>
          <w:color w:val="68615E"/>
          <w:lang w:val="it-IT"/>
        </w:rPr>
        <w:br/>
        <w:t xml:space="preserve">    </w:t>
      </w:r>
      <w:r w:rsidRPr="000D6472">
        <w:rPr>
          <w:rFonts w:ascii="Courier New" w:hAnsi="Courier New" w:cs="Courier New"/>
          <w:color w:val="6666EA"/>
          <w:lang w:val="it-IT"/>
        </w:rPr>
        <w:t>id</w:t>
      </w:r>
      <w:r w:rsidRPr="000D6472">
        <w:rPr>
          <w:rFonts w:ascii="Courier New" w:hAnsi="Courier New" w:cs="Courier New"/>
          <w:color w:val="68615E"/>
          <w:lang w:val="it-IT"/>
        </w:rPr>
        <w:t xml:space="preserve"> </w:t>
      </w:r>
      <w:r w:rsidRPr="000D6472">
        <w:rPr>
          <w:rFonts w:ascii="Courier New" w:hAnsi="Courier New" w:cs="Courier New"/>
          <w:color w:val="DF5320"/>
          <w:lang w:val="it-IT"/>
        </w:rPr>
        <w:t>INT</w:t>
      </w:r>
      <w:r w:rsidRPr="000D6472">
        <w:rPr>
          <w:rFonts w:ascii="Courier New" w:hAnsi="Courier New" w:cs="Courier New"/>
          <w:color w:val="68615E"/>
          <w:lang w:val="it-IT"/>
        </w:rPr>
        <w:t xml:space="preserve"> PRIMARY </w:t>
      </w:r>
      <w:r w:rsidRPr="000D6472">
        <w:rPr>
          <w:rFonts w:ascii="Courier New" w:hAnsi="Courier New" w:cs="Courier New"/>
          <w:color w:val="6666EA"/>
          <w:lang w:val="it-IT"/>
        </w:rPr>
        <w:t>KEY</w:t>
      </w:r>
      <w:r w:rsidRPr="000D6472">
        <w:rPr>
          <w:rFonts w:ascii="Courier New" w:hAnsi="Courier New" w:cs="Courier New"/>
          <w:color w:val="68615E"/>
          <w:lang w:val="it-IT"/>
        </w:rPr>
        <w:t xml:space="preserve"> AUTO_INCREMENT,</w:t>
      </w:r>
      <w:r w:rsidRPr="000D6472">
        <w:rPr>
          <w:rFonts w:ascii="Courier New" w:hAnsi="Courier New" w:cs="Courier New"/>
          <w:color w:val="68615E"/>
          <w:lang w:val="it-IT"/>
        </w:rPr>
        <w:br/>
        <w:t xml:space="preserve">    </w:t>
      </w:r>
      <w:r w:rsidRPr="000D6472">
        <w:rPr>
          <w:rFonts w:ascii="Courier New" w:hAnsi="Courier New" w:cs="Courier New"/>
          <w:color w:val="6666EA"/>
          <w:lang w:val="it-IT"/>
        </w:rPr>
        <w:t>url</w:t>
      </w:r>
      <w:r w:rsidRPr="000D6472">
        <w:rPr>
          <w:rFonts w:ascii="Courier New" w:hAnsi="Courier New" w:cs="Courier New"/>
          <w:color w:val="68615E"/>
          <w:lang w:val="it-IT"/>
        </w:rPr>
        <w:t xml:space="preserve"> </w:t>
      </w:r>
      <w:r w:rsidRPr="000D6472">
        <w:rPr>
          <w:rFonts w:ascii="Courier New" w:hAnsi="Courier New" w:cs="Courier New"/>
          <w:color w:val="DF5320"/>
          <w:lang w:val="it-IT"/>
        </w:rPr>
        <w:t>TEXT</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nome </w:t>
      </w:r>
      <w:r w:rsidRPr="000D6472">
        <w:rPr>
          <w:rFonts w:ascii="Courier New" w:hAnsi="Courier New" w:cs="Courier New"/>
          <w:color w:val="DF5320"/>
          <w:lang w:val="it-IT"/>
        </w:rPr>
        <w:t>VARCHAR</w:t>
      </w:r>
      <w:r w:rsidRPr="000D6472">
        <w:rPr>
          <w:rFonts w:ascii="Courier New" w:hAnsi="Courier New" w:cs="Courier New"/>
          <w:color w:val="68615E"/>
          <w:lang w:val="it-IT"/>
        </w:rPr>
        <w:t>(</w:t>
      </w:r>
      <w:r w:rsidRPr="000D6472">
        <w:rPr>
          <w:rFonts w:ascii="Courier New" w:hAnsi="Courier New" w:cs="Courier New"/>
          <w:color w:val="DF5320"/>
          <w:lang w:val="it-IT"/>
        </w:rPr>
        <w:t>20</w:t>
      </w:r>
      <w:r w:rsidRPr="000D6472">
        <w:rPr>
          <w:rFonts w:ascii="Courier New" w:hAnsi="Courier New" w:cs="Courier New"/>
          <w:color w:val="68615E"/>
          <w:lang w:val="it-IT"/>
        </w:rPr>
        <w:t xml:space="preserve">) </w:t>
      </w:r>
      <w:r w:rsidRPr="000D6472">
        <w:rPr>
          <w:rFonts w:ascii="Courier New" w:hAnsi="Courier New" w:cs="Courier New"/>
          <w:color w:val="6666EA"/>
          <w:lang w:val="it-IT"/>
        </w:rPr>
        <w:t>NOT</w:t>
      </w:r>
      <w:r w:rsidRPr="000D6472">
        <w:rPr>
          <w:rFonts w:ascii="Courier New" w:hAnsi="Courier New" w:cs="Courier New"/>
          <w:color w:val="68615E"/>
          <w:lang w:val="it-IT"/>
        </w:rPr>
        <w:t xml:space="preserve"> </w:t>
      </w:r>
      <w:r w:rsidRPr="000D6472">
        <w:rPr>
          <w:rFonts w:ascii="Courier New" w:hAnsi="Courier New" w:cs="Courier New"/>
          <w:color w:val="DF5320"/>
          <w:lang w:val="it-IT"/>
        </w:rPr>
        <w:t>NULL</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cognome </w:t>
      </w:r>
      <w:r w:rsidRPr="000D6472">
        <w:rPr>
          <w:rFonts w:ascii="Courier New" w:hAnsi="Courier New" w:cs="Courier New"/>
          <w:color w:val="DF5320"/>
          <w:lang w:val="it-IT"/>
        </w:rPr>
        <w:t>VARCHAR</w:t>
      </w:r>
      <w:r w:rsidRPr="000D6472">
        <w:rPr>
          <w:rFonts w:ascii="Courier New" w:hAnsi="Courier New" w:cs="Courier New"/>
          <w:color w:val="68615E"/>
          <w:lang w:val="it-IT"/>
        </w:rPr>
        <w:t>(</w:t>
      </w:r>
      <w:r w:rsidRPr="000D6472">
        <w:rPr>
          <w:rFonts w:ascii="Courier New" w:hAnsi="Courier New" w:cs="Courier New"/>
          <w:color w:val="DF5320"/>
          <w:lang w:val="it-IT"/>
        </w:rPr>
        <w:t>20</w:t>
      </w:r>
      <w:r w:rsidRPr="000D6472">
        <w:rPr>
          <w:rFonts w:ascii="Courier New" w:hAnsi="Courier New" w:cs="Courier New"/>
          <w:color w:val="68615E"/>
          <w:lang w:val="it-IT"/>
        </w:rPr>
        <w:t xml:space="preserve">) </w:t>
      </w:r>
      <w:r w:rsidRPr="000D6472">
        <w:rPr>
          <w:rFonts w:ascii="Courier New" w:hAnsi="Courier New" w:cs="Courier New"/>
          <w:color w:val="6666EA"/>
          <w:lang w:val="it-IT"/>
        </w:rPr>
        <w:t>NOT</w:t>
      </w:r>
      <w:r w:rsidRPr="000D6472">
        <w:rPr>
          <w:rFonts w:ascii="Courier New" w:hAnsi="Courier New" w:cs="Courier New"/>
          <w:color w:val="68615E"/>
          <w:lang w:val="it-IT"/>
        </w:rPr>
        <w:t xml:space="preserve"> </w:t>
      </w:r>
      <w:r w:rsidRPr="000D6472">
        <w:rPr>
          <w:rFonts w:ascii="Courier New" w:hAnsi="Courier New" w:cs="Courier New"/>
          <w:color w:val="DF5320"/>
          <w:lang w:val="it-IT"/>
        </w:rPr>
        <w:t>NULL</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nickname </w:t>
      </w:r>
      <w:r w:rsidRPr="000D6472">
        <w:rPr>
          <w:rFonts w:ascii="Courier New" w:hAnsi="Courier New" w:cs="Courier New"/>
          <w:color w:val="DF5320"/>
          <w:lang w:val="it-IT"/>
        </w:rPr>
        <w:t>VARCHAR</w:t>
      </w:r>
      <w:r w:rsidRPr="000D6472">
        <w:rPr>
          <w:rFonts w:ascii="Courier New" w:hAnsi="Courier New" w:cs="Courier New"/>
          <w:color w:val="68615E"/>
          <w:lang w:val="it-IT"/>
        </w:rPr>
        <w:t>(</w:t>
      </w:r>
      <w:r w:rsidRPr="000D6472">
        <w:rPr>
          <w:rFonts w:ascii="Courier New" w:hAnsi="Courier New" w:cs="Courier New"/>
          <w:color w:val="DF5320"/>
          <w:lang w:val="it-IT"/>
        </w:rPr>
        <w:t>20</w:t>
      </w:r>
      <w:r w:rsidRPr="000D6472">
        <w:rPr>
          <w:rFonts w:ascii="Courier New" w:hAnsi="Courier New" w:cs="Courier New"/>
          <w:color w:val="68615E"/>
          <w:lang w:val="it-IT"/>
        </w:rPr>
        <w:t xml:space="preserve">) </w:t>
      </w:r>
      <w:r w:rsidRPr="000D6472">
        <w:rPr>
          <w:rFonts w:ascii="Courier New" w:hAnsi="Courier New" w:cs="Courier New"/>
          <w:color w:val="6666EA"/>
          <w:lang w:val="it-IT"/>
        </w:rPr>
        <w:t>NOT</w:t>
      </w:r>
      <w:r w:rsidRPr="000D6472">
        <w:rPr>
          <w:rFonts w:ascii="Courier New" w:hAnsi="Courier New" w:cs="Courier New"/>
          <w:color w:val="68615E"/>
          <w:lang w:val="it-IT"/>
        </w:rPr>
        <w:t xml:space="preserve"> </w:t>
      </w:r>
      <w:r w:rsidRPr="000D6472">
        <w:rPr>
          <w:rFonts w:ascii="Courier New" w:hAnsi="Courier New" w:cs="Courier New"/>
          <w:color w:val="DF5320"/>
          <w:lang w:val="it-IT"/>
        </w:rPr>
        <w:t>NULL</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grado_attendibilita </w:t>
      </w:r>
      <w:r w:rsidRPr="000D6472">
        <w:rPr>
          <w:rFonts w:ascii="Courier New" w:hAnsi="Courier New" w:cs="Courier New"/>
          <w:color w:val="DF5320"/>
          <w:lang w:val="it-IT"/>
        </w:rPr>
        <w:t>DECIMAL</w:t>
      </w:r>
      <w:r w:rsidRPr="000D6472">
        <w:rPr>
          <w:rFonts w:ascii="Courier New" w:hAnsi="Courier New" w:cs="Courier New"/>
          <w:color w:val="68615E"/>
          <w:lang w:val="it-IT"/>
        </w:rPr>
        <w:t xml:space="preserve"> (</w:t>
      </w:r>
      <w:r w:rsidRPr="000D6472">
        <w:rPr>
          <w:rFonts w:ascii="Courier New" w:hAnsi="Courier New" w:cs="Courier New"/>
          <w:color w:val="DF5320"/>
          <w:lang w:val="it-IT"/>
        </w:rPr>
        <w:t>3</w:t>
      </w:r>
      <w:r w:rsidRPr="000D6472">
        <w:rPr>
          <w:rFonts w:ascii="Courier New" w:hAnsi="Courier New" w:cs="Courier New"/>
          <w:color w:val="68615E"/>
          <w:lang w:val="it-IT"/>
        </w:rPr>
        <w:t xml:space="preserve">, </w:t>
      </w:r>
      <w:r w:rsidRPr="000D6472">
        <w:rPr>
          <w:rFonts w:ascii="Courier New" w:hAnsi="Courier New" w:cs="Courier New"/>
          <w:color w:val="DF5320"/>
          <w:lang w:val="it-IT"/>
        </w:rPr>
        <w:t>1</w:t>
      </w:r>
      <w:r w:rsidRPr="000D6472">
        <w:rPr>
          <w:rFonts w:ascii="Courier New" w:hAnsi="Courier New" w:cs="Courier New"/>
          <w:color w:val="68615E"/>
          <w:lang w:val="it-IT"/>
        </w:rPr>
        <w:t xml:space="preserve">) </w:t>
      </w:r>
      <w:r w:rsidRPr="000D6472">
        <w:rPr>
          <w:rFonts w:ascii="Courier New" w:hAnsi="Courier New" w:cs="Courier New"/>
          <w:color w:val="6666EA"/>
          <w:lang w:val="it-IT"/>
        </w:rPr>
        <w:t>DEFAULT</w:t>
      </w:r>
      <w:r w:rsidRPr="000D6472">
        <w:rPr>
          <w:rFonts w:ascii="Courier New" w:hAnsi="Courier New" w:cs="Courier New"/>
          <w:color w:val="68615E"/>
          <w:lang w:val="it-IT"/>
        </w:rPr>
        <w:t xml:space="preserve"> </w:t>
      </w:r>
      <w:r w:rsidRPr="000D6472">
        <w:rPr>
          <w:rFonts w:ascii="Courier New" w:hAnsi="Courier New" w:cs="Courier New"/>
          <w:color w:val="DF5320"/>
          <w:lang w:val="it-IT"/>
        </w:rPr>
        <w:t>NULL</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data_nascita </w:t>
      </w:r>
      <w:r w:rsidRPr="000D6472">
        <w:rPr>
          <w:rFonts w:ascii="Courier New" w:hAnsi="Courier New" w:cs="Courier New"/>
          <w:color w:val="DF5320"/>
          <w:lang w:val="it-IT"/>
        </w:rPr>
        <w:t>DATE</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citta </w:t>
      </w:r>
      <w:r w:rsidRPr="000D6472">
        <w:rPr>
          <w:rFonts w:ascii="Courier New" w:hAnsi="Courier New" w:cs="Courier New"/>
          <w:color w:val="DF5320"/>
          <w:lang w:val="it-IT"/>
        </w:rPr>
        <w:t>VARCHAR</w:t>
      </w:r>
      <w:r w:rsidRPr="000D6472">
        <w:rPr>
          <w:rFonts w:ascii="Courier New" w:hAnsi="Courier New" w:cs="Courier New"/>
          <w:color w:val="68615E"/>
          <w:lang w:val="it-IT"/>
        </w:rPr>
        <w:t>(</w:t>
      </w:r>
      <w:r w:rsidRPr="000D6472">
        <w:rPr>
          <w:rFonts w:ascii="Courier New" w:hAnsi="Courier New" w:cs="Courier New"/>
          <w:color w:val="DF5320"/>
          <w:lang w:val="it-IT"/>
        </w:rPr>
        <w:t>40</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w:t>
      </w:r>
      <w:r w:rsidRPr="000D6472">
        <w:rPr>
          <w:rFonts w:ascii="Courier New" w:hAnsi="Courier New" w:cs="Courier New"/>
          <w:color w:val="6666EA"/>
          <w:lang w:val="it-IT"/>
        </w:rPr>
        <w:t>password</w:t>
      </w:r>
      <w:r w:rsidRPr="000D6472">
        <w:rPr>
          <w:rFonts w:ascii="Courier New" w:hAnsi="Courier New" w:cs="Courier New"/>
          <w:color w:val="68615E"/>
          <w:lang w:val="it-IT"/>
        </w:rPr>
        <w:t xml:space="preserve"> </w:t>
      </w:r>
      <w:r w:rsidRPr="000D6472">
        <w:rPr>
          <w:rFonts w:ascii="Courier New" w:hAnsi="Courier New" w:cs="Courier New"/>
          <w:color w:val="DF5320"/>
          <w:lang w:val="it-IT"/>
        </w:rPr>
        <w:t>CHAR</w:t>
      </w:r>
      <w:r w:rsidRPr="000D6472">
        <w:rPr>
          <w:rFonts w:ascii="Courier New" w:hAnsi="Courier New" w:cs="Courier New"/>
          <w:color w:val="68615E"/>
          <w:lang w:val="it-IT"/>
        </w:rPr>
        <w:t>(</w:t>
      </w:r>
      <w:r w:rsidRPr="000D6472">
        <w:rPr>
          <w:rFonts w:ascii="Courier New" w:hAnsi="Courier New" w:cs="Courier New"/>
          <w:color w:val="DF5320"/>
          <w:lang w:val="it-IT"/>
        </w:rPr>
        <w:t>255</w:t>
      </w:r>
      <w:r w:rsidRPr="000D6472">
        <w:rPr>
          <w:rFonts w:ascii="Courier New" w:hAnsi="Courier New" w:cs="Courier New"/>
          <w:color w:val="68615E"/>
          <w:lang w:val="it-IT"/>
        </w:rPr>
        <w:t xml:space="preserve">) </w:t>
      </w:r>
      <w:r w:rsidRPr="000D6472">
        <w:rPr>
          <w:rFonts w:ascii="Courier New" w:hAnsi="Courier New" w:cs="Courier New"/>
          <w:color w:val="6666EA"/>
          <w:lang w:val="it-IT"/>
        </w:rPr>
        <w:t>NOT</w:t>
      </w:r>
      <w:r w:rsidRPr="000D6472">
        <w:rPr>
          <w:rFonts w:ascii="Courier New" w:hAnsi="Courier New" w:cs="Courier New"/>
          <w:color w:val="68615E"/>
          <w:lang w:val="it-IT"/>
        </w:rPr>
        <w:t xml:space="preserve"> </w:t>
      </w:r>
      <w:r w:rsidRPr="000D6472">
        <w:rPr>
          <w:rFonts w:ascii="Courier New" w:hAnsi="Courier New" w:cs="Courier New"/>
          <w:color w:val="DF5320"/>
          <w:lang w:val="it-IT"/>
        </w:rPr>
        <w:t>NULL</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email </w:t>
      </w:r>
      <w:r w:rsidRPr="000D6472">
        <w:rPr>
          <w:rFonts w:ascii="Courier New" w:hAnsi="Courier New" w:cs="Courier New"/>
          <w:color w:val="DF5320"/>
          <w:lang w:val="it-IT"/>
        </w:rPr>
        <w:t>VARCHAR</w:t>
      </w:r>
      <w:r w:rsidRPr="000D6472">
        <w:rPr>
          <w:rFonts w:ascii="Courier New" w:hAnsi="Courier New" w:cs="Courier New"/>
          <w:color w:val="68615E"/>
          <w:lang w:val="it-IT"/>
        </w:rPr>
        <w:t>(</w:t>
      </w:r>
      <w:r w:rsidRPr="000D6472">
        <w:rPr>
          <w:rFonts w:ascii="Courier New" w:hAnsi="Courier New" w:cs="Courier New"/>
          <w:color w:val="DF5320"/>
          <w:lang w:val="it-IT"/>
        </w:rPr>
        <w:t>30</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cellulare </w:t>
      </w:r>
      <w:r w:rsidRPr="000D6472">
        <w:rPr>
          <w:rFonts w:ascii="Courier New" w:hAnsi="Courier New" w:cs="Courier New"/>
          <w:color w:val="DF5320"/>
          <w:lang w:val="it-IT"/>
        </w:rPr>
        <w:t>CHAR</w:t>
      </w:r>
      <w:r w:rsidRPr="000D6472">
        <w:rPr>
          <w:rFonts w:ascii="Courier New" w:hAnsi="Courier New" w:cs="Courier New"/>
          <w:color w:val="68615E"/>
          <w:lang w:val="it-IT"/>
        </w:rPr>
        <w:t>(</w:t>
      </w:r>
      <w:r w:rsidRPr="000D6472">
        <w:rPr>
          <w:rFonts w:ascii="Courier New" w:hAnsi="Courier New" w:cs="Courier New"/>
          <w:color w:val="DF5320"/>
          <w:lang w:val="it-IT"/>
        </w:rPr>
        <w:t>10</w:t>
      </w:r>
      <w:r w:rsidRPr="000D6472">
        <w:rPr>
          <w:rFonts w:ascii="Courier New" w:hAnsi="Courier New" w:cs="Courier New"/>
          <w:color w:val="68615E"/>
          <w:lang w:val="it-IT"/>
        </w:rPr>
        <w:t>),</w:t>
      </w:r>
      <w:r w:rsidRPr="000D6472">
        <w:rPr>
          <w:rFonts w:ascii="Courier New" w:hAnsi="Courier New" w:cs="Courier New"/>
          <w:color w:val="68615E"/>
          <w:lang w:val="it-IT"/>
        </w:rPr>
        <w:br/>
        <w:t xml:space="preserve">    </w:t>
      </w:r>
      <w:r w:rsidRPr="000D6472">
        <w:rPr>
          <w:rFonts w:ascii="Courier New" w:hAnsi="Courier New" w:cs="Courier New"/>
          <w:color w:val="6666EA"/>
          <w:lang w:val="it-IT"/>
        </w:rPr>
        <w:t>CHECK</w:t>
      </w:r>
      <w:r w:rsidRPr="000D6472">
        <w:rPr>
          <w:rFonts w:ascii="Courier New" w:hAnsi="Courier New" w:cs="Courier New"/>
          <w:color w:val="68615E"/>
          <w:lang w:val="it-IT"/>
        </w:rPr>
        <w:t xml:space="preserve"> (grado_attendibilita &gt;= </w:t>
      </w:r>
      <w:r w:rsidRPr="000D6472">
        <w:rPr>
          <w:rFonts w:ascii="Courier New" w:hAnsi="Courier New" w:cs="Courier New"/>
          <w:color w:val="DF5320"/>
          <w:lang w:val="it-IT"/>
        </w:rPr>
        <w:t>0.0</w:t>
      </w:r>
      <w:r w:rsidRPr="000D6472">
        <w:rPr>
          <w:rFonts w:ascii="Courier New" w:hAnsi="Courier New" w:cs="Courier New"/>
          <w:color w:val="68615E"/>
          <w:lang w:val="it-IT"/>
        </w:rPr>
        <w:t xml:space="preserve"> </w:t>
      </w:r>
      <w:r w:rsidRPr="000D6472">
        <w:rPr>
          <w:rFonts w:ascii="Courier New" w:hAnsi="Courier New" w:cs="Courier New"/>
          <w:color w:val="6666EA"/>
          <w:lang w:val="it-IT"/>
        </w:rPr>
        <w:t>AND</w:t>
      </w:r>
      <w:r w:rsidRPr="000D6472">
        <w:rPr>
          <w:rFonts w:ascii="Courier New" w:hAnsi="Courier New" w:cs="Courier New"/>
          <w:color w:val="68615E"/>
          <w:lang w:val="it-IT"/>
        </w:rPr>
        <w:t xml:space="preserve"> grado_attendibilita &lt;= </w:t>
      </w:r>
      <w:r w:rsidRPr="000D6472">
        <w:rPr>
          <w:rFonts w:ascii="Courier New" w:hAnsi="Courier New" w:cs="Courier New"/>
          <w:color w:val="DF5320"/>
          <w:lang w:val="it-IT"/>
        </w:rPr>
        <w:t>10.0</w:t>
      </w:r>
      <w:r w:rsidRPr="000D6472">
        <w:rPr>
          <w:rFonts w:ascii="Courier New" w:hAnsi="Courier New" w:cs="Courier New"/>
          <w:color w:val="68615E"/>
          <w:lang w:val="it-IT"/>
        </w:rPr>
        <w:t>)</w:t>
      </w:r>
      <w:r w:rsidRPr="000D6472">
        <w:rPr>
          <w:rFonts w:ascii="Courier New" w:hAnsi="Courier New" w:cs="Courier New"/>
          <w:color w:val="68615E"/>
          <w:lang w:val="it-IT"/>
        </w:rPr>
        <w:br/>
        <w:t>);</w:t>
      </w:r>
    </w:p>
    <w:p w14:paraId="5605B32C" w14:textId="41B55CE7" w:rsidR="00E37815" w:rsidRDefault="00E57467" w:rsidP="00E37815">
      <w:pPr>
        <w:rPr>
          <w:lang w:val="it-IT"/>
        </w:rPr>
      </w:pPr>
      <w:r w:rsidRPr="00E57467">
        <w:rPr>
          <w:lang w:val="it-IT"/>
        </w:rPr>
        <w:drawing>
          <wp:inline distT="0" distB="0" distL="0" distR="0" wp14:anchorId="317EAB51" wp14:editId="6DADAF5C">
            <wp:extent cx="5486400" cy="179832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9"/>
                    <a:stretch>
                      <a:fillRect/>
                    </a:stretch>
                  </pic:blipFill>
                  <pic:spPr>
                    <a:xfrm>
                      <a:off x="0" y="0"/>
                      <a:ext cx="5486400" cy="1798320"/>
                    </a:xfrm>
                    <a:prstGeom prst="rect">
                      <a:avLst/>
                    </a:prstGeom>
                  </pic:spPr>
                </pic:pic>
              </a:graphicData>
            </a:graphic>
          </wp:inline>
        </w:drawing>
      </w:r>
    </w:p>
    <w:p w14:paraId="55411964" w14:textId="720B442B" w:rsidR="005F5150" w:rsidRPr="00882E45" w:rsidRDefault="00234234" w:rsidP="000F0366">
      <w:pPr>
        <w:pStyle w:val="Titolo3"/>
        <w:rPr>
          <w:lang w:val="en-GB"/>
        </w:rPr>
      </w:pPr>
      <w:bookmarkStart w:id="87" w:name="_Toc123824828"/>
      <w:r w:rsidRPr="00882E45">
        <w:rPr>
          <w:lang w:val="en-GB"/>
        </w:rPr>
        <w:lastRenderedPageBreak/>
        <w:t>Entità VerificaPost</w:t>
      </w:r>
      <w:bookmarkEnd w:id="87"/>
    </w:p>
    <w:p w14:paraId="06397C85" w14:textId="77777777" w:rsidR="00BE4924" w:rsidRDefault="00BE4924">
      <w:pPr>
        <w:shd w:val="clear" w:color="auto" w:fill="F1EFEE"/>
      </w:pPr>
      <w:r>
        <w:rPr>
          <w:rFonts w:ascii="Courier New" w:hAnsi="Courier New" w:cs="Courier New"/>
          <w:color w:val="6666EA"/>
        </w:rPr>
        <w:t>CREATE</w:t>
      </w:r>
      <w:r>
        <w:rPr>
          <w:rFonts w:ascii="Courier New" w:hAnsi="Courier New" w:cs="Courier New"/>
          <w:color w:val="68615E"/>
        </w:rPr>
        <w:t xml:space="preserve"> </w:t>
      </w:r>
      <w:r>
        <w:rPr>
          <w:rFonts w:ascii="Courier New" w:hAnsi="Courier New" w:cs="Courier New"/>
          <w:color w:val="6666EA"/>
        </w:rPr>
        <w:t>TABLE</w:t>
      </w:r>
      <w:r>
        <w:rPr>
          <w:rFonts w:ascii="Courier New" w:hAnsi="Courier New" w:cs="Courier New"/>
          <w:color w:val="68615E"/>
        </w:rPr>
        <w:t xml:space="preserve"> VerificaPost (</w:t>
      </w:r>
      <w:r>
        <w:br/>
      </w:r>
      <w:r>
        <w:rPr>
          <w:rFonts w:ascii="Courier New" w:hAnsi="Courier New" w:cs="Courier New"/>
          <w:color w:val="68615E"/>
        </w:rPr>
        <w:t xml:space="preserve">    id_post </w:t>
      </w:r>
      <w:r>
        <w:rPr>
          <w:rFonts w:ascii="Courier New" w:hAnsi="Courier New" w:cs="Courier New"/>
          <w:color w:val="DF5320"/>
        </w:rPr>
        <w:t>INT</w:t>
      </w:r>
      <w:r>
        <w:rPr>
          <w:rFonts w:ascii="Courier New" w:hAnsi="Courier New" w:cs="Courier New"/>
          <w:color w:val="68615E"/>
        </w:rPr>
        <w:t>,</w:t>
      </w:r>
      <w:r>
        <w:br/>
      </w:r>
      <w:r>
        <w:rPr>
          <w:rFonts w:ascii="Courier New" w:hAnsi="Courier New" w:cs="Courier New"/>
          <w:color w:val="68615E"/>
        </w:rPr>
        <w:t xml:space="preserve">    id_fact_checker </w:t>
      </w:r>
      <w:r>
        <w:rPr>
          <w:rFonts w:ascii="Courier New" w:hAnsi="Courier New" w:cs="Courier New"/>
          <w:color w:val="DF5320"/>
        </w:rPr>
        <w:t>INT</w:t>
      </w:r>
      <w:r>
        <w:rPr>
          <w:rFonts w:ascii="Courier New" w:hAnsi="Courier New" w:cs="Courier New"/>
          <w:color w:val="68615E"/>
        </w:rPr>
        <w:t>,</w:t>
      </w:r>
      <w:r>
        <w:br/>
      </w:r>
      <w:r>
        <w:rPr>
          <w:rFonts w:ascii="Courier New" w:hAnsi="Courier New" w:cs="Courier New"/>
          <w:color w:val="68615E"/>
        </w:rPr>
        <w:t xml:space="preserve">    data_ora DATETIME,</w:t>
      </w:r>
      <w:r>
        <w:br/>
      </w:r>
      <w:r>
        <w:rPr>
          <w:rFonts w:ascii="Courier New" w:hAnsi="Courier New" w:cs="Courier New"/>
          <w:color w:val="68615E"/>
        </w:rPr>
        <w:t xml:space="preserve">    PRIMARY </w:t>
      </w:r>
      <w:r>
        <w:rPr>
          <w:rFonts w:ascii="Courier New" w:hAnsi="Courier New" w:cs="Courier New"/>
          <w:color w:val="6666EA"/>
        </w:rPr>
        <w:t>KEY</w:t>
      </w:r>
      <w:r>
        <w:rPr>
          <w:rFonts w:ascii="Courier New" w:hAnsi="Courier New" w:cs="Courier New"/>
          <w:color w:val="68615E"/>
        </w:rPr>
        <w:t xml:space="preserve"> (id_post, id_fact_checker),</w:t>
      </w:r>
      <w:r>
        <w:br/>
      </w:r>
      <w:r>
        <w:rPr>
          <w:rFonts w:ascii="Courier New" w:hAnsi="Courier New" w:cs="Courier New"/>
          <w:color w:val="68615E"/>
        </w:rPr>
        <w:t xml:space="preserve">    </w:t>
      </w:r>
      <w:r>
        <w:rPr>
          <w:rFonts w:ascii="Courier New" w:hAnsi="Courier New" w:cs="Courier New"/>
          <w:color w:val="6666EA"/>
        </w:rPr>
        <w:t>CONSTRAINT</w:t>
      </w:r>
      <w:r>
        <w:rPr>
          <w:rFonts w:ascii="Courier New" w:hAnsi="Courier New" w:cs="Courier New"/>
          <w:color w:val="68615E"/>
        </w:rPr>
        <w:t xml:space="preserve"> fk_post_verificato</w:t>
      </w:r>
      <w:r>
        <w:br/>
      </w:r>
      <w:r>
        <w:rPr>
          <w:rFonts w:ascii="Courier New" w:hAnsi="Courier New" w:cs="Courier New"/>
          <w:color w:val="68615E"/>
        </w:rP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(id_post) </w:t>
      </w:r>
      <w:r>
        <w:rPr>
          <w:rFonts w:ascii="Courier New" w:hAnsi="Courier New" w:cs="Courier New"/>
          <w:color w:val="6666EA"/>
        </w:rPr>
        <w:t>REFERENCES</w:t>
      </w:r>
      <w:r>
        <w:rPr>
          <w:rFonts w:ascii="Courier New" w:hAnsi="Courier New" w:cs="Courier New"/>
          <w:color w:val="68615E"/>
        </w:rPr>
        <w:t xml:space="preserve"> Post(</w:t>
      </w:r>
      <w:r>
        <w:rPr>
          <w:rFonts w:ascii="Courier New" w:hAnsi="Courier New" w:cs="Courier New"/>
          <w:color w:val="6666EA"/>
        </w:rPr>
        <w:t>id</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CONSTRAINT</w:t>
      </w:r>
      <w:r>
        <w:rPr>
          <w:rFonts w:ascii="Courier New" w:hAnsi="Courier New" w:cs="Courier New"/>
          <w:color w:val="68615E"/>
        </w:rPr>
        <w:t xml:space="preserve"> fk_fact_checker_verificatore</w:t>
      </w:r>
      <w:r>
        <w:br/>
      </w:r>
      <w:r>
        <w:rPr>
          <w:rFonts w:ascii="Courier New" w:hAnsi="Courier New" w:cs="Courier New"/>
          <w:color w:val="68615E"/>
        </w:rPr>
        <w:t xml:space="preserve">        </w:t>
      </w:r>
      <w:r>
        <w:rPr>
          <w:rFonts w:ascii="Courier New" w:hAnsi="Courier New" w:cs="Courier New"/>
          <w:color w:val="6666EA"/>
        </w:rPr>
        <w:t>FOREIGN</w:t>
      </w:r>
      <w:r>
        <w:rPr>
          <w:rFonts w:ascii="Courier New" w:hAnsi="Courier New" w:cs="Courier New"/>
          <w:color w:val="68615E"/>
        </w:rPr>
        <w:t xml:space="preserve"> </w:t>
      </w:r>
      <w:r>
        <w:rPr>
          <w:rFonts w:ascii="Courier New" w:hAnsi="Courier New" w:cs="Courier New"/>
          <w:color w:val="6666EA"/>
        </w:rPr>
        <w:t>KEY</w:t>
      </w:r>
      <w:r>
        <w:rPr>
          <w:rFonts w:ascii="Courier New" w:hAnsi="Courier New" w:cs="Courier New"/>
          <w:color w:val="68615E"/>
        </w:rPr>
        <w:t xml:space="preserve"> (id_fact_checker) </w:t>
      </w:r>
      <w:r>
        <w:rPr>
          <w:rFonts w:ascii="Courier New" w:hAnsi="Courier New" w:cs="Courier New"/>
          <w:color w:val="6666EA"/>
        </w:rPr>
        <w:t>REFERENCES</w:t>
      </w:r>
      <w:r>
        <w:rPr>
          <w:rFonts w:ascii="Courier New" w:hAnsi="Courier New" w:cs="Courier New"/>
          <w:color w:val="68615E"/>
        </w:rPr>
        <w:t xml:space="preserve"> FactChecker(</w:t>
      </w:r>
      <w:r>
        <w:rPr>
          <w:rFonts w:ascii="Courier New" w:hAnsi="Courier New" w:cs="Courier New"/>
          <w:color w:val="6666EA"/>
        </w:rPr>
        <w:t>id</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UPDATE</w:t>
      </w:r>
      <w:r>
        <w:rPr>
          <w:rFonts w:ascii="Courier New" w:hAnsi="Courier New" w:cs="Courier New"/>
          <w:color w:val="68615E"/>
        </w:rPr>
        <w:t xml:space="preserve"> </w:t>
      </w:r>
      <w:r>
        <w:rPr>
          <w:rFonts w:ascii="Courier New" w:hAnsi="Courier New" w:cs="Courier New"/>
          <w:color w:val="6666EA"/>
        </w:rPr>
        <w:t>CASCADE</w:t>
      </w:r>
      <w:r>
        <w:rPr>
          <w:rFonts w:ascii="Courier New" w:hAnsi="Courier New" w:cs="Courier New"/>
          <w:color w:val="68615E"/>
        </w:rPr>
        <w:t xml:space="preserve"> </w:t>
      </w:r>
      <w:r>
        <w:rPr>
          <w:rFonts w:ascii="Courier New" w:hAnsi="Courier New" w:cs="Courier New"/>
          <w:color w:val="6666EA"/>
        </w:rPr>
        <w:t>ON</w:t>
      </w:r>
      <w:r>
        <w:rPr>
          <w:rFonts w:ascii="Courier New" w:hAnsi="Courier New" w:cs="Courier New"/>
          <w:color w:val="68615E"/>
        </w:rPr>
        <w:t xml:space="preserve"> </w:t>
      </w: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CASCADE</w:t>
      </w:r>
      <w:r>
        <w:br/>
      </w:r>
      <w:r>
        <w:rPr>
          <w:rFonts w:ascii="Courier New" w:hAnsi="Courier New" w:cs="Courier New"/>
          <w:color w:val="68615E"/>
        </w:rPr>
        <w:t>);</w:t>
      </w:r>
    </w:p>
    <w:p w14:paraId="6918038A" w14:textId="4BCD04A6" w:rsidR="00234234" w:rsidRPr="008C70CB" w:rsidRDefault="00BB6C08" w:rsidP="00BB6C08">
      <w:pPr>
        <w:jc w:val="center"/>
        <w:rPr>
          <w:lang w:val="en-GB"/>
        </w:rPr>
      </w:pPr>
      <w:r>
        <w:rPr>
          <w:noProof/>
        </w:rPr>
        <w:drawing>
          <wp:inline distT="0" distB="0" distL="0" distR="0" wp14:anchorId="3C2B3F8D" wp14:editId="55F89C0C">
            <wp:extent cx="3790950" cy="1728981"/>
            <wp:effectExtent l="0" t="0" r="0" b="508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pic:nvPicPr>
                  <pic:blipFill>
                    <a:blip r:embed="rId50">
                      <a:extLst>
                        <a:ext uri="{28A0092B-C50C-407E-A947-70E740481C1C}">
                          <a14:useLocalDpi xmlns:a14="http://schemas.microsoft.com/office/drawing/2010/main" val="0"/>
                        </a:ext>
                      </a:extLst>
                    </a:blip>
                    <a:stretch>
                      <a:fillRect/>
                    </a:stretch>
                  </pic:blipFill>
                  <pic:spPr>
                    <a:xfrm>
                      <a:off x="0" y="0"/>
                      <a:ext cx="3790950" cy="1728981"/>
                    </a:xfrm>
                    <a:prstGeom prst="rect">
                      <a:avLst/>
                    </a:prstGeom>
                  </pic:spPr>
                </pic:pic>
              </a:graphicData>
            </a:graphic>
          </wp:inline>
        </w:drawing>
      </w:r>
    </w:p>
    <w:p w14:paraId="2B394AA5" w14:textId="6BE086DE" w:rsidR="00BB6C08" w:rsidRDefault="00BB6C08" w:rsidP="000F0366">
      <w:pPr>
        <w:pStyle w:val="Titolo3"/>
        <w:rPr>
          <w:lang w:val="it-IT"/>
        </w:rPr>
      </w:pPr>
      <w:bookmarkStart w:id="88" w:name="_Toc123824829"/>
      <w:r>
        <w:rPr>
          <w:lang w:val="it-IT"/>
        </w:rPr>
        <w:t>Entità Zona</w:t>
      </w:r>
      <w:bookmarkEnd w:id="88"/>
    </w:p>
    <w:p w14:paraId="7C452A53" w14:textId="3E280B9B" w:rsidR="001F23EB" w:rsidRPr="00882E45" w:rsidRDefault="001F23EB">
      <w:pPr>
        <w:shd w:val="clear" w:color="auto" w:fill="F1EFEE"/>
        <w:rPr>
          <w:lang w:val="it-IT"/>
        </w:rPr>
      </w:pPr>
      <w:r w:rsidRPr="00882E45">
        <w:rPr>
          <w:rFonts w:ascii="Courier New" w:hAnsi="Courier New" w:cs="Courier New"/>
          <w:color w:val="6666EA"/>
          <w:lang w:val="it-IT"/>
        </w:rPr>
        <w:t>CREATE</w:t>
      </w:r>
      <w:r w:rsidRPr="00882E45">
        <w:rPr>
          <w:rFonts w:ascii="Courier New" w:hAnsi="Courier New" w:cs="Courier New"/>
          <w:color w:val="68615E"/>
          <w:lang w:val="it-IT"/>
        </w:rPr>
        <w:t xml:space="preserve"> </w:t>
      </w:r>
      <w:r w:rsidRPr="00882E45">
        <w:rPr>
          <w:rFonts w:ascii="Courier New" w:hAnsi="Courier New" w:cs="Courier New"/>
          <w:color w:val="6666EA"/>
          <w:lang w:val="it-IT"/>
        </w:rPr>
        <w:t>TABLE</w:t>
      </w:r>
      <w:r w:rsidRPr="00882E45">
        <w:rPr>
          <w:rFonts w:ascii="Courier New" w:hAnsi="Courier New" w:cs="Courier New"/>
          <w:color w:val="68615E"/>
          <w:lang w:val="it-IT"/>
        </w:rPr>
        <w:t xml:space="preserve"> Zona (</w:t>
      </w:r>
      <w:r w:rsidRPr="00882E45">
        <w:rPr>
          <w:rFonts w:ascii="Courier New" w:hAnsi="Courier New" w:cs="Courier New"/>
          <w:color w:val="68615E"/>
          <w:lang w:val="it-IT"/>
        </w:rPr>
        <w:br/>
        <w:t xml:space="preserve">    codice </w:t>
      </w:r>
      <w:r w:rsidRPr="00882E45">
        <w:rPr>
          <w:rFonts w:ascii="Courier New" w:hAnsi="Courier New" w:cs="Courier New"/>
          <w:color w:val="DF5320"/>
          <w:lang w:val="it-IT"/>
        </w:rPr>
        <w:t>INT</w:t>
      </w:r>
      <w:r w:rsidRPr="00882E45">
        <w:rPr>
          <w:rFonts w:ascii="Courier New" w:hAnsi="Courier New" w:cs="Courier New"/>
          <w:color w:val="68615E"/>
          <w:lang w:val="it-IT"/>
        </w:rPr>
        <w:t xml:space="preserve"> PRIMARY </w:t>
      </w:r>
      <w:r w:rsidRPr="00882E45">
        <w:rPr>
          <w:rFonts w:ascii="Courier New" w:hAnsi="Courier New" w:cs="Courier New"/>
          <w:color w:val="6666EA"/>
          <w:lang w:val="it-IT"/>
        </w:rPr>
        <w:t>KEY</w:t>
      </w:r>
      <w:r w:rsidRPr="00882E45">
        <w:rPr>
          <w:rFonts w:ascii="Courier New" w:hAnsi="Courier New" w:cs="Courier New"/>
          <w:color w:val="68615E"/>
          <w:lang w:val="it-IT"/>
        </w:rPr>
        <w:t xml:space="preserve"> AUTO_INCREMENT,</w:t>
      </w:r>
      <w:r w:rsidRPr="00882E45">
        <w:rPr>
          <w:rFonts w:ascii="Courier New" w:hAnsi="Courier New" w:cs="Courier New"/>
          <w:color w:val="68615E"/>
          <w:lang w:val="it-IT"/>
        </w:rPr>
        <w:br/>
        <w:t xml:space="preserve">    tipologia </w:t>
      </w:r>
      <w:r w:rsidRPr="00882E45">
        <w:rPr>
          <w:rFonts w:ascii="Courier New" w:hAnsi="Courier New" w:cs="Courier New"/>
          <w:color w:val="DF5320"/>
          <w:lang w:val="it-IT"/>
        </w:rPr>
        <w:t>VARCHAR</w:t>
      </w:r>
      <w:r w:rsidRPr="00882E45">
        <w:rPr>
          <w:rFonts w:ascii="Courier New" w:hAnsi="Courier New" w:cs="Courier New"/>
          <w:color w:val="68615E"/>
          <w:lang w:val="it-IT"/>
        </w:rPr>
        <w:t>(</w:t>
      </w:r>
      <w:r w:rsidRPr="00882E45">
        <w:rPr>
          <w:rFonts w:ascii="Courier New" w:hAnsi="Courier New" w:cs="Courier New"/>
          <w:color w:val="DF5320"/>
          <w:lang w:val="it-IT"/>
        </w:rPr>
        <w:t>30</w:t>
      </w:r>
      <w:r w:rsidRPr="00882E45">
        <w:rPr>
          <w:rFonts w:ascii="Courier New" w:hAnsi="Courier New" w:cs="Courier New"/>
          <w:color w:val="68615E"/>
          <w:lang w:val="it-IT"/>
        </w:rPr>
        <w:t xml:space="preserve">) </w:t>
      </w:r>
      <w:r w:rsidRPr="00882E45">
        <w:rPr>
          <w:rFonts w:ascii="Courier New" w:hAnsi="Courier New" w:cs="Courier New"/>
          <w:color w:val="6666EA"/>
          <w:lang w:val="it-IT"/>
        </w:rPr>
        <w:t>NOT</w:t>
      </w:r>
      <w:r w:rsidRPr="00882E45">
        <w:rPr>
          <w:rFonts w:ascii="Courier New" w:hAnsi="Courier New" w:cs="Courier New"/>
          <w:color w:val="68615E"/>
          <w:lang w:val="it-IT"/>
        </w:rPr>
        <w:t xml:space="preserve"> </w:t>
      </w:r>
      <w:r w:rsidRPr="00882E45">
        <w:rPr>
          <w:rFonts w:ascii="Courier New" w:hAnsi="Courier New" w:cs="Courier New"/>
          <w:color w:val="DF5320"/>
          <w:lang w:val="it-IT"/>
        </w:rPr>
        <w:t>NULL</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comune </w:t>
      </w:r>
      <w:r w:rsidRPr="00882E45">
        <w:rPr>
          <w:rFonts w:ascii="Courier New" w:hAnsi="Courier New" w:cs="Courier New"/>
          <w:color w:val="DF5320"/>
          <w:lang w:val="it-IT"/>
        </w:rPr>
        <w:t>VARCHAR</w:t>
      </w:r>
      <w:r w:rsidRPr="00882E45">
        <w:rPr>
          <w:rFonts w:ascii="Courier New" w:hAnsi="Courier New" w:cs="Courier New"/>
          <w:color w:val="68615E"/>
          <w:lang w:val="it-IT"/>
        </w:rPr>
        <w:t>(</w:t>
      </w:r>
      <w:r w:rsidRPr="00882E45">
        <w:rPr>
          <w:rFonts w:ascii="Courier New" w:hAnsi="Courier New" w:cs="Courier New"/>
          <w:color w:val="DF5320"/>
          <w:lang w:val="it-IT"/>
        </w:rPr>
        <w:t>40</w:t>
      </w:r>
      <w:r w:rsidRPr="00882E45">
        <w:rPr>
          <w:rFonts w:ascii="Courier New" w:hAnsi="Courier New" w:cs="Courier New"/>
          <w:color w:val="68615E"/>
          <w:lang w:val="it-IT"/>
        </w:rPr>
        <w:t xml:space="preserve">) </w:t>
      </w:r>
      <w:r w:rsidRPr="00882E45">
        <w:rPr>
          <w:rFonts w:ascii="Courier New" w:hAnsi="Courier New" w:cs="Courier New"/>
          <w:color w:val="6666EA"/>
          <w:lang w:val="it-IT"/>
        </w:rPr>
        <w:t>NOT</w:t>
      </w:r>
      <w:r w:rsidRPr="00882E45">
        <w:rPr>
          <w:rFonts w:ascii="Courier New" w:hAnsi="Courier New" w:cs="Courier New"/>
          <w:color w:val="68615E"/>
          <w:lang w:val="it-IT"/>
        </w:rPr>
        <w:t xml:space="preserve"> </w:t>
      </w:r>
      <w:r w:rsidRPr="00882E45">
        <w:rPr>
          <w:rFonts w:ascii="Courier New" w:hAnsi="Courier New" w:cs="Courier New"/>
          <w:color w:val="DF5320"/>
          <w:lang w:val="it-IT"/>
        </w:rPr>
        <w:t>NULL</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provincia </w:t>
      </w:r>
      <w:r w:rsidRPr="00882E45">
        <w:rPr>
          <w:rFonts w:ascii="Courier New" w:hAnsi="Courier New" w:cs="Courier New"/>
          <w:color w:val="DF5320"/>
          <w:lang w:val="it-IT"/>
        </w:rPr>
        <w:t>VARCHAR</w:t>
      </w:r>
      <w:r w:rsidRPr="00882E45">
        <w:rPr>
          <w:rFonts w:ascii="Courier New" w:hAnsi="Courier New" w:cs="Courier New"/>
          <w:color w:val="68615E"/>
          <w:lang w:val="it-IT"/>
        </w:rPr>
        <w:t>(</w:t>
      </w:r>
      <w:r w:rsidRPr="00882E45">
        <w:rPr>
          <w:rFonts w:ascii="Courier New" w:hAnsi="Courier New" w:cs="Courier New"/>
          <w:color w:val="DF5320"/>
          <w:lang w:val="it-IT"/>
        </w:rPr>
        <w:t>15</w:t>
      </w:r>
      <w:r w:rsidRPr="00882E45">
        <w:rPr>
          <w:rFonts w:ascii="Courier New" w:hAnsi="Courier New" w:cs="Courier New"/>
          <w:color w:val="68615E"/>
          <w:lang w:val="it-IT"/>
        </w:rPr>
        <w:t xml:space="preserve">) </w:t>
      </w:r>
      <w:r w:rsidRPr="00882E45">
        <w:rPr>
          <w:rFonts w:ascii="Courier New" w:hAnsi="Courier New" w:cs="Courier New"/>
          <w:color w:val="6666EA"/>
          <w:lang w:val="it-IT"/>
        </w:rPr>
        <w:t>NOT</w:t>
      </w:r>
      <w:r w:rsidRPr="00882E45">
        <w:rPr>
          <w:rFonts w:ascii="Courier New" w:hAnsi="Courier New" w:cs="Courier New"/>
          <w:color w:val="68615E"/>
          <w:lang w:val="it-IT"/>
        </w:rPr>
        <w:t xml:space="preserve"> </w:t>
      </w:r>
      <w:r w:rsidRPr="00882E45">
        <w:rPr>
          <w:rFonts w:ascii="Courier New" w:hAnsi="Courier New" w:cs="Courier New"/>
          <w:color w:val="DF5320"/>
          <w:lang w:val="it-IT"/>
        </w:rPr>
        <w:t>NULL</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regione </w:t>
      </w:r>
      <w:r w:rsidRPr="00882E45">
        <w:rPr>
          <w:rFonts w:ascii="Courier New" w:hAnsi="Courier New" w:cs="Courier New"/>
          <w:color w:val="DF5320"/>
          <w:lang w:val="it-IT"/>
        </w:rPr>
        <w:t>VARCHAR</w:t>
      </w:r>
      <w:r w:rsidRPr="00882E45">
        <w:rPr>
          <w:rFonts w:ascii="Courier New" w:hAnsi="Courier New" w:cs="Courier New"/>
          <w:color w:val="68615E"/>
          <w:lang w:val="it-IT"/>
        </w:rPr>
        <w:t>(</w:t>
      </w:r>
      <w:r w:rsidRPr="00882E45">
        <w:rPr>
          <w:rFonts w:ascii="Courier New" w:hAnsi="Courier New" w:cs="Courier New"/>
          <w:color w:val="DF5320"/>
          <w:lang w:val="it-IT"/>
        </w:rPr>
        <w:t>20</w:t>
      </w:r>
      <w:r w:rsidRPr="00882E45">
        <w:rPr>
          <w:rFonts w:ascii="Courier New" w:hAnsi="Courier New" w:cs="Courier New"/>
          <w:color w:val="68615E"/>
          <w:lang w:val="it-IT"/>
        </w:rPr>
        <w:t xml:space="preserve">) </w:t>
      </w:r>
      <w:r w:rsidRPr="00882E45">
        <w:rPr>
          <w:rFonts w:ascii="Courier New" w:hAnsi="Courier New" w:cs="Courier New"/>
          <w:color w:val="6666EA"/>
          <w:lang w:val="it-IT"/>
        </w:rPr>
        <w:t>NOT</w:t>
      </w:r>
      <w:r w:rsidRPr="00882E45">
        <w:rPr>
          <w:rFonts w:ascii="Courier New" w:hAnsi="Courier New" w:cs="Courier New"/>
          <w:color w:val="68615E"/>
          <w:lang w:val="it-IT"/>
        </w:rPr>
        <w:t xml:space="preserve"> </w:t>
      </w:r>
      <w:r w:rsidRPr="00882E45">
        <w:rPr>
          <w:rFonts w:ascii="Courier New" w:hAnsi="Courier New" w:cs="Courier New"/>
          <w:color w:val="DF5320"/>
          <w:lang w:val="it-IT"/>
        </w:rPr>
        <w:t>NULL</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latitudine </w:t>
      </w:r>
      <w:r w:rsidRPr="00882E45">
        <w:rPr>
          <w:rFonts w:ascii="Courier New" w:hAnsi="Courier New" w:cs="Courier New"/>
          <w:color w:val="DF5320"/>
          <w:lang w:val="it-IT"/>
        </w:rPr>
        <w:t>DECIMAL</w:t>
      </w:r>
      <w:r w:rsidRPr="00882E45">
        <w:rPr>
          <w:rFonts w:ascii="Courier New" w:hAnsi="Courier New" w:cs="Courier New"/>
          <w:color w:val="68615E"/>
          <w:lang w:val="it-IT"/>
        </w:rPr>
        <w:t>(</w:t>
      </w:r>
      <w:r w:rsidRPr="00882E45">
        <w:rPr>
          <w:rFonts w:ascii="Courier New" w:hAnsi="Courier New" w:cs="Courier New"/>
          <w:color w:val="DF5320"/>
          <w:lang w:val="it-IT"/>
        </w:rPr>
        <w:t>9</w:t>
      </w:r>
      <w:r w:rsidRPr="00882E45">
        <w:rPr>
          <w:rFonts w:ascii="Courier New" w:hAnsi="Courier New" w:cs="Courier New"/>
          <w:color w:val="68615E"/>
          <w:lang w:val="it-IT"/>
        </w:rPr>
        <w:t xml:space="preserve">, </w:t>
      </w:r>
      <w:r w:rsidRPr="00882E45">
        <w:rPr>
          <w:rFonts w:ascii="Courier New" w:hAnsi="Courier New" w:cs="Courier New"/>
          <w:color w:val="DF5320"/>
          <w:lang w:val="it-IT"/>
        </w:rPr>
        <w:t>7</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longitudine </w:t>
      </w:r>
      <w:r w:rsidRPr="00882E45">
        <w:rPr>
          <w:rFonts w:ascii="Courier New" w:hAnsi="Courier New" w:cs="Courier New"/>
          <w:color w:val="DF5320"/>
          <w:lang w:val="it-IT"/>
        </w:rPr>
        <w:t>DECIMAL</w:t>
      </w:r>
      <w:r w:rsidRPr="00882E45">
        <w:rPr>
          <w:rFonts w:ascii="Courier New" w:hAnsi="Courier New" w:cs="Courier New"/>
          <w:color w:val="68615E"/>
          <w:lang w:val="it-IT"/>
        </w:rPr>
        <w:t>(</w:t>
      </w:r>
      <w:r w:rsidRPr="00882E45">
        <w:rPr>
          <w:rFonts w:ascii="Courier New" w:hAnsi="Courier New" w:cs="Courier New"/>
          <w:color w:val="DF5320"/>
          <w:lang w:val="it-IT"/>
        </w:rPr>
        <w:t>9</w:t>
      </w:r>
      <w:r w:rsidRPr="00882E45">
        <w:rPr>
          <w:rFonts w:ascii="Courier New" w:hAnsi="Courier New" w:cs="Courier New"/>
          <w:color w:val="68615E"/>
          <w:lang w:val="it-IT"/>
        </w:rPr>
        <w:t xml:space="preserve">, </w:t>
      </w:r>
      <w:r w:rsidRPr="00882E45">
        <w:rPr>
          <w:rFonts w:ascii="Courier New" w:hAnsi="Courier New" w:cs="Courier New"/>
          <w:color w:val="DF5320"/>
          <w:lang w:val="it-IT"/>
        </w:rPr>
        <w:t>7</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w:t>
      </w:r>
      <w:r w:rsidRPr="00882E45">
        <w:rPr>
          <w:rFonts w:ascii="Courier New" w:hAnsi="Courier New" w:cs="Courier New"/>
          <w:color w:val="6666EA"/>
          <w:lang w:val="it-IT"/>
        </w:rPr>
        <w:t>quota</w:t>
      </w:r>
      <w:r w:rsidRPr="00882E45">
        <w:rPr>
          <w:rFonts w:ascii="Courier New" w:hAnsi="Courier New" w:cs="Courier New"/>
          <w:color w:val="68615E"/>
          <w:lang w:val="it-IT"/>
        </w:rPr>
        <w:t xml:space="preserve"> </w:t>
      </w:r>
      <w:r w:rsidRPr="00882E45">
        <w:rPr>
          <w:rFonts w:ascii="Courier New" w:hAnsi="Courier New" w:cs="Courier New"/>
          <w:color w:val="DF5320"/>
          <w:lang w:val="it-IT"/>
        </w:rPr>
        <w:t>DECIMAL</w:t>
      </w:r>
      <w:r w:rsidRPr="00882E45">
        <w:rPr>
          <w:rFonts w:ascii="Courier New" w:hAnsi="Courier New" w:cs="Courier New"/>
          <w:color w:val="68615E"/>
          <w:lang w:val="it-IT"/>
        </w:rPr>
        <w:t>(</w:t>
      </w:r>
      <w:r w:rsidRPr="00882E45">
        <w:rPr>
          <w:rFonts w:ascii="Courier New" w:hAnsi="Courier New" w:cs="Courier New"/>
          <w:color w:val="DF5320"/>
          <w:lang w:val="it-IT"/>
        </w:rPr>
        <w:t>5</w:t>
      </w:r>
      <w:r w:rsidRPr="00882E45">
        <w:rPr>
          <w:rFonts w:ascii="Courier New" w:hAnsi="Courier New" w:cs="Courier New"/>
          <w:color w:val="68615E"/>
          <w:lang w:val="it-IT"/>
        </w:rPr>
        <w:t xml:space="preserve">, </w:t>
      </w:r>
      <w:r w:rsidRPr="00882E45">
        <w:rPr>
          <w:rFonts w:ascii="Courier New" w:hAnsi="Courier New" w:cs="Courier New"/>
          <w:color w:val="DF5320"/>
          <w:lang w:val="it-IT"/>
        </w:rPr>
        <w:t>1</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w:t>
      </w:r>
      <w:r w:rsidRPr="00882E45">
        <w:rPr>
          <w:rFonts w:ascii="Courier New" w:hAnsi="Courier New" w:cs="Courier New"/>
          <w:color w:val="6666EA"/>
          <w:lang w:val="it-IT"/>
        </w:rPr>
        <w:t>CHECK</w:t>
      </w:r>
      <w:r w:rsidRPr="00882E45">
        <w:rPr>
          <w:rFonts w:ascii="Courier New" w:hAnsi="Courier New" w:cs="Courier New"/>
          <w:color w:val="68615E"/>
          <w:lang w:val="it-IT"/>
        </w:rPr>
        <w:t xml:space="preserve">(tipologia = </w:t>
      </w:r>
      <w:r w:rsidRPr="00882E45">
        <w:rPr>
          <w:rFonts w:ascii="Courier New" w:hAnsi="Courier New" w:cs="Courier New"/>
          <w:color w:val="7B9726"/>
          <w:lang w:val="it-IT"/>
        </w:rPr>
        <w:t>'Zona pianeggiante'</w:t>
      </w:r>
      <w:r w:rsidRPr="00882E45">
        <w:rPr>
          <w:rFonts w:ascii="Courier New" w:hAnsi="Courier New" w:cs="Courier New"/>
          <w:color w:val="68615E"/>
          <w:lang w:val="it-IT"/>
        </w:rPr>
        <w:t xml:space="preserve"> </w:t>
      </w:r>
      <w:r w:rsidRPr="00882E45">
        <w:rPr>
          <w:rFonts w:ascii="Courier New" w:hAnsi="Courier New" w:cs="Courier New"/>
          <w:color w:val="6666EA"/>
          <w:lang w:val="it-IT"/>
        </w:rPr>
        <w:t>OR</w:t>
      </w:r>
      <w:r w:rsidRPr="00882E45">
        <w:rPr>
          <w:rFonts w:ascii="Courier New" w:hAnsi="Courier New" w:cs="Courier New"/>
          <w:color w:val="68615E"/>
          <w:lang w:val="it-IT"/>
        </w:rPr>
        <w:t xml:space="preserve"> tipologia = </w:t>
      </w:r>
      <w:r w:rsidRPr="00882E45">
        <w:rPr>
          <w:rFonts w:ascii="Courier New" w:hAnsi="Courier New" w:cs="Courier New"/>
          <w:color w:val="7B9726"/>
          <w:lang w:val="it-IT"/>
        </w:rPr>
        <w:t>'Zona collinare'</w:t>
      </w:r>
      <w:r w:rsidRPr="00882E45">
        <w:rPr>
          <w:rFonts w:ascii="Courier New" w:hAnsi="Courier New" w:cs="Courier New"/>
          <w:color w:val="68615E"/>
          <w:lang w:val="it-IT"/>
        </w:rPr>
        <w:t xml:space="preserve"> </w:t>
      </w:r>
      <w:r w:rsidRPr="00882E45">
        <w:rPr>
          <w:rFonts w:ascii="Courier New" w:hAnsi="Courier New" w:cs="Courier New"/>
          <w:color w:val="6666EA"/>
          <w:lang w:val="it-IT"/>
        </w:rPr>
        <w:t>OR</w:t>
      </w:r>
      <w:r w:rsidRPr="00882E45">
        <w:rPr>
          <w:rFonts w:ascii="Courier New" w:hAnsi="Courier New" w:cs="Courier New"/>
          <w:color w:val="68615E"/>
          <w:lang w:val="it-IT"/>
        </w:rPr>
        <w:t xml:space="preserve"> tipologia = </w:t>
      </w:r>
      <w:r w:rsidRPr="00882E45">
        <w:rPr>
          <w:rFonts w:ascii="Courier New" w:hAnsi="Courier New" w:cs="Courier New"/>
          <w:color w:val="7B9726"/>
          <w:lang w:val="it-IT"/>
        </w:rPr>
        <w:t>'Zona fluviale'</w:t>
      </w:r>
      <w:r w:rsidRPr="00882E45">
        <w:rPr>
          <w:rFonts w:ascii="Courier New" w:hAnsi="Courier New" w:cs="Courier New"/>
          <w:color w:val="68615E"/>
          <w:lang w:val="it-IT"/>
        </w:rPr>
        <w:t xml:space="preserve"> </w:t>
      </w:r>
      <w:r w:rsidRPr="00882E45">
        <w:rPr>
          <w:rFonts w:ascii="Courier New" w:hAnsi="Courier New" w:cs="Courier New"/>
          <w:color w:val="6666EA"/>
          <w:lang w:val="it-IT"/>
        </w:rPr>
        <w:t>OR</w:t>
      </w:r>
      <w:r w:rsidRPr="00882E45">
        <w:rPr>
          <w:rFonts w:ascii="Courier New" w:hAnsi="Courier New" w:cs="Courier New"/>
          <w:color w:val="68615E"/>
          <w:lang w:val="it-IT"/>
        </w:rPr>
        <w:t xml:space="preserve"> tipologia = </w:t>
      </w:r>
      <w:r w:rsidRPr="00882E45">
        <w:rPr>
          <w:rFonts w:ascii="Courier New" w:hAnsi="Courier New" w:cs="Courier New"/>
          <w:color w:val="7B9726"/>
          <w:lang w:val="it-IT"/>
        </w:rPr>
        <w:t>'Zona montuosa'</w:t>
      </w:r>
      <w:r w:rsidRPr="00882E45">
        <w:rPr>
          <w:rFonts w:ascii="Courier New" w:hAnsi="Courier New" w:cs="Courier New"/>
          <w:color w:val="68615E"/>
          <w:lang w:val="it-IT"/>
        </w:rPr>
        <w:t>),</w:t>
      </w:r>
      <w:r w:rsidRPr="00882E45">
        <w:rPr>
          <w:rFonts w:ascii="Courier New" w:hAnsi="Courier New" w:cs="Courier New"/>
          <w:color w:val="68615E"/>
          <w:lang w:val="it-IT"/>
        </w:rPr>
        <w:br/>
        <w:t xml:space="preserve">    </w:t>
      </w:r>
      <w:r w:rsidRPr="00882E45">
        <w:rPr>
          <w:rFonts w:ascii="Courier New" w:hAnsi="Courier New" w:cs="Courier New"/>
          <w:color w:val="6666EA"/>
          <w:lang w:val="it-IT"/>
        </w:rPr>
        <w:t>CHECK</w:t>
      </w:r>
      <w:r w:rsidRPr="00882E45">
        <w:rPr>
          <w:rFonts w:ascii="Courier New" w:hAnsi="Courier New" w:cs="Courier New"/>
          <w:color w:val="68615E"/>
          <w:lang w:val="it-IT"/>
        </w:rPr>
        <w:t>(</w:t>
      </w:r>
      <w:r w:rsidRPr="00882E45">
        <w:rPr>
          <w:rFonts w:ascii="Courier New" w:hAnsi="Courier New" w:cs="Courier New"/>
          <w:color w:val="6666EA"/>
          <w:lang w:val="it-IT"/>
        </w:rPr>
        <w:t>quota</w:t>
      </w:r>
      <w:r w:rsidRPr="00882E45">
        <w:rPr>
          <w:rFonts w:ascii="Courier New" w:hAnsi="Courier New" w:cs="Courier New"/>
          <w:color w:val="68615E"/>
          <w:lang w:val="it-IT"/>
        </w:rPr>
        <w:t xml:space="preserve"> &gt; </w:t>
      </w:r>
      <w:r w:rsidRPr="00882E45">
        <w:rPr>
          <w:rFonts w:ascii="Courier New" w:hAnsi="Courier New" w:cs="Courier New"/>
          <w:color w:val="DF5320"/>
          <w:lang w:val="it-IT"/>
        </w:rPr>
        <w:t>0</w:t>
      </w:r>
      <w:r w:rsidRPr="00882E45">
        <w:rPr>
          <w:rFonts w:ascii="Courier New" w:hAnsi="Courier New" w:cs="Courier New"/>
          <w:color w:val="68615E"/>
          <w:lang w:val="it-IT"/>
        </w:rPr>
        <w:t>)</w:t>
      </w:r>
      <w:r w:rsidRPr="00882E45">
        <w:rPr>
          <w:rFonts w:ascii="Courier New" w:hAnsi="Courier New" w:cs="Courier New"/>
          <w:color w:val="68615E"/>
          <w:lang w:val="it-IT"/>
        </w:rPr>
        <w:br/>
        <w:t>);</w:t>
      </w:r>
    </w:p>
    <w:p w14:paraId="44520029" w14:textId="6A664B73" w:rsidR="00BB6C08" w:rsidRPr="00BB6C08" w:rsidRDefault="00653C6F" w:rsidP="00BB6C08">
      <w:pPr>
        <w:rPr>
          <w:lang w:val="it-IT"/>
        </w:rPr>
      </w:pPr>
      <w:r>
        <w:rPr>
          <w:noProof/>
        </w:rPr>
        <w:lastRenderedPageBreak/>
        <w:drawing>
          <wp:inline distT="0" distB="0" distL="0" distR="0" wp14:anchorId="4EFC8EA9" wp14:editId="09B9D4C3">
            <wp:extent cx="5486400" cy="1711325"/>
            <wp:effectExtent l="0" t="0" r="0" b="31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1711325"/>
                    </a:xfrm>
                    <a:prstGeom prst="rect">
                      <a:avLst/>
                    </a:prstGeom>
                  </pic:spPr>
                </pic:pic>
              </a:graphicData>
            </a:graphic>
          </wp:inline>
        </w:drawing>
      </w:r>
    </w:p>
    <w:p w14:paraId="56563AA5" w14:textId="76AE4AC2" w:rsidR="00E4115E" w:rsidRDefault="00214F73" w:rsidP="00604EC5">
      <w:pPr>
        <w:pStyle w:val="Titolo2"/>
        <w:rPr>
          <w:rFonts w:asciiTheme="minorHAnsi" w:eastAsiaTheme="minorEastAsia" w:hAnsiTheme="minorHAnsi" w:cstheme="minorBidi"/>
          <w:caps w:val="0"/>
          <w:color w:val="4D322D" w:themeColor="text2"/>
          <w:u w:val="none"/>
          <w:lang w:val="it-IT"/>
        </w:rPr>
      </w:pPr>
      <w:bookmarkStart w:id="89" w:name="_Toc123824830"/>
      <w:r>
        <w:rPr>
          <w:lang w:val="it-IT"/>
        </w:rPr>
        <w:t>Codifica delle operazioni</w:t>
      </w:r>
      <w:bookmarkEnd w:id="89"/>
    </w:p>
    <w:p w14:paraId="21FFDBA4" w14:textId="4FAC083E" w:rsidR="00604EC5" w:rsidRPr="00604EC5" w:rsidRDefault="007B7624" w:rsidP="000F0366">
      <w:pPr>
        <w:pStyle w:val="Titolo3"/>
        <w:rPr>
          <w:lang w:val="it-IT"/>
        </w:rPr>
      </w:pPr>
      <w:bookmarkStart w:id="90" w:name="_Toc123824831"/>
      <w:r>
        <w:rPr>
          <w:lang w:val="it-IT"/>
        </w:rPr>
        <w:t>1: Inserimento nuovo collaboratore</w:t>
      </w:r>
      <w:bookmarkEnd w:id="90"/>
    </w:p>
    <w:p w14:paraId="76A435D2" w14:textId="156B6E30" w:rsidR="002176AB" w:rsidRDefault="002176AB" w:rsidP="002176AB">
      <w:pPr>
        <w:shd w:val="clear" w:color="auto" w:fill="F1EFEE"/>
        <w:rPr>
          <w:rFonts w:ascii="Courier New" w:hAnsi="Courier New" w:cs="Courier New"/>
          <w:color w:val="68615E"/>
          <w:lang w:val="it-IT"/>
        </w:rPr>
      </w:pPr>
      <w:r w:rsidRPr="002176AB">
        <w:rPr>
          <w:rFonts w:ascii="Courier New" w:hAnsi="Courier New" w:cs="Courier New"/>
          <w:color w:val="6666EA"/>
          <w:lang w:val="it-IT"/>
        </w:rPr>
        <w:t>INSERT</w:t>
      </w:r>
      <w:r w:rsidRPr="002176AB">
        <w:rPr>
          <w:rFonts w:ascii="Courier New" w:hAnsi="Courier New" w:cs="Courier New"/>
          <w:color w:val="68615E"/>
          <w:lang w:val="it-IT"/>
        </w:rPr>
        <w:t xml:space="preserve"> </w:t>
      </w:r>
      <w:r w:rsidRPr="002176AB">
        <w:rPr>
          <w:rFonts w:ascii="Courier New" w:hAnsi="Courier New" w:cs="Courier New"/>
          <w:color w:val="6666EA"/>
          <w:lang w:val="it-IT"/>
        </w:rPr>
        <w:t>INTO</w:t>
      </w:r>
      <w:r w:rsidRPr="002176AB">
        <w:rPr>
          <w:rFonts w:ascii="Courier New" w:hAnsi="Courier New" w:cs="Courier New"/>
          <w:color w:val="68615E"/>
          <w:lang w:val="it-IT"/>
        </w:rPr>
        <w:t xml:space="preserve"> Collaboratore(nome, cognome, email, cellulare)</w:t>
      </w:r>
      <w:r w:rsidRPr="002176AB">
        <w:rPr>
          <w:rFonts w:ascii="Courier New" w:hAnsi="Courier New" w:cs="Courier New"/>
          <w:color w:val="68615E"/>
          <w:lang w:val="it-IT"/>
        </w:rPr>
        <w:br/>
      </w:r>
      <w:r w:rsidRPr="002176AB">
        <w:rPr>
          <w:rFonts w:ascii="Courier New" w:hAnsi="Courier New" w:cs="Courier New"/>
          <w:color w:val="6666EA"/>
          <w:lang w:val="it-IT"/>
        </w:rPr>
        <w:t>VALUES</w:t>
      </w:r>
      <w:r w:rsidRPr="002176AB">
        <w:rPr>
          <w:rFonts w:ascii="Courier New" w:hAnsi="Courier New" w:cs="Courier New"/>
          <w:color w:val="68615E"/>
          <w:lang w:val="it-IT"/>
        </w:rPr>
        <w:t xml:space="preserve"> (...);</w:t>
      </w:r>
    </w:p>
    <w:p w14:paraId="62D1151A" w14:textId="22B0281F" w:rsidR="003D3018" w:rsidRPr="005F17A9" w:rsidRDefault="005F17A9" w:rsidP="005F17A9">
      <w:r>
        <w:t>Esempio:</w:t>
      </w:r>
    </w:p>
    <w:p w14:paraId="644D9CC1" w14:textId="1F2BC00F" w:rsidR="003D3018" w:rsidRPr="00F11697" w:rsidRDefault="002B5E96" w:rsidP="002176AB">
      <w:pPr>
        <w:shd w:val="clear" w:color="auto" w:fill="F1EFEE"/>
        <w:rPr>
          <w:lang w:val="it-IT"/>
        </w:rPr>
      </w:pPr>
      <w:r w:rsidRPr="00F11697">
        <w:rPr>
          <w:rFonts w:ascii="Courier New" w:hAnsi="Courier New" w:cs="Courier New"/>
          <w:color w:val="6666EA"/>
          <w:lang w:val="it-IT"/>
        </w:rPr>
        <w:t>INSERT</w:t>
      </w:r>
      <w:r w:rsidRPr="00F11697">
        <w:rPr>
          <w:rFonts w:ascii="Courier New" w:hAnsi="Courier New" w:cs="Courier New"/>
          <w:color w:val="68615E"/>
          <w:lang w:val="it-IT"/>
        </w:rPr>
        <w:t xml:space="preserve"> </w:t>
      </w:r>
      <w:r w:rsidRPr="00F11697">
        <w:rPr>
          <w:rFonts w:ascii="Courier New" w:hAnsi="Courier New" w:cs="Courier New"/>
          <w:color w:val="6666EA"/>
          <w:lang w:val="it-IT"/>
        </w:rPr>
        <w:t>INTO</w:t>
      </w:r>
      <w:r w:rsidRPr="00F11697">
        <w:rPr>
          <w:rFonts w:ascii="Courier New" w:hAnsi="Courier New" w:cs="Courier New"/>
          <w:color w:val="68615E"/>
          <w:lang w:val="it-IT"/>
        </w:rPr>
        <w:t xml:space="preserve"> Collaboratore(nome, cognome, email, cellulare)</w:t>
      </w:r>
      <w:r w:rsidRPr="00F11697">
        <w:rPr>
          <w:rFonts w:ascii="Courier New" w:hAnsi="Courier New" w:cs="Courier New"/>
          <w:color w:val="68615E"/>
          <w:lang w:val="it-IT"/>
        </w:rPr>
        <w:br/>
      </w:r>
      <w:r w:rsidRPr="00F11697">
        <w:rPr>
          <w:rFonts w:ascii="Courier New" w:hAnsi="Courier New" w:cs="Courier New"/>
          <w:color w:val="6666EA"/>
          <w:lang w:val="it-IT"/>
        </w:rPr>
        <w:t>VALUES</w:t>
      </w:r>
      <w:r w:rsidRPr="00F11697">
        <w:rPr>
          <w:rFonts w:ascii="Courier New" w:hAnsi="Courier New" w:cs="Courier New"/>
          <w:color w:val="68615E"/>
          <w:lang w:val="it-IT"/>
        </w:rPr>
        <w:t xml:space="preserve"> (</w:t>
      </w:r>
      <w:r w:rsidRPr="00F11697">
        <w:rPr>
          <w:rFonts w:ascii="Courier New" w:hAnsi="Courier New" w:cs="Courier New"/>
          <w:color w:val="7B9726"/>
          <w:lang w:val="it-IT"/>
        </w:rPr>
        <w:t>'Mario'</w:t>
      </w:r>
      <w:r w:rsidRPr="00F11697">
        <w:rPr>
          <w:rFonts w:ascii="Courier New" w:hAnsi="Courier New" w:cs="Courier New"/>
          <w:color w:val="68615E"/>
          <w:lang w:val="it-IT"/>
        </w:rPr>
        <w:t xml:space="preserve">, </w:t>
      </w:r>
      <w:r w:rsidRPr="00F11697">
        <w:rPr>
          <w:rFonts w:ascii="Courier New" w:hAnsi="Courier New" w:cs="Courier New"/>
          <w:color w:val="7B9726"/>
          <w:lang w:val="it-IT"/>
        </w:rPr>
        <w:t>'Rossi'</w:t>
      </w:r>
      <w:r w:rsidRPr="00F11697">
        <w:rPr>
          <w:rFonts w:ascii="Courier New" w:hAnsi="Courier New" w:cs="Courier New"/>
          <w:color w:val="68615E"/>
          <w:lang w:val="it-IT"/>
        </w:rPr>
        <w:t xml:space="preserve">, </w:t>
      </w:r>
      <w:r w:rsidRPr="00F11697">
        <w:rPr>
          <w:rFonts w:ascii="Courier New" w:hAnsi="Courier New" w:cs="Courier New"/>
          <w:color w:val="7B9726"/>
          <w:lang w:val="it-IT"/>
        </w:rPr>
        <w:t>'mario.rossi@gmail.com'</w:t>
      </w:r>
      <w:r w:rsidRPr="00F11697">
        <w:rPr>
          <w:rFonts w:ascii="Courier New" w:hAnsi="Courier New" w:cs="Courier New"/>
          <w:color w:val="68615E"/>
          <w:lang w:val="it-IT"/>
        </w:rPr>
        <w:t xml:space="preserve">, </w:t>
      </w:r>
      <w:r w:rsidRPr="00F11697">
        <w:rPr>
          <w:rFonts w:ascii="Courier New" w:hAnsi="Courier New" w:cs="Courier New"/>
          <w:color w:val="7B9726"/>
          <w:lang w:val="it-IT"/>
        </w:rPr>
        <w:t>'3401256789'</w:t>
      </w:r>
      <w:r w:rsidRPr="00F11697">
        <w:rPr>
          <w:rFonts w:ascii="Courier New" w:hAnsi="Courier New" w:cs="Courier New"/>
          <w:color w:val="68615E"/>
          <w:lang w:val="it-IT"/>
        </w:rPr>
        <w:t>);</w:t>
      </w:r>
    </w:p>
    <w:p w14:paraId="1DA37E8A" w14:textId="1F8BEDE9" w:rsidR="00797F5E" w:rsidRDefault="007B7624" w:rsidP="000F0366">
      <w:pPr>
        <w:pStyle w:val="Titolo3"/>
        <w:rPr>
          <w:lang w:val="it-IT"/>
        </w:rPr>
      </w:pPr>
      <w:bookmarkStart w:id="91" w:name="_Toc123824832"/>
      <w:r>
        <w:rPr>
          <w:lang w:val="it-IT"/>
        </w:rPr>
        <w:t>2: Inserimento nuovo sensore</w:t>
      </w:r>
      <w:bookmarkEnd w:id="91"/>
    </w:p>
    <w:p w14:paraId="53FF07B2" w14:textId="6C347B0E" w:rsidR="00D414AD" w:rsidRDefault="00D414AD">
      <w:pPr>
        <w:shd w:val="clear" w:color="auto" w:fill="F1EFEE"/>
        <w:rPr>
          <w:rFonts w:ascii="Courier New" w:hAnsi="Courier New" w:cs="Courier New"/>
          <w:color w:val="68615E"/>
          <w:lang w:val="it-IT"/>
        </w:rPr>
      </w:pPr>
      <w:r w:rsidRPr="00D414AD">
        <w:rPr>
          <w:rFonts w:ascii="Courier New" w:hAnsi="Courier New" w:cs="Courier New"/>
          <w:color w:val="6666EA"/>
          <w:lang w:val="it-IT"/>
        </w:rPr>
        <w:t>INSERT</w:t>
      </w:r>
      <w:r w:rsidRPr="00D414AD">
        <w:rPr>
          <w:rFonts w:ascii="Courier New" w:hAnsi="Courier New" w:cs="Courier New"/>
          <w:color w:val="68615E"/>
          <w:lang w:val="it-IT"/>
        </w:rPr>
        <w:t xml:space="preserve"> </w:t>
      </w:r>
      <w:r w:rsidRPr="00D414AD">
        <w:rPr>
          <w:rFonts w:ascii="Courier New" w:hAnsi="Courier New" w:cs="Courier New"/>
          <w:color w:val="6666EA"/>
          <w:lang w:val="it-IT"/>
        </w:rPr>
        <w:t>INTO</w:t>
      </w:r>
      <w:r w:rsidRPr="00D414AD">
        <w:rPr>
          <w:rFonts w:ascii="Courier New" w:hAnsi="Courier New" w:cs="Courier New"/>
          <w:color w:val="68615E"/>
          <w:lang w:val="it-IT"/>
        </w:rPr>
        <w:t xml:space="preserve"> Sensore(matricola, tipologia, anno_produzione, descrizione, versione_firwmare)</w:t>
      </w:r>
      <w:r w:rsidRPr="00D414AD">
        <w:rPr>
          <w:rFonts w:ascii="Courier New" w:hAnsi="Courier New" w:cs="Courier New"/>
          <w:color w:val="68615E"/>
          <w:lang w:val="it-IT"/>
        </w:rPr>
        <w:br/>
      </w:r>
      <w:r w:rsidRPr="00D414AD">
        <w:rPr>
          <w:rFonts w:ascii="Courier New" w:hAnsi="Courier New" w:cs="Courier New"/>
          <w:color w:val="6666EA"/>
          <w:lang w:val="it-IT"/>
        </w:rPr>
        <w:t>VALUES</w:t>
      </w:r>
      <w:r w:rsidRPr="00D414AD">
        <w:rPr>
          <w:rFonts w:ascii="Courier New" w:hAnsi="Courier New" w:cs="Courier New"/>
          <w:color w:val="68615E"/>
          <w:lang w:val="it-IT"/>
        </w:rPr>
        <w:t xml:space="preserve"> (...);</w:t>
      </w:r>
    </w:p>
    <w:p w14:paraId="524C2284" w14:textId="4D5B49F1" w:rsidR="00266774" w:rsidRPr="005F17A9" w:rsidRDefault="005F17A9" w:rsidP="005F17A9">
      <w:r>
        <w:t>Esempio:</w:t>
      </w:r>
    </w:p>
    <w:p w14:paraId="647AEDC9" w14:textId="3BCC1455" w:rsidR="00486E27" w:rsidRPr="00E966D7" w:rsidRDefault="00E966D7">
      <w:pPr>
        <w:shd w:val="clear" w:color="auto" w:fill="F1EFEE"/>
        <w:rPr>
          <w:lang w:val="it-IT"/>
        </w:rPr>
      </w:pPr>
      <w:r w:rsidRPr="00E966D7">
        <w:rPr>
          <w:rFonts w:ascii="Courier New" w:hAnsi="Courier New" w:cs="Courier New"/>
          <w:color w:val="6666EA"/>
          <w:lang w:val="it-IT"/>
        </w:rPr>
        <w:t>INSERT</w:t>
      </w:r>
      <w:r w:rsidRPr="00E966D7">
        <w:rPr>
          <w:rFonts w:ascii="Courier New" w:hAnsi="Courier New" w:cs="Courier New"/>
          <w:color w:val="68615E"/>
          <w:lang w:val="it-IT"/>
        </w:rPr>
        <w:t xml:space="preserve"> </w:t>
      </w:r>
      <w:r w:rsidRPr="00E966D7">
        <w:rPr>
          <w:rFonts w:ascii="Courier New" w:hAnsi="Courier New" w:cs="Courier New"/>
          <w:color w:val="6666EA"/>
          <w:lang w:val="it-IT"/>
        </w:rPr>
        <w:t>INTO</w:t>
      </w:r>
      <w:r w:rsidRPr="00E966D7">
        <w:rPr>
          <w:rFonts w:ascii="Courier New" w:hAnsi="Courier New" w:cs="Courier New"/>
          <w:color w:val="68615E"/>
          <w:lang w:val="it-IT"/>
        </w:rPr>
        <w:t xml:space="preserve"> Sensore(matricola, tipologia, anno_produzione, descrizione, versione_firwmare)</w:t>
      </w:r>
      <w:r w:rsidRPr="00E966D7">
        <w:rPr>
          <w:rFonts w:ascii="Courier New" w:hAnsi="Courier New" w:cs="Courier New"/>
          <w:color w:val="68615E"/>
          <w:lang w:val="it-IT"/>
        </w:rPr>
        <w:br/>
      </w:r>
      <w:r w:rsidRPr="00E966D7">
        <w:rPr>
          <w:rFonts w:ascii="Courier New" w:hAnsi="Courier New" w:cs="Courier New"/>
          <w:color w:val="6666EA"/>
          <w:lang w:val="it-IT"/>
        </w:rPr>
        <w:t>VALUES</w:t>
      </w:r>
      <w:r w:rsidRPr="00E966D7">
        <w:rPr>
          <w:rFonts w:ascii="Courier New" w:hAnsi="Courier New" w:cs="Courier New"/>
          <w:color w:val="68615E"/>
          <w:lang w:val="it-IT"/>
        </w:rPr>
        <w:t xml:space="preserve"> (</w:t>
      </w:r>
      <w:r w:rsidRPr="00E966D7">
        <w:rPr>
          <w:rFonts w:ascii="Courier New" w:hAnsi="Courier New" w:cs="Courier New"/>
          <w:color w:val="7B9726"/>
          <w:lang w:val="it-IT"/>
        </w:rPr>
        <w:t>'1000000'</w:t>
      </w:r>
      <w:r w:rsidRPr="00E966D7">
        <w:rPr>
          <w:rFonts w:ascii="Courier New" w:hAnsi="Courier New" w:cs="Courier New"/>
          <w:color w:val="68615E"/>
          <w:lang w:val="it-IT"/>
        </w:rPr>
        <w:t xml:space="preserve">, </w:t>
      </w:r>
      <w:r w:rsidRPr="00E966D7">
        <w:rPr>
          <w:rFonts w:ascii="Courier New" w:hAnsi="Courier New" w:cs="Courier New"/>
          <w:color w:val="7B9726"/>
          <w:lang w:val="it-IT"/>
        </w:rPr>
        <w:t>'</w:t>
      </w:r>
      <w:r w:rsidR="00AA3AEB">
        <w:rPr>
          <w:rFonts w:ascii="Courier New" w:hAnsi="Courier New" w:cs="Courier New"/>
          <w:color w:val="7B9726"/>
          <w:lang w:val="it-IT"/>
        </w:rPr>
        <w:t>I</w:t>
      </w:r>
      <w:r w:rsidRPr="00E966D7">
        <w:rPr>
          <w:rFonts w:ascii="Courier New" w:hAnsi="Courier New" w:cs="Courier New"/>
          <w:color w:val="7B9726"/>
          <w:lang w:val="it-IT"/>
        </w:rPr>
        <w:t>drometro'</w:t>
      </w:r>
      <w:r w:rsidRPr="00E966D7">
        <w:rPr>
          <w:rFonts w:ascii="Courier New" w:hAnsi="Courier New" w:cs="Courier New"/>
          <w:color w:val="68615E"/>
          <w:lang w:val="it-IT"/>
        </w:rPr>
        <w:t xml:space="preserve">, </w:t>
      </w:r>
      <w:r w:rsidRPr="00E966D7">
        <w:rPr>
          <w:rFonts w:ascii="Courier New" w:hAnsi="Courier New" w:cs="Courier New"/>
          <w:color w:val="DF5320"/>
          <w:lang w:val="it-IT"/>
        </w:rPr>
        <w:t>2022</w:t>
      </w:r>
      <w:r w:rsidRPr="00E966D7">
        <w:rPr>
          <w:rFonts w:ascii="Courier New" w:hAnsi="Courier New" w:cs="Courier New"/>
          <w:color w:val="68615E"/>
          <w:lang w:val="it-IT"/>
        </w:rPr>
        <w:t xml:space="preserve">, </w:t>
      </w:r>
      <w:r w:rsidRPr="00E966D7">
        <w:rPr>
          <w:rFonts w:ascii="Courier New" w:hAnsi="Courier New" w:cs="Courier New"/>
          <w:color w:val="7B9726"/>
          <w:lang w:val="it-IT"/>
        </w:rPr>
        <w:t>'Asta graduata che serve a determinare la quota del pelo</w:t>
      </w:r>
      <w:r w:rsidR="00773C34">
        <w:rPr>
          <w:rFonts w:ascii="Courier New" w:hAnsi="Courier New" w:cs="Courier New"/>
          <w:color w:val="7B9726"/>
          <w:lang w:val="it-IT"/>
        </w:rPr>
        <w:t xml:space="preserve"> </w:t>
      </w:r>
      <w:r w:rsidRPr="00E966D7">
        <w:rPr>
          <w:rFonts w:ascii="Courier New" w:hAnsi="Courier New" w:cs="Courier New"/>
          <w:color w:val="7B9726"/>
          <w:lang w:val="it-IT"/>
        </w:rPr>
        <w:t>liquido di un corso d''acqua,</w:t>
      </w:r>
      <w:r w:rsidR="00E10E5A">
        <w:rPr>
          <w:rFonts w:ascii="Courier New" w:hAnsi="Courier New" w:cs="Courier New"/>
          <w:color w:val="7B9726"/>
          <w:lang w:val="it-IT"/>
        </w:rPr>
        <w:t xml:space="preserve"> </w:t>
      </w:r>
      <w:r w:rsidRPr="00E966D7">
        <w:rPr>
          <w:rFonts w:ascii="Courier New" w:hAnsi="Courier New" w:cs="Courier New"/>
          <w:color w:val="7B9726"/>
          <w:lang w:val="it-IT"/>
        </w:rPr>
        <w:t>rispetto a una quota di riferimento'</w:t>
      </w:r>
      <w:r w:rsidRPr="00E966D7">
        <w:rPr>
          <w:rFonts w:ascii="Courier New" w:hAnsi="Courier New" w:cs="Courier New"/>
          <w:color w:val="68615E"/>
          <w:lang w:val="it-IT"/>
        </w:rPr>
        <w:t xml:space="preserve">, </w:t>
      </w:r>
      <w:r w:rsidRPr="00E966D7">
        <w:rPr>
          <w:rFonts w:ascii="Courier New" w:hAnsi="Courier New" w:cs="Courier New"/>
          <w:color w:val="DF5320"/>
          <w:lang w:val="it-IT"/>
        </w:rPr>
        <w:t>1.1</w:t>
      </w:r>
      <w:r w:rsidRPr="00E966D7">
        <w:rPr>
          <w:rFonts w:ascii="Courier New" w:hAnsi="Courier New" w:cs="Courier New"/>
          <w:color w:val="68615E"/>
          <w:lang w:val="it-IT"/>
        </w:rPr>
        <w:t>);</w:t>
      </w:r>
    </w:p>
    <w:p w14:paraId="00F8B1E1" w14:textId="6619F0D7" w:rsidR="00F94A4A" w:rsidRDefault="007B7624" w:rsidP="000F0366">
      <w:pPr>
        <w:pStyle w:val="Titolo3"/>
        <w:rPr>
          <w:lang w:val="it-IT"/>
        </w:rPr>
      </w:pPr>
      <w:bookmarkStart w:id="92" w:name="_Toc123824833"/>
      <w:r>
        <w:rPr>
          <w:lang w:val="it-IT"/>
        </w:rPr>
        <w:t>3: Inserimento nuova sessione di campionamento</w:t>
      </w:r>
      <w:bookmarkEnd w:id="92"/>
    </w:p>
    <w:p w14:paraId="573058D2" w14:textId="0FD3858C" w:rsidR="007B7624" w:rsidRPr="007B7624" w:rsidRDefault="007B7624" w:rsidP="00CE4DB1">
      <w:pPr>
        <w:jc w:val="both"/>
        <w:rPr>
          <w:lang w:val="it-IT"/>
        </w:rPr>
      </w:pPr>
      <w:r w:rsidRPr="00CE4DB1">
        <w:rPr>
          <w:b/>
          <w:bCs/>
          <w:lang w:val="it-IT"/>
        </w:rPr>
        <w:t>Nota</w:t>
      </w:r>
      <w:r>
        <w:rPr>
          <w:lang w:val="it-IT"/>
        </w:rPr>
        <w:t xml:space="preserve">: quando viene inserita una nuova sessione di campionamento, l’attributo </w:t>
      </w:r>
      <w:r w:rsidR="00ED5D61">
        <w:rPr>
          <w:lang w:val="it-IT"/>
        </w:rPr>
        <w:t>“</w:t>
      </w:r>
      <w:r w:rsidRPr="00ED5D61">
        <w:rPr>
          <w:i/>
          <w:iCs/>
          <w:lang w:val="it-IT"/>
        </w:rPr>
        <w:t>media_misurazioni</w:t>
      </w:r>
      <w:r w:rsidR="00ED5D61">
        <w:rPr>
          <w:lang w:val="it-IT"/>
        </w:rPr>
        <w:t>”</w:t>
      </w:r>
      <w:r>
        <w:rPr>
          <w:lang w:val="it-IT"/>
        </w:rPr>
        <w:t xml:space="preserve"> inizialmente avrà valore </w:t>
      </w:r>
      <w:r w:rsidR="003548FF" w:rsidRPr="003548FF">
        <w:rPr>
          <w:rFonts w:ascii="Courier New" w:hAnsi="Courier New" w:cs="Courier New"/>
          <w:lang w:val="it-IT"/>
        </w:rPr>
        <w:t>NULL</w:t>
      </w:r>
      <w:r>
        <w:rPr>
          <w:lang w:val="it-IT"/>
        </w:rPr>
        <w:t>, questo perché viene inserita una nuova sessione di campionamento ancora priva delle misurazioni. La media</w:t>
      </w:r>
      <w:r w:rsidR="00CE4DB1">
        <w:rPr>
          <w:lang w:val="it-IT"/>
        </w:rPr>
        <w:t xml:space="preserve"> verrà quindi inserita dalla operazione successiva, l’Operazione 4.</w:t>
      </w:r>
    </w:p>
    <w:p w14:paraId="45829F49" w14:textId="1A79EDAD" w:rsidR="00D414AD" w:rsidRDefault="00D414AD">
      <w:pPr>
        <w:shd w:val="clear" w:color="auto" w:fill="F1EFEE"/>
        <w:rPr>
          <w:rFonts w:ascii="Courier New" w:hAnsi="Courier New" w:cs="Courier New"/>
          <w:color w:val="68615E"/>
          <w:lang w:val="it-IT"/>
        </w:rPr>
      </w:pPr>
      <w:r w:rsidRPr="00D414AD">
        <w:rPr>
          <w:rFonts w:ascii="Courier New" w:hAnsi="Courier New" w:cs="Courier New"/>
          <w:color w:val="6666EA"/>
          <w:lang w:val="it-IT"/>
        </w:rPr>
        <w:t>INSERT</w:t>
      </w:r>
      <w:r w:rsidRPr="00D414AD">
        <w:rPr>
          <w:rFonts w:ascii="Courier New" w:hAnsi="Courier New" w:cs="Courier New"/>
          <w:color w:val="68615E"/>
          <w:lang w:val="it-IT"/>
        </w:rPr>
        <w:t xml:space="preserve"> </w:t>
      </w:r>
      <w:r w:rsidRPr="00D414AD">
        <w:rPr>
          <w:rFonts w:ascii="Courier New" w:hAnsi="Courier New" w:cs="Courier New"/>
          <w:color w:val="6666EA"/>
          <w:lang w:val="it-IT"/>
        </w:rPr>
        <w:t>INTO</w:t>
      </w:r>
      <w:r w:rsidRPr="00D414AD">
        <w:rPr>
          <w:rFonts w:ascii="Courier New" w:hAnsi="Courier New" w:cs="Courier New"/>
          <w:color w:val="68615E"/>
          <w:lang w:val="it-IT"/>
        </w:rPr>
        <w:t xml:space="preserve"> SessioneCampionamento(data_ora, durata, media_misurazioni, id_zona)</w:t>
      </w:r>
      <w:r w:rsidRPr="00D414AD">
        <w:rPr>
          <w:rFonts w:ascii="Courier New" w:hAnsi="Courier New" w:cs="Courier New"/>
          <w:color w:val="68615E"/>
          <w:lang w:val="it-IT"/>
        </w:rPr>
        <w:br/>
      </w:r>
      <w:r w:rsidRPr="00D414AD">
        <w:rPr>
          <w:rFonts w:ascii="Courier New" w:hAnsi="Courier New" w:cs="Courier New"/>
          <w:color w:val="6666EA"/>
          <w:lang w:val="it-IT"/>
        </w:rPr>
        <w:t>VALUES</w:t>
      </w:r>
      <w:r w:rsidRPr="00D414AD">
        <w:rPr>
          <w:rFonts w:ascii="Courier New" w:hAnsi="Courier New" w:cs="Courier New"/>
          <w:color w:val="68615E"/>
          <w:lang w:val="it-IT"/>
        </w:rPr>
        <w:t xml:space="preserve"> (...);</w:t>
      </w:r>
    </w:p>
    <w:p w14:paraId="766203BA" w14:textId="6295475C" w:rsidR="00F007F3" w:rsidRPr="001C6ABC" w:rsidRDefault="001C6ABC" w:rsidP="001C6ABC">
      <w:r>
        <w:t>Esempio:</w:t>
      </w:r>
    </w:p>
    <w:p w14:paraId="2278264C" w14:textId="1D9C245B" w:rsidR="00F007F3" w:rsidRPr="00D414AD" w:rsidRDefault="00D05276">
      <w:pPr>
        <w:shd w:val="clear" w:color="auto" w:fill="F1EFEE"/>
        <w:rPr>
          <w:lang w:val="it-IT"/>
        </w:rPr>
      </w:pPr>
      <w:r w:rsidRPr="00D05276">
        <w:rPr>
          <w:rFonts w:ascii="Courier New" w:hAnsi="Courier New" w:cs="Courier New"/>
          <w:color w:val="6666EA"/>
          <w:lang w:val="it-IT"/>
        </w:rPr>
        <w:lastRenderedPageBreak/>
        <w:t>INSERT</w:t>
      </w:r>
      <w:r w:rsidRPr="00D05276">
        <w:rPr>
          <w:rFonts w:ascii="Courier New" w:hAnsi="Courier New" w:cs="Courier New"/>
          <w:color w:val="68615E"/>
          <w:lang w:val="it-IT"/>
        </w:rPr>
        <w:t xml:space="preserve"> </w:t>
      </w:r>
      <w:r w:rsidRPr="00D05276">
        <w:rPr>
          <w:rFonts w:ascii="Courier New" w:hAnsi="Courier New" w:cs="Courier New"/>
          <w:color w:val="6666EA"/>
          <w:lang w:val="it-IT"/>
        </w:rPr>
        <w:t>INTO</w:t>
      </w:r>
      <w:r w:rsidRPr="00D05276">
        <w:rPr>
          <w:rFonts w:ascii="Courier New" w:hAnsi="Courier New" w:cs="Courier New"/>
          <w:color w:val="68615E"/>
          <w:lang w:val="it-IT"/>
        </w:rPr>
        <w:t xml:space="preserve"> SessioneCampionamento(data_ora, durata, id_zona)</w:t>
      </w:r>
      <w:r w:rsidRPr="00D05276">
        <w:rPr>
          <w:rFonts w:ascii="Courier New" w:hAnsi="Courier New" w:cs="Courier New"/>
          <w:color w:val="68615E"/>
          <w:lang w:val="it-IT"/>
        </w:rPr>
        <w:br/>
      </w:r>
      <w:r w:rsidRPr="00D05276">
        <w:rPr>
          <w:rFonts w:ascii="Courier New" w:hAnsi="Courier New" w:cs="Courier New"/>
          <w:color w:val="6666EA"/>
          <w:lang w:val="it-IT"/>
        </w:rPr>
        <w:t>VALUES</w:t>
      </w:r>
      <w:r w:rsidRPr="00D05276">
        <w:rPr>
          <w:rFonts w:ascii="Courier New" w:hAnsi="Courier New" w:cs="Courier New"/>
          <w:color w:val="68615E"/>
          <w:lang w:val="it-IT"/>
        </w:rPr>
        <w:t xml:space="preserve"> (</w:t>
      </w:r>
      <w:r w:rsidRPr="00D05276">
        <w:rPr>
          <w:rFonts w:ascii="Courier New" w:hAnsi="Courier New" w:cs="Courier New"/>
          <w:color w:val="7B9726"/>
          <w:lang w:val="it-IT"/>
        </w:rPr>
        <w:t>'2022-12-15 10:15:13'</w:t>
      </w:r>
      <w:r w:rsidRPr="00D05276">
        <w:rPr>
          <w:rFonts w:ascii="Courier New" w:hAnsi="Courier New" w:cs="Courier New"/>
          <w:color w:val="68615E"/>
          <w:lang w:val="it-IT"/>
        </w:rPr>
        <w:t xml:space="preserve">, </w:t>
      </w:r>
      <w:r w:rsidRPr="00D05276">
        <w:rPr>
          <w:rFonts w:ascii="Courier New" w:hAnsi="Courier New" w:cs="Courier New"/>
          <w:color w:val="DF5320"/>
          <w:lang w:val="it-IT"/>
        </w:rPr>
        <w:t>30.00</w:t>
      </w:r>
      <w:r w:rsidRPr="00D05276">
        <w:rPr>
          <w:rFonts w:ascii="Courier New" w:hAnsi="Courier New" w:cs="Courier New"/>
          <w:color w:val="68615E"/>
          <w:lang w:val="it-IT"/>
        </w:rPr>
        <w:t xml:space="preserve">, </w:t>
      </w:r>
      <w:r w:rsidRPr="00D05276">
        <w:rPr>
          <w:rFonts w:ascii="Courier New" w:hAnsi="Courier New" w:cs="Courier New"/>
          <w:color w:val="DF5320"/>
          <w:lang w:val="it-IT"/>
        </w:rPr>
        <w:t>5</w:t>
      </w:r>
      <w:r w:rsidRPr="00D05276">
        <w:rPr>
          <w:rFonts w:ascii="Courier New" w:hAnsi="Courier New" w:cs="Courier New"/>
          <w:color w:val="68615E"/>
          <w:lang w:val="it-IT"/>
        </w:rPr>
        <w:t>);</w:t>
      </w:r>
    </w:p>
    <w:p w14:paraId="66DB2BB6" w14:textId="575C731C" w:rsidR="000109DD" w:rsidRPr="00AB1940" w:rsidRDefault="00F06CF7" w:rsidP="000F0366">
      <w:pPr>
        <w:pStyle w:val="Titolo3"/>
        <w:rPr>
          <w:lang w:val="it-IT"/>
        </w:rPr>
      </w:pPr>
      <w:bookmarkStart w:id="93" w:name="_Toc123824834"/>
      <w:r>
        <w:rPr>
          <w:lang w:val="it-IT"/>
        </w:rPr>
        <w:t>4: Inserimento dei dati ottenuti dalla sessione di campionamento</w:t>
      </w:r>
      <w:bookmarkEnd w:id="93"/>
    </w:p>
    <w:p w14:paraId="7F3C7E97" w14:textId="575C731C" w:rsidR="008D5BDE" w:rsidRPr="008D5BDE" w:rsidRDefault="008D5BDE" w:rsidP="008D5BDE">
      <w:pPr>
        <w:jc w:val="both"/>
        <w:rPr>
          <w:lang w:val="it-IT"/>
        </w:rPr>
      </w:pPr>
      <w:r w:rsidRPr="008D5BDE">
        <w:rPr>
          <w:b/>
          <w:bCs/>
          <w:lang w:val="it-IT"/>
        </w:rPr>
        <w:t>Nota</w:t>
      </w:r>
      <w:r>
        <w:rPr>
          <w:lang w:val="it-IT"/>
        </w:rPr>
        <w:t>: la media delle misurazioni tiene conto dei valori acquisiti solamente dai radiometri per la misurazione di bacini d’acqua.</w:t>
      </w:r>
    </w:p>
    <w:p w14:paraId="08F33D7F" w14:textId="5655BDE0" w:rsidR="00F06CF7" w:rsidRDefault="00F06CF7" w:rsidP="006F54C7">
      <w:pPr>
        <w:shd w:val="clear" w:color="auto" w:fill="F1EFEE"/>
        <w:spacing w:after="0"/>
        <w:rPr>
          <w:rFonts w:ascii="Courier New" w:hAnsi="Courier New" w:cs="Courier New"/>
          <w:color w:val="6666EA"/>
          <w:lang w:val="it-IT"/>
        </w:rPr>
      </w:pPr>
      <w:r w:rsidRPr="00CA3A1E">
        <w:rPr>
          <w:rFonts w:ascii="Courier New" w:hAnsi="Courier New" w:cs="Courier New"/>
          <w:color w:val="766E6B"/>
          <w:lang w:val="it-IT"/>
        </w:rPr>
        <w:t xml:space="preserve">-- </w:t>
      </w:r>
      <w:r>
        <w:rPr>
          <w:rFonts w:ascii="Courier New" w:hAnsi="Courier New" w:cs="Courier New"/>
          <w:color w:val="766E6B"/>
          <w:lang w:val="it-IT"/>
        </w:rPr>
        <w:t>Registrazione delle misurazioni</w:t>
      </w:r>
    </w:p>
    <w:p w14:paraId="1D152E9C" w14:textId="391CD642" w:rsidR="00D414AD" w:rsidRDefault="00E4115E" w:rsidP="006F54C7">
      <w:pPr>
        <w:shd w:val="clear" w:color="auto" w:fill="F1EFEE"/>
        <w:spacing w:after="0"/>
        <w:rPr>
          <w:rFonts w:ascii="Courier New" w:hAnsi="Courier New" w:cs="Courier New"/>
          <w:color w:val="68615E"/>
          <w:lang w:val="it-IT"/>
        </w:rPr>
      </w:pPr>
      <w:r w:rsidRPr="00D414AD">
        <w:rPr>
          <w:rFonts w:ascii="Courier New" w:hAnsi="Courier New" w:cs="Courier New"/>
          <w:color w:val="6666EA"/>
          <w:lang w:val="it-IT"/>
        </w:rPr>
        <w:t>INSERT</w:t>
      </w:r>
      <w:r w:rsidRPr="00D414AD">
        <w:rPr>
          <w:rFonts w:ascii="Courier New" w:hAnsi="Courier New" w:cs="Courier New"/>
          <w:color w:val="68615E"/>
          <w:lang w:val="it-IT"/>
        </w:rPr>
        <w:t xml:space="preserve"> </w:t>
      </w:r>
      <w:r w:rsidRPr="00D414AD">
        <w:rPr>
          <w:rFonts w:ascii="Courier New" w:hAnsi="Courier New" w:cs="Courier New"/>
          <w:color w:val="6666EA"/>
          <w:lang w:val="it-IT"/>
        </w:rPr>
        <w:t>INTO</w:t>
      </w:r>
      <w:r w:rsidRPr="00D414AD">
        <w:rPr>
          <w:rFonts w:ascii="Courier New" w:hAnsi="Courier New" w:cs="Courier New"/>
          <w:color w:val="68615E"/>
          <w:lang w:val="it-IT"/>
        </w:rPr>
        <w:t xml:space="preserve"> Misurazione(valore_rilevato, </w:t>
      </w:r>
      <w:r w:rsidR="00F06CF7">
        <w:rPr>
          <w:rFonts w:ascii="Courier New" w:hAnsi="Courier New" w:cs="Courier New"/>
          <w:color w:val="68615E"/>
          <w:lang w:val="it-IT"/>
        </w:rPr>
        <w:t>timestamp</w:t>
      </w:r>
      <w:r w:rsidRPr="00D414AD">
        <w:rPr>
          <w:rFonts w:ascii="Courier New" w:hAnsi="Courier New" w:cs="Courier New"/>
          <w:color w:val="68615E"/>
          <w:lang w:val="it-IT"/>
        </w:rPr>
        <w:t>, id_sessione, matricola_sensore)</w:t>
      </w:r>
      <w:r w:rsidRPr="00D414AD">
        <w:rPr>
          <w:rFonts w:ascii="Courier New" w:hAnsi="Courier New" w:cs="Courier New"/>
          <w:color w:val="68615E"/>
          <w:lang w:val="it-IT"/>
        </w:rPr>
        <w:br/>
      </w:r>
      <w:r w:rsidRPr="00D414AD">
        <w:rPr>
          <w:rFonts w:ascii="Courier New" w:hAnsi="Courier New" w:cs="Courier New"/>
          <w:color w:val="6666EA"/>
          <w:lang w:val="it-IT"/>
        </w:rPr>
        <w:t>VALUES</w:t>
      </w:r>
      <w:r w:rsidRPr="00D414AD">
        <w:rPr>
          <w:rFonts w:ascii="Courier New" w:hAnsi="Courier New" w:cs="Courier New"/>
          <w:color w:val="68615E"/>
          <w:lang w:val="it-IT"/>
        </w:rPr>
        <w:t xml:space="preserve"> (...);</w:t>
      </w:r>
    </w:p>
    <w:p w14:paraId="404D4770" w14:textId="6866DDB8" w:rsidR="006F54C7" w:rsidRPr="00F06CF7" w:rsidRDefault="00F06CF7" w:rsidP="00F06CF7">
      <w:pPr>
        <w:shd w:val="clear" w:color="auto" w:fill="F1EFEE"/>
        <w:rPr>
          <w:rFonts w:ascii="Courier New" w:hAnsi="Courier New" w:cs="Courier New"/>
          <w:color w:val="68615E"/>
          <w:lang w:val="it-IT"/>
        </w:rPr>
      </w:pPr>
      <w:r>
        <w:rPr>
          <w:rFonts w:ascii="Courier New" w:hAnsi="Courier New" w:cs="Courier New"/>
          <w:color w:val="68615E"/>
          <w:lang w:val="it-IT"/>
        </w:rPr>
        <w:t>-- Inserimento della media delle misurazioni nella sessione di campionamento</w:t>
      </w:r>
    </w:p>
    <w:p w14:paraId="52A46BE2" w14:textId="0E5F48F6" w:rsidR="001736D3" w:rsidRDefault="006F54C7">
      <w:pPr>
        <w:shd w:val="clear" w:color="auto" w:fill="F1EFEE"/>
        <w:rPr>
          <w:rFonts w:ascii="Courier New" w:hAnsi="Courier New" w:cs="Courier New"/>
          <w:color w:val="68615E"/>
          <w:lang w:val="it-IT"/>
        </w:rPr>
      </w:pPr>
      <w:r w:rsidRPr="006F54C7">
        <w:rPr>
          <w:rFonts w:ascii="Courier New" w:hAnsi="Courier New" w:cs="Courier New"/>
          <w:color w:val="6666EA"/>
          <w:lang w:val="it-IT"/>
        </w:rPr>
        <w:t>UPDATE</w:t>
      </w:r>
      <w:r w:rsidRPr="006F54C7">
        <w:rPr>
          <w:rFonts w:ascii="Courier New" w:hAnsi="Courier New" w:cs="Courier New"/>
          <w:color w:val="68615E"/>
          <w:lang w:val="it-IT"/>
        </w:rPr>
        <w:t xml:space="preserve"> SessioneCampionamento</w:t>
      </w:r>
      <w:r w:rsidRPr="006F54C7">
        <w:rPr>
          <w:rFonts w:ascii="Courier New" w:hAnsi="Courier New" w:cs="Courier New"/>
          <w:color w:val="68615E"/>
          <w:lang w:val="it-IT"/>
        </w:rPr>
        <w:br/>
      </w:r>
      <w:r w:rsidRPr="006F54C7">
        <w:rPr>
          <w:rFonts w:ascii="Courier New" w:hAnsi="Courier New" w:cs="Courier New"/>
          <w:color w:val="6666EA"/>
          <w:lang w:val="it-IT"/>
        </w:rPr>
        <w:t>SET</w:t>
      </w:r>
      <w:r w:rsidRPr="006F54C7">
        <w:rPr>
          <w:rFonts w:ascii="Courier New" w:hAnsi="Courier New" w:cs="Courier New"/>
          <w:color w:val="68615E"/>
          <w:lang w:val="it-IT"/>
        </w:rPr>
        <w:t xml:space="preserve"> media_misurazioni = (</w:t>
      </w:r>
      <w:r w:rsidRPr="006F54C7">
        <w:rPr>
          <w:rFonts w:ascii="Courier New" w:hAnsi="Courier New" w:cs="Courier New"/>
          <w:color w:val="68615E"/>
          <w:lang w:val="it-IT"/>
        </w:rPr>
        <w:br/>
        <w:t xml:space="preserve">    </w:t>
      </w:r>
      <w:r w:rsidRPr="006F54C7">
        <w:rPr>
          <w:rFonts w:ascii="Courier New" w:hAnsi="Courier New" w:cs="Courier New"/>
          <w:color w:val="6666EA"/>
          <w:lang w:val="it-IT"/>
        </w:rPr>
        <w:t>SELECT</w:t>
      </w:r>
      <w:r w:rsidRPr="006F54C7">
        <w:rPr>
          <w:rFonts w:ascii="Courier New" w:hAnsi="Courier New" w:cs="Courier New"/>
          <w:color w:val="68615E"/>
          <w:lang w:val="it-IT"/>
        </w:rPr>
        <w:t xml:space="preserve"> </w:t>
      </w:r>
      <w:r w:rsidRPr="006F54C7">
        <w:rPr>
          <w:rFonts w:ascii="Courier New" w:hAnsi="Courier New" w:cs="Courier New"/>
          <w:color w:val="6666EA"/>
          <w:lang w:val="it-IT"/>
        </w:rPr>
        <w:t>AVG</w:t>
      </w:r>
      <w:r w:rsidRPr="006F54C7">
        <w:rPr>
          <w:rFonts w:ascii="Courier New" w:hAnsi="Courier New" w:cs="Courier New"/>
          <w:color w:val="68615E"/>
          <w:lang w:val="it-IT"/>
        </w:rPr>
        <w:t>(valore_rilevato)</w:t>
      </w:r>
      <w:r w:rsidRPr="006F54C7">
        <w:rPr>
          <w:rFonts w:ascii="Courier New" w:hAnsi="Courier New" w:cs="Courier New"/>
          <w:color w:val="68615E"/>
          <w:lang w:val="it-IT"/>
        </w:rPr>
        <w:br/>
        <w:t xml:space="preserve">    </w:t>
      </w:r>
      <w:r w:rsidRPr="006F54C7">
        <w:rPr>
          <w:rFonts w:ascii="Courier New" w:hAnsi="Courier New" w:cs="Courier New"/>
          <w:color w:val="6666EA"/>
          <w:lang w:val="it-IT"/>
        </w:rPr>
        <w:t>FROM</w:t>
      </w:r>
      <w:r w:rsidRPr="006F54C7">
        <w:rPr>
          <w:rFonts w:ascii="Courier New" w:hAnsi="Courier New" w:cs="Courier New"/>
          <w:color w:val="68615E"/>
          <w:lang w:val="it-IT"/>
        </w:rPr>
        <w:t xml:space="preserve"> Misurazione</w:t>
      </w:r>
      <w:r w:rsidRPr="006F54C7">
        <w:rPr>
          <w:rFonts w:ascii="Courier New" w:hAnsi="Courier New" w:cs="Courier New"/>
          <w:color w:val="68615E"/>
          <w:lang w:val="it-IT"/>
        </w:rPr>
        <w:br/>
        <w:t xml:space="preserve">    </w:t>
      </w:r>
      <w:r w:rsidRPr="006F54C7">
        <w:rPr>
          <w:rFonts w:ascii="Courier New" w:hAnsi="Courier New" w:cs="Courier New"/>
          <w:color w:val="6666EA"/>
          <w:lang w:val="it-IT"/>
        </w:rPr>
        <w:t>JOIN</w:t>
      </w:r>
      <w:r w:rsidRPr="006F54C7">
        <w:rPr>
          <w:rFonts w:ascii="Courier New" w:hAnsi="Courier New" w:cs="Courier New"/>
          <w:color w:val="68615E"/>
          <w:lang w:val="it-IT"/>
        </w:rPr>
        <w:t xml:space="preserve"> Sensore </w:t>
      </w:r>
      <w:r w:rsidRPr="006F54C7">
        <w:rPr>
          <w:rFonts w:ascii="Courier New" w:hAnsi="Courier New" w:cs="Courier New"/>
          <w:color w:val="6666EA"/>
          <w:lang w:val="it-IT"/>
        </w:rPr>
        <w:t>ON</w:t>
      </w:r>
      <w:r w:rsidRPr="006F54C7">
        <w:rPr>
          <w:rFonts w:ascii="Courier New" w:hAnsi="Courier New" w:cs="Courier New"/>
          <w:color w:val="68615E"/>
          <w:lang w:val="it-IT"/>
        </w:rPr>
        <w:t xml:space="preserve"> Misurazione.matricola_sensore = Sensore.matricola</w:t>
      </w:r>
      <w:r w:rsidRPr="006F54C7">
        <w:rPr>
          <w:rFonts w:ascii="Courier New" w:hAnsi="Courier New" w:cs="Courier New"/>
          <w:color w:val="68615E"/>
          <w:lang w:val="it-IT"/>
        </w:rPr>
        <w:br/>
        <w:t xml:space="preserve">    </w:t>
      </w:r>
      <w:r w:rsidRPr="006F54C7">
        <w:rPr>
          <w:rFonts w:ascii="Courier New" w:hAnsi="Courier New" w:cs="Courier New"/>
          <w:color w:val="6666EA"/>
          <w:lang w:val="it-IT"/>
        </w:rPr>
        <w:t>WHERE</w:t>
      </w:r>
      <w:r w:rsidRPr="006F54C7">
        <w:rPr>
          <w:rFonts w:ascii="Courier New" w:hAnsi="Courier New" w:cs="Courier New"/>
          <w:color w:val="68615E"/>
          <w:lang w:val="it-IT"/>
        </w:rPr>
        <w:t xml:space="preserve"> id_sessione = &lt;</w:t>
      </w:r>
      <w:r w:rsidRPr="006F54C7">
        <w:rPr>
          <w:rFonts w:ascii="Courier New" w:hAnsi="Courier New" w:cs="Courier New"/>
          <w:color w:val="6666EA"/>
          <w:lang w:val="it-IT"/>
        </w:rPr>
        <w:t>id</w:t>
      </w:r>
      <w:r w:rsidRPr="006F54C7">
        <w:rPr>
          <w:rFonts w:ascii="Courier New" w:hAnsi="Courier New" w:cs="Courier New"/>
          <w:color w:val="68615E"/>
          <w:lang w:val="it-IT"/>
        </w:rPr>
        <w:t xml:space="preserve"> sessione di campionamento&gt; </w:t>
      </w:r>
      <w:r w:rsidRPr="006F54C7">
        <w:rPr>
          <w:rFonts w:ascii="Courier New" w:hAnsi="Courier New" w:cs="Courier New"/>
          <w:color w:val="6666EA"/>
          <w:lang w:val="it-IT"/>
        </w:rPr>
        <w:t>AND</w:t>
      </w:r>
      <w:r w:rsidRPr="006F54C7">
        <w:rPr>
          <w:rFonts w:ascii="Courier New" w:hAnsi="Courier New" w:cs="Courier New"/>
          <w:color w:val="68615E"/>
          <w:lang w:val="it-IT"/>
        </w:rPr>
        <w:t xml:space="preserve"> Sensore.tipologia </w:t>
      </w:r>
      <w:r w:rsidRPr="006F54C7">
        <w:rPr>
          <w:rFonts w:ascii="Courier New" w:hAnsi="Courier New" w:cs="Courier New"/>
          <w:color w:val="6666EA"/>
          <w:lang w:val="it-IT"/>
        </w:rPr>
        <w:t>LIKE</w:t>
      </w:r>
      <w:r w:rsidRPr="006F54C7">
        <w:rPr>
          <w:rFonts w:ascii="Courier New" w:hAnsi="Courier New" w:cs="Courier New"/>
          <w:color w:val="68615E"/>
          <w:lang w:val="it-IT"/>
        </w:rPr>
        <w:t xml:space="preserve"> </w:t>
      </w:r>
      <w:r w:rsidR="00917DB6" w:rsidRPr="000D120E">
        <w:rPr>
          <w:rFonts w:ascii="Courier New" w:hAnsi="Courier New" w:cs="Courier New"/>
          <w:color w:val="7B9726"/>
          <w:lang w:val="it-IT"/>
        </w:rPr>
        <w:t>'</w:t>
      </w:r>
      <w:r w:rsidR="00E811A3" w:rsidRPr="000D120E">
        <w:rPr>
          <w:rFonts w:ascii="Courier New" w:hAnsi="Courier New" w:cs="Courier New"/>
          <w:color w:val="7B9726"/>
          <w:lang w:val="it-IT"/>
        </w:rPr>
        <w:t>%</w:t>
      </w:r>
      <w:r w:rsidR="00E811A3">
        <w:rPr>
          <w:rFonts w:ascii="Courier New" w:hAnsi="Courier New" w:cs="Courier New"/>
          <w:color w:val="7B9726"/>
          <w:lang w:val="it-IT"/>
        </w:rPr>
        <w:t>R</w:t>
      </w:r>
      <w:r w:rsidR="00E811A3" w:rsidRPr="000D120E">
        <w:rPr>
          <w:rFonts w:ascii="Courier New" w:hAnsi="Courier New" w:cs="Courier New"/>
          <w:color w:val="7B9726"/>
          <w:lang w:val="it-IT"/>
        </w:rPr>
        <w:t>adiometro per bacino d''acqua%'</w:t>
      </w:r>
      <w:r w:rsidRPr="006F54C7">
        <w:rPr>
          <w:rFonts w:ascii="Courier New" w:hAnsi="Courier New" w:cs="Courier New"/>
          <w:color w:val="68615E"/>
          <w:lang w:val="it-IT"/>
        </w:rPr>
        <w:br/>
        <w:t xml:space="preserve">    )</w:t>
      </w:r>
      <w:r w:rsidRPr="006F54C7">
        <w:rPr>
          <w:rFonts w:ascii="Courier New" w:hAnsi="Courier New" w:cs="Courier New"/>
          <w:color w:val="68615E"/>
          <w:lang w:val="it-IT"/>
        </w:rPr>
        <w:br/>
      </w:r>
      <w:r w:rsidRPr="006F54C7">
        <w:rPr>
          <w:rFonts w:ascii="Courier New" w:hAnsi="Courier New" w:cs="Courier New"/>
          <w:color w:val="6666EA"/>
          <w:lang w:val="it-IT"/>
        </w:rPr>
        <w:t>WHERE</w:t>
      </w:r>
      <w:r w:rsidRPr="006F54C7">
        <w:rPr>
          <w:rFonts w:ascii="Courier New" w:hAnsi="Courier New" w:cs="Courier New"/>
          <w:color w:val="68615E"/>
          <w:lang w:val="it-IT"/>
        </w:rPr>
        <w:t xml:space="preserve"> </w:t>
      </w:r>
      <w:r w:rsidRPr="006F54C7">
        <w:rPr>
          <w:rFonts w:ascii="Courier New" w:hAnsi="Courier New" w:cs="Courier New"/>
          <w:color w:val="6666EA"/>
          <w:lang w:val="it-IT"/>
        </w:rPr>
        <w:t>id</w:t>
      </w:r>
      <w:r w:rsidRPr="006F54C7">
        <w:rPr>
          <w:rFonts w:ascii="Courier New" w:hAnsi="Courier New" w:cs="Courier New"/>
          <w:color w:val="68615E"/>
          <w:lang w:val="it-IT"/>
        </w:rPr>
        <w:t xml:space="preserve"> = &lt;</w:t>
      </w:r>
      <w:r w:rsidRPr="006F54C7">
        <w:rPr>
          <w:rFonts w:ascii="Courier New" w:hAnsi="Courier New" w:cs="Courier New"/>
          <w:color w:val="6666EA"/>
          <w:lang w:val="it-IT"/>
        </w:rPr>
        <w:t>id</w:t>
      </w:r>
      <w:r w:rsidRPr="006F54C7">
        <w:rPr>
          <w:rFonts w:ascii="Courier New" w:hAnsi="Courier New" w:cs="Courier New"/>
          <w:color w:val="68615E"/>
          <w:lang w:val="it-IT"/>
        </w:rPr>
        <w:t xml:space="preserve"> sessione di campionamento&gt;;</w:t>
      </w:r>
    </w:p>
    <w:p w14:paraId="71F0F77B" w14:textId="5C43EDD6" w:rsidR="009713AB" w:rsidRPr="001C6ABC" w:rsidRDefault="001C6ABC" w:rsidP="001C6ABC">
      <w:r>
        <w:t>Esempio:</w:t>
      </w:r>
    </w:p>
    <w:p w14:paraId="3AB2A1AB" w14:textId="79ED77A5" w:rsidR="009713AB" w:rsidRPr="00D414AD" w:rsidRDefault="000D120E">
      <w:pPr>
        <w:shd w:val="clear" w:color="auto" w:fill="F1EFEE"/>
        <w:rPr>
          <w:lang w:val="it-IT"/>
        </w:rPr>
      </w:pPr>
      <w:r w:rsidRPr="000D120E">
        <w:rPr>
          <w:rFonts w:ascii="Courier New" w:hAnsi="Courier New" w:cs="Courier New"/>
          <w:color w:val="6666EA"/>
          <w:lang w:val="it-IT"/>
        </w:rPr>
        <w:t>INSERT</w:t>
      </w:r>
      <w:r w:rsidRPr="000D120E">
        <w:rPr>
          <w:rFonts w:ascii="Courier New" w:hAnsi="Courier New" w:cs="Courier New"/>
          <w:color w:val="68615E"/>
          <w:lang w:val="it-IT"/>
        </w:rPr>
        <w:t xml:space="preserve"> </w:t>
      </w:r>
      <w:r w:rsidRPr="000D120E">
        <w:rPr>
          <w:rFonts w:ascii="Courier New" w:hAnsi="Courier New" w:cs="Courier New"/>
          <w:color w:val="6666EA"/>
          <w:lang w:val="it-IT"/>
        </w:rPr>
        <w:t>INTO</w:t>
      </w:r>
      <w:r w:rsidRPr="000D120E">
        <w:rPr>
          <w:rFonts w:ascii="Courier New" w:hAnsi="Courier New" w:cs="Courier New"/>
          <w:color w:val="68615E"/>
          <w:lang w:val="it-IT"/>
        </w:rPr>
        <w:t xml:space="preserve"> Misurazione(valore_rilevato, </w:t>
      </w:r>
      <w:r w:rsidRPr="000D120E">
        <w:rPr>
          <w:rFonts w:ascii="Courier New" w:hAnsi="Courier New" w:cs="Courier New"/>
          <w:color w:val="DF5320"/>
          <w:lang w:val="it-IT"/>
        </w:rPr>
        <w:t>timestamp</w:t>
      </w:r>
      <w:r w:rsidRPr="000D120E">
        <w:rPr>
          <w:rFonts w:ascii="Courier New" w:hAnsi="Courier New" w:cs="Courier New"/>
          <w:color w:val="68615E"/>
          <w:lang w:val="it-IT"/>
        </w:rPr>
        <w:t>, id_sessione, matricola_sensore)</w:t>
      </w:r>
      <w:r w:rsidRPr="000D120E">
        <w:rPr>
          <w:rFonts w:ascii="Courier New" w:hAnsi="Courier New" w:cs="Courier New"/>
          <w:color w:val="68615E"/>
          <w:lang w:val="it-IT"/>
        </w:rPr>
        <w:br/>
      </w:r>
      <w:r w:rsidRPr="000D120E">
        <w:rPr>
          <w:rFonts w:ascii="Courier New" w:hAnsi="Courier New" w:cs="Courier New"/>
          <w:color w:val="6666EA"/>
          <w:lang w:val="it-IT"/>
        </w:rPr>
        <w:t>VALUES</w:t>
      </w:r>
      <w:r w:rsidRPr="000D120E">
        <w:rPr>
          <w:rFonts w:ascii="Courier New" w:hAnsi="Courier New" w:cs="Courier New"/>
          <w:color w:val="68615E"/>
          <w:lang w:val="it-IT"/>
        </w:rPr>
        <w:t xml:space="preserve"> (</w:t>
      </w:r>
      <w:r w:rsidRPr="000D120E">
        <w:rPr>
          <w:rFonts w:ascii="Courier New" w:hAnsi="Courier New" w:cs="Courier New"/>
          <w:color w:val="DF5320"/>
          <w:lang w:val="it-IT"/>
        </w:rPr>
        <w:t>5.4</w:t>
      </w:r>
      <w:r w:rsidRPr="000D120E">
        <w:rPr>
          <w:rFonts w:ascii="Courier New" w:hAnsi="Courier New" w:cs="Courier New"/>
          <w:color w:val="68615E"/>
          <w:lang w:val="it-IT"/>
        </w:rPr>
        <w:t xml:space="preserve">, </w:t>
      </w:r>
      <w:r w:rsidRPr="000D120E">
        <w:rPr>
          <w:rFonts w:ascii="Courier New" w:hAnsi="Courier New" w:cs="Courier New"/>
          <w:color w:val="7B9726"/>
          <w:lang w:val="it-IT"/>
        </w:rPr>
        <w:t>'2022-12-15 10:15:13'</w:t>
      </w:r>
      <w:r w:rsidRPr="000D120E">
        <w:rPr>
          <w:rFonts w:ascii="Courier New" w:hAnsi="Courier New" w:cs="Courier New"/>
          <w:color w:val="68615E"/>
          <w:lang w:val="it-IT"/>
        </w:rPr>
        <w:t xml:space="preserve">, </w:t>
      </w:r>
      <w:r w:rsidRPr="000D120E">
        <w:rPr>
          <w:rFonts w:ascii="Courier New" w:hAnsi="Courier New" w:cs="Courier New"/>
          <w:color w:val="DF5320"/>
          <w:lang w:val="it-IT"/>
        </w:rPr>
        <w:t>4</w:t>
      </w:r>
      <w:r w:rsidRPr="000D120E">
        <w:rPr>
          <w:rFonts w:ascii="Courier New" w:hAnsi="Courier New" w:cs="Courier New"/>
          <w:color w:val="68615E"/>
          <w:lang w:val="it-IT"/>
        </w:rPr>
        <w:t xml:space="preserve">, </w:t>
      </w:r>
      <w:r w:rsidRPr="000D120E">
        <w:rPr>
          <w:rFonts w:ascii="Courier New" w:hAnsi="Courier New" w:cs="Courier New"/>
          <w:color w:val="DF5320"/>
          <w:lang w:val="it-IT"/>
        </w:rPr>
        <w:t>4353246674</w:t>
      </w:r>
      <w:r w:rsidRPr="000D120E">
        <w:rPr>
          <w:rFonts w:ascii="Courier New" w:hAnsi="Courier New" w:cs="Courier New"/>
          <w:color w:val="68615E"/>
          <w:lang w:val="it-IT"/>
        </w:rPr>
        <w:t>);</w:t>
      </w:r>
      <w:r w:rsidRPr="000D120E">
        <w:rPr>
          <w:rFonts w:ascii="Courier New" w:hAnsi="Courier New" w:cs="Courier New"/>
          <w:color w:val="68615E"/>
          <w:lang w:val="it-IT"/>
        </w:rPr>
        <w:br/>
      </w:r>
      <w:r w:rsidRPr="000D120E">
        <w:rPr>
          <w:rFonts w:ascii="Courier New" w:hAnsi="Courier New" w:cs="Courier New"/>
          <w:color w:val="68615E"/>
          <w:lang w:val="it-IT"/>
        </w:rPr>
        <w:br/>
      </w:r>
      <w:r w:rsidRPr="000D120E">
        <w:rPr>
          <w:rFonts w:ascii="Courier New" w:hAnsi="Courier New" w:cs="Courier New"/>
          <w:color w:val="6666EA"/>
          <w:lang w:val="it-IT"/>
        </w:rPr>
        <w:t>UPDATE</w:t>
      </w:r>
      <w:r w:rsidRPr="000D120E">
        <w:rPr>
          <w:rFonts w:ascii="Courier New" w:hAnsi="Courier New" w:cs="Courier New"/>
          <w:color w:val="68615E"/>
          <w:lang w:val="it-IT"/>
        </w:rPr>
        <w:t xml:space="preserve"> SessioneCampionamento</w:t>
      </w:r>
      <w:r w:rsidRPr="000D120E">
        <w:rPr>
          <w:rFonts w:ascii="Courier New" w:hAnsi="Courier New" w:cs="Courier New"/>
          <w:color w:val="68615E"/>
          <w:lang w:val="it-IT"/>
        </w:rPr>
        <w:br/>
      </w:r>
      <w:r w:rsidRPr="000D120E">
        <w:rPr>
          <w:rFonts w:ascii="Courier New" w:hAnsi="Courier New" w:cs="Courier New"/>
          <w:color w:val="6666EA"/>
          <w:lang w:val="it-IT"/>
        </w:rPr>
        <w:t>SET</w:t>
      </w:r>
      <w:r w:rsidRPr="000D120E">
        <w:rPr>
          <w:rFonts w:ascii="Courier New" w:hAnsi="Courier New" w:cs="Courier New"/>
          <w:color w:val="68615E"/>
          <w:lang w:val="it-IT"/>
        </w:rPr>
        <w:t xml:space="preserve"> media_misurazioni = (</w:t>
      </w:r>
      <w:r w:rsidRPr="000D120E">
        <w:rPr>
          <w:rFonts w:ascii="Courier New" w:hAnsi="Courier New" w:cs="Courier New"/>
          <w:color w:val="68615E"/>
          <w:lang w:val="it-IT"/>
        </w:rPr>
        <w:br/>
        <w:t xml:space="preserve">    </w:t>
      </w:r>
      <w:r w:rsidRPr="000D120E">
        <w:rPr>
          <w:rFonts w:ascii="Courier New" w:hAnsi="Courier New" w:cs="Courier New"/>
          <w:color w:val="6666EA"/>
          <w:lang w:val="it-IT"/>
        </w:rPr>
        <w:t>SELECT</w:t>
      </w:r>
      <w:r w:rsidRPr="000D120E">
        <w:rPr>
          <w:rFonts w:ascii="Courier New" w:hAnsi="Courier New" w:cs="Courier New"/>
          <w:color w:val="68615E"/>
          <w:lang w:val="it-IT"/>
        </w:rPr>
        <w:t xml:space="preserve"> </w:t>
      </w:r>
      <w:r w:rsidRPr="000D120E">
        <w:rPr>
          <w:rFonts w:ascii="Courier New" w:hAnsi="Courier New" w:cs="Courier New"/>
          <w:color w:val="6666EA"/>
          <w:lang w:val="it-IT"/>
        </w:rPr>
        <w:t>AVG</w:t>
      </w:r>
      <w:r w:rsidRPr="000D120E">
        <w:rPr>
          <w:rFonts w:ascii="Courier New" w:hAnsi="Courier New" w:cs="Courier New"/>
          <w:color w:val="68615E"/>
          <w:lang w:val="it-IT"/>
        </w:rPr>
        <w:t>(valore_rilevato)</w:t>
      </w:r>
      <w:r w:rsidRPr="000D120E">
        <w:rPr>
          <w:rFonts w:ascii="Courier New" w:hAnsi="Courier New" w:cs="Courier New"/>
          <w:color w:val="68615E"/>
          <w:lang w:val="it-IT"/>
        </w:rPr>
        <w:br/>
        <w:t xml:space="preserve">    </w:t>
      </w:r>
      <w:r w:rsidRPr="000D120E">
        <w:rPr>
          <w:rFonts w:ascii="Courier New" w:hAnsi="Courier New" w:cs="Courier New"/>
          <w:color w:val="6666EA"/>
          <w:lang w:val="it-IT"/>
        </w:rPr>
        <w:t>FROM</w:t>
      </w:r>
      <w:r w:rsidRPr="000D120E">
        <w:rPr>
          <w:rFonts w:ascii="Courier New" w:hAnsi="Courier New" w:cs="Courier New"/>
          <w:color w:val="68615E"/>
          <w:lang w:val="it-IT"/>
        </w:rPr>
        <w:t xml:space="preserve"> Misurazione</w:t>
      </w:r>
      <w:r w:rsidRPr="000D120E">
        <w:rPr>
          <w:rFonts w:ascii="Courier New" w:hAnsi="Courier New" w:cs="Courier New"/>
          <w:color w:val="68615E"/>
          <w:lang w:val="it-IT"/>
        </w:rPr>
        <w:br/>
        <w:t xml:space="preserve">    </w:t>
      </w:r>
      <w:r w:rsidRPr="000D120E">
        <w:rPr>
          <w:rFonts w:ascii="Courier New" w:hAnsi="Courier New" w:cs="Courier New"/>
          <w:color w:val="6666EA"/>
          <w:lang w:val="it-IT"/>
        </w:rPr>
        <w:t>JOIN</w:t>
      </w:r>
      <w:r w:rsidRPr="000D120E">
        <w:rPr>
          <w:rFonts w:ascii="Courier New" w:hAnsi="Courier New" w:cs="Courier New"/>
          <w:color w:val="68615E"/>
          <w:lang w:val="it-IT"/>
        </w:rPr>
        <w:t xml:space="preserve"> Sensore </w:t>
      </w:r>
      <w:r w:rsidRPr="000D120E">
        <w:rPr>
          <w:rFonts w:ascii="Courier New" w:hAnsi="Courier New" w:cs="Courier New"/>
          <w:color w:val="6666EA"/>
          <w:lang w:val="it-IT"/>
        </w:rPr>
        <w:t>ON</w:t>
      </w:r>
      <w:r w:rsidRPr="000D120E">
        <w:rPr>
          <w:rFonts w:ascii="Courier New" w:hAnsi="Courier New" w:cs="Courier New"/>
          <w:color w:val="68615E"/>
          <w:lang w:val="it-IT"/>
        </w:rPr>
        <w:t xml:space="preserve"> Misurazione.matricola_sensore = Sensore.matricola</w:t>
      </w:r>
      <w:r w:rsidRPr="000D120E">
        <w:rPr>
          <w:rFonts w:ascii="Courier New" w:hAnsi="Courier New" w:cs="Courier New"/>
          <w:color w:val="68615E"/>
          <w:lang w:val="it-IT"/>
        </w:rPr>
        <w:br/>
        <w:t xml:space="preserve">    </w:t>
      </w:r>
      <w:r w:rsidRPr="000D120E">
        <w:rPr>
          <w:rFonts w:ascii="Courier New" w:hAnsi="Courier New" w:cs="Courier New"/>
          <w:color w:val="6666EA"/>
          <w:lang w:val="it-IT"/>
        </w:rPr>
        <w:t>WHERE</w:t>
      </w:r>
      <w:r w:rsidRPr="000D120E">
        <w:rPr>
          <w:rFonts w:ascii="Courier New" w:hAnsi="Courier New" w:cs="Courier New"/>
          <w:color w:val="68615E"/>
          <w:lang w:val="it-IT"/>
        </w:rPr>
        <w:t xml:space="preserve"> id_sessione = </w:t>
      </w:r>
      <w:r w:rsidRPr="000D120E">
        <w:rPr>
          <w:rFonts w:ascii="Courier New" w:hAnsi="Courier New" w:cs="Courier New"/>
          <w:color w:val="DF5320"/>
          <w:lang w:val="it-IT"/>
        </w:rPr>
        <w:t>1</w:t>
      </w:r>
      <w:r w:rsidRPr="000D120E">
        <w:rPr>
          <w:rFonts w:ascii="Courier New" w:hAnsi="Courier New" w:cs="Courier New"/>
          <w:color w:val="68615E"/>
          <w:lang w:val="it-IT"/>
        </w:rPr>
        <w:t xml:space="preserve"> </w:t>
      </w:r>
      <w:r w:rsidRPr="000D120E">
        <w:rPr>
          <w:rFonts w:ascii="Courier New" w:hAnsi="Courier New" w:cs="Courier New"/>
          <w:color w:val="6666EA"/>
          <w:lang w:val="it-IT"/>
        </w:rPr>
        <w:t>AND</w:t>
      </w:r>
      <w:r w:rsidRPr="000D120E">
        <w:rPr>
          <w:rFonts w:ascii="Courier New" w:hAnsi="Courier New" w:cs="Courier New"/>
          <w:color w:val="68615E"/>
          <w:lang w:val="it-IT"/>
        </w:rPr>
        <w:t xml:space="preserve"> Sensore.tipologia </w:t>
      </w:r>
      <w:r w:rsidRPr="000D120E">
        <w:rPr>
          <w:rFonts w:ascii="Courier New" w:hAnsi="Courier New" w:cs="Courier New"/>
          <w:color w:val="6666EA"/>
          <w:lang w:val="it-IT"/>
        </w:rPr>
        <w:t>LIKE</w:t>
      </w:r>
      <w:r w:rsidRPr="000D120E">
        <w:rPr>
          <w:rFonts w:ascii="Courier New" w:hAnsi="Courier New" w:cs="Courier New"/>
          <w:color w:val="68615E"/>
          <w:lang w:val="it-IT"/>
        </w:rPr>
        <w:t xml:space="preserve"> </w:t>
      </w:r>
      <w:r w:rsidRPr="000D120E">
        <w:rPr>
          <w:rFonts w:ascii="Courier New" w:hAnsi="Courier New" w:cs="Courier New"/>
          <w:color w:val="7B9726"/>
          <w:lang w:val="it-IT"/>
        </w:rPr>
        <w:t>'%</w:t>
      </w:r>
      <w:r w:rsidR="005B0C43">
        <w:rPr>
          <w:rFonts w:ascii="Courier New" w:hAnsi="Courier New" w:cs="Courier New"/>
          <w:color w:val="7B9726"/>
          <w:lang w:val="it-IT"/>
        </w:rPr>
        <w:t>R</w:t>
      </w:r>
      <w:r w:rsidRPr="000D120E">
        <w:rPr>
          <w:rFonts w:ascii="Courier New" w:hAnsi="Courier New" w:cs="Courier New"/>
          <w:color w:val="7B9726"/>
          <w:lang w:val="it-IT"/>
        </w:rPr>
        <w:t>adiometro per bacino d''acqua%'</w:t>
      </w:r>
      <w:r w:rsidRPr="000D120E">
        <w:rPr>
          <w:rFonts w:ascii="Courier New" w:hAnsi="Courier New" w:cs="Courier New"/>
          <w:color w:val="68615E"/>
          <w:lang w:val="it-IT"/>
        </w:rPr>
        <w:br/>
        <w:t xml:space="preserve">    )</w:t>
      </w:r>
      <w:r w:rsidRPr="000D120E">
        <w:rPr>
          <w:rFonts w:ascii="Courier New" w:hAnsi="Courier New" w:cs="Courier New"/>
          <w:color w:val="68615E"/>
          <w:lang w:val="it-IT"/>
        </w:rPr>
        <w:br/>
      </w:r>
      <w:r w:rsidRPr="000D120E">
        <w:rPr>
          <w:rFonts w:ascii="Courier New" w:hAnsi="Courier New" w:cs="Courier New"/>
          <w:color w:val="6666EA"/>
          <w:lang w:val="it-IT"/>
        </w:rPr>
        <w:t>WHERE</w:t>
      </w:r>
      <w:r w:rsidRPr="000D120E">
        <w:rPr>
          <w:rFonts w:ascii="Courier New" w:hAnsi="Courier New" w:cs="Courier New"/>
          <w:color w:val="68615E"/>
          <w:lang w:val="it-IT"/>
        </w:rPr>
        <w:t xml:space="preserve"> </w:t>
      </w:r>
      <w:r w:rsidRPr="000D120E">
        <w:rPr>
          <w:rFonts w:ascii="Courier New" w:hAnsi="Courier New" w:cs="Courier New"/>
          <w:color w:val="6666EA"/>
          <w:lang w:val="it-IT"/>
        </w:rPr>
        <w:t>id</w:t>
      </w:r>
      <w:r w:rsidRPr="000D120E">
        <w:rPr>
          <w:rFonts w:ascii="Courier New" w:hAnsi="Courier New" w:cs="Courier New"/>
          <w:color w:val="68615E"/>
          <w:lang w:val="it-IT"/>
        </w:rPr>
        <w:t xml:space="preserve"> = </w:t>
      </w:r>
      <w:r w:rsidRPr="000D120E">
        <w:rPr>
          <w:rFonts w:ascii="Courier New" w:hAnsi="Courier New" w:cs="Courier New"/>
          <w:color w:val="DF5320"/>
          <w:lang w:val="it-IT"/>
        </w:rPr>
        <w:t>1</w:t>
      </w:r>
      <w:r w:rsidRPr="000D120E">
        <w:rPr>
          <w:rFonts w:ascii="Courier New" w:hAnsi="Courier New" w:cs="Courier New"/>
          <w:color w:val="68615E"/>
          <w:lang w:val="it-IT"/>
        </w:rPr>
        <w:t>;</w:t>
      </w:r>
    </w:p>
    <w:p w14:paraId="664D667F" w14:textId="01BF26C2" w:rsidR="004033A9" w:rsidRDefault="00F06CF7" w:rsidP="000F0366">
      <w:pPr>
        <w:pStyle w:val="Titolo3"/>
        <w:rPr>
          <w:lang w:val="it-IT"/>
        </w:rPr>
      </w:pPr>
      <w:bookmarkStart w:id="94" w:name="_Toc123824835"/>
      <w:r>
        <w:rPr>
          <w:lang w:val="it-IT"/>
        </w:rPr>
        <w:t>5: Inserimento delle soglie minime di pericolo</w:t>
      </w:r>
      <w:bookmarkEnd w:id="94"/>
    </w:p>
    <w:p w14:paraId="0E3B1139" w14:textId="364DDD07" w:rsidR="00CA3A1E" w:rsidRDefault="00CA3A1E">
      <w:pPr>
        <w:shd w:val="clear" w:color="auto" w:fill="F1EFEE"/>
        <w:rPr>
          <w:rFonts w:ascii="Courier New" w:hAnsi="Courier New" w:cs="Courier New"/>
          <w:color w:val="68615E"/>
          <w:lang w:val="it-IT"/>
        </w:rPr>
      </w:pPr>
      <w:r w:rsidRPr="00CA3A1E">
        <w:rPr>
          <w:rFonts w:ascii="Courier New" w:hAnsi="Courier New" w:cs="Courier New"/>
          <w:color w:val="6666EA"/>
          <w:lang w:val="it-IT"/>
        </w:rPr>
        <w:t>UPDATE</w:t>
      </w:r>
      <w:r w:rsidRPr="00CA3A1E">
        <w:rPr>
          <w:rFonts w:ascii="Courier New" w:hAnsi="Courier New" w:cs="Courier New"/>
          <w:color w:val="68615E"/>
          <w:lang w:val="it-IT"/>
        </w:rPr>
        <w:t xml:space="preserve"> SessioneCampionamento</w:t>
      </w:r>
      <w:r w:rsidRPr="00CA3A1E">
        <w:rPr>
          <w:rFonts w:ascii="Courier New" w:hAnsi="Courier New" w:cs="Courier New"/>
          <w:color w:val="68615E"/>
          <w:lang w:val="it-IT"/>
        </w:rPr>
        <w:br/>
      </w:r>
      <w:r w:rsidRPr="00CA3A1E">
        <w:rPr>
          <w:rFonts w:ascii="Courier New" w:hAnsi="Courier New" w:cs="Courier New"/>
          <w:color w:val="6666EA"/>
          <w:lang w:val="it-IT"/>
        </w:rPr>
        <w:t>SET</w:t>
      </w:r>
      <w:r w:rsidRPr="00CA3A1E">
        <w:rPr>
          <w:rFonts w:ascii="Courier New" w:hAnsi="Courier New" w:cs="Courier New"/>
          <w:color w:val="68615E"/>
          <w:lang w:val="it-IT"/>
        </w:rPr>
        <w:t xml:space="preserve"> val_min = &lt;valore minimo&gt;, val_max = &lt;valore massimo&gt;</w:t>
      </w:r>
      <w:r w:rsidRPr="00CA3A1E">
        <w:rPr>
          <w:rFonts w:ascii="Courier New" w:hAnsi="Courier New" w:cs="Courier New"/>
          <w:color w:val="68615E"/>
          <w:lang w:val="it-IT"/>
        </w:rPr>
        <w:br/>
      </w:r>
      <w:r w:rsidRPr="00CA3A1E">
        <w:rPr>
          <w:rFonts w:ascii="Courier New" w:hAnsi="Courier New" w:cs="Courier New"/>
          <w:color w:val="6666EA"/>
          <w:lang w:val="it-IT"/>
        </w:rPr>
        <w:t>WHERE</w:t>
      </w:r>
      <w:r w:rsidRPr="00CA3A1E">
        <w:rPr>
          <w:rFonts w:ascii="Courier New" w:hAnsi="Courier New" w:cs="Courier New"/>
          <w:color w:val="68615E"/>
          <w:lang w:val="it-IT"/>
        </w:rPr>
        <w:t xml:space="preserve"> val_min </w:t>
      </w:r>
      <w:r w:rsidRPr="00CA3A1E">
        <w:rPr>
          <w:rFonts w:ascii="Courier New" w:hAnsi="Courier New" w:cs="Courier New"/>
          <w:color w:val="6666EA"/>
          <w:lang w:val="it-IT"/>
        </w:rPr>
        <w:t>IS</w:t>
      </w:r>
      <w:r w:rsidRPr="00CA3A1E">
        <w:rPr>
          <w:rFonts w:ascii="Courier New" w:hAnsi="Courier New" w:cs="Courier New"/>
          <w:color w:val="68615E"/>
          <w:lang w:val="it-IT"/>
        </w:rPr>
        <w:t xml:space="preserve"> </w:t>
      </w:r>
      <w:r w:rsidRPr="00CA3A1E">
        <w:rPr>
          <w:rFonts w:ascii="Courier New" w:hAnsi="Courier New" w:cs="Courier New"/>
          <w:color w:val="DF5320"/>
          <w:lang w:val="it-IT"/>
        </w:rPr>
        <w:t>NULL</w:t>
      </w:r>
      <w:r w:rsidRPr="00CA3A1E">
        <w:rPr>
          <w:rFonts w:ascii="Courier New" w:hAnsi="Courier New" w:cs="Courier New"/>
          <w:color w:val="68615E"/>
          <w:lang w:val="it-IT"/>
        </w:rPr>
        <w:t xml:space="preserve"> </w:t>
      </w:r>
      <w:r w:rsidRPr="00CA3A1E">
        <w:rPr>
          <w:rFonts w:ascii="Courier New" w:hAnsi="Courier New" w:cs="Courier New"/>
          <w:color w:val="6666EA"/>
          <w:lang w:val="it-IT"/>
        </w:rPr>
        <w:t>AND</w:t>
      </w:r>
      <w:r w:rsidRPr="00CA3A1E">
        <w:rPr>
          <w:rFonts w:ascii="Courier New" w:hAnsi="Courier New" w:cs="Courier New"/>
          <w:color w:val="68615E"/>
          <w:lang w:val="it-IT"/>
        </w:rPr>
        <w:t xml:space="preserve"> val_max </w:t>
      </w:r>
      <w:r w:rsidRPr="00CA3A1E">
        <w:rPr>
          <w:rFonts w:ascii="Courier New" w:hAnsi="Courier New" w:cs="Courier New"/>
          <w:color w:val="6666EA"/>
          <w:lang w:val="it-IT"/>
        </w:rPr>
        <w:t>IS</w:t>
      </w:r>
      <w:r w:rsidRPr="00CA3A1E">
        <w:rPr>
          <w:rFonts w:ascii="Courier New" w:hAnsi="Courier New" w:cs="Courier New"/>
          <w:color w:val="68615E"/>
          <w:lang w:val="it-IT"/>
        </w:rPr>
        <w:t xml:space="preserve"> </w:t>
      </w:r>
      <w:r w:rsidRPr="00CA3A1E">
        <w:rPr>
          <w:rFonts w:ascii="Courier New" w:hAnsi="Courier New" w:cs="Courier New"/>
          <w:color w:val="DF5320"/>
          <w:lang w:val="it-IT"/>
        </w:rPr>
        <w:t>NULL</w:t>
      </w:r>
      <w:r w:rsidRPr="00CA3A1E">
        <w:rPr>
          <w:rFonts w:ascii="Courier New" w:hAnsi="Courier New" w:cs="Courier New"/>
          <w:color w:val="68615E"/>
          <w:lang w:val="it-IT"/>
        </w:rPr>
        <w:t>;</w:t>
      </w:r>
    </w:p>
    <w:p w14:paraId="257C87A3" w14:textId="44F27FA9" w:rsidR="00300F46" w:rsidRPr="00C8750B" w:rsidRDefault="008A530B" w:rsidP="008A530B">
      <w:pPr>
        <w:rPr>
          <w:lang w:val="en-GB"/>
        </w:rPr>
      </w:pPr>
      <w:r>
        <w:lastRenderedPageBreak/>
        <w:t>Esempio:</w:t>
      </w:r>
    </w:p>
    <w:p w14:paraId="694F6257" w14:textId="6F8B248F" w:rsidR="00300F46" w:rsidRPr="009A28E5" w:rsidRDefault="009A28E5">
      <w:pPr>
        <w:shd w:val="clear" w:color="auto" w:fill="F1EFEE"/>
      </w:pPr>
      <w:r>
        <w:rPr>
          <w:rFonts w:ascii="Courier New" w:hAnsi="Courier New" w:cs="Courier New"/>
          <w:color w:val="6666EA"/>
        </w:rPr>
        <w:t>UPDATE</w:t>
      </w:r>
      <w:r>
        <w:rPr>
          <w:rFonts w:ascii="Courier New" w:hAnsi="Courier New" w:cs="Courier New"/>
          <w:color w:val="68615E"/>
        </w:rPr>
        <w:t xml:space="preserve"> SessioneCampionamento</w:t>
      </w:r>
      <w:r>
        <w:rPr>
          <w:rFonts w:ascii="Courier New" w:hAnsi="Courier New" w:cs="Courier New"/>
          <w:color w:val="68615E"/>
        </w:rPr>
        <w:br/>
      </w:r>
      <w:r>
        <w:rPr>
          <w:rFonts w:ascii="Courier New" w:hAnsi="Courier New" w:cs="Courier New"/>
          <w:color w:val="6666EA"/>
        </w:rPr>
        <w:t>SET</w:t>
      </w:r>
      <w:r>
        <w:rPr>
          <w:rFonts w:ascii="Courier New" w:hAnsi="Courier New" w:cs="Courier New"/>
          <w:color w:val="68615E"/>
        </w:rPr>
        <w:t xml:space="preserve"> val_min = </w:t>
      </w:r>
      <w:r>
        <w:rPr>
          <w:rFonts w:ascii="Courier New" w:hAnsi="Courier New" w:cs="Courier New"/>
          <w:color w:val="DF5320"/>
        </w:rPr>
        <w:t>3.2</w:t>
      </w:r>
      <w:r>
        <w:rPr>
          <w:rFonts w:ascii="Courier New" w:hAnsi="Courier New" w:cs="Courier New"/>
          <w:color w:val="68615E"/>
        </w:rPr>
        <w:t xml:space="preserve">, val_max = </w:t>
      </w:r>
      <w:r>
        <w:rPr>
          <w:rFonts w:ascii="Courier New" w:hAnsi="Courier New" w:cs="Courier New"/>
          <w:color w:val="DF5320"/>
        </w:rPr>
        <w:t>8.7</w:t>
      </w:r>
      <w:r>
        <w:rPr>
          <w:rFonts w:ascii="Courier New" w:hAnsi="Courier New" w:cs="Courier New"/>
          <w:color w:val="68615E"/>
        </w:rPr>
        <w:br/>
      </w:r>
      <w:r>
        <w:rPr>
          <w:rFonts w:ascii="Courier New" w:hAnsi="Courier New" w:cs="Courier New"/>
          <w:color w:val="6666EA"/>
        </w:rPr>
        <w:t>WHERE</w:t>
      </w:r>
      <w:r>
        <w:rPr>
          <w:rFonts w:ascii="Courier New" w:hAnsi="Courier New" w:cs="Courier New"/>
          <w:color w:val="68615E"/>
        </w:rPr>
        <w:t xml:space="preserve"> val_min </w:t>
      </w:r>
      <w:r>
        <w:rPr>
          <w:rFonts w:ascii="Courier New" w:hAnsi="Courier New" w:cs="Courier New"/>
          <w:color w:val="6666EA"/>
        </w:rPr>
        <w:t>IS</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 xml:space="preserve"> </w:t>
      </w:r>
      <w:r>
        <w:rPr>
          <w:rFonts w:ascii="Courier New" w:hAnsi="Courier New" w:cs="Courier New"/>
          <w:color w:val="6666EA"/>
        </w:rPr>
        <w:t>AND</w:t>
      </w:r>
      <w:r>
        <w:rPr>
          <w:rFonts w:ascii="Courier New" w:hAnsi="Courier New" w:cs="Courier New"/>
          <w:color w:val="68615E"/>
        </w:rPr>
        <w:t xml:space="preserve"> val_max </w:t>
      </w:r>
      <w:r>
        <w:rPr>
          <w:rFonts w:ascii="Courier New" w:hAnsi="Courier New" w:cs="Courier New"/>
          <w:color w:val="6666EA"/>
        </w:rPr>
        <w:t>IS</w:t>
      </w:r>
      <w:r>
        <w:rPr>
          <w:rFonts w:ascii="Courier New" w:hAnsi="Courier New" w:cs="Courier New"/>
          <w:color w:val="68615E"/>
        </w:rPr>
        <w:t xml:space="preserve"> </w:t>
      </w:r>
      <w:r>
        <w:rPr>
          <w:rFonts w:ascii="Courier New" w:hAnsi="Courier New" w:cs="Courier New"/>
          <w:color w:val="DF5320"/>
        </w:rPr>
        <w:t>NULL</w:t>
      </w:r>
      <w:r>
        <w:rPr>
          <w:rFonts w:ascii="Courier New" w:hAnsi="Courier New" w:cs="Courier New"/>
          <w:color w:val="68615E"/>
        </w:rPr>
        <w:t>;</w:t>
      </w:r>
    </w:p>
    <w:p w14:paraId="486D0A2F" w14:textId="4A49D02B" w:rsidR="00E4115E" w:rsidRDefault="00E56197" w:rsidP="000F0366">
      <w:pPr>
        <w:pStyle w:val="Titolo3"/>
        <w:rPr>
          <w:lang w:val="it-IT"/>
        </w:rPr>
      </w:pPr>
      <w:bookmarkStart w:id="95" w:name="_Toc123824836"/>
      <w:r>
        <w:rPr>
          <w:lang w:val="it-IT"/>
        </w:rPr>
        <w:t>6: Selezione dei dati che superano le soglie minime di pericolo</w:t>
      </w:r>
      <w:bookmarkEnd w:id="95"/>
    </w:p>
    <w:p w14:paraId="3C546892" w14:textId="34ADCFDD" w:rsidR="009A28E5" w:rsidRPr="005006AA" w:rsidRDefault="00431C47">
      <w:pPr>
        <w:shd w:val="clear" w:color="auto" w:fill="F1EFEE"/>
        <w:rPr>
          <w:rFonts w:ascii="Courier New" w:hAnsi="Courier New" w:cs="Courier New"/>
          <w:color w:val="68615E"/>
          <w:lang w:val="it-IT"/>
        </w:rPr>
      </w:pPr>
      <w:r w:rsidRPr="00431C47">
        <w:rPr>
          <w:rFonts w:ascii="Courier New" w:hAnsi="Courier New" w:cs="Courier New"/>
          <w:color w:val="6666EA"/>
          <w:lang w:val="it-IT"/>
        </w:rPr>
        <w:t>SELECT</w:t>
      </w:r>
      <w:r w:rsidRPr="00431C47">
        <w:rPr>
          <w:rFonts w:ascii="Courier New" w:hAnsi="Courier New" w:cs="Courier New"/>
          <w:color w:val="68615E"/>
          <w:lang w:val="it-IT"/>
        </w:rPr>
        <w:t xml:space="preserve"> *</w:t>
      </w:r>
      <w:r w:rsidRPr="00431C47">
        <w:rPr>
          <w:rFonts w:ascii="Courier New" w:hAnsi="Courier New" w:cs="Courier New"/>
          <w:color w:val="68615E"/>
          <w:lang w:val="it-IT"/>
        </w:rPr>
        <w:br/>
      </w:r>
      <w:r w:rsidRPr="00431C47">
        <w:rPr>
          <w:rFonts w:ascii="Courier New" w:hAnsi="Courier New" w:cs="Courier New"/>
          <w:color w:val="6666EA"/>
          <w:lang w:val="it-IT"/>
        </w:rPr>
        <w:t>FROM</w:t>
      </w:r>
      <w:r w:rsidRPr="00431C47">
        <w:rPr>
          <w:rFonts w:ascii="Courier New" w:hAnsi="Courier New" w:cs="Courier New"/>
          <w:color w:val="68615E"/>
          <w:lang w:val="it-IT"/>
        </w:rPr>
        <w:t xml:space="preserve"> Misurazione</w:t>
      </w:r>
      <w:r w:rsidRPr="00431C47">
        <w:rPr>
          <w:rFonts w:ascii="Courier New" w:hAnsi="Courier New" w:cs="Courier New"/>
          <w:color w:val="68615E"/>
          <w:lang w:val="it-IT"/>
        </w:rPr>
        <w:br/>
      </w:r>
      <w:r w:rsidRPr="00431C47">
        <w:rPr>
          <w:rFonts w:ascii="Courier New" w:hAnsi="Courier New" w:cs="Courier New"/>
          <w:color w:val="6666EA"/>
          <w:lang w:val="it-IT"/>
        </w:rPr>
        <w:t>INNER</w:t>
      </w:r>
      <w:r w:rsidRPr="00431C47">
        <w:rPr>
          <w:rFonts w:ascii="Courier New" w:hAnsi="Courier New" w:cs="Courier New"/>
          <w:color w:val="68615E"/>
          <w:lang w:val="it-IT"/>
        </w:rPr>
        <w:t xml:space="preserve"> </w:t>
      </w:r>
      <w:r w:rsidRPr="00431C47">
        <w:rPr>
          <w:rFonts w:ascii="Courier New" w:hAnsi="Courier New" w:cs="Courier New"/>
          <w:color w:val="6666EA"/>
          <w:lang w:val="it-IT"/>
        </w:rPr>
        <w:t>JOIN</w:t>
      </w:r>
      <w:r w:rsidRPr="00431C47">
        <w:rPr>
          <w:rFonts w:ascii="Courier New" w:hAnsi="Courier New" w:cs="Courier New"/>
          <w:color w:val="68615E"/>
          <w:lang w:val="it-IT"/>
        </w:rPr>
        <w:t xml:space="preserve"> SessioneCampionamento</w:t>
      </w:r>
      <w:r w:rsidRPr="00431C47">
        <w:rPr>
          <w:rFonts w:ascii="Courier New" w:hAnsi="Courier New" w:cs="Courier New"/>
          <w:color w:val="68615E"/>
          <w:lang w:val="it-IT"/>
        </w:rPr>
        <w:br/>
      </w:r>
      <w:r w:rsidRPr="00431C47">
        <w:rPr>
          <w:rFonts w:ascii="Courier New" w:hAnsi="Courier New" w:cs="Courier New"/>
          <w:color w:val="6666EA"/>
          <w:lang w:val="it-IT"/>
        </w:rPr>
        <w:t>ON</w:t>
      </w:r>
      <w:r w:rsidRPr="00431C47">
        <w:rPr>
          <w:rFonts w:ascii="Courier New" w:hAnsi="Courier New" w:cs="Courier New"/>
          <w:color w:val="68615E"/>
          <w:lang w:val="it-IT"/>
        </w:rPr>
        <w:t xml:space="preserve"> Misurazione.id_sessione = SessioneCampionamento.id</w:t>
      </w:r>
      <w:r w:rsidRPr="00431C47">
        <w:rPr>
          <w:rFonts w:ascii="Courier New" w:hAnsi="Courier New" w:cs="Courier New"/>
          <w:color w:val="68615E"/>
          <w:lang w:val="it-IT"/>
        </w:rPr>
        <w:br/>
      </w:r>
      <w:r w:rsidRPr="00431C47">
        <w:rPr>
          <w:rFonts w:ascii="Courier New" w:hAnsi="Courier New" w:cs="Courier New"/>
          <w:color w:val="6666EA"/>
          <w:lang w:val="it-IT"/>
        </w:rPr>
        <w:t>WHERE</w:t>
      </w:r>
      <w:r w:rsidRPr="00431C47">
        <w:rPr>
          <w:rFonts w:ascii="Courier New" w:hAnsi="Courier New" w:cs="Courier New"/>
          <w:color w:val="68615E"/>
          <w:lang w:val="it-IT"/>
        </w:rPr>
        <w:t xml:space="preserve"> valore_rilevato &gt; val_min </w:t>
      </w:r>
      <w:r w:rsidRPr="00431C47">
        <w:rPr>
          <w:rFonts w:ascii="Courier New" w:hAnsi="Courier New" w:cs="Courier New"/>
          <w:color w:val="6666EA"/>
          <w:lang w:val="it-IT"/>
        </w:rPr>
        <w:t>AND</w:t>
      </w:r>
      <w:r w:rsidRPr="00431C47">
        <w:rPr>
          <w:rFonts w:ascii="Courier New" w:hAnsi="Courier New" w:cs="Courier New"/>
          <w:color w:val="68615E"/>
          <w:lang w:val="it-IT"/>
        </w:rPr>
        <w:t xml:space="preserve"> valore_rilevato &lt; val_max;</w:t>
      </w:r>
    </w:p>
    <w:p w14:paraId="30DF09DE" w14:textId="0C005551" w:rsidR="00431C47" w:rsidRDefault="00C1763D" w:rsidP="00431C47">
      <w:pPr>
        <w:rPr>
          <w:lang w:val="it-IT" w:eastAsia="it-IT"/>
        </w:rPr>
      </w:pPr>
      <w:r>
        <w:rPr>
          <w:lang w:val="it-IT" w:eastAsia="it-IT"/>
        </w:rPr>
        <w:t xml:space="preserve">Esempio </w:t>
      </w:r>
      <w:r w:rsidR="00E56197">
        <w:rPr>
          <w:lang w:val="it-IT" w:eastAsia="it-IT"/>
        </w:rPr>
        <w:t>di output della query dell’operazione 6:</w:t>
      </w:r>
    </w:p>
    <w:p w14:paraId="6342CBFA" w14:textId="4D7C309A" w:rsidR="00E56197" w:rsidRDefault="00E56197" w:rsidP="00431C47">
      <w:pPr>
        <w:rPr>
          <w:lang w:val="it-IT" w:eastAsia="it-IT"/>
        </w:rPr>
      </w:pPr>
      <w:r w:rsidRPr="00E56197">
        <w:rPr>
          <w:lang w:val="it-IT" w:eastAsia="it-IT"/>
        </w:rPr>
        <w:drawing>
          <wp:inline distT="0" distB="0" distL="0" distR="0" wp14:anchorId="30615F49" wp14:editId="46BE922D">
            <wp:extent cx="5486400" cy="1846580"/>
            <wp:effectExtent l="0" t="0" r="0"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846580"/>
                    </a:xfrm>
                    <a:prstGeom prst="rect">
                      <a:avLst/>
                    </a:prstGeom>
                  </pic:spPr>
                </pic:pic>
              </a:graphicData>
            </a:graphic>
          </wp:inline>
        </w:drawing>
      </w:r>
    </w:p>
    <w:p w14:paraId="7A52F0E1" w14:textId="7645DB2F" w:rsidR="007B088C" w:rsidRPr="00431C47" w:rsidRDefault="007B088C" w:rsidP="000F0366">
      <w:pPr>
        <w:pStyle w:val="Titolo3"/>
        <w:rPr>
          <w:lang w:val="it-IT" w:eastAsia="it-IT"/>
        </w:rPr>
      </w:pPr>
      <w:bookmarkStart w:id="96" w:name="_Toc123824837"/>
      <w:r>
        <w:rPr>
          <w:lang w:val="it-IT" w:eastAsia="it-IT"/>
        </w:rPr>
        <w:t>7: Selezione dei dati che superano le soglie minime di pericolo</w:t>
      </w:r>
      <w:bookmarkEnd w:id="96"/>
    </w:p>
    <w:p w14:paraId="12411F39" w14:textId="7BB20FEB" w:rsidR="008873E2" w:rsidRPr="008873E2" w:rsidRDefault="008873E2">
      <w:pPr>
        <w:shd w:val="clear" w:color="auto" w:fill="F1EFEE"/>
        <w:rPr>
          <w:lang w:val="it-IT"/>
        </w:rPr>
      </w:pPr>
      <w:r w:rsidRPr="008873E2">
        <w:rPr>
          <w:rFonts w:ascii="Courier New" w:hAnsi="Courier New" w:cs="Courier New"/>
          <w:color w:val="6666EA"/>
          <w:lang w:val="it-IT"/>
        </w:rPr>
        <w:t>SELECT</w:t>
      </w:r>
      <w:r w:rsidRPr="008873E2">
        <w:rPr>
          <w:rFonts w:ascii="Courier New" w:hAnsi="Courier New" w:cs="Courier New"/>
          <w:color w:val="68615E"/>
          <w:lang w:val="it-IT"/>
        </w:rPr>
        <w:t xml:space="preserve"> *</w:t>
      </w:r>
      <w:r w:rsidRPr="008873E2">
        <w:rPr>
          <w:rFonts w:ascii="Courier New" w:hAnsi="Courier New" w:cs="Courier New"/>
          <w:color w:val="68615E"/>
          <w:lang w:val="it-IT"/>
        </w:rPr>
        <w:br/>
      </w:r>
      <w:r w:rsidRPr="008873E2">
        <w:rPr>
          <w:rFonts w:ascii="Courier New" w:hAnsi="Courier New" w:cs="Courier New"/>
          <w:color w:val="6666EA"/>
          <w:lang w:val="it-IT"/>
        </w:rPr>
        <w:t>FROM</w:t>
      </w:r>
      <w:r w:rsidRPr="008873E2">
        <w:rPr>
          <w:rFonts w:ascii="Courier New" w:hAnsi="Courier New" w:cs="Courier New"/>
          <w:color w:val="68615E"/>
          <w:lang w:val="it-IT"/>
        </w:rPr>
        <w:t xml:space="preserve"> Misurazione</w:t>
      </w:r>
      <w:r w:rsidRPr="008873E2">
        <w:rPr>
          <w:rFonts w:ascii="Courier New" w:hAnsi="Courier New" w:cs="Courier New"/>
          <w:color w:val="68615E"/>
          <w:lang w:val="it-IT"/>
        </w:rPr>
        <w:br/>
      </w:r>
      <w:r w:rsidRPr="008873E2">
        <w:rPr>
          <w:rFonts w:ascii="Courier New" w:hAnsi="Courier New" w:cs="Courier New"/>
          <w:color w:val="6666EA"/>
          <w:lang w:val="it-IT"/>
        </w:rPr>
        <w:t>INNER</w:t>
      </w:r>
      <w:r w:rsidRPr="008873E2">
        <w:rPr>
          <w:rFonts w:ascii="Courier New" w:hAnsi="Courier New" w:cs="Courier New"/>
          <w:color w:val="68615E"/>
          <w:lang w:val="it-IT"/>
        </w:rPr>
        <w:t xml:space="preserve"> </w:t>
      </w:r>
      <w:r w:rsidRPr="008873E2">
        <w:rPr>
          <w:rFonts w:ascii="Courier New" w:hAnsi="Courier New" w:cs="Courier New"/>
          <w:color w:val="6666EA"/>
          <w:lang w:val="it-IT"/>
        </w:rPr>
        <w:t>JOIN</w:t>
      </w:r>
      <w:r w:rsidRPr="008873E2">
        <w:rPr>
          <w:rFonts w:ascii="Courier New" w:hAnsi="Courier New" w:cs="Courier New"/>
          <w:color w:val="68615E"/>
          <w:lang w:val="it-IT"/>
        </w:rPr>
        <w:t xml:space="preserve"> SessioneCampionamento</w:t>
      </w:r>
      <w:r w:rsidRPr="008873E2">
        <w:rPr>
          <w:rFonts w:ascii="Courier New" w:hAnsi="Courier New" w:cs="Courier New"/>
          <w:color w:val="68615E"/>
          <w:lang w:val="it-IT"/>
        </w:rPr>
        <w:br/>
      </w:r>
      <w:r w:rsidRPr="008873E2">
        <w:rPr>
          <w:rFonts w:ascii="Courier New" w:hAnsi="Courier New" w:cs="Courier New"/>
          <w:color w:val="6666EA"/>
          <w:lang w:val="it-IT"/>
        </w:rPr>
        <w:t>ON</w:t>
      </w:r>
      <w:r w:rsidRPr="008873E2">
        <w:rPr>
          <w:rFonts w:ascii="Courier New" w:hAnsi="Courier New" w:cs="Courier New"/>
          <w:color w:val="68615E"/>
          <w:lang w:val="it-IT"/>
        </w:rPr>
        <w:t xml:space="preserve"> Misurazione.id_sessione = SessioneCampionamento.id</w:t>
      </w:r>
      <w:r w:rsidRPr="008873E2">
        <w:rPr>
          <w:rFonts w:ascii="Courier New" w:hAnsi="Courier New" w:cs="Courier New"/>
          <w:color w:val="68615E"/>
          <w:lang w:val="it-IT"/>
        </w:rPr>
        <w:br/>
      </w:r>
      <w:r w:rsidRPr="008873E2">
        <w:rPr>
          <w:rFonts w:ascii="Courier New" w:hAnsi="Courier New" w:cs="Courier New"/>
          <w:color w:val="6666EA"/>
          <w:lang w:val="it-IT"/>
        </w:rPr>
        <w:t>WHERE</w:t>
      </w:r>
      <w:r w:rsidRPr="008873E2">
        <w:rPr>
          <w:rFonts w:ascii="Courier New" w:hAnsi="Courier New" w:cs="Courier New"/>
          <w:color w:val="68615E"/>
          <w:lang w:val="it-IT"/>
        </w:rPr>
        <w:t xml:space="preserve"> valore_rilevato &lt; val_min </w:t>
      </w:r>
      <w:r w:rsidRPr="008873E2">
        <w:rPr>
          <w:rFonts w:ascii="Courier New" w:hAnsi="Courier New" w:cs="Courier New"/>
          <w:color w:val="6666EA"/>
          <w:lang w:val="it-IT"/>
        </w:rPr>
        <w:t>OR</w:t>
      </w:r>
      <w:r w:rsidRPr="008873E2">
        <w:rPr>
          <w:rFonts w:ascii="Courier New" w:hAnsi="Courier New" w:cs="Courier New"/>
          <w:color w:val="68615E"/>
          <w:lang w:val="it-IT"/>
        </w:rPr>
        <w:t xml:space="preserve"> valore_rilevato &gt; val_max;</w:t>
      </w:r>
    </w:p>
    <w:p w14:paraId="34955C7A" w14:textId="266BA01E" w:rsidR="00431C47" w:rsidRDefault="007B088C" w:rsidP="004033A9">
      <w:pPr>
        <w:rPr>
          <w:lang w:val="it-IT"/>
        </w:rPr>
      </w:pPr>
      <w:r>
        <w:rPr>
          <w:lang w:val="it-IT"/>
        </w:rPr>
        <w:t>Esempio di output della query dell’operazione 7:</w:t>
      </w:r>
    </w:p>
    <w:p w14:paraId="7EBFEF06" w14:textId="5008D07F" w:rsidR="007B088C" w:rsidRDefault="00620F2D" w:rsidP="00620F2D">
      <w:pPr>
        <w:jc w:val="center"/>
        <w:rPr>
          <w:lang w:val="it-IT"/>
        </w:rPr>
      </w:pPr>
      <w:r w:rsidRPr="00620F2D">
        <w:rPr>
          <w:lang w:val="it-IT"/>
        </w:rPr>
        <w:lastRenderedPageBreak/>
        <w:drawing>
          <wp:inline distT="0" distB="0" distL="0" distR="0" wp14:anchorId="7E4AAD7E" wp14:editId="571AFF96">
            <wp:extent cx="4552950" cy="2199539"/>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53"/>
                    <a:stretch>
                      <a:fillRect/>
                    </a:stretch>
                  </pic:blipFill>
                  <pic:spPr>
                    <a:xfrm>
                      <a:off x="0" y="0"/>
                      <a:ext cx="4562588" cy="2204195"/>
                    </a:xfrm>
                    <a:prstGeom prst="rect">
                      <a:avLst/>
                    </a:prstGeom>
                  </pic:spPr>
                </pic:pic>
              </a:graphicData>
            </a:graphic>
          </wp:inline>
        </w:drawing>
      </w:r>
    </w:p>
    <w:p w14:paraId="40E72B69" w14:textId="440741CD" w:rsidR="00402444" w:rsidRDefault="00EE66CC" w:rsidP="000F0366">
      <w:pPr>
        <w:pStyle w:val="Titolo3"/>
        <w:rPr>
          <w:lang w:val="it-IT"/>
        </w:rPr>
      </w:pPr>
      <w:bookmarkStart w:id="97" w:name="_Toc123824838"/>
      <w:r>
        <w:rPr>
          <w:lang w:val="it-IT"/>
        </w:rPr>
        <w:t>8: Inserimento nuovo utente dei social network</w:t>
      </w:r>
      <w:bookmarkEnd w:id="97"/>
    </w:p>
    <w:p w14:paraId="511185E0" w14:textId="3B4C7224" w:rsidR="00CA3A1E" w:rsidRDefault="00CA3A1E">
      <w:pPr>
        <w:shd w:val="clear" w:color="auto" w:fill="F1EFEE"/>
        <w:rPr>
          <w:rFonts w:ascii="Courier New" w:hAnsi="Courier New" w:cs="Courier New"/>
          <w:color w:val="68615E"/>
          <w:lang w:val="it-IT"/>
        </w:rPr>
      </w:pPr>
      <w:r w:rsidRPr="00CA3A1E">
        <w:rPr>
          <w:rFonts w:ascii="Courier New" w:hAnsi="Courier New" w:cs="Courier New"/>
          <w:color w:val="6666EA"/>
          <w:lang w:val="it-IT"/>
        </w:rPr>
        <w:t>INSERT</w:t>
      </w:r>
      <w:r w:rsidRPr="00CA3A1E">
        <w:rPr>
          <w:rFonts w:ascii="Courier New" w:hAnsi="Courier New" w:cs="Courier New"/>
          <w:color w:val="68615E"/>
          <w:lang w:val="it-IT"/>
        </w:rPr>
        <w:t xml:space="preserve"> </w:t>
      </w:r>
      <w:r w:rsidRPr="00CA3A1E">
        <w:rPr>
          <w:rFonts w:ascii="Courier New" w:hAnsi="Courier New" w:cs="Courier New"/>
          <w:color w:val="6666EA"/>
          <w:lang w:val="it-IT"/>
        </w:rPr>
        <w:t>INTO</w:t>
      </w:r>
      <w:r w:rsidRPr="00CA3A1E">
        <w:rPr>
          <w:rFonts w:ascii="Courier New" w:hAnsi="Courier New" w:cs="Courier New"/>
          <w:color w:val="68615E"/>
          <w:lang w:val="it-IT"/>
        </w:rPr>
        <w:t xml:space="preserve"> Utente(</w:t>
      </w:r>
      <w:r w:rsidR="00EE66CC">
        <w:rPr>
          <w:rFonts w:ascii="Courier New" w:hAnsi="Courier New" w:cs="Courier New"/>
          <w:color w:val="68615E"/>
          <w:lang w:val="it-IT"/>
        </w:rPr>
        <w:t>url</w:t>
      </w:r>
      <w:r w:rsidRPr="00CA3A1E">
        <w:rPr>
          <w:rFonts w:ascii="Courier New" w:hAnsi="Courier New" w:cs="Courier New"/>
          <w:color w:val="68615E"/>
          <w:lang w:val="it-IT"/>
        </w:rPr>
        <w:t>, nome, cognome, nickname)</w:t>
      </w:r>
      <w:r w:rsidRPr="00DB1EF3">
        <w:rPr>
          <w:lang w:val="it-IT"/>
        </w:rPr>
        <w:br/>
      </w:r>
      <w:r w:rsidRPr="00CA3A1E">
        <w:rPr>
          <w:rFonts w:ascii="Courier New" w:hAnsi="Courier New" w:cs="Courier New"/>
          <w:color w:val="6666EA"/>
          <w:lang w:val="it-IT"/>
        </w:rPr>
        <w:t>VALUES</w:t>
      </w:r>
      <w:r w:rsidRPr="53F502C8">
        <w:rPr>
          <w:rFonts w:ascii="Courier New" w:hAnsi="Courier New" w:cs="Courier New"/>
          <w:color w:val="68615E"/>
          <w:lang w:val="it-IT"/>
        </w:rPr>
        <w:t>(</w:t>
      </w:r>
      <w:r w:rsidR="26A42692" w:rsidRPr="53F502C8">
        <w:rPr>
          <w:rFonts w:ascii="Courier New" w:hAnsi="Courier New" w:cs="Courier New"/>
          <w:color w:val="68615E"/>
          <w:lang w:val="it-IT"/>
        </w:rPr>
        <w:t>...</w:t>
      </w:r>
      <w:r w:rsidRPr="53F502C8">
        <w:rPr>
          <w:rFonts w:ascii="Courier New" w:hAnsi="Courier New" w:cs="Courier New"/>
          <w:color w:val="68615E"/>
          <w:lang w:val="it-IT"/>
        </w:rPr>
        <w:t>);</w:t>
      </w:r>
    </w:p>
    <w:p w14:paraId="71EC5FDA" w14:textId="6BB918A2" w:rsidR="00470400" w:rsidRPr="00BA1CB4" w:rsidRDefault="00BA1CB4" w:rsidP="00BA1CB4">
      <w:r>
        <w:t>Esempio:</w:t>
      </w:r>
    </w:p>
    <w:p w14:paraId="7D3F77E6" w14:textId="77777777" w:rsidR="00903863" w:rsidRPr="00903863" w:rsidRDefault="00903863">
      <w:pPr>
        <w:shd w:val="clear" w:color="auto" w:fill="F1EFEE"/>
        <w:rPr>
          <w:lang w:val="it-IT"/>
        </w:rPr>
      </w:pPr>
      <w:r w:rsidRPr="00903863">
        <w:rPr>
          <w:rFonts w:ascii="Courier New" w:hAnsi="Courier New" w:cs="Courier New"/>
          <w:color w:val="6666EA"/>
          <w:lang w:val="it-IT"/>
        </w:rPr>
        <w:t>INSERT</w:t>
      </w:r>
      <w:r w:rsidRPr="00903863">
        <w:rPr>
          <w:rFonts w:ascii="Courier New" w:hAnsi="Courier New" w:cs="Courier New"/>
          <w:color w:val="68615E"/>
          <w:lang w:val="it-IT"/>
        </w:rPr>
        <w:t xml:space="preserve"> </w:t>
      </w:r>
      <w:r w:rsidRPr="00903863">
        <w:rPr>
          <w:rFonts w:ascii="Courier New" w:hAnsi="Courier New" w:cs="Courier New"/>
          <w:color w:val="6666EA"/>
          <w:lang w:val="it-IT"/>
        </w:rPr>
        <w:t>INTO</w:t>
      </w:r>
      <w:r w:rsidRPr="00903863">
        <w:rPr>
          <w:rFonts w:ascii="Courier New" w:hAnsi="Courier New" w:cs="Courier New"/>
          <w:color w:val="68615E"/>
          <w:lang w:val="it-IT"/>
        </w:rPr>
        <w:t xml:space="preserve"> Utente(</w:t>
      </w:r>
      <w:r w:rsidRPr="00903863">
        <w:rPr>
          <w:rFonts w:ascii="Courier New" w:hAnsi="Courier New" w:cs="Courier New"/>
          <w:color w:val="6666EA"/>
          <w:lang w:val="it-IT"/>
        </w:rPr>
        <w:t>url</w:t>
      </w:r>
      <w:r w:rsidRPr="00903863">
        <w:rPr>
          <w:rFonts w:ascii="Courier New" w:hAnsi="Courier New" w:cs="Courier New"/>
          <w:color w:val="68615E"/>
          <w:lang w:val="it-IT"/>
        </w:rPr>
        <w:t>, nome, cognome, nickname)</w:t>
      </w:r>
      <w:r w:rsidRPr="00903863">
        <w:rPr>
          <w:rFonts w:ascii="Courier New" w:hAnsi="Courier New" w:cs="Courier New"/>
          <w:color w:val="68615E"/>
          <w:lang w:val="it-IT"/>
        </w:rPr>
        <w:br/>
      </w:r>
      <w:r w:rsidRPr="00903863">
        <w:rPr>
          <w:rFonts w:ascii="Courier New" w:hAnsi="Courier New" w:cs="Courier New"/>
          <w:color w:val="6666EA"/>
          <w:lang w:val="it-IT"/>
        </w:rPr>
        <w:t>VALUES</w:t>
      </w:r>
      <w:r w:rsidRPr="00903863">
        <w:rPr>
          <w:rFonts w:ascii="Courier New" w:hAnsi="Courier New" w:cs="Courier New"/>
          <w:color w:val="68615E"/>
          <w:lang w:val="it-IT"/>
        </w:rPr>
        <w:t>(</w:t>
      </w:r>
      <w:r w:rsidRPr="00903863">
        <w:rPr>
          <w:rFonts w:ascii="Courier New" w:hAnsi="Courier New" w:cs="Courier New"/>
          <w:color w:val="7B9726"/>
          <w:lang w:val="it-IT"/>
        </w:rPr>
        <w:t>'https://twitter.com/brandoboy_09'</w:t>
      </w:r>
      <w:r w:rsidRPr="00903863">
        <w:rPr>
          <w:rFonts w:ascii="Courier New" w:hAnsi="Courier New" w:cs="Courier New"/>
          <w:color w:val="68615E"/>
          <w:lang w:val="it-IT"/>
        </w:rPr>
        <w:t xml:space="preserve">, </w:t>
      </w:r>
      <w:r w:rsidRPr="00903863">
        <w:rPr>
          <w:rFonts w:ascii="Courier New" w:hAnsi="Courier New" w:cs="Courier New"/>
          <w:color w:val="7B9726"/>
          <w:lang w:val="it-IT"/>
        </w:rPr>
        <w:t>'Brando'</w:t>
      </w:r>
      <w:r w:rsidRPr="00903863">
        <w:rPr>
          <w:rFonts w:ascii="Courier New" w:hAnsi="Courier New" w:cs="Courier New"/>
          <w:color w:val="68615E"/>
          <w:lang w:val="it-IT"/>
        </w:rPr>
        <w:t xml:space="preserve">, </w:t>
      </w:r>
      <w:r w:rsidRPr="00903863">
        <w:rPr>
          <w:rFonts w:ascii="Courier New" w:hAnsi="Courier New" w:cs="Courier New"/>
          <w:color w:val="7B9726"/>
          <w:lang w:val="it-IT"/>
        </w:rPr>
        <w:t>'Della Rovere'</w:t>
      </w:r>
      <w:r w:rsidRPr="00903863">
        <w:rPr>
          <w:rFonts w:ascii="Courier New" w:hAnsi="Courier New" w:cs="Courier New"/>
          <w:color w:val="68615E"/>
          <w:lang w:val="it-IT"/>
        </w:rPr>
        <w:t xml:space="preserve">, </w:t>
      </w:r>
      <w:r w:rsidRPr="00903863">
        <w:rPr>
          <w:rFonts w:ascii="Courier New" w:hAnsi="Courier New" w:cs="Courier New"/>
          <w:color w:val="7B9726"/>
          <w:lang w:val="it-IT"/>
        </w:rPr>
        <w:t>'brandoboy_09'</w:t>
      </w:r>
      <w:r w:rsidRPr="00903863">
        <w:rPr>
          <w:rFonts w:ascii="Courier New" w:hAnsi="Courier New" w:cs="Courier New"/>
          <w:color w:val="68615E"/>
          <w:lang w:val="it-IT"/>
        </w:rPr>
        <w:t>);</w:t>
      </w:r>
    </w:p>
    <w:p w14:paraId="5F3DCEDE" w14:textId="06A5D727" w:rsidR="001A1B21" w:rsidRDefault="00EE66CC" w:rsidP="000F0366">
      <w:pPr>
        <w:pStyle w:val="Titolo3"/>
        <w:rPr>
          <w:lang w:val="it-IT"/>
        </w:rPr>
      </w:pPr>
      <w:bookmarkStart w:id="98" w:name="_Toc123824839"/>
      <w:r>
        <w:rPr>
          <w:lang w:val="it-IT"/>
        </w:rPr>
        <w:t>9: Inserimento contenuti testuali dei social network</w:t>
      </w:r>
      <w:bookmarkEnd w:id="98"/>
    </w:p>
    <w:p w14:paraId="71DFC91A" w14:textId="3075F51B" w:rsidR="00F12901" w:rsidRDefault="00411EBC">
      <w:pPr>
        <w:shd w:val="clear" w:color="auto" w:fill="F1EFEE"/>
        <w:rPr>
          <w:rFonts w:ascii="Courier New" w:hAnsi="Courier New" w:cs="Courier New"/>
          <w:color w:val="68615E"/>
          <w:lang w:val="it-IT"/>
        </w:rPr>
      </w:pPr>
      <w:r w:rsidRPr="00264624">
        <w:rPr>
          <w:rFonts w:ascii="Courier New" w:hAnsi="Courier New" w:cs="Courier New"/>
          <w:color w:val="6666EA"/>
          <w:lang w:val="it-IT"/>
        </w:rPr>
        <w:t>INSERT</w:t>
      </w:r>
      <w:r w:rsidRPr="00264624">
        <w:rPr>
          <w:rFonts w:ascii="Courier New" w:hAnsi="Courier New" w:cs="Courier New"/>
          <w:color w:val="68615E"/>
          <w:lang w:val="it-IT"/>
        </w:rPr>
        <w:t xml:space="preserve"> </w:t>
      </w:r>
      <w:r w:rsidRPr="00264624">
        <w:rPr>
          <w:rFonts w:ascii="Courier New" w:hAnsi="Courier New" w:cs="Courier New"/>
          <w:color w:val="6666EA"/>
          <w:lang w:val="it-IT"/>
        </w:rPr>
        <w:t>INTO</w:t>
      </w:r>
      <w:r w:rsidRPr="00264624">
        <w:rPr>
          <w:rFonts w:ascii="Courier New" w:hAnsi="Courier New" w:cs="Courier New"/>
          <w:color w:val="68615E"/>
          <w:lang w:val="it-IT"/>
        </w:rPr>
        <w:t xml:space="preserve"> Post(</w:t>
      </w:r>
      <w:r w:rsidR="00EE66CC">
        <w:rPr>
          <w:rFonts w:ascii="Courier New" w:hAnsi="Courier New" w:cs="Courier New"/>
          <w:color w:val="68615E"/>
          <w:lang w:val="it-IT"/>
        </w:rPr>
        <w:t>url</w:t>
      </w:r>
      <w:r w:rsidRPr="00264624">
        <w:rPr>
          <w:rFonts w:ascii="Courier New" w:hAnsi="Courier New" w:cs="Courier New"/>
          <w:color w:val="68615E"/>
          <w:lang w:val="it-IT"/>
        </w:rPr>
        <w:t>, data_ora, piattaforma_provenienza, testo, id_zona, id_utente)</w:t>
      </w:r>
      <w:r w:rsidRPr="00DB1EF3">
        <w:rPr>
          <w:lang w:val="it-IT"/>
        </w:rPr>
        <w:br/>
      </w:r>
      <w:r w:rsidRPr="00264624">
        <w:rPr>
          <w:rFonts w:ascii="Courier New" w:hAnsi="Courier New" w:cs="Courier New"/>
          <w:color w:val="6666EA"/>
          <w:lang w:val="it-IT"/>
        </w:rPr>
        <w:t>VALUES</w:t>
      </w:r>
      <w:r w:rsidRPr="58527072">
        <w:rPr>
          <w:rFonts w:ascii="Courier New" w:hAnsi="Courier New" w:cs="Courier New"/>
          <w:color w:val="68615E"/>
          <w:lang w:val="it-IT"/>
        </w:rPr>
        <w:t>(</w:t>
      </w:r>
      <w:r w:rsidR="0689046B" w:rsidRPr="58527072">
        <w:rPr>
          <w:rFonts w:ascii="Courier New" w:hAnsi="Courier New" w:cs="Courier New"/>
          <w:color w:val="68615E"/>
          <w:lang w:val="it-IT"/>
        </w:rPr>
        <w:t>...</w:t>
      </w:r>
      <w:r w:rsidRPr="58527072">
        <w:rPr>
          <w:rFonts w:ascii="Courier New" w:hAnsi="Courier New" w:cs="Courier New"/>
          <w:color w:val="68615E"/>
          <w:lang w:val="it-IT"/>
        </w:rPr>
        <w:t>);</w:t>
      </w:r>
    </w:p>
    <w:p w14:paraId="52A14094" w14:textId="3007DB1E" w:rsidR="00470400" w:rsidRPr="00BA1CB4" w:rsidRDefault="00BA1CB4" w:rsidP="00BA1CB4">
      <w:r>
        <w:t>Esempio:</w:t>
      </w:r>
    </w:p>
    <w:p w14:paraId="39F3BA8F" w14:textId="3A9A3FAC" w:rsidR="0044265F" w:rsidRPr="00531EF4" w:rsidRDefault="0044265F" w:rsidP="00531EF4">
      <w:pPr>
        <w:shd w:val="clear" w:color="auto" w:fill="F1EFEE"/>
        <w:rPr>
          <w:lang w:val="it-IT"/>
        </w:rPr>
      </w:pPr>
      <w:r w:rsidRPr="0044265F">
        <w:rPr>
          <w:rFonts w:ascii="Courier New" w:hAnsi="Courier New" w:cs="Courier New"/>
          <w:color w:val="6666EA"/>
          <w:lang w:val="it-IT"/>
        </w:rPr>
        <w:t>INSERT</w:t>
      </w:r>
      <w:r w:rsidRPr="0044265F">
        <w:rPr>
          <w:rFonts w:ascii="Courier New" w:hAnsi="Courier New" w:cs="Courier New"/>
          <w:color w:val="68615E"/>
          <w:lang w:val="it-IT"/>
        </w:rPr>
        <w:t xml:space="preserve"> </w:t>
      </w:r>
      <w:r w:rsidRPr="0044265F">
        <w:rPr>
          <w:rFonts w:ascii="Courier New" w:hAnsi="Courier New" w:cs="Courier New"/>
          <w:color w:val="6666EA"/>
          <w:lang w:val="it-IT"/>
        </w:rPr>
        <w:t>INTO</w:t>
      </w:r>
      <w:r w:rsidRPr="0044265F">
        <w:rPr>
          <w:rFonts w:ascii="Courier New" w:hAnsi="Courier New" w:cs="Courier New"/>
          <w:color w:val="68615E"/>
          <w:lang w:val="it-IT"/>
        </w:rPr>
        <w:t xml:space="preserve"> Post(</w:t>
      </w:r>
      <w:r w:rsidRPr="0044265F">
        <w:rPr>
          <w:rFonts w:ascii="Courier New" w:hAnsi="Courier New" w:cs="Courier New"/>
          <w:color w:val="6666EA"/>
          <w:lang w:val="it-IT"/>
        </w:rPr>
        <w:t>url</w:t>
      </w:r>
      <w:r w:rsidRPr="0044265F">
        <w:rPr>
          <w:rFonts w:ascii="Courier New" w:hAnsi="Courier New" w:cs="Courier New"/>
          <w:color w:val="68615E"/>
          <w:lang w:val="it-IT"/>
        </w:rPr>
        <w:t>, data_ora, piattaforma_provenienza, testo, id_zona, id_utente)</w:t>
      </w:r>
      <w:r w:rsidRPr="0044265F">
        <w:rPr>
          <w:rFonts w:ascii="Courier New" w:hAnsi="Courier New" w:cs="Courier New"/>
          <w:color w:val="68615E"/>
          <w:lang w:val="it-IT"/>
        </w:rPr>
        <w:br/>
      </w:r>
      <w:r w:rsidRPr="0044265F">
        <w:rPr>
          <w:rFonts w:ascii="Courier New" w:hAnsi="Courier New" w:cs="Courier New"/>
          <w:color w:val="6666EA"/>
          <w:lang w:val="it-IT"/>
        </w:rPr>
        <w:t>VALUES</w:t>
      </w:r>
      <w:r w:rsidRPr="0044265F">
        <w:rPr>
          <w:rFonts w:ascii="Courier New" w:hAnsi="Courier New" w:cs="Courier New"/>
          <w:color w:val="68615E"/>
          <w:lang w:val="it-IT"/>
        </w:rPr>
        <w:t>(</w:t>
      </w:r>
      <w:r w:rsidRPr="0044265F">
        <w:rPr>
          <w:rFonts w:ascii="Courier New" w:hAnsi="Courier New" w:cs="Courier New"/>
          <w:color w:val="7B9726"/>
          <w:lang w:val="it-IT"/>
        </w:rPr>
        <w:t>'https://twitter.com/sulsitodisimone/status/1607975389732683777'</w:t>
      </w:r>
      <w:r w:rsidRPr="0044265F">
        <w:rPr>
          <w:rFonts w:ascii="Courier New" w:hAnsi="Courier New" w:cs="Courier New"/>
          <w:color w:val="68615E"/>
          <w:lang w:val="it-IT"/>
        </w:rPr>
        <w:t xml:space="preserve">, </w:t>
      </w:r>
      <w:r w:rsidRPr="0044265F">
        <w:rPr>
          <w:rFonts w:ascii="Courier New" w:hAnsi="Courier New" w:cs="Courier New"/>
          <w:color w:val="7B9726"/>
          <w:lang w:val="it-IT"/>
        </w:rPr>
        <w:t>'2022-09-16'</w:t>
      </w:r>
      <w:r w:rsidRPr="0044265F">
        <w:rPr>
          <w:rFonts w:ascii="Courier New" w:hAnsi="Courier New" w:cs="Courier New"/>
          <w:color w:val="68615E"/>
          <w:lang w:val="it-IT"/>
        </w:rPr>
        <w:t xml:space="preserve">, </w:t>
      </w:r>
      <w:r w:rsidRPr="0044265F">
        <w:rPr>
          <w:rFonts w:ascii="Courier New" w:hAnsi="Courier New" w:cs="Courier New"/>
          <w:color w:val="7B9726"/>
          <w:lang w:val="it-IT"/>
        </w:rPr>
        <w:t>'Twitter'</w:t>
      </w:r>
      <w:r w:rsidRPr="0044265F">
        <w:rPr>
          <w:rFonts w:ascii="Courier New" w:hAnsi="Courier New" w:cs="Courier New"/>
          <w:color w:val="68615E"/>
          <w:lang w:val="it-IT"/>
        </w:rPr>
        <w:t>,</w:t>
      </w:r>
      <w:r w:rsidRPr="0044265F">
        <w:rPr>
          <w:rFonts w:ascii="Courier New" w:hAnsi="Courier New" w:cs="Courier New"/>
          <w:color w:val="7B9726"/>
          <w:lang w:val="it-IT"/>
        </w:rPr>
        <w:t xml:space="preserve"> settembre 2022: A Senigallia si verifica un\'inondazione per uno straordinario straripamento del Misa'</w:t>
      </w:r>
      <w:r w:rsidRPr="0044265F">
        <w:rPr>
          <w:rFonts w:ascii="Courier New" w:hAnsi="Courier New" w:cs="Courier New"/>
          <w:color w:val="68615E"/>
          <w:lang w:val="it-IT"/>
        </w:rPr>
        <w:t xml:space="preserve">, </w:t>
      </w:r>
      <w:r w:rsidRPr="0044265F">
        <w:rPr>
          <w:rFonts w:ascii="Courier New" w:hAnsi="Courier New" w:cs="Courier New"/>
          <w:color w:val="DF5320"/>
          <w:lang w:val="it-IT"/>
        </w:rPr>
        <w:t>5</w:t>
      </w:r>
      <w:r w:rsidRPr="0044265F">
        <w:rPr>
          <w:rFonts w:ascii="Courier New" w:hAnsi="Courier New" w:cs="Courier New"/>
          <w:color w:val="68615E"/>
          <w:lang w:val="it-IT"/>
        </w:rPr>
        <w:t xml:space="preserve">, </w:t>
      </w:r>
      <w:r w:rsidRPr="0044265F">
        <w:rPr>
          <w:rFonts w:ascii="Courier New" w:hAnsi="Courier New" w:cs="Courier New"/>
          <w:color w:val="DF5320"/>
          <w:lang w:val="it-IT"/>
        </w:rPr>
        <w:t>4</w:t>
      </w:r>
      <w:r w:rsidRPr="0044265F">
        <w:rPr>
          <w:rFonts w:ascii="Courier New" w:hAnsi="Courier New" w:cs="Courier New"/>
          <w:color w:val="68615E"/>
          <w:lang w:val="it-IT"/>
        </w:rPr>
        <w:t>);</w:t>
      </w:r>
    </w:p>
    <w:p w14:paraId="3CEFF119" w14:textId="447DA72E" w:rsidR="00613F6F" w:rsidRPr="0092452E" w:rsidRDefault="00EE66CC" w:rsidP="000F0366">
      <w:pPr>
        <w:pStyle w:val="Titolo3"/>
        <w:rPr>
          <w:lang w:val="it-IT"/>
        </w:rPr>
      </w:pPr>
      <w:bookmarkStart w:id="99" w:name="_Toc123824840"/>
      <w:r>
        <w:rPr>
          <w:lang w:val="it-IT"/>
        </w:rPr>
        <w:t>10: Inserimento contenuti multimediali dei social network</w:t>
      </w:r>
      <w:bookmarkEnd w:id="99"/>
    </w:p>
    <w:p w14:paraId="46811BC4" w14:textId="4BAE652D" w:rsidR="00470400" w:rsidRDefault="00674DAA" w:rsidP="00EE66CC">
      <w:pPr>
        <w:shd w:val="clear" w:color="auto" w:fill="F1EFEE"/>
        <w:spacing w:after="0"/>
        <w:rPr>
          <w:rFonts w:ascii="Courier New" w:hAnsi="Courier New" w:cs="Courier New"/>
          <w:color w:val="68615E"/>
          <w:lang w:val="it-IT"/>
        </w:rPr>
      </w:pPr>
      <w:r w:rsidRPr="00674DAA">
        <w:rPr>
          <w:rFonts w:ascii="Courier New" w:hAnsi="Courier New" w:cs="Courier New"/>
          <w:color w:val="6666EA"/>
          <w:lang w:val="it-IT"/>
        </w:rPr>
        <w:t>INSERT</w:t>
      </w:r>
      <w:r w:rsidRPr="00674DAA">
        <w:rPr>
          <w:rFonts w:ascii="Courier New" w:hAnsi="Courier New" w:cs="Courier New"/>
          <w:color w:val="68615E"/>
          <w:lang w:val="it-IT"/>
        </w:rPr>
        <w:t xml:space="preserve"> </w:t>
      </w:r>
      <w:r w:rsidRPr="00674DAA">
        <w:rPr>
          <w:rFonts w:ascii="Courier New" w:hAnsi="Courier New" w:cs="Courier New"/>
          <w:color w:val="6666EA"/>
          <w:lang w:val="it-IT"/>
        </w:rPr>
        <w:t>INTO</w:t>
      </w:r>
      <w:r w:rsidRPr="00674DAA">
        <w:rPr>
          <w:rFonts w:ascii="Courier New" w:hAnsi="Courier New" w:cs="Courier New"/>
          <w:color w:val="68615E"/>
          <w:lang w:val="it-IT"/>
        </w:rPr>
        <w:t xml:space="preserve"> FileMultimediale(</w:t>
      </w:r>
      <w:r w:rsidR="00EE66CC">
        <w:rPr>
          <w:rFonts w:ascii="Courier New" w:hAnsi="Courier New" w:cs="Courier New"/>
          <w:color w:val="68615E"/>
          <w:lang w:val="it-IT"/>
        </w:rPr>
        <w:t>url</w:t>
      </w:r>
      <w:r w:rsidRPr="00674DAA">
        <w:rPr>
          <w:rFonts w:ascii="Courier New" w:hAnsi="Courier New" w:cs="Courier New"/>
          <w:color w:val="68615E"/>
          <w:lang w:val="it-IT"/>
        </w:rPr>
        <w:t>, tipologia, id_post, id_segnalazione)</w:t>
      </w:r>
      <w:r w:rsidRPr="00882E45">
        <w:rPr>
          <w:lang w:val="it-IT"/>
        </w:rPr>
        <w:br/>
      </w:r>
      <w:r w:rsidRPr="00674DAA">
        <w:rPr>
          <w:rFonts w:ascii="Courier New" w:hAnsi="Courier New" w:cs="Courier New"/>
          <w:color w:val="6666EA"/>
          <w:lang w:val="it-IT"/>
        </w:rPr>
        <w:t>VALUES</w:t>
      </w:r>
      <w:r w:rsidRPr="00674DAA">
        <w:rPr>
          <w:rFonts w:ascii="Courier New" w:hAnsi="Courier New" w:cs="Courier New"/>
          <w:color w:val="68615E"/>
          <w:lang w:val="it-IT"/>
        </w:rPr>
        <w:t xml:space="preserve"> </w:t>
      </w:r>
      <w:r w:rsidR="5DAE090B" w:rsidRPr="4001ADA2">
        <w:rPr>
          <w:rFonts w:ascii="Courier New" w:hAnsi="Courier New" w:cs="Courier New"/>
          <w:color w:val="68615E"/>
          <w:lang w:val="it-IT"/>
        </w:rPr>
        <w:t>(</w:t>
      </w:r>
      <w:r w:rsidR="0BDDC202" w:rsidRPr="4001ADA2">
        <w:rPr>
          <w:rFonts w:ascii="Courier New" w:hAnsi="Courier New" w:cs="Courier New"/>
          <w:color w:val="68615E"/>
          <w:lang w:val="it-IT"/>
        </w:rPr>
        <w:t>...</w:t>
      </w:r>
      <w:r w:rsidR="5DAE090B" w:rsidRPr="4001ADA2">
        <w:rPr>
          <w:rFonts w:ascii="Courier New" w:hAnsi="Courier New" w:cs="Courier New"/>
          <w:color w:val="68615E"/>
          <w:lang w:val="it-IT"/>
        </w:rPr>
        <w:t>);</w:t>
      </w:r>
    </w:p>
    <w:p w14:paraId="34A11B5A" w14:textId="39759576" w:rsidR="00470400" w:rsidRPr="00BA1CB4" w:rsidRDefault="00BA1CB4" w:rsidP="00BA1CB4">
      <w:r>
        <w:t>Esempio:</w:t>
      </w:r>
    </w:p>
    <w:p w14:paraId="06CAFEE4" w14:textId="60AC8634" w:rsidR="00470400" w:rsidRPr="00531EF4" w:rsidRDefault="00E62A88" w:rsidP="00531EF4">
      <w:pPr>
        <w:shd w:val="clear" w:color="auto" w:fill="F1EFEE"/>
        <w:rPr>
          <w:lang w:val="it-IT"/>
        </w:rPr>
      </w:pPr>
      <w:r w:rsidRPr="00E62A88">
        <w:rPr>
          <w:rFonts w:ascii="Courier New" w:hAnsi="Courier New" w:cs="Courier New"/>
          <w:color w:val="6666EA"/>
          <w:lang w:val="it-IT"/>
        </w:rPr>
        <w:t>INSERT</w:t>
      </w:r>
      <w:r w:rsidRPr="00E62A88">
        <w:rPr>
          <w:rFonts w:ascii="Courier New" w:hAnsi="Courier New" w:cs="Courier New"/>
          <w:color w:val="68615E"/>
          <w:lang w:val="it-IT"/>
        </w:rPr>
        <w:t xml:space="preserve"> </w:t>
      </w:r>
      <w:r w:rsidRPr="00E62A88">
        <w:rPr>
          <w:rFonts w:ascii="Courier New" w:hAnsi="Courier New" w:cs="Courier New"/>
          <w:color w:val="6666EA"/>
          <w:lang w:val="it-IT"/>
        </w:rPr>
        <w:t>INTO</w:t>
      </w:r>
      <w:r w:rsidRPr="00E62A88">
        <w:rPr>
          <w:rFonts w:ascii="Courier New" w:hAnsi="Courier New" w:cs="Courier New"/>
          <w:color w:val="68615E"/>
          <w:lang w:val="it-IT"/>
        </w:rPr>
        <w:t xml:space="preserve"> FileMultimediale(</w:t>
      </w:r>
      <w:r w:rsidRPr="00E62A88">
        <w:rPr>
          <w:rFonts w:ascii="Courier New" w:hAnsi="Courier New" w:cs="Courier New"/>
          <w:color w:val="6666EA"/>
          <w:lang w:val="it-IT"/>
        </w:rPr>
        <w:t>url</w:t>
      </w:r>
      <w:r w:rsidRPr="00E62A88">
        <w:rPr>
          <w:rFonts w:ascii="Courier New" w:hAnsi="Courier New" w:cs="Courier New"/>
          <w:color w:val="68615E"/>
          <w:lang w:val="it-IT"/>
        </w:rPr>
        <w:t>, tipologia, id_post, id_segnalazione)</w:t>
      </w:r>
      <w:r w:rsidRPr="00E62A88">
        <w:rPr>
          <w:rFonts w:ascii="Courier New" w:hAnsi="Courier New" w:cs="Courier New"/>
          <w:color w:val="68615E"/>
          <w:lang w:val="it-IT"/>
        </w:rPr>
        <w:br/>
      </w:r>
      <w:r w:rsidRPr="00E62A88">
        <w:rPr>
          <w:rFonts w:ascii="Courier New" w:hAnsi="Courier New" w:cs="Courier New"/>
          <w:color w:val="6666EA"/>
          <w:lang w:val="it-IT"/>
        </w:rPr>
        <w:lastRenderedPageBreak/>
        <w:t>VALUES</w:t>
      </w:r>
      <w:r w:rsidRPr="00E62A88">
        <w:rPr>
          <w:rFonts w:ascii="Courier New" w:hAnsi="Courier New" w:cs="Courier New"/>
          <w:color w:val="68615E"/>
          <w:lang w:val="it-IT"/>
        </w:rPr>
        <w:t xml:space="preserve"> (</w:t>
      </w:r>
      <w:r w:rsidRPr="00E62A88">
        <w:rPr>
          <w:rFonts w:ascii="Courier New" w:hAnsi="Courier New" w:cs="Courier New"/>
          <w:color w:val="7B9726"/>
          <w:lang w:val="it-IT"/>
        </w:rPr>
        <w:t>'https://pbs.twimg.com/card_img/1609632475663446017/UBf0h-fI?format=jpg&amp;name=900x900'</w:t>
      </w:r>
      <w:r w:rsidRPr="00E62A88">
        <w:rPr>
          <w:rFonts w:ascii="Courier New" w:hAnsi="Courier New" w:cs="Courier New"/>
          <w:color w:val="68615E"/>
          <w:lang w:val="it-IT"/>
        </w:rPr>
        <w:t xml:space="preserve">, </w:t>
      </w:r>
      <w:r w:rsidRPr="00E62A88">
        <w:rPr>
          <w:rFonts w:ascii="Courier New" w:hAnsi="Courier New" w:cs="Courier New"/>
          <w:color w:val="7B9726"/>
          <w:lang w:val="it-IT"/>
        </w:rPr>
        <w:t>'Immagine'</w:t>
      </w:r>
      <w:r w:rsidRPr="00E62A88">
        <w:rPr>
          <w:rFonts w:ascii="Courier New" w:hAnsi="Courier New" w:cs="Courier New"/>
          <w:color w:val="68615E"/>
          <w:lang w:val="it-IT"/>
        </w:rPr>
        <w:t xml:space="preserve">, </w:t>
      </w:r>
      <w:r w:rsidRPr="00E62A88">
        <w:rPr>
          <w:rFonts w:ascii="Courier New" w:hAnsi="Courier New" w:cs="Courier New"/>
          <w:color w:val="DF5320"/>
          <w:lang w:val="it-IT"/>
        </w:rPr>
        <w:t>8</w:t>
      </w:r>
      <w:r w:rsidRPr="00E62A88">
        <w:rPr>
          <w:rFonts w:ascii="Courier New" w:hAnsi="Courier New" w:cs="Courier New"/>
          <w:color w:val="68615E"/>
          <w:lang w:val="it-IT"/>
        </w:rPr>
        <w:t xml:space="preserve">, </w:t>
      </w:r>
      <w:r w:rsidRPr="00E62A88">
        <w:rPr>
          <w:rFonts w:ascii="Courier New" w:hAnsi="Courier New" w:cs="Courier New"/>
          <w:color w:val="DF5320"/>
          <w:lang w:val="it-IT"/>
        </w:rPr>
        <w:t>null</w:t>
      </w:r>
      <w:r w:rsidRPr="00E62A88">
        <w:rPr>
          <w:rFonts w:ascii="Courier New" w:hAnsi="Courier New" w:cs="Courier New"/>
          <w:color w:val="68615E"/>
          <w:lang w:val="it-IT"/>
        </w:rPr>
        <w:t>);</w:t>
      </w:r>
    </w:p>
    <w:p w14:paraId="540CD0FC" w14:textId="447DA72E" w:rsidR="00F433E1" w:rsidRDefault="00EE66CC" w:rsidP="000F0366">
      <w:pPr>
        <w:pStyle w:val="Titolo3"/>
        <w:rPr>
          <w:lang w:val="it-IT" w:eastAsia="it-IT"/>
        </w:rPr>
      </w:pPr>
      <w:bookmarkStart w:id="100" w:name="_Toc123824841"/>
      <w:r>
        <w:rPr>
          <w:lang w:val="it-IT" w:eastAsia="it-IT"/>
        </w:rPr>
        <w:t>11: Inserimento nuovo utente della piattaforma proprietaria</w:t>
      </w:r>
      <w:bookmarkEnd w:id="100"/>
    </w:p>
    <w:p w14:paraId="779CE936" w14:textId="447DA72E" w:rsidR="0092420B" w:rsidRDefault="0092420B" w:rsidP="00EE66CC">
      <w:pPr>
        <w:shd w:val="clear" w:color="auto" w:fill="F1EFEE"/>
        <w:spacing w:after="0"/>
        <w:rPr>
          <w:rFonts w:ascii="Courier New" w:hAnsi="Courier New" w:cs="Courier New"/>
          <w:color w:val="68615E"/>
          <w:lang w:val="it-IT"/>
        </w:rPr>
      </w:pPr>
      <w:r w:rsidRPr="0092420B">
        <w:rPr>
          <w:rFonts w:ascii="Courier New" w:hAnsi="Courier New" w:cs="Courier New"/>
          <w:color w:val="6666EA"/>
          <w:lang w:val="it-IT"/>
        </w:rPr>
        <w:t>INSERT</w:t>
      </w:r>
      <w:r w:rsidRPr="0092420B">
        <w:rPr>
          <w:rFonts w:ascii="Courier New" w:hAnsi="Courier New" w:cs="Courier New"/>
          <w:color w:val="68615E"/>
          <w:lang w:val="it-IT"/>
        </w:rPr>
        <w:t xml:space="preserve"> </w:t>
      </w:r>
      <w:r w:rsidRPr="0092420B">
        <w:rPr>
          <w:rFonts w:ascii="Courier New" w:hAnsi="Courier New" w:cs="Courier New"/>
          <w:color w:val="6666EA"/>
          <w:lang w:val="it-IT"/>
        </w:rPr>
        <w:t>INTO</w:t>
      </w:r>
      <w:r w:rsidRPr="0092420B">
        <w:rPr>
          <w:rFonts w:ascii="Courier New" w:hAnsi="Courier New" w:cs="Courier New"/>
          <w:color w:val="68615E"/>
          <w:lang w:val="it-IT"/>
        </w:rPr>
        <w:t xml:space="preserve"> UtentePiattaforma(</w:t>
      </w:r>
      <w:r w:rsidRPr="0092420B">
        <w:rPr>
          <w:rFonts w:ascii="Courier New" w:hAnsi="Courier New" w:cs="Courier New"/>
          <w:color w:val="6666EA"/>
          <w:lang w:val="it-IT"/>
        </w:rPr>
        <w:t>url</w:t>
      </w:r>
      <w:r w:rsidRPr="0092420B">
        <w:rPr>
          <w:rFonts w:ascii="Courier New" w:hAnsi="Courier New" w:cs="Courier New"/>
          <w:color w:val="68615E"/>
          <w:lang w:val="it-IT"/>
        </w:rPr>
        <w:t xml:space="preserve">, nome, cognome, nickname, data_nascita, citta, </w:t>
      </w:r>
      <w:r w:rsidRPr="0092420B">
        <w:rPr>
          <w:rFonts w:ascii="Courier New" w:hAnsi="Courier New" w:cs="Courier New"/>
          <w:color w:val="6666EA"/>
          <w:lang w:val="it-IT"/>
        </w:rPr>
        <w:t>password</w:t>
      </w:r>
      <w:r w:rsidRPr="0092420B">
        <w:rPr>
          <w:rFonts w:ascii="Courier New" w:hAnsi="Courier New" w:cs="Courier New"/>
          <w:color w:val="68615E"/>
          <w:lang w:val="it-IT"/>
        </w:rPr>
        <w:t>, email, cellulare)</w:t>
      </w:r>
      <w:r w:rsidRPr="00882E45">
        <w:rPr>
          <w:lang w:val="it-IT"/>
        </w:rPr>
        <w:br/>
      </w:r>
      <w:r w:rsidRPr="0092420B">
        <w:rPr>
          <w:rFonts w:ascii="Courier New" w:hAnsi="Courier New" w:cs="Courier New"/>
          <w:color w:val="6666EA"/>
          <w:lang w:val="it-IT"/>
        </w:rPr>
        <w:t>VALUES</w:t>
      </w:r>
      <w:r w:rsidR="0823BB46" w:rsidRPr="4001ADA2">
        <w:rPr>
          <w:rFonts w:ascii="Courier New" w:hAnsi="Courier New" w:cs="Courier New"/>
          <w:color w:val="68615E"/>
          <w:lang w:val="it-IT"/>
        </w:rPr>
        <w:t>(</w:t>
      </w:r>
      <w:r w:rsidR="4BF6B0B1" w:rsidRPr="4001ADA2">
        <w:rPr>
          <w:rFonts w:ascii="Courier New" w:hAnsi="Courier New" w:cs="Courier New"/>
          <w:color w:val="68615E"/>
          <w:lang w:val="it-IT"/>
        </w:rPr>
        <w:t>...</w:t>
      </w:r>
      <w:r w:rsidR="0823BB46" w:rsidRPr="4001ADA2">
        <w:rPr>
          <w:rFonts w:ascii="Courier New" w:hAnsi="Courier New" w:cs="Courier New"/>
          <w:color w:val="68615E"/>
          <w:lang w:val="it-IT"/>
        </w:rPr>
        <w:t>);</w:t>
      </w:r>
    </w:p>
    <w:p w14:paraId="1939D1E0" w14:textId="382C353F" w:rsidR="00470400" w:rsidRPr="00BA1CB4" w:rsidRDefault="00BA1CB4" w:rsidP="00BA1CB4">
      <w:r>
        <w:t>Esempio:</w:t>
      </w:r>
    </w:p>
    <w:p w14:paraId="67316487" w14:textId="6463F551" w:rsidR="00EE66CC" w:rsidRPr="004D79F8" w:rsidRDefault="00815BF5" w:rsidP="004D79F8">
      <w:pPr>
        <w:shd w:val="clear" w:color="auto" w:fill="F1EFEE"/>
        <w:rPr>
          <w:lang w:val="it-IT"/>
        </w:rPr>
      </w:pPr>
      <w:r w:rsidRPr="00815BF5">
        <w:rPr>
          <w:rFonts w:ascii="Courier New" w:hAnsi="Courier New" w:cs="Courier New"/>
          <w:color w:val="6666EA"/>
          <w:lang w:val="it-IT"/>
        </w:rPr>
        <w:t>INSERT</w:t>
      </w:r>
      <w:r w:rsidRPr="00815BF5">
        <w:rPr>
          <w:rFonts w:ascii="Courier New" w:hAnsi="Courier New" w:cs="Courier New"/>
          <w:color w:val="68615E"/>
          <w:lang w:val="it-IT"/>
        </w:rPr>
        <w:t xml:space="preserve"> </w:t>
      </w:r>
      <w:r w:rsidRPr="00815BF5">
        <w:rPr>
          <w:rFonts w:ascii="Courier New" w:hAnsi="Courier New" w:cs="Courier New"/>
          <w:color w:val="6666EA"/>
          <w:lang w:val="it-IT"/>
        </w:rPr>
        <w:t>INTO</w:t>
      </w:r>
      <w:r w:rsidRPr="00815BF5">
        <w:rPr>
          <w:rFonts w:ascii="Courier New" w:hAnsi="Courier New" w:cs="Courier New"/>
          <w:color w:val="68615E"/>
          <w:lang w:val="it-IT"/>
        </w:rPr>
        <w:t xml:space="preserve"> UtentePiattaforma(</w:t>
      </w:r>
      <w:r w:rsidRPr="00815BF5">
        <w:rPr>
          <w:rFonts w:ascii="Courier New" w:hAnsi="Courier New" w:cs="Courier New"/>
          <w:color w:val="6666EA"/>
          <w:lang w:val="it-IT"/>
        </w:rPr>
        <w:t>url</w:t>
      </w:r>
      <w:r w:rsidRPr="00815BF5">
        <w:rPr>
          <w:rFonts w:ascii="Courier New" w:hAnsi="Courier New" w:cs="Courier New"/>
          <w:color w:val="68615E"/>
          <w:lang w:val="it-IT"/>
        </w:rPr>
        <w:t xml:space="preserve">, nome, cognome, nickname, data_nascita, citta, </w:t>
      </w:r>
      <w:r w:rsidRPr="00815BF5">
        <w:rPr>
          <w:rFonts w:ascii="Courier New" w:hAnsi="Courier New" w:cs="Courier New"/>
          <w:color w:val="6666EA"/>
          <w:lang w:val="it-IT"/>
        </w:rPr>
        <w:t>password</w:t>
      </w:r>
      <w:r w:rsidRPr="00815BF5">
        <w:rPr>
          <w:rFonts w:ascii="Courier New" w:hAnsi="Courier New" w:cs="Courier New"/>
          <w:color w:val="68615E"/>
          <w:lang w:val="it-IT"/>
        </w:rPr>
        <w:t>, email, cellulare)</w:t>
      </w:r>
      <w:r w:rsidRPr="00815BF5">
        <w:rPr>
          <w:rFonts w:ascii="Courier New" w:hAnsi="Courier New" w:cs="Courier New"/>
          <w:color w:val="68615E"/>
          <w:lang w:val="it-IT"/>
        </w:rPr>
        <w:br/>
      </w:r>
      <w:r w:rsidRPr="00815BF5">
        <w:rPr>
          <w:rFonts w:ascii="Courier New" w:hAnsi="Courier New" w:cs="Courier New"/>
          <w:color w:val="6666EA"/>
          <w:lang w:val="it-IT"/>
        </w:rPr>
        <w:t>VALUES</w:t>
      </w:r>
      <w:r w:rsidRPr="00815BF5">
        <w:rPr>
          <w:rFonts w:ascii="Courier New" w:hAnsi="Courier New" w:cs="Courier New"/>
          <w:color w:val="68615E"/>
          <w:lang w:val="it-IT"/>
        </w:rPr>
        <w:t>(</w:t>
      </w:r>
      <w:r w:rsidRPr="00815BF5">
        <w:rPr>
          <w:rFonts w:ascii="Courier New" w:hAnsi="Courier New" w:cs="Courier New"/>
          <w:color w:val="DF5320"/>
          <w:lang w:val="it-IT"/>
        </w:rPr>
        <w:t>null</w:t>
      </w:r>
      <w:r w:rsidRPr="00815BF5">
        <w:rPr>
          <w:rFonts w:ascii="Courier New" w:hAnsi="Courier New" w:cs="Courier New"/>
          <w:color w:val="68615E"/>
          <w:lang w:val="it-IT"/>
        </w:rPr>
        <w:t xml:space="preserve">, </w:t>
      </w:r>
      <w:r w:rsidRPr="00815BF5">
        <w:rPr>
          <w:rFonts w:ascii="Courier New" w:hAnsi="Courier New" w:cs="Courier New"/>
          <w:color w:val="7B9726"/>
          <w:lang w:val="it-IT"/>
        </w:rPr>
        <w:t>'Mario'</w:t>
      </w:r>
      <w:r w:rsidRPr="00815BF5">
        <w:rPr>
          <w:rFonts w:ascii="Courier New" w:hAnsi="Courier New" w:cs="Courier New"/>
          <w:color w:val="68615E"/>
          <w:lang w:val="it-IT"/>
        </w:rPr>
        <w:t xml:space="preserve">, </w:t>
      </w:r>
      <w:r w:rsidRPr="00815BF5">
        <w:rPr>
          <w:rFonts w:ascii="Courier New" w:hAnsi="Courier New" w:cs="Courier New"/>
          <w:color w:val="7B9726"/>
          <w:lang w:val="it-IT"/>
        </w:rPr>
        <w:t>'Garofalo'</w:t>
      </w:r>
      <w:r w:rsidRPr="00815BF5">
        <w:rPr>
          <w:rFonts w:ascii="Courier New" w:hAnsi="Courier New" w:cs="Courier New"/>
          <w:color w:val="68615E"/>
          <w:lang w:val="it-IT"/>
        </w:rPr>
        <w:t xml:space="preserve">, </w:t>
      </w:r>
      <w:r w:rsidRPr="00815BF5">
        <w:rPr>
          <w:rFonts w:ascii="Courier New" w:hAnsi="Courier New" w:cs="Courier New"/>
          <w:color w:val="7B9726"/>
          <w:lang w:val="it-IT"/>
        </w:rPr>
        <w:t>'MarioMario#8273'</w:t>
      </w:r>
      <w:r w:rsidRPr="00815BF5">
        <w:rPr>
          <w:rFonts w:ascii="Courier New" w:hAnsi="Courier New" w:cs="Courier New"/>
          <w:color w:val="68615E"/>
          <w:lang w:val="it-IT"/>
        </w:rPr>
        <w:t xml:space="preserve">, </w:t>
      </w:r>
      <w:r w:rsidRPr="00815BF5">
        <w:rPr>
          <w:rFonts w:ascii="Courier New" w:hAnsi="Courier New" w:cs="Courier New"/>
          <w:color w:val="7B9726"/>
          <w:lang w:val="it-IT"/>
        </w:rPr>
        <w:t>'1982-04-25'</w:t>
      </w:r>
      <w:r w:rsidRPr="00815BF5">
        <w:rPr>
          <w:rFonts w:ascii="Courier New" w:hAnsi="Courier New" w:cs="Courier New"/>
          <w:color w:val="68615E"/>
          <w:lang w:val="it-IT"/>
        </w:rPr>
        <w:t xml:space="preserve">, </w:t>
      </w:r>
      <w:r w:rsidRPr="00815BF5">
        <w:rPr>
          <w:rFonts w:ascii="Courier New" w:hAnsi="Courier New" w:cs="Courier New"/>
          <w:color w:val="7B9726"/>
          <w:lang w:val="it-IT"/>
        </w:rPr>
        <w:t>'Gubbio'</w:t>
      </w:r>
      <w:r w:rsidRPr="00815BF5">
        <w:rPr>
          <w:rFonts w:ascii="Courier New" w:hAnsi="Courier New" w:cs="Courier New"/>
          <w:color w:val="68615E"/>
          <w:lang w:val="it-IT"/>
        </w:rPr>
        <w:t xml:space="preserve">, </w:t>
      </w:r>
      <w:r w:rsidRPr="00815BF5">
        <w:rPr>
          <w:rFonts w:ascii="Courier New" w:hAnsi="Courier New" w:cs="Courier New"/>
          <w:color w:val="7B9726"/>
          <w:lang w:val="it-IT"/>
        </w:rPr>
        <w:t>'7e0b88ff7d5aec355e5e19aaae46831db0ea7e06'</w:t>
      </w:r>
      <w:r w:rsidRPr="00815BF5">
        <w:rPr>
          <w:rFonts w:ascii="Courier New" w:hAnsi="Courier New" w:cs="Courier New"/>
          <w:color w:val="68615E"/>
          <w:lang w:val="it-IT"/>
        </w:rPr>
        <w:t>,</w:t>
      </w:r>
      <w:r w:rsidR="00A81093">
        <w:rPr>
          <w:rFonts w:ascii="Courier New" w:hAnsi="Courier New" w:cs="Courier New"/>
          <w:color w:val="68615E"/>
          <w:lang w:val="it-IT"/>
        </w:rPr>
        <w:t xml:space="preserve"> </w:t>
      </w:r>
      <w:r w:rsidRPr="00815BF5">
        <w:rPr>
          <w:rFonts w:ascii="Courier New" w:hAnsi="Courier New" w:cs="Courier New"/>
          <w:color w:val="7B9726"/>
          <w:lang w:val="it-IT"/>
        </w:rPr>
        <w:t>'mario_garofalo_29@gmail.com'</w:t>
      </w:r>
      <w:r w:rsidRPr="00815BF5">
        <w:rPr>
          <w:rFonts w:ascii="Courier New" w:hAnsi="Courier New" w:cs="Courier New"/>
          <w:color w:val="68615E"/>
          <w:lang w:val="it-IT"/>
        </w:rPr>
        <w:t xml:space="preserve">, </w:t>
      </w:r>
      <w:r w:rsidRPr="00815BF5">
        <w:rPr>
          <w:rFonts w:ascii="Courier New" w:hAnsi="Courier New" w:cs="Courier New"/>
          <w:color w:val="7B9726"/>
          <w:lang w:val="it-IT"/>
        </w:rPr>
        <w:t>'2324345546'</w:t>
      </w:r>
      <w:r w:rsidRPr="00815BF5">
        <w:rPr>
          <w:rFonts w:ascii="Courier New" w:hAnsi="Courier New" w:cs="Courier New"/>
          <w:color w:val="68615E"/>
          <w:lang w:val="it-IT"/>
        </w:rPr>
        <w:t>);</w:t>
      </w:r>
    </w:p>
    <w:p w14:paraId="73D464C8" w14:textId="447DA72E" w:rsidR="0092420B" w:rsidRDefault="00EE66CC" w:rsidP="000F0366">
      <w:pPr>
        <w:pStyle w:val="Titolo3"/>
        <w:rPr>
          <w:lang w:val="it-IT" w:eastAsia="it-IT"/>
        </w:rPr>
      </w:pPr>
      <w:bookmarkStart w:id="101" w:name="_Toc123824842"/>
      <w:r>
        <w:rPr>
          <w:lang w:val="it-IT" w:eastAsia="it-IT"/>
        </w:rPr>
        <w:t>12: Inserimento segnalazione evento straordinario</w:t>
      </w:r>
      <w:bookmarkEnd w:id="101"/>
    </w:p>
    <w:p w14:paraId="6C2D78A5" w14:textId="7ADD7E88" w:rsidR="00DB1EF3" w:rsidRDefault="00DB1EF3" w:rsidP="00F433E1">
      <w:pPr>
        <w:shd w:val="clear" w:color="auto" w:fill="F1EFEE"/>
        <w:spacing w:after="0"/>
        <w:rPr>
          <w:rFonts w:ascii="Courier New" w:hAnsi="Courier New" w:cs="Courier New"/>
          <w:color w:val="68615E"/>
          <w:lang w:val="it-IT"/>
        </w:rPr>
      </w:pPr>
      <w:r w:rsidRPr="00DB1EF3">
        <w:rPr>
          <w:rFonts w:ascii="Courier New" w:hAnsi="Courier New" w:cs="Courier New"/>
          <w:color w:val="6666EA"/>
          <w:lang w:val="it-IT"/>
        </w:rPr>
        <w:t>INSERT</w:t>
      </w:r>
      <w:r w:rsidRPr="00DB1EF3">
        <w:rPr>
          <w:rFonts w:ascii="Courier New" w:hAnsi="Courier New" w:cs="Courier New"/>
          <w:color w:val="68615E"/>
          <w:lang w:val="it-IT"/>
        </w:rPr>
        <w:t xml:space="preserve"> </w:t>
      </w:r>
      <w:r w:rsidRPr="00DB1EF3">
        <w:rPr>
          <w:rFonts w:ascii="Courier New" w:hAnsi="Courier New" w:cs="Courier New"/>
          <w:color w:val="6666EA"/>
          <w:lang w:val="it-IT"/>
        </w:rPr>
        <w:t>INTO</w:t>
      </w:r>
      <w:r w:rsidRPr="00DB1EF3">
        <w:rPr>
          <w:rFonts w:ascii="Courier New" w:hAnsi="Courier New" w:cs="Courier New"/>
          <w:color w:val="68615E"/>
          <w:lang w:val="it-IT"/>
        </w:rPr>
        <w:t xml:space="preserve"> Segnalazione(commento, tipologia, situazione_di_pericolo, data_ora, grado_attendibilita, id_zona, id_utente)</w:t>
      </w:r>
      <w:r w:rsidRPr="00882E45">
        <w:rPr>
          <w:lang w:val="it-IT"/>
        </w:rPr>
        <w:br/>
      </w:r>
      <w:r w:rsidRPr="00DB1EF3">
        <w:rPr>
          <w:rFonts w:ascii="Courier New" w:hAnsi="Courier New" w:cs="Courier New"/>
          <w:color w:val="6666EA"/>
          <w:lang w:val="it-IT"/>
        </w:rPr>
        <w:t>VALUES</w:t>
      </w:r>
      <w:r w:rsidRPr="00DB1EF3">
        <w:rPr>
          <w:rFonts w:ascii="Courier New" w:hAnsi="Courier New" w:cs="Courier New"/>
          <w:color w:val="68615E"/>
          <w:lang w:val="it-IT"/>
        </w:rPr>
        <w:t xml:space="preserve"> </w:t>
      </w:r>
      <w:r w:rsidR="443D1C2C" w:rsidRPr="054DD631">
        <w:rPr>
          <w:rFonts w:ascii="Courier New" w:hAnsi="Courier New" w:cs="Courier New"/>
          <w:color w:val="68615E"/>
          <w:lang w:val="it-IT"/>
        </w:rPr>
        <w:t>(</w:t>
      </w:r>
      <w:r w:rsidR="1ECEC903" w:rsidRPr="054DD631">
        <w:rPr>
          <w:rFonts w:ascii="Courier New" w:hAnsi="Courier New" w:cs="Courier New"/>
          <w:color w:val="68615E"/>
          <w:lang w:val="it-IT"/>
        </w:rPr>
        <w:t>...</w:t>
      </w:r>
      <w:r w:rsidR="443D1C2C" w:rsidRPr="054DD631">
        <w:rPr>
          <w:rFonts w:ascii="Courier New" w:hAnsi="Courier New" w:cs="Courier New"/>
          <w:color w:val="68615E"/>
          <w:lang w:val="it-IT"/>
        </w:rPr>
        <w:t>);</w:t>
      </w:r>
    </w:p>
    <w:p w14:paraId="265EC866" w14:textId="3B57BE3B" w:rsidR="00470400" w:rsidRPr="00BA1CB4" w:rsidRDefault="00BA1CB4" w:rsidP="00BA1CB4">
      <w:r>
        <w:t>Esempio:</w:t>
      </w:r>
    </w:p>
    <w:p w14:paraId="3C79C3F1" w14:textId="3B1A637C" w:rsidR="00470400" w:rsidRPr="009B71A0" w:rsidRDefault="009B71A0" w:rsidP="009B71A0">
      <w:pPr>
        <w:shd w:val="clear" w:color="auto" w:fill="F1EFEE"/>
        <w:rPr>
          <w:lang w:val="it-IT"/>
        </w:rPr>
      </w:pPr>
      <w:r w:rsidRPr="009B71A0">
        <w:rPr>
          <w:rFonts w:ascii="Courier New" w:hAnsi="Courier New" w:cs="Courier New"/>
          <w:color w:val="6666EA"/>
          <w:lang w:val="it-IT"/>
        </w:rPr>
        <w:t>INSERT</w:t>
      </w:r>
      <w:r w:rsidRPr="009B71A0">
        <w:rPr>
          <w:rFonts w:ascii="Courier New" w:hAnsi="Courier New" w:cs="Courier New"/>
          <w:color w:val="68615E"/>
          <w:lang w:val="it-IT"/>
        </w:rPr>
        <w:t xml:space="preserve"> </w:t>
      </w:r>
      <w:r w:rsidRPr="009B71A0">
        <w:rPr>
          <w:rFonts w:ascii="Courier New" w:hAnsi="Courier New" w:cs="Courier New"/>
          <w:color w:val="6666EA"/>
          <w:lang w:val="it-IT"/>
        </w:rPr>
        <w:t>INTO</w:t>
      </w:r>
      <w:r w:rsidRPr="009B71A0">
        <w:rPr>
          <w:rFonts w:ascii="Courier New" w:hAnsi="Courier New" w:cs="Courier New"/>
          <w:color w:val="68615E"/>
          <w:lang w:val="it-IT"/>
        </w:rPr>
        <w:t xml:space="preserve"> Segnalazione(commento, tipologia, situazione_di_pericolo, data_ora, grado_attendibilita, id_zona, id_utente)</w:t>
      </w:r>
      <w:r w:rsidRPr="009B71A0">
        <w:rPr>
          <w:rFonts w:ascii="Courier New" w:hAnsi="Courier New" w:cs="Courier New"/>
          <w:color w:val="68615E"/>
          <w:lang w:val="it-IT"/>
        </w:rPr>
        <w:br/>
      </w:r>
      <w:r w:rsidRPr="009B71A0">
        <w:rPr>
          <w:rFonts w:ascii="Courier New" w:hAnsi="Courier New" w:cs="Courier New"/>
          <w:color w:val="6666EA"/>
          <w:lang w:val="it-IT"/>
        </w:rPr>
        <w:t>VALUES</w:t>
      </w:r>
      <w:r w:rsidRPr="009B71A0">
        <w:rPr>
          <w:rFonts w:ascii="Courier New" w:hAnsi="Courier New" w:cs="Courier New"/>
          <w:color w:val="68615E"/>
          <w:lang w:val="it-IT"/>
        </w:rPr>
        <w:t xml:space="preserve"> (</w:t>
      </w:r>
      <w:r w:rsidRPr="009B71A0">
        <w:rPr>
          <w:rFonts w:ascii="Courier New" w:hAnsi="Courier New" w:cs="Courier New"/>
          <w:color w:val="7B9726"/>
          <w:lang w:val="it-IT"/>
        </w:rPr>
        <w:t>'Fiume Musone straripato a Porto Recanati'</w:t>
      </w:r>
      <w:r w:rsidRPr="009B71A0">
        <w:rPr>
          <w:rFonts w:ascii="Courier New" w:hAnsi="Courier New" w:cs="Courier New"/>
          <w:color w:val="68615E"/>
          <w:lang w:val="it-IT"/>
        </w:rPr>
        <w:t xml:space="preserve">, </w:t>
      </w:r>
      <w:r w:rsidRPr="009B71A0">
        <w:rPr>
          <w:rFonts w:ascii="Courier New" w:hAnsi="Courier New" w:cs="Courier New"/>
          <w:color w:val="7B9726"/>
          <w:lang w:val="it-IT"/>
        </w:rPr>
        <w:t>'Segnalazione inondazione'</w:t>
      </w:r>
      <w:r w:rsidRPr="009B71A0">
        <w:rPr>
          <w:rFonts w:ascii="Courier New" w:hAnsi="Courier New" w:cs="Courier New"/>
          <w:color w:val="68615E"/>
          <w:lang w:val="it-IT"/>
        </w:rPr>
        <w:t xml:space="preserve">, </w:t>
      </w:r>
      <w:r w:rsidRPr="009B71A0">
        <w:rPr>
          <w:rFonts w:ascii="Courier New" w:hAnsi="Courier New" w:cs="Courier New"/>
          <w:color w:val="DF5320"/>
          <w:lang w:val="it-IT"/>
        </w:rPr>
        <w:t>1</w:t>
      </w:r>
      <w:r w:rsidRPr="009B71A0">
        <w:rPr>
          <w:rFonts w:ascii="Courier New" w:hAnsi="Courier New" w:cs="Courier New"/>
          <w:color w:val="68615E"/>
          <w:lang w:val="it-IT"/>
        </w:rPr>
        <w:t xml:space="preserve">, </w:t>
      </w:r>
      <w:r w:rsidRPr="009B71A0">
        <w:rPr>
          <w:rFonts w:ascii="Courier New" w:hAnsi="Courier New" w:cs="Courier New"/>
          <w:color w:val="7B9726"/>
          <w:lang w:val="it-IT"/>
        </w:rPr>
        <w:t>'2021-08-10 14:56:23'</w:t>
      </w:r>
      <w:r w:rsidRPr="009B71A0">
        <w:rPr>
          <w:rFonts w:ascii="Courier New" w:hAnsi="Courier New" w:cs="Courier New"/>
          <w:color w:val="68615E"/>
          <w:lang w:val="it-IT"/>
        </w:rPr>
        <w:t xml:space="preserve">, </w:t>
      </w:r>
      <w:r w:rsidRPr="009B71A0">
        <w:rPr>
          <w:rFonts w:ascii="Courier New" w:hAnsi="Courier New" w:cs="Courier New"/>
          <w:color w:val="DF5320"/>
          <w:lang w:val="it-IT"/>
        </w:rPr>
        <w:t>5.6</w:t>
      </w:r>
      <w:r w:rsidRPr="009B71A0">
        <w:rPr>
          <w:rFonts w:ascii="Courier New" w:hAnsi="Courier New" w:cs="Courier New"/>
          <w:color w:val="68615E"/>
          <w:lang w:val="it-IT"/>
        </w:rPr>
        <w:t xml:space="preserve">, </w:t>
      </w:r>
      <w:r w:rsidRPr="009B71A0">
        <w:rPr>
          <w:rFonts w:ascii="Courier New" w:hAnsi="Courier New" w:cs="Courier New"/>
          <w:color w:val="DF5320"/>
          <w:lang w:val="it-IT"/>
        </w:rPr>
        <w:t>13</w:t>
      </w:r>
      <w:r w:rsidRPr="009B71A0">
        <w:rPr>
          <w:rFonts w:ascii="Courier New" w:hAnsi="Courier New" w:cs="Courier New"/>
          <w:color w:val="68615E"/>
          <w:lang w:val="it-IT"/>
        </w:rPr>
        <w:t>,</w:t>
      </w:r>
      <w:r w:rsidRPr="009B71A0">
        <w:rPr>
          <w:rFonts w:ascii="Courier New" w:hAnsi="Courier New" w:cs="Courier New"/>
          <w:color w:val="DF5320"/>
          <w:lang w:val="it-IT"/>
        </w:rPr>
        <w:t>3</w:t>
      </w:r>
      <w:r w:rsidRPr="009B71A0">
        <w:rPr>
          <w:rFonts w:ascii="Courier New" w:hAnsi="Courier New" w:cs="Courier New"/>
          <w:color w:val="68615E"/>
          <w:lang w:val="it-IT"/>
        </w:rPr>
        <w:t>);</w:t>
      </w:r>
    </w:p>
    <w:p w14:paraId="40C9F8C4" w14:textId="742005C7" w:rsidR="00BC7084" w:rsidRDefault="00CF62AC" w:rsidP="000F0366">
      <w:pPr>
        <w:pStyle w:val="Titolo3"/>
        <w:rPr>
          <w:lang w:val="it-IT" w:eastAsia="it-IT"/>
        </w:rPr>
      </w:pPr>
      <w:bookmarkStart w:id="102" w:name="_Toc123824843"/>
      <w:r>
        <w:rPr>
          <w:lang w:val="it-IT" w:eastAsia="it-IT"/>
        </w:rPr>
        <w:t>13: Inserimento segnalazione di un post inerente ad un evento straordinario</w:t>
      </w:r>
      <w:bookmarkEnd w:id="102"/>
    </w:p>
    <w:p w14:paraId="5A333780" w14:textId="60CBDB4C" w:rsidR="001329AF" w:rsidRDefault="001329AF">
      <w:pPr>
        <w:shd w:val="clear" w:color="auto" w:fill="F1EFEE"/>
        <w:rPr>
          <w:rFonts w:ascii="Courier New" w:hAnsi="Courier New" w:cs="Courier New"/>
          <w:color w:val="68615E"/>
          <w:lang w:val="it-IT"/>
        </w:rPr>
      </w:pPr>
      <w:r w:rsidRPr="001329AF">
        <w:rPr>
          <w:rFonts w:ascii="Courier New" w:hAnsi="Courier New" w:cs="Courier New"/>
          <w:color w:val="766E6B"/>
          <w:lang w:val="it-IT"/>
        </w:rPr>
        <w:t>-- Inserimento della segnalazione</w:t>
      </w:r>
      <w:r w:rsidRPr="001329AF">
        <w:rPr>
          <w:rFonts w:ascii="Courier New" w:hAnsi="Courier New" w:cs="Courier New"/>
          <w:color w:val="68615E"/>
          <w:lang w:val="it-IT"/>
        </w:rPr>
        <w:br/>
      </w:r>
      <w:r w:rsidRPr="001329AF">
        <w:rPr>
          <w:rFonts w:ascii="Courier New" w:hAnsi="Courier New" w:cs="Courier New"/>
          <w:color w:val="6666EA"/>
          <w:lang w:val="it-IT"/>
        </w:rPr>
        <w:t>INSERT</w:t>
      </w:r>
      <w:r w:rsidRPr="001329AF">
        <w:rPr>
          <w:rFonts w:ascii="Courier New" w:hAnsi="Courier New" w:cs="Courier New"/>
          <w:color w:val="68615E"/>
          <w:lang w:val="it-IT"/>
        </w:rPr>
        <w:t xml:space="preserve"> </w:t>
      </w:r>
      <w:r w:rsidRPr="001329AF">
        <w:rPr>
          <w:rFonts w:ascii="Courier New" w:hAnsi="Courier New" w:cs="Courier New"/>
          <w:color w:val="6666EA"/>
          <w:lang w:val="it-IT"/>
        </w:rPr>
        <w:t>INTO</w:t>
      </w:r>
      <w:r w:rsidRPr="001329AF">
        <w:rPr>
          <w:rFonts w:ascii="Courier New" w:hAnsi="Courier New" w:cs="Courier New"/>
          <w:color w:val="68615E"/>
          <w:lang w:val="it-IT"/>
        </w:rPr>
        <w:t xml:space="preserve"> Segnalazione(commento, tipologia, url_post, situazione_di_pericolo, data_ora, grado_attendibilita, id_utente)</w:t>
      </w:r>
      <w:r w:rsidRPr="001329AF">
        <w:rPr>
          <w:rFonts w:ascii="Courier New" w:hAnsi="Courier New" w:cs="Courier New"/>
          <w:color w:val="68615E"/>
          <w:lang w:val="it-IT"/>
        </w:rPr>
        <w:br/>
      </w:r>
      <w:r w:rsidRPr="001329AF">
        <w:rPr>
          <w:rFonts w:ascii="Courier New" w:hAnsi="Courier New" w:cs="Courier New"/>
          <w:color w:val="6666EA"/>
          <w:lang w:val="it-IT"/>
        </w:rPr>
        <w:t>VALUES</w:t>
      </w:r>
      <w:r w:rsidRPr="001329AF">
        <w:rPr>
          <w:rFonts w:ascii="Courier New" w:hAnsi="Courier New" w:cs="Courier New"/>
          <w:color w:val="68615E"/>
          <w:lang w:val="it-IT"/>
        </w:rPr>
        <w:t xml:space="preserve"> (</w:t>
      </w:r>
      <w:r w:rsidR="0026774C">
        <w:rPr>
          <w:rFonts w:ascii="Courier New" w:hAnsi="Courier New" w:cs="Courier New"/>
          <w:color w:val="68615E"/>
          <w:lang w:val="it-IT"/>
        </w:rPr>
        <w:t>...</w:t>
      </w:r>
      <w:r w:rsidRPr="001329AF">
        <w:rPr>
          <w:rFonts w:ascii="Courier New" w:hAnsi="Courier New" w:cs="Courier New"/>
          <w:color w:val="68615E"/>
          <w:lang w:val="it-IT"/>
        </w:rPr>
        <w:t>);</w:t>
      </w:r>
      <w:r w:rsidRPr="001329AF">
        <w:rPr>
          <w:rFonts w:ascii="Courier New" w:hAnsi="Courier New" w:cs="Courier New"/>
          <w:color w:val="68615E"/>
          <w:lang w:val="it-IT"/>
        </w:rPr>
        <w:br/>
      </w:r>
      <w:r w:rsidRPr="001329AF">
        <w:rPr>
          <w:rFonts w:ascii="Courier New" w:hAnsi="Courier New" w:cs="Courier New"/>
          <w:color w:val="68615E"/>
          <w:lang w:val="it-IT"/>
        </w:rPr>
        <w:br/>
      </w:r>
      <w:r w:rsidRPr="001329AF">
        <w:rPr>
          <w:rFonts w:ascii="Courier New" w:hAnsi="Courier New" w:cs="Courier New"/>
          <w:color w:val="766E6B"/>
          <w:lang w:val="it-IT"/>
        </w:rPr>
        <w:t>-- Inserimento del post coinvolto nella segnalazione</w:t>
      </w:r>
      <w:r w:rsidRPr="001329AF">
        <w:rPr>
          <w:rFonts w:ascii="Courier New" w:hAnsi="Courier New" w:cs="Courier New"/>
          <w:color w:val="68615E"/>
          <w:lang w:val="it-IT"/>
        </w:rPr>
        <w:br/>
      </w:r>
      <w:r w:rsidRPr="001329AF">
        <w:rPr>
          <w:rFonts w:ascii="Courier New" w:hAnsi="Courier New" w:cs="Courier New"/>
          <w:color w:val="6666EA"/>
          <w:lang w:val="it-IT"/>
        </w:rPr>
        <w:t>INSERT</w:t>
      </w:r>
      <w:r w:rsidRPr="001329AF">
        <w:rPr>
          <w:rFonts w:ascii="Courier New" w:hAnsi="Courier New" w:cs="Courier New"/>
          <w:color w:val="68615E"/>
          <w:lang w:val="it-IT"/>
        </w:rPr>
        <w:t xml:space="preserve"> </w:t>
      </w:r>
      <w:r w:rsidRPr="001329AF">
        <w:rPr>
          <w:rFonts w:ascii="Courier New" w:hAnsi="Courier New" w:cs="Courier New"/>
          <w:color w:val="6666EA"/>
          <w:lang w:val="it-IT"/>
        </w:rPr>
        <w:t>INTO</w:t>
      </w:r>
      <w:r w:rsidRPr="001329AF">
        <w:rPr>
          <w:rFonts w:ascii="Courier New" w:hAnsi="Courier New" w:cs="Courier New"/>
          <w:color w:val="68615E"/>
          <w:lang w:val="it-IT"/>
        </w:rPr>
        <w:t xml:space="preserve"> Post(</w:t>
      </w:r>
      <w:r w:rsidRPr="001329AF">
        <w:rPr>
          <w:rFonts w:ascii="Courier New" w:hAnsi="Courier New" w:cs="Courier New"/>
          <w:color w:val="6666EA"/>
          <w:lang w:val="it-IT"/>
        </w:rPr>
        <w:t>url</w:t>
      </w:r>
      <w:r w:rsidRPr="001329AF">
        <w:rPr>
          <w:rFonts w:ascii="Courier New" w:hAnsi="Courier New" w:cs="Courier New"/>
          <w:color w:val="68615E"/>
          <w:lang w:val="it-IT"/>
        </w:rPr>
        <w:t>, data_ora, piattaforma_provenienza, testo, grado_attendibilita, id_zona, id_utente)</w:t>
      </w:r>
      <w:r w:rsidRPr="001329AF">
        <w:rPr>
          <w:rFonts w:ascii="Courier New" w:hAnsi="Courier New" w:cs="Courier New"/>
          <w:color w:val="68615E"/>
          <w:lang w:val="it-IT"/>
        </w:rPr>
        <w:br/>
      </w:r>
      <w:r w:rsidRPr="001329AF">
        <w:rPr>
          <w:rFonts w:ascii="Courier New" w:hAnsi="Courier New" w:cs="Courier New"/>
          <w:color w:val="6666EA"/>
          <w:lang w:val="it-IT"/>
        </w:rPr>
        <w:t>VALUES</w:t>
      </w:r>
      <w:r w:rsidRPr="001329AF">
        <w:rPr>
          <w:rFonts w:ascii="Courier New" w:hAnsi="Courier New" w:cs="Courier New"/>
          <w:color w:val="68615E"/>
          <w:lang w:val="it-IT"/>
        </w:rPr>
        <w:t xml:space="preserve"> (</w:t>
      </w:r>
      <w:r w:rsidR="00EC2ECA">
        <w:rPr>
          <w:rFonts w:ascii="Courier New" w:hAnsi="Courier New" w:cs="Courier New"/>
          <w:color w:val="68615E"/>
          <w:lang w:val="it-IT"/>
        </w:rPr>
        <w:t>...</w:t>
      </w:r>
      <w:r w:rsidRPr="001329AF">
        <w:rPr>
          <w:rFonts w:ascii="Courier New" w:hAnsi="Courier New" w:cs="Courier New"/>
          <w:color w:val="68615E"/>
          <w:lang w:val="it-IT"/>
        </w:rPr>
        <w:t>);</w:t>
      </w:r>
      <w:r w:rsidRPr="001329AF">
        <w:rPr>
          <w:rFonts w:ascii="Courier New" w:hAnsi="Courier New" w:cs="Courier New"/>
          <w:color w:val="68615E"/>
          <w:lang w:val="it-IT"/>
        </w:rPr>
        <w:br/>
      </w:r>
      <w:r w:rsidRPr="001329AF">
        <w:rPr>
          <w:rFonts w:ascii="Courier New" w:hAnsi="Courier New" w:cs="Courier New"/>
          <w:color w:val="68615E"/>
          <w:lang w:val="it-IT"/>
        </w:rPr>
        <w:br/>
      </w:r>
      <w:r w:rsidRPr="001329AF">
        <w:rPr>
          <w:rFonts w:ascii="Courier New" w:hAnsi="Courier New" w:cs="Courier New"/>
          <w:color w:val="766E6B"/>
          <w:lang w:val="it-IT"/>
        </w:rPr>
        <w:t>-- Inserimento degli eventuali file multimediali presenti nel post</w:t>
      </w:r>
      <w:r w:rsidRPr="001329AF">
        <w:rPr>
          <w:rFonts w:ascii="Courier New" w:hAnsi="Courier New" w:cs="Courier New"/>
          <w:color w:val="68615E"/>
          <w:lang w:val="it-IT"/>
        </w:rPr>
        <w:br/>
      </w:r>
      <w:r w:rsidRPr="001329AF">
        <w:rPr>
          <w:rFonts w:ascii="Courier New" w:hAnsi="Courier New" w:cs="Courier New"/>
          <w:color w:val="6666EA"/>
          <w:lang w:val="it-IT"/>
        </w:rPr>
        <w:t>INSERT</w:t>
      </w:r>
      <w:r w:rsidRPr="001329AF">
        <w:rPr>
          <w:rFonts w:ascii="Courier New" w:hAnsi="Courier New" w:cs="Courier New"/>
          <w:color w:val="68615E"/>
          <w:lang w:val="it-IT"/>
        </w:rPr>
        <w:t xml:space="preserve"> </w:t>
      </w:r>
      <w:r w:rsidRPr="001329AF">
        <w:rPr>
          <w:rFonts w:ascii="Courier New" w:hAnsi="Courier New" w:cs="Courier New"/>
          <w:color w:val="6666EA"/>
          <w:lang w:val="it-IT"/>
        </w:rPr>
        <w:t>INTO</w:t>
      </w:r>
      <w:r w:rsidRPr="001329AF">
        <w:rPr>
          <w:rFonts w:ascii="Courier New" w:hAnsi="Courier New" w:cs="Courier New"/>
          <w:color w:val="68615E"/>
          <w:lang w:val="it-IT"/>
        </w:rPr>
        <w:t xml:space="preserve"> FileMultimediale(</w:t>
      </w:r>
      <w:r w:rsidRPr="001329AF">
        <w:rPr>
          <w:rFonts w:ascii="Courier New" w:hAnsi="Courier New" w:cs="Courier New"/>
          <w:color w:val="6666EA"/>
          <w:lang w:val="it-IT"/>
        </w:rPr>
        <w:t>url</w:t>
      </w:r>
      <w:r w:rsidRPr="001329AF">
        <w:rPr>
          <w:rFonts w:ascii="Courier New" w:hAnsi="Courier New" w:cs="Courier New"/>
          <w:color w:val="68615E"/>
          <w:lang w:val="it-IT"/>
        </w:rPr>
        <w:t xml:space="preserve">, tipologia, grado_attendibilita, </w:t>
      </w:r>
      <w:r w:rsidRPr="001329AF">
        <w:rPr>
          <w:rFonts w:ascii="Courier New" w:hAnsi="Courier New" w:cs="Courier New"/>
          <w:color w:val="68615E"/>
          <w:lang w:val="it-IT"/>
        </w:rPr>
        <w:lastRenderedPageBreak/>
        <w:t>id_post, id_segnalazione)</w:t>
      </w:r>
      <w:r w:rsidRPr="001329AF">
        <w:rPr>
          <w:rFonts w:ascii="Courier New" w:hAnsi="Courier New" w:cs="Courier New"/>
          <w:color w:val="68615E"/>
          <w:lang w:val="it-IT"/>
        </w:rPr>
        <w:br/>
      </w:r>
      <w:r w:rsidRPr="001329AF">
        <w:rPr>
          <w:rFonts w:ascii="Courier New" w:hAnsi="Courier New" w:cs="Courier New"/>
          <w:color w:val="6666EA"/>
          <w:lang w:val="it-IT"/>
        </w:rPr>
        <w:t>VALUES</w:t>
      </w:r>
      <w:r w:rsidRPr="001329AF">
        <w:rPr>
          <w:rFonts w:ascii="Courier New" w:hAnsi="Courier New" w:cs="Courier New"/>
          <w:color w:val="68615E"/>
          <w:lang w:val="it-IT"/>
        </w:rPr>
        <w:t xml:space="preserve"> (</w:t>
      </w:r>
      <w:r w:rsidR="00EC2ECA">
        <w:rPr>
          <w:rFonts w:ascii="Courier New" w:hAnsi="Courier New" w:cs="Courier New"/>
          <w:color w:val="68615E"/>
          <w:lang w:val="it-IT"/>
        </w:rPr>
        <w:t>...</w:t>
      </w:r>
      <w:r w:rsidRPr="001329AF">
        <w:rPr>
          <w:rFonts w:ascii="Courier New" w:hAnsi="Courier New" w:cs="Courier New"/>
          <w:color w:val="68615E"/>
          <w:lang w:val="it-IT"/>
        </w:rPr>
        <w:t>);</w:t>
      </w:r>
    </w:p>
    <w:p w14:paraId="1960B961" w14:textId="2BFD22F3" w:rsidR="005779C5" w:rsidRPr="00BA1CB4" w:rsidRDefault="00BA1CB4" w:rsidP="00BA1CB4">
      <w:r>
        <w:t>Esempio:</w:t>
      </w:r>
    </w:p>
    <w:p w14:paraId="1906E0AD" w14:textId="0527B7E9" w:rsidR="00D47D9B" w:rsidRPr="00C77A27" w:rsidRDefault="00C77A27" w:rsidP="00C77A27">
      <w:pPr>
        <w:shd w:val="clear" w:color="auto" w:fill="F1EFEE"/>
        <w:rPr>
          <w:lang w:val="it-IT"/>
        </w:rPr>
      </w:pPr>
      <w:r w:rsidRPr="00C77A27">
        <w:rPr>
          <w:rFonts w:ascii="Courier New" w:hAnsi="Courier New" w:cs="Courier New"/>
          <w:color w:val="6666EA"/>
          <w:lang w:val="it-IT"/>
        </w:rPr>
        <w:t>INSERT</w:t>
      </w:r>
      <w:r w:rsidRPr="00C77A27">
        <w:rPr>
          <w:rFonts w:ascii="Courier New" w:hAnsi="Courier New" w:cs="Courier New"/>
          <w:color w:val="68615E"/>
          <w:lang w:val="it-IT"/>
        </w:rPr>
        <w:t xml:space="preserve"> </w:t>
      </w:r>
      <w:r w:rsidRPr="00C77A27">
        <w:rPr>
          <w:rFonts w:ascii="Courier New" w:hAnsi="Courier New" w:cs="Courier New"/>
          <w:color w:val="6666EA"/>
          <w:lang w:val="it-IT"/>
        </w:rPr>
        <w:t>INTO</w:t>
      </w:r>
      <w:r w:rsidRPr="00C77A27">
        <w:rPr>
          <w:rFonts w:ascii="Courier New" w:hAnsi="Courier New" w:cs="Courier New"/>
          <w:color w:val="68615E"/>
          <w:lang w:val="it-IT"/>
        </w:rPr>
        <w:t xml:space="preserve"> Segnalazione(commento, tipologia, url_post, situazione_di_pericolo, data_ora, grado_attendibilita, id_zona, id_utente)</w:t>
      </w:r>
      <w:r w:rsidRPr="00C77A27">
        <w:rPr>
          <w:rFonts w:ascii="Courier New" w:hAnsi="Courier New" w:cs="Courier New"/>
          <w:color w:val="68615E"/>
          <w:lang w:val="it-IT"/>
        </w:rPr>
        <w:br/>
      </w:r>
      <w:r w:rsidRPr="00C77A27">
        <w:rPr>
          <w:rFonts w:ascii="Courier New" w:hAnsi="Courier New" w:cs="Courier New"/>
          <w:color w:val="6666EA"/>
          <w:lang w:val="it-IT"/>
        </w:rPr>
        <w:t>VALUES</w:t>
      </w:r>
      <w:r w:rsidRPr="00C77A27">
        <w:rPr>
          <w:rFonts w:ascii="Courier New" w:hAnsi="Courier New" w:cs="Courier New"/>
          <w:color w:val="68615E"/>
          <w:lang w:val="it-IT"/>
        </w:rPr>
        <w:t xml:space="preserve"> (</w:t>
      </w:r>
      <w:r w:rsidRPr="00C77A27">
        <w:rPr>
          <w:rFonts w:ascii="Courier New" w:hAnsi="Courier New" w:cs="Courier New"/>
          <w:color w:val="7B9726"/>
          <w:lang w:val="it-IT"/>
        </w:rPr>
        <w:t>'Aiuto aiuto, c\'è una forte bufera di neve qui a Cantiano!!! Che disastro!!!'</w:t>
      </w:r>
      <w:r w:rsidRPr="00C77A27">
        <w:rPr>
          <w:rFonts w:ascii="Courier New" w:hAnsi="Courier New" w:cs="Courier New"/>
          <w:color w:val="68615E"/>
          <w:lang w:val="it-IT"/>
        </w:rPr>
        <w:t xml:space="preserve">, </w:t>
      </w:r>
      <w:r w:rsidRPr="00C77A27">
        <w:rPr>
          <w:rFonts w:ascii="Courier New" w:hAnsi="Courier New" w:cs="Courier New"/>
          <w:color w:val="7B9726"/>
          <w:lang w:val="it-IT"/>
        </w:rPr>
        <w:t>'Segnalazione neve'</w:t>
      </w:r>
      <w:r w:rsidRPr="00C77A27">
        <w:rPr>
          <w:rFonts w:ascii="Courier New" w:hAnsi="Courier New" w:cs="Courier New"/>
          <w:color w:val="68615E"/>
          <w:lang w:val="it-IT"/>
        </w:rPr>
        <w:t xml:space="preserve">, </w:t>
      </w:r>
      <w:r w:rsidRPr="00C77A27">
        <w:rPr>
          <w:rFonts w:ascii="Courier New" w:hAnsi="Courier New" w:cs="Courier New"/>
          <w:color w:val="7B9726"/>
          <w:lang w:val="it-IT"/>
        </w:rPr>
        <w:t>'https://www.instagram.com/p/CmPL5_PuSul'</w:t>
      </w:r>
      <w:r w:rsidRPr="00C77A27">
        <w:rPr>
          <w:rFonts w:ascii="Courier New" w:hAnsi="Courier New" w:cs="Courier New"/>
          <w:color w:val="68615E"/>
          <w:lang w:val="it-IT"/>
        </w:rPr>
        <w:t xml:space="preserve">, </w:t>
      </w:r>
      <w:r w:rsidRPr="00C77A27">
        <w:rPr>
          <w:rFonts w:ascii="Courier New" w:hAnsi="Courier New" w:cs="Courier New"/>
          <w:color w:val="DF5320"/>
          <w:lang w:val="it-IT"/>
        </w:rPr>
        <w:t>true</w:t>
      </w:r>
      <w:r w:rsidRPr="00C77A27">
        <w:rPr>
          <w:rFonts w:ascii="Courier New" w:hAnsi="Courier New" w:cs="Courier New"/>
          <w:color w:val="68615E"/>
          <w:lang w:val="it-IT"/>
        </w:rPr>
        <w:t xml:space="preserve">, </w:t>
      </w:r>
      <w:r w:rsidRPr="00C77A27">
        <w:rPr>
          <w:rFonts w:ascii="Courier New" w:hAnsi="Courier New" w:cs="Courier New"/>
          <w:color w:val="7B9726"/>
          <w:lang w:val="it-IT"/>
        </w:rPr>
        <w:t>'2022-12-27 12:00:00'</w:t>
      </w:r>
      <w:r w:rsidRPr="00C77A27">
        <w:rPr>
          <w:rFonts w:ascii="Courier New" w:hAnsi="Courier New" w:cs="Courier New"/>
          <w:color w:val="68615E"/>
          <w:lang w:val="it-IT"/>
        </w:rPr>
        <w:t xml:space="preserve">, </w:t>
      </w:r>
      <w:r w:rsidRPr="00C77A27">
        <w:rPr>
          <w:rFonts w:ascii="Courier New" w:hAnsi="Courier New" w:cs="Courier New"/>
          <w:color w:val="DF5320"/>
          <w:lang w:val="it-IT"/>
        </w:rPr>
        <w:t>3.2</w:t>
      </w:r>
      <w:r w:rsidRPr="00C77A27">
        <w:rPr>
          <w:rFonts w:ascii="Courier New" w:hAnsi="Courier New" w:cs="Courier New"/>
          <w:color w:val="68615E"/>
          <w:lang w:val="it-IT"/>
        </w:rPr>
        <w:t xml:space="preserve">, </w:t>
      </w:r>
      <w:r w:rsidRPr="00C77A27">
        <w:rPr>
          <w:rFonts w:ascii="Courier New" w:hAnsi="Courier New" w:cs="Courier New"/>
          <w:color w:val="DF5320"/>
          <w:lang w:val="it-IT"/>
        </w:rPr>
        <w:t>1</w:t>
      </w:r>
      <w:r w:rsidRPr="00C77A27">
        <w:rPr>
          <w:rFonts w:ascii="Courier New" w:hAnsi="Courier New" w:cs="Courier New"/>
          <w:color w:val="68615E"/>
          <w:lang w:val="it-IT"/>
        </w:rPr>
        <w:t xml:space="preserve">, </w:t>
      </w:r>
      <w:r w:rsidRPr="00C77A27">
        <w:rPr>
          <w:rFonts w:ascii="Courier New" w:hAnsi="Courier New" w:cs="Courier New"/>
          <w:color w:val="DF5320"/>
          <w:lang w:val="it-IT"/>
        </w:rPr>
        <w:t>1</w:t>
      </w:r>
      <w:r w:rsidRPr="00C77A27">
        <w:rPr>
          <w:rFonts w:ascii="Courier New" w:hAnsi="Courier New" w:cs="Courier New"/>
          <w:color w:val="68615E"/>
          <w:lang w:val="it-IT"/>
        </w:rPr>
        <w:t>);</w:t>
      </w:r>
      <w:r w:rsidRPr="00C77A27">
        <w:rPr>
          <w:rFonts w:ascii="Courier New" w:hAnsi="Courier New" w:cs="Courier New"/>
          <w:color w:val="68615E"/>
          <w:lang w:val="it-IT"/>
        </w:rPr>
        <w:br/>
      </w:r>
      <w:r w:rsidRPr="00C77A27">
        <w:rPr>
          <w:rFonts w:ascii="Courier New" w:hAnsi="Courier New" w:cs="Courier New"/>
          <w:color w:val="68615E"/>
          <w:lang w:val="it-IT"/>
        </w:rPr>
        <w:br/>
      </w:r>
      <w:r w:rsidRPr="00C77A27">
        <w:rPr>
          <w:rFonts w:ascii="Courier New" w:hAnsi="Courier New" w:cs="Courier New"/>
          <w:color w:val="6666EA"/>
          <w:lang w:val="it-IT"/>
        </w:rPr>
        <w:t>INSERT</w:t>
      </w:r>
      <w:r w:rsidRPr="00C77A27">
        <w:rPr>
          <w:rFonts w:ascii="Courier New" w:hAnsi="Courier New" w:cs="Courier New"/>
          <w:color w:val="68615E"/>
          <w:lang w:val="it-IT"/>
        </w:rPr>
        <w:t xml:space="preserve"> </w:t>
      </w:r>
      <w:r w:rsidRPr="00C77A27">
        <w:rPr>
          <w:rFonts w:ascii="Courier New" w:hAnsi="Courier New" w:cs="Courier New"/>
          <w:color w:val="6666EA"/>
          <w:lang w:val="it-IT"/>
        </w:rPr>
        <w:t>INTO</w:t>
      </w:r>
      <w:r w:rsidRPr="00C77A27">
        <w:rPr>
          <w:rFonts w:ascii="Courier New" w:hAnsi="Courier New" w:cs="Courier New"/>
          <w:color w:val="68615E"/>
          <w:lang w:val="it-IT"/>
        </w:rPr>
        <w:t xml:space="preserve"> Post(</w:t>
      </w:r>
      <w:r w:rsidRPr="00C77A27">
        <w:rPr>
          <w:rFonts w:ascii="Courier New" w:hAnsi="Courier New" w:cs="Courier New"/>
          <w:color w:val="6666EA"/>
          <w:lang w:val="it-IT"/>
        </w:rPr>
        <w:t>url</w:t>
      </w:r>
      <w:r w:rsidRPr="00C77A27">
        <w:rPr>
          <w:rFonts w:ascii="Courier New" w:hAnsi="Courier New" w:cs="Courier New"/>
          <w:color w:val="68615E"/>
          <w:lang w:val="it-IT"/>
        </w:rPr>
        <w:t>, data_ora, piattaforma_provenienza, testo, grado_attendibilita, id_zona, id_utente)</w:t>
      </w:r>
      <w:r w:rsidRPr="00C77A27">
        <w:rPr>
          <w:rFonts w:ascii="Courier New" w:hAnsi="Courier New" w:cs="Courier New"/>
          <w:color w:val="68615E"/>
          <w:lang w:val="it-IT"/>
        </w:rPr>
        <w:br/>
      </w:r>
      <w:r w:rsidRPr="00C77A27">
        <w:rPr>
          <w:rFonts w:ascii="Courier New" w:hAnsi="Courier New" w:cs="Courier New"/>
          <w:color w:val="6666EA"/>
          <w:lang w:val="it-IT"/>
        </w:rPr>
        <w:t>VALUES</w:t>
      </w:r>
      <w:r w:rsidRPr="00C77A27">
        <w:rPr>
          <w:rFonts w:ascii="Courier New" w:hAnsi="Courier New" w:cs="Courier New"/>
          <w:color w:val="68615E"/>
          <w:lang w:val="it-IT"/>
        </w:rPr>
        <w:t xml:space="preserve"> (</w:t>
      </w:r>
      <w:r w:rsidRPr="00C77A27">
        <w:rPr>
          <w:rFonts w:ascii="Courier New" w:hAnsi="Courier New" w:cs="Courier New"/>
          <w:color w:val="7B9726"/>
          <w:lang w:val="it-IT"/>
        </w:rPr>
        <w:t>'https://www.instagram.com/p/CmPL5_PuSul'</w:t>
      </w:r>
      <w:r w:rsidRPr="00C77A27">
        <w:rPr>
          <w:rFonts w:ascii="Courier New" w:hAnsi="Courier New" w:cs="Courier New"/>
          <w:color w:val="68615E"/>
          <w:lang w:val="it-IT"/>
        </w:rPr>
        <w:t xml:space="preserve">, </w:t>
      </w:r>
      <w:r w:rsidRPr="00C77A27">
        <w:rPr>
          <w:rFonts w:ascii="Courier New" w:hAnsi="Courier New" w:cs="Courier New"/>
          <w:color w:val="7B9726"/>
          <w:lang w:val="it-IT"/>
        </w:rPr>
        <w:t>'2022-12-16 18:23:00'</w:t>
      </w:r>
      <w:r w:rsidRPr="00C77A27">
        <w:rPr>
          <w:rFonts w:ascii="Courier New" w:hAnsi="Courier New" w:cs="Courier New"/>
          <w:color w:val="68615E"/>
          <w:lang w:val="it-IT"/>
        </w:rPr>
        <w:t xml:space="preserve">, </w:t>
      </w:r>
      <w:r w:rsidRPr="00C77A27">
        <w:rPr>
          <w:rFonts w:ascii="Courier New" w:hAnsi="Courier New" w:cs="Courier New"/>
          <w:color w:val="7B9726"/>
          <w:lang w:val="it-IT"/>
        </w:rPr>
        <w:t>'Instagram'</w:t>
      </w:r>
      <w:r w:rsidRPr="00C77A27">
        <w:rPr>
          <w:rFonts w:ascii="Courier New" w:hAnsi="Courier New" w:cs="Courier New"/>
          <w:color w:val="68615E"/>
          <w:lang w:val="it-IT"/>
        </w:rPr>
        <w:t xml:space="preserve">, </w:t>
      </w:r>
      <w:r w:rsidRPr="00C77A27">
        <w:rPr>
          <w:rFonts w:ascii="Courier New" w:hAnsi="Courier New" w:cs="Courier New"/>
          <w:color w:val="7B9726"/>
          <w:lang w:val="it-IT"/>
        </w:rPr>
        <w:t>'If you had to choose one word to represent 2022, what would it be?'</w:t>
      </w:r>
      <w:r w:rsidRPr="00C77A27">
        <w:rPr>
          <w:rFonts w:ascii="Courier New" w:hAnsi="Courier New" w:cs="Courier New"/>
          <w:color w:val="68615E"/>
          <w:lang w:val="it-IT"/>
        </w:rPr>
        <w:t xml:space="preserve">, </w:t>
      </w:r>
      <w:r w:rsidRPr="00C77A27">
        <w:rPr>
          <w:rFonts w:ascii="Courier New" w:hAnsi="Courier New" w:cs="Courier New"/>
          <w:color w:val="DF5320"/>
          <w:lang w:val="it-IT"/>
        </w:rPr>
        <w:t>8.9</w:t>
      </w:r>
      <w:r w:rsidRPr="00C77A27">
        <w:rPr>
          <w:rFonts w:ascii="Courier New" w:hAnsi="Courier New" w:cs="Courier New"/>
          <w:color w:val="68615E"/>
          <w:lang w:val="it-IT"/>
        </w:rPr>
        <w:t xml:space="preserve">, </w:t>
      </w:r>
      <w:r w:rsidRPr="00C77A27">
        <w:rPr>
          <w:rFonts w:ascii="Courier New" w:hAnsi="Courier New" w:cs="Courier New"/>
          <w:color w:val="DF5320"/>
          <w:lang w:val="it-IT"/>
        </w:rPr>
        <w:t>3</w:t>
      </w:r>
      <w:r w:rsidRPr="00C77A27">
        <w:rPr>
          <w:rFonts w:ascii="Courier New" w:hAnsi="Courier New" w:cs="Courier New"/>
          <w:color w:val="68615E"/>
          <w:lang w:val="it-IT"/>
        </w:rPr>
        <w:t xml:space="preserve">, </w:t>
      </w:r>
      <w:r w:rsidRPr="00C77A27">
        <w:rPr>
          <w:rFonts w:ascii="Courier New" w:hAnsi="Courier New" w:cs="Courier New"/>
          <w:color w:val="DF5320"/>
          <w:lang w:val="it-IT"/>
        </w:rPr>
        <w:t>1</w:t>
      </w:r>
      <w:r w:rsidRPr="00C77A27">
        <w:rPr>
          <w:rFonts w:ascii="Courier New" w:hAnsi="Courier New" w:cs="Courier New"/>
          <w:color w:val="68615E"/>
          <w:lang w:val="it-IT"/>
        </w:rPr>
        <w:t>);</w:t>
      </w:r>
      <w:r w:rsidRPr="00C77A27">
        <w:rPr>
          <w:rFonts w:ascii="Courier New" w:hAnsi="Courier New" w:cs="Courier New"/>
          <w:color w:val="68615E"/>
          <w:lang w:val="it-IT"/>
        </w:rPr>
        <w:br/>
      </w:r>
      <w:r w:rsidRPr="00C77A27">
        <w:rPr>
          <w:rFonts w:ascii="Courier New" w:hAnsi="Courier New" w:cs="Courier New"/>
          <w:color w:val="68615E"/>
          <w:lang w:val="it-IT"/>
        </w:rPr>
        <w:br/>
      </w:r>
      <w:r w:rsidRPr="00C77A27">
        <w:rPr>
          <w:rFonts w:ascii="Courier New" w:hAnsi="Courier New" w:cs="Courier New"/>
          <w:color w:val="6666EA"/>
          <w:lang w:val="it-IT"/>
        </w:rPr>
        <w:t>INSERT</w:t>
      </w:r>
      <w:r w:rsidRPr="00C77A27">
        <w:rPr>
          <w:rFonts w:ascii="Courier New" w:hAnsi="Courier New" w:cs="Courier New"/>
          <w:color w:val="68615E"/>
          <w:lang w:val="it-IT"/>
        </w:rPr>
        <w:t xml:space="preserve"> </w:t>
      </w:r>
      <w:r w:rsidRPr="00C77A27">
        <w:rPr>
          <w:rFonts w:ascii="Courier New" w:hAnsi="Courier New" w:cs="Courier New"/>
          <w:color w:val="6666EA"/>
          <w:lang w:val="it-IT"/>
        </w:rPr>
        <w:t>INTO</w:t>
      </w:r>
      <w:r w:rsidRPr="00C77A27">
        <w:rPr>
          <w:rFonts w:ascii="Courier New" w:hAnsi="Courier New" w:cs="Courier New"/>
          <w:color w:val="68615E"/>
          <w:lang w:val="it-IT"/>
        </w:rPr>
        <w:t xml:space="preserve"> FileMultimediale(</w:t>
      </w:r>
      <w:r w:rsidRPr="00C77A27">
        <w:rPr>
          <w:rFonts w:ascii="Courier New" w:hAnsi="Courier New" w:cs="Courier New"/>
          <w:color w:val="6666EA"/>
          <w:lang w:val="it-IT"/>
        </w:rPr>
        <w:t>url</w:t>
      </w:r>
      <w:r w:rsidRPr="00C77A27">
        <w:rPr>
          <w:rFonts w:ascii="Courier New" w:hAnsi="Courier New" w:cs="Courier New"/>
          <w:color w:val="68615E"/>
          <w:lang w:val="it-IT"/>
        </w:rPr>
        <w:t>, tipologia, grado_attendibilita, id_post, id_segnalazione)</w:t>
      </w:r>
      <w:r w:rsidRPr="00C77A27">
        <w:rPr>
          <w:rFonts w:ascii="Courier New" w:hAnsi="Courier New" w:cs="Courier New"/>
          <w:color w:val="68615E"/>
          <w:lang w:val="it-IT"/>
        </w:rPr>
        <w:br/>
      </w:r>
      <w:r w:rsidRPr="00C77A27">
        <w:rPr>
          <w:rFonts w:ascii="Courier New" w:hAnsi="Courier New" w:cs="Courier New"/>
          <w:color w:val="6666EA"/>
          <w:lang w:val="it-IT"/>
        </w:rPr>
        <w:t>VALUES</w:t>
      </w:r>
      <w:r w:rsidRPr="00C77A27">
        <w:rPr>
          <w:rFonts w:ascii="Courier New" w:hAnsi="Courier New" w:cs="Courier New"/>
          <w:color w:val="68615E"/>
          <w:lang w:val="it-IT"/>
        </w:rPr>
        <w:t xml:space="preserve"> (</w:t>
      </w:r>
      <w:r w:rsidRPr="00C77A27">
        <w:rPr>
          <w:rFonts w:ascii="Courier New" w:hAnsi="Courier New" w:cs="Courier New"/>
          <w:color w:val="7B9726"/>
          <w:lang w:val="it-IT"/>
        </w:rPr>
        <w:t>'https://www.instagram.com/src/wiki.png'</w:t>
      </w:r>
      <w:r w:rsidRPr="00C77A27">
        <w:rPr>
          <w:rFonts w:ascii="Courier New" w:hAnsi="Courier New" w:cs="Courier New"/>
          <w:color w:val="68615E"/>
          <w:lang w:val="it-IT"/>
        </w:rPr>
        <w:t xml:space="preserve">, </w:t>
      </w:r>
      <w:r w:rsidRPr="00C77A27">
        <w:rPr>
          <w:rFonts w:ascii="Courier New" w:hAnsi="Courier New" w:cs="Courier New"/>
          <w:color w:val="7B9726"/>
          <w:lang w:val="it-IT"/>
        </w:rPr>
        <w:t>'Immagine'</w:t>
      </w:r>
      <w:r w:rsidRPr="00C77A27">
        <w:rPr>
          <w:rFonts w:ascii="Courier New" w:hAnsi="Courier New" w:cs="Courier New"/>
          <w:color w:val="68615E"/>
          <w:lang w:val="it-IT"/>
        </w:rPr>
        <w:t xml:space="preserve">, </w:t>
      </w:r>
      <w:r w:rsidRPr="00C77A27">
        <w:rPr>
          <w:rFonts w:ascii="Courier New" w:hAnsi="Courier New" w:cs="Courier New"/>
          <w:color w:val="DF5320"/>
          <w:lang w:val="it-IT"/>
        </w:rPr>
        <w:t>3.4</w:t>
      </w:r>
      <w:r w:rsidRPr="00C77A27">
        <w:rPr>
          <w:rFonts w:ascii="Courier New" w:hAnsi="Courier New" w:cs="Courier New"/>
          <w:color w:val="68615E"/>
          <w:lang w:val="it-IT"/>
        </w:rPr>
        <w:t xml:space="preserve">, </w:t>
      </w:r>
      <w:r w:rsidRPr="00C77A27">
        <w:rPr>
          <w:rFonts w:ascii="Courier New" w:hAnsi="Courier New" w:cs="Courier New"/>
          <w:color w:val="DF5320"/>
          <w:lang w:val="it-IT"/>
        </w:rPr>
        <w:t>1</w:t>
      </w:r>
      <w:r w:rsidRPr="00C77A27">
        <w:rPr>
          <w:rFonts w:ascii="Courier New" w:hAnsi="Courier New" w:cs="Courier New"/>
          <w:color w:val="68615E"/>
          <w:lang w:val="it-IT"/>
        </w:rPr>
        <w:t xml:space="preserve">, </w:t>
      </w:r>
      <w:r w:rsidRPr="00C77A27">
        <w:rPr>
          <w:rFonts w:ascii="Courier New" w:hAnsi="Courier New" w:cs="Courier New"/>
          <w:color w:val="DF5320"/>
          <w:lang w:val="it-IT"/>
        </w:rPr>
        <w:t>1</w:t>
      </w:r>
      <w:r w:rsidRPr="00C77A27">
        <w:rPr>
          <w:rFonts w:ascii="Courier New" w:hAnsi="Courier New" w:cs="Courier New"/>
          <w:color w:val="68615E"/>
          <w:lang w:val="it-IT"/>
        </w:rPr>
        <w:t>);</w:t>
      </w:r>
    </w:p>
    <w:p w14:paraId="293D964D" w14:textId="1E2067D4" w:rsidR="00BC7084" w:rsidRPr="00BC7084" w:rsidRDefault="00CB08C2" w:rsidP="000F0366">
      <w:pPr>
        <w:pStyle w:val="Titolo3"/>
        <w:rPr>
          <w:lang w:val="it-IT" w:eastAsia="it-IT"/>
        </w:rPr>
      </w:pPr>
      <w:bookmarkStart w:id="103" w:name="_Toc123824844"/>
      <w:r>
        <w:rPr>
          <w:lang w:val="it-IT" w:eastAsia="it-IT"/>
        </w:rPr>
        <w:t>14: Inserimento diramazione allerta</w:t>
      </w:r>
      <w:bookmarkEnd w:id="103"/>
    </w:p>
    <w:p w14:paraId="646019CA" w14:textId="03AE795D" w:rsidR="002F2FE4" w:rsidRDefault="002F2FE4" w:rsidP="00CB08C2">
      <w:pPr>
        <w:shd w:val="clear" w:color="auto" w:fill="F1EFEE"/>
        <w:spacing w:after="0"/>
        <w:rPr>
          <w:rFonts w:ascii="Courier New" w:hAnsi="Courier New" w:cs="Courier New"/>
          <w:color w:val="68615E"/>
          <w:lang w:val="it-IT"/>
        </w:rPr>
      </w:pPr>
      <w:r w:rsidRPr="002F2FE4">
        <w:rPr>
          <w:rFonts w:ascii="Courier New" w:hAnsi="Courier New" w:cs="Courier New"/>
          <w:color w:val="766E6B"/>
          <w:lang w:val="it-IT"/>
        </w:rPr>
        <w:t>-- Inserimento dell'allerta</w:t>
      </w:r>
      <w:r w:rsidRPr="00882E45">
        <w:rPr>
          <w:lang w:val="it-IT"/>
        </w:rPr>
        <w:br/>
      </w:r>
      <w:r w:rsidRPr="002F2FE4">
        <w:rPr>
          <w:rFonts w:ascii="Courier New" w:hAnsi="Courier New" w:cs="Courier New"/>
          <w:color w:val="6666EA"/>
          <w:lang w:val="it-IT"/>
        </w:rPr>
        <w:t>INSERT</w:t>
      </w:r>
      <w:r w:rsidRPr="002F2FE4">
        <w:rPr>
          <w:rFonts w:ascii="Courier New" w:hAnsi="Courier New" w:cs="Courier New"/>
          <w:color w:val="68615E"/>
          <w:lang w:val="it-IT"/>
        </w:rPr>
        <w:t xml:space="preserve"> </w:t>
      </w:r>
      <w:r w:rsidRPr="002F2FE4">
        <w:rPr>
          <w:rFonts w:ascii="Courier New" w:hAnsi="Courier New" w:cs="Courier New"/>
          <w:color w:val="6666EA"/>
          <w:lang w:val="it-IT"/>
        </w:rPr>
        <w:t>INTO</w:t>
      </w:r>
      <w:r w:rsidRPr="002F2FE4">
        <w:rPr>
          <w:rFonts w:ascii="Courier New" w:hAnsi="Courier New" w:cs="Courier New"/>
          <w:color w:val="68615E"/>
          <w:lang w:val="it-IT"/>
        </w:rPr>
        <w:t xml:space="preserve"> Allerta(descrizione, data_ora, tipologia)</w:t>
      </w:r>
      <w:r w:rsidRPr="00882E45">
        <w:rPr>
          <w:lang w:val="it-IT"/>
        </w:rPr>
        <w:br/>
      </w:r>
      <w:r w:rsidRPr="002F2FE4">
        <w:rPr>
          <w:rFonts w:ascii="Courier New" w:hAnsi="Courier New" w:cs="Courier New"/>
          <w:color w:val="6666EA"/>
          <w:lang w:val="it-IT"/>
        </w:rPr>
        <w:t>VALUES</w:t>
      </w:r>
      <w:r w:rsidRPr="002F2FE4">
        <w:rPr>
          <w:rFonts w:ascii="Courier New" w:hAnsi="Courier New" w:cs="Courier New"/>
          <w:color w:val="68615E"/>
          <w:lang w:val="it-IT"/>
        </w:rPr>
        <w:t xml:space="preserve"> </w:t>
      </w:r>
      <w:r w:rsidRPr="426F4C92">
        <w:rPr>
          <w:rFonts w:ascii="Courier New" w:hAnsi="Courier New" w:cs="Courier New"/>
          <w:color w:val="68615E"/>
          <w:lang w:val="it-IT"/>
        </w:rPr>
        <w:t>(</w:t>
      </w:r>
      <w:r w:rsidR="0EA2A505" w:rsidRPr="426F4C92">
        <w:rPr>
          <w:rFonts w:ascii="Courier New" w:hAnsi="Courier New" w:cs="Courier New"/>
          <w:color w:val="68615E"/>
          <w:lang w:val="it-IT"/>
        </w:rPr>
        <w:t>...</w:t>
      </w:r>
      <w:r w:rsidRPr="426F4C92">
        <w:rPr>
          <w:rFonts w:ascii="Courier New" w:hAnsi="Courier New" w:cs="Courier New"/>
          <w:color w:val="68615E"/>
          <w:lang w:val="it-IT"/>
        </w:rPr>
        <w:t>);</w:t>
      </w:r>
      <w:r w:rsidRPr="00882E45">
        <w:rPr>
          <w:lang w:val="it-IT"/>
        </w:rPr>
        <w:br/>
      </w:r>
      <w:r w:rsidRPr="00C75970">
        <w:rPr>
          <w:lang w:val="it-IT"/>
        </w:rPr>
        <w:br/>
      </w:r>
      <w:r w:rsidRPr="002F2FE4">
        <w:rPr>
          <w:rFonts w:ascii="Courier New" w:hAnsi="Courier New" w:cs="Courier New"/>
          <w:color w:val="766E6B"/>
          <w:lang w:val="it-IT"/>
        </w:rPr>
        <w:t>-- Registazione delle zone ove l'allerta viene diramata</w:t>
      </w:r>
      <w:r w:rsidRPr="00C75970">
        <w:rPr>
          <w:lang w:val="it-IT"/>
        </w:rPr>
        <w:br/>
      </w:r>
      <w:r w:rsidRPr="002F2FE4">
        <w:rPr>
          <w:rFonts w:ascii="Courier New" w:hAnsi="Courier New" w:cs="Courier New"/>
          <w:color w:val="6666EA"/>
          <w:lang w:val="it-IT"/>
        </w:rPr>
        <w:t>INSERT</w:t>
      </w:r>
      <w:r w:rsidRPr="002F2FE4">
        <w:rPr>
          <w:rFonts w:ascii="Courier New" w:hAnsi="Courier New" w:cs="Courier New"/>
          <w:color w:val="68615E"/>
          <w:lang w:val="it-IT"/>
        </w:rPr>
        <w:t xml:space="preserve"> </w:t>
      </w:r>
      <w:r w:rsidRPr="002F2FE4">
        <w:rPr>
          <w:rFonts w:ascii="Courier New" w:hAnsi="Courier New" w:cs="Courier New"/>
          <w:color w:val="6666EA"/>
          <w:lang w:val="it-IT"/>
        </w:rPr>
        <w:t>INTO</w:t>
      </w:r>
      <w:r w:rsidRPr="002F2FE4">
        <w:rPr>
          <w:rFonts w:ascii="Courier New" w:hAnsi="Courier New" w:cs="Courier New"/>
          <w:color w:val="68615E"/>
          <w:lang w:val="it-IT"/>
        </w:rPr>
        <w:t xml:space="preserve"> DiramazioneAllerta </w:t>
      </w:r>
      <w:r w:rsidRPr="002F2FE4">
        <w:rPr>
          <w:rFonts w:ascii="Courier New" w:hAnsi="Courier New" w:cs="Courier New"/>
          <w:color w:val="6666EA"/>
          <w:lang w:val="it-IT"/>
        </w:rPr>
        <w:t>VALUES</w:t>
      </w:r>
      <w:r w:rsidRPr="002F2FE4">
        <w:rPr>
          <w:rFonts w:ascii="Courier New" w:hAnsi="Courier New" w:cs="Courier New"/>
          <w:color w:val="68615E"/>
          <w:lang w:val="it-IT"/>
        </w:rPr>
        <w:t xml:space="preserve"> (&lt;id_zona&gt;, &lt;id_allerta&gt;);</w:t>
      </w:r>
      <w:r w:rsidRPr="00C75970">
        <w:rPr>
          <w:lang w:val="it-IT"/>
        </w:rPr>
        <w:br/>
      </w:r>
      <w:r w:rsidRPr="002F2FE4">
        <w:rPr>
          <w:rFonts w:ascii="Courier New" w:hAnsi="Courier New" w:cs="Courier New"/>
          <w:color w:val="6666EA"/>
          <w:lang w:val="it-IT"/>
        </w:rPr>
        <w:t>INSERT</w:t>
      </w:r>
      <w:r w:rsidRPr="002F2FE4">
        <w:rPr>
          <w:rFonts w:ascii="Courier New" w:hAnsi="Courier New" w:cs="Courier New"/>
          <w:color w:val="68615E"/>
          <w:lang w:val="it-IT"/>
        </w:rPr>
        <w:t xml:space="preserve"> </w:t>
      </w:r>
      <w:r w:rsidRPr="002F2FE4">
        <w:rPr>
          <w:rFonts w:ascii="Courier New" w:hAnsi="Courier New" w:cs="Courier New"/>
          <w:color w:val="6666EA"/>
          <w:lang w:val="it-IT"/>
        </w:rPr>
        <w:t>INTO</w:t>
      </w:r>
      <w:r w:rsidRPr="002F2FE4">
        <w:rPr>
          <w:rFonts w:ascii="Courier New" w:hAnsi="Courier New" w:cs="Courier New"/>
          <w:color w:val="68615E"/>
          <w:lang w:val="it-IT"/>
        </w:rPr>
        <w:t xml:space="preserve"> DiramazioneAllerta </w:t>
      </w:r>
      <w:r w:rsidRPr="002F2FE4">
        <w:rPr>
          <w:rFonts w:ascii="Courier New" w:hAnsi="Courier New" w:cs="Courier New"/>
          <w:color w:val="6666EA"/>
          <w:lang w:val="it-IT"/>
        </w:rPr>
        <w:t>VALUES</w:t>
      </w:r>
      <w:r w:rsidRPr="002F2FE4">
        <w:rPr>
          <w:rFonts w:ascii="Courier New" w:hAnsi="Courier New" w:cs="Courier New"/>
          <w:color w:val="68615E"/>
          <w:lang w:val="it-IT"/>
        </w:rPr>
        <w:t xml:space="preserve"> (&lt;id_zona_2&gt;, &lt;id_allerta&gt;);</w:t>
      </w:r>
      <w:r w:rsidRPr="00C75970">
        <w:rPr>
          <w:lang w:val="it-IT"/>
        </w:rPr>
        <w:br/>
      </w:r>
      <w:r w:rsidRPr="002F2FE4">
        <w:rPr>
          <w:rFonts w:ascii="Courier New" w:hAnsi="Courier New" w:cs="Courier New"/>
          <w:color w:val="68615E"/>
          <w:lang w:val="it-IT"/>
        </w:rPr>
        <w:t>...</w:t>
      </w:r>
      <w:r w:rsidRPr="00C75970">
        <w:rPr>
          <w:lang w:val="it-IT"/>
        </w:rPr>
        <w:br/>
      </w:r>
      <w:r w:rsidRPr="00882E45">
        <w:rPr>
          <w:rFonts w:ascii="Courier New" w:hAnsi="Courier New" w:cs="Courier New"/>
          <w:color w:val="6666EA"/>
          <w:lang w:val="it-IT"/>
        </w:rPr>
        <w:t>INSERT</w:t>
      </w:r>
      <w:r w:rsidRPr="00882E45">
        <w:rPr>
          <w:rFonts w:ascii="Courier New" w:hAnsi="Courier New" w:cs="Courier New"/>
          <w:color w:val="68615E"/>
          <w:lang w:val="it-IT"/>
        </w:rPr>
        <w:t xml:space="preserve"> </w:t>
      </w:r>
      <w:r w:rsidRPr="00882E45">
        <w:rPr>
          <w:rFonts w:ascii="Courier New" w:hAnsi="Courier New" w:cs="Courier New"/>
          <w:color w:val="6666EA"/>
          <w:lang w:val="it-IT"/>
        </w:rPr>
        <w:t>INTO</w:t>
      </w:r>
      <w:r w:rsidRPr="00882E45">
        <w:rPr>
          <w:rFonts w:ascii="Courier New" w:hAnsi="Courier New" w:cs="Courier New"/>
          <w:color w:val="68615E"/>
          <w:lang w:val="it-IT"/>
        </w:rPr>
        <w:t xml:space="preserve"> DiramazioneAllerta </w:t>
      </w:r>
      <w:r w:rsidRPr="00882E45">
        <w:rPr>
          <w:rFonts w:ascii="Courier New" w:hAnsi="Courier New" w:cs="Courier New"/>
          <w:color w:val="6666EA"/>
          <w:lang w:val="it-IT"/>
        </w:rPr>
        <w:t>VALUES</w:t>
      </w:r>
      <w:r w:rsidRPr="00882E45">
        <w:rPr>
          <w:rFonts w:ascii="Courier New" w:hAnsi="Courier New" w:cs="Courier New"/>
          <w:color w:val="68615E"/>
          <w:lang w:val="it-IT"/>
        </w:rPr>
        <w:t xml:space="preserve"> (&lt;id_zona_N&gt;, &lt;id_allerta&gt;);</w:t>
      </w:r>
    </w:p>
    <w:p w14:paraId="2F015A39" w14:textId="550ED789" w:rsidR="009E5583" w:rsidRPr="00BA1CB4" w:rsidRDefault="00BA1CB4" w:rsidP="00BA1CB4">
      <w:r>
        <w:t>Esempio:</w:t>
      </w:r>
    </w:p>
    <w:p w14:paraId="5AC6A8E4" w14:textId="627EC832" w:rsidR="009E5583" w:rsidRPr="00483399" w:rsidRDefault="00483399" w:rsidP="00483399">
      <w:pPr>
        <w:shd w:val="clear" w:color="auto" w:fill="F1EFEE"/>
        <w:rPr>
          <w:lang w:val="it-IT"/>
        </w:rPr>
      </w:pPr>
      <w:r w:rsidRPr="00483399">
        <w:rPr>
          <w:rFonts w:ascii="Courier New" w:hAnsi="Courier New" w:cs="Courier New"/>
          <w:color w:val="6666EA"/>
          <w:lang w:val="it-IT"/>
        </w:rPr>
        <w:t>INSERT</w:t>
      </w:r>
      <w:r w:rsidRPr="00483399">
        <w:rPr>
          <w:rFonts w:ascii="Courier New" w:hAnsi="Courier New" w:cs="Courier New"/>
          <w:color w:val="68615E"/>
          <w:lang w:val="it-IT"/>
        </w:rPr>
        <w:t xml:space="preserve"> </w:t>
      </w:r>
      <w:r w:rsidRPr="00483399">
        <w:rPr>
          <w:rFonts w:ascii="Courier New" w:hAnsi="Courier New" w:cs="Courier New"/>
          <w:color w:val="6666EA"/>
          <w:lang w:val="it-IT"/>
        </w:rPr>
        <w:t>INTO</w:t>
      </w:r>
      <w:r w:rsidRPr="00483399">
        <w:rPr>
          <w:rFonts w:ascii="Courier New" w:hAnsi="Courier New" w:cs="Courier New"/>
          <w:color w:val="68615E"/>
          <w:lang w:val="it-IT"/>
        </w:rPr>
        <w:t xml:space="preserve"> Allerta(descrizione, data_ora, tipologia)</w:t>
      </w:r>
      <w:r w:rsidRPr="00483399">
        <w:rPr>
          <w:rFonts w:ascii="Courier New" w:hAnsi="Courier New" w:cs="Courier New"/>
          <w:color w:val="68615E"/>
          <w:lang w:val="it-IT"/>
        </w:rPr>
        <w:br/>
      </w:r>
      <w:r w:rsidRPr="00483399">
        <w:rPr>
          <w:rFonts w:ascii="Courier New" w:hAnsi="Courier New" w:cs="Courier New"/>
          <w:color w:val="6666EA"/>
          <w:lang w:val="it-IT"/>
        </w:rPr>
        <w:t>VALUES</w:t>
      </w:r>
      <w:r w:rsidRPr="00483399">
        <w:rPr>
          <w:rFonts w:ascii="Courier New" w:hAnsi="Courier New" w:cs="Courier New"/>
          <w:color w:val="68615E"/>
          <w:lang w:val="it-IT"/>
        </w:rPr>
        <w:t xml:space="preserve"> (</w:t>
      </w:r>
      <w:r w:rsidRPr="00483399">
        <w:rPr>
          <w:rFonts w:ascii="Courier New" w:hAnsi="Courier New" w:cs="Courier New"/>
          <w:color w:val="7B9726"/>
          <w:lang w:val="it-IT"/>
        </w:rPr>
        <w:t>'Forte vento e neve previsti negli ultimi 9 giorni'</w:t>
      </w:r>
      <w:r w:rsidRPr="00483399">
        <w:rPr>
          <w:rFonts w:ascii="Courier New" w:hAnsi="Courier New" w:cs="Courier New"/>
          <w:color w:val="68615E"/>
          <w:lang w:val="it-IT"/>
        </w:rPr>
        <w:t xml:space="preserve">, </w:t>
      </w:r>
      <w:r w:rsidRPr="00483399">
        <w:rPr>
          <w:rFonts w:ascii="Courier New" w:hAnsi="Courier New" w:cs="Courier New"/>
          <w:color w:val="7B9726"/>
          <w:lang w:val="it-IT"/>
        </w:rPr>
        <w:t>'2020-10-14 19:13:00'</w:t>
      </w:r>
      <w:r w:rsidRPr="00483399">
        <w:rPr>
          <w:rFonts w:ascii="Courier New" w:hAnsi="Courier New" w:cs="Courier New"/>
          <w:color w:val="68615E"/>
          <w:lang w:val="it-IT"/>
        </w:rPr>
        <w:t xml:space="preserve">, </w:t>
      </w:r>
      <w:r w:rsidRPr="00483399">
        <w:rPr>
          <w:rFonts w:ascii="Courier New" w:hAnsi="Courier New" w:cs="Courier New"/>
          <w:color w:val="7B9726"/>
          <w:lang w:val="it-IT"/>
        </w:rPr>
        <w:t>'Allerta neve'</w:t>
      </w:r>
      <w:r w:rsidRPr="00483399">
        <w:rPr>
          <w:rFonts w:ascii="Courier New" w:hAnsi="Courier New" w:cs="Courier New"/>
          <w:color w:val="68615E"/>
          <w:lang w:val="it-IT"/>
        </w:rPr>
        <w:t>);</w:t>
      </w:r>
      <w:r w:rsidRPr="00483399">
        <w:rPr>
          <w:rFonts w:ascii="Courier New" w:hAnsi="Courier New" w:cs="Courier New"/>
          <w:color w:val="68615E"/>
          <w:lang w:val="it-IT"/>
        </w:rPr>
        <w:br/>
      </w:r>
      <w:r w:rsidRPr="00483399">
        <w:rPr>
          <w:rFonts w:ascii="Courier New" w:hAnsi="Courier New" w:cs="Courier New"/>
          <w:color w:val="68615E"/>
          <w:lang w:val="it-IT"/>
        </w:rPr>
        <w:br/>
      </w:r>
      <w:r w:rsidRPr="00483399">
        <w:rPr>
          <w:rFonts w:ascii="Courier New" w:hAnsi="Courier New" w:cs="Courier New"/>
          <w:color w:val="6666EA"/>
          <w:lang w:val="it-IT"/>
        </w:rPr>
        <w:t>INSERT</w:t>
      </w:r>
      <w:r w:rsidRPr="00483399">
        <w:rPr>
          <w:rFonts w:ascii="Courier New" w:hAnsi="Courier New" w:cs="Courier New"/>
          <w:color w:val="68615E"/>
          <w:lang w:val="it-IT"/>
        </w:rPr>
        <w:t xml:space="preserve"> </w:t>
      </w:r>
      <w:r w:rsidRPr="00483399">
        <w:rPr>
          <w:rFonts w:ascii="Courier New" w:hAnsi="Courier New" w:cs="Courier New"/>
          <w:color w:val="6666EA"/>
          <w:lang w:val="it-IT"/>
        </w:rPr>
        <w:t>INTO</w:t>
      </w:r>
      <w:r w:rsidRPr="00483399">
        <w:rPr>
          <w:rFonts w:ascii="Courier New" w:hAnsi="Courier New" w:cs="Courier New"/>
          <w:color w:val="68615E"/>
          <w:lang w:val="it-IT"/>
        </w:rPr>
        <w:t xml:space="preserve"> DiramazioneAllerta </w:t>
      </w:r>
      <w:r w:rsidRPr="00483399">
        <w:rPr>
          <w:rFonts w:ascii="Courier New" w:hAnsi="Courier New" w:cs="Courier New"/>
          <w:color w:val="6666EA"/>
          <w:lang w:val="it-IT"/>
        </w:rPr>
        <w:t>VALUES</w:t>
      </w:r>
      <w:r w:rsidRPr="00483399">
        <w:rPr>
          <w:rFonts w:ascii="Courier New" w:hAnsi="Courier New" w:cs="Courier New"/>
          <w:color w:val="68615E"/>
          <w:lang w:val="it-IT"/>
        </w:rPr>
        <w:t xml:space="preserve"> (</w:t>
      </w:r>
      <w:r w:rsidRPr="00483399">
        <w:rPr>
          <w:rFonts w:ascii="Courier New" w:hAnsi="Courier New" w:cs="Courier New"/>
          <w:color w:val="DF5320"/>
          <w:lang w:val="it-IT"/>
        </w:rPr>
        <w:t>2</w:t>
      </w:r>
      <w:r w:rsidRPr="00483399">
        <w:rPr>
          <w:rFonts w:ascii="Courier New" w:hAnsi="Courier New" w:cs="Courier New"/>
          <w:color w:val="68615E"/>
          <w:lang w:val="it-IT"/>
        </w:rPr>
        <w:t xml:space="preserve">, </w:t>
      </w:r>
      <w:r w:rsidRPr="00483399">
        <w:rPr>
          <w:rFonts w:ascii="Courier New" w:hAnsi="Courier New" w:cs="Courier New"/>
          <w:color w:val="DF5320"/>
          <w:lang w:val="it-IT"/>
        </w:rPr>
        <w:t>5</w:t>
      </w:r>
      <w:r w:rsidRPr="00483399">
        <w:rPr>
          <w:rFonts w:ascii="Courier New" w:hAnsi="Courier New" w:cs="Courier New"/>
          <w:color w:val="68615E"/>
          <w:lang w:val="it-IT"/>
        </w:rPr>
        <w:t>);</w:t>
      </w:r>
      <w:r w:rsidRPr="00483399">
        <w:rPr>
          <w:rFonts w:ascii="Courier New" w:hAnsi="Courier New" w:cs="Courier New"/>
          <w:color w:val="68615E"/>
          <w:lang w:val="it-IT"/>
        </w:rPr>
        <w:br/>
      </w:r>
      <w:r w:rsidRPr="00483399">
        <w:rPr>
          <w:rFonts w:ascii="Courier New" w:hAnsi="Courier New" w:cs="Courier New"/>
          <w:color w:val="6666EA"/>
          <w:lang w:val="it-IT"/>
        </w:rPr>
        <w:t>INSERT</w:t>
      </w:r>
      <w:r w:rsidRPr="00483399">
        <w:rPr>
          <w:rFonts w:ascii="Courier New" w:hAnsi="Courier New" w:cs="Courier New"/>
          <w:color w:val="68615E"/>
          <w:lang w:val="it-IT"/>
        </w:rPr>
        <w:t xml:space="preserve"> </w:t>
      </w:r>
      <w:r w:rsidRPr="00483399">
        <w:rPr>
          <w:rFonts w:ascii="Courier New" w:hAnsi="Courier New" w:cs="Courier New"/>
          <w:color w:val="6666EA"/>
          <w:lang w:val="it-IT"/>
        </w:rPr>
        <w:t>INTO</w:t>
      </w:r>
      <w:r w:rsidRPr="00483399">
        <w:rPr>
          <w:rFonts w:ascii="Courier New" w:hAnsi="Courier New" w:cs="Courier New"/>
          <w:color w:val="68615E"/>
          <w:lang w:val="it-IT"/>
        </w:rPr>
        <w:t xml:space="preserve"> DiramazioneAllerta </w:t>
      </w:r>
      <w:r w:rsidRPr="00483399">
        <w:rPr>
          <w:rFonts w:ascii="Courier New" w:hAnsi="Courier New" w:cs="Courier New"/>
          <w:color w:val="6666EA"/>
          <w:lang w:val="it-IT"/>
        </w:rPr>
        <w:t>VALUES</w:t>
      </w:r>
      <w:r w:rsidRPr="00483399">
        <w:rPr>
          <w:rFonts w:ascii="Courier New" w:hAnsi="Courier New" w:cs="Courier New"/>
          <w:color w:val="68615E"/>
          <w:lang w:val="it-IT"/>
        </w:rPr>
        <w:t xml:space="preserve"> (</w:t>
      </w:r>
      <w:r w:rsidRPr="00483399">
        <w:rPr>
          <w:rFonts w:ascii="Courier New" w:hAnsi="Courier New" w:cs="Courier New"/>
          <w:color w:val="DF5320"/>
          <w:lang w:val="it-IT"/>
        </w:rPr>
        <w:t>3</w:t>
      </w:r>
      <w:r w:rsidRPr="00483399">
        <w:rPr>
          <w:rFonts w:ascii="Courier New" w:hAnsi="Courier New" w:cs="Courier New"/>
          <w:color w:val="68615E"/>
          <w:lang w:val="it-IT"/>
        </w:rPr>
        <w:t xml:space="preserve">, </w:t>
      </w:r>
      <w:r w:rsidRPr="00483399">
        <w:rPr>
          <w:rFonts w:ascii="Courier New" w:hAnsi="Courier New" w:cs="Courier New"/>
          <w:color w:val="DF5320"/>
          <w:lang w:val="it-IT"/>
        </w:rPr>
        <w:t>5</w:t>
      </w:r>
      <w:r w:rsidRPr="00483399">
        <w:rPr>
          <w:rFonts w:ascii="Courier New" w:hAnsi="Courier New" w:cs="Courier New"/>
          <w:color w:val="68615E"/>
          <w:lang w:val="it-IT"/>
        </w:rPr>
        <w:t>);</w:t>
      </w:r>
    </w:p>
    <w:p w14:paraId="33E799BA" w14:textId="1C2EAA2D" w:rsidR="00C61698" w:rsidRDefault="00CB08C2" w:rsidP="000F0366">
      <w:pPr>
        <w:pStyle w:val="Titolo3"/>
        <w:rPr>
          <w:lang w:val="it-IT"/>
        </w:rPr>
      </w:pPr>
      <w:bookmarkStart w:id="104" w:name="_Toc123824845"/>
      <w:r>
        <w:rPr>
          <w:lang w:val="it-IT"/>
        </w:rPr>
        <w:lastRenderedPageBreak/>
        <w:t>15: Inserimento dell’indice di affidabilità di Utente</w:t>
      </w:r>
      <w:bookmarkEnd w:id="104"/>
    </w:p>
    <w:p w14:paraId="1904BCC7" w14:textId="7D5908C3" w:rsidR="002015A7" w:rsidRDefault="002015A7">
      <w:pPr>
        <w:shd w:val="clear" w:color="auto" w:fill="F1EFEE"/>
        <w:rPr>
          <w:rFonts w:ascii="Courier New" w:hAnsi="Courier New" w:cs="Courier New"/>
          <w:color w:val="68615E"/>
          <w:lang w:val="it-IT"/>
        </w:rPr>
      </w:pPr>
      <w:r w:rsidRPr="002015A7">
        <w:rPr>
          <w:rFonts w:ascii="Courier New" w:hAnsi="Courier New" w:cs="Courier New"/>
          <w:color w:val="6666EA"/>
          <w:lang w:val="it-IT"/>
        </w:rPr>
        <w:t>UPDATE</w:t>
      </w:r>
      <w:r w:rsidRPr="002015A7">
        <w:rPr>
          <w:rFonts w:ascii="Courier New" w:hAnsi="Courier New" w:cs="Courier New"/>
          <w:color w:val="68615E"/>
          <w:lang w:val="it-IT"/>
        </w:rPr>
        <w:t xml:space="preserve"> Utente </w:t>
      </w:r>
      <w:r w:rsidRPr="002015A7">
        <w:rPr>
          <w:rFonts w:ascii="Courier New" w:hAnsi="Courier New" w:cs="Courier New"/>
          <w:color w:val="68615E"/>
          <w:lang w:val="it-IT"/>
        </w:rPr>
        <w:br/>
      </w:r>
      <w:r w:rsidRPr="002015A7">
        <w:rPr>
          <w:rFonts w:ascii="Courier New" w:hAnsi="Courier New" w:cs="Courier New"/>
          <w:color w:val="6666EA"/>
          <w:lang w:val="it-IT"/>
        </w:rPr>
        <w:t>SET</w:t>
      </w:r>
      <w:r w:rsidRPr="002015A7">
        <w:rPr>
          <w:rFonts w:ascii="Courier New" w:hAnsi="Courier New" w:cs="Courier New"/>
          <w:color w:val="68615E"/>
          <w:lang w:val="it-IT"/>
        </w:rPr>
        <w:t xml:space="preserve"> grado_attendibilita = &lt;nuovo_grado&gt; </w:t>
      </w:r>
      <w:r w:rsidRPr="002015A7">
        <w:rPr>
          <w:rFonts w:ascii="Courier New" w:hAnsi="Courier New" w:cs="Courier New"/>
          <w:color w:val="68615E"/>
          <w:lang w:val="it-IT"/>
        </w:rPr>
        <w:br/>
      </w:r>
      <w:r w:rsidRPr="002015A7">
        <w:rPr>
          <w:rFonts w:ascii="Courier New" w:hAnsi="Courier New" w:cs="Courier New"/>
          <w:color w:val="6666EA"/>
          <w:lang w:val="it-IT"/>
        </w:rPr>
        <w:t>WHERE</w:t>
      </w:r>
      <w:r w:rsidRPr="002015A7">
        <w:rPr>
          <w:rFonts w:ascii="Courier New" w:hAnsi="Courier New" w:cs="Courier New"/>
          <w:color w:val="68615E"/>
          <w:lang w:val="it-IT"/>
        </w:rPr>
        <w:t xml:space="preserve"> </w:t>
      </w:r>
      <w:r w:rsidRPr="002015A7">
        <w:rPr>
          <w:rFonts w:ascii="Courier New" w:hAnsi="Courier New" w:cs="Courier New"/>
          <w:color w:val="6666EA"/>
          <w:lang w:val="it-IT"/>
        </w:rPr>
        <w:t>id</w:t>
      </w:r>
      <w:r w:rsidRPr="002015A7">
        <w:rPr>
          <w:rFonts w:ascii="Courier New" w:hAnsi="Courier New" w:cs="Courier New"/>
          <w:color w:val="68615E"/>
          <w:lang w:val="it-IT"/>
        </w:rPr>
        <w:t xml:space="preserve"> = &lt;id_utente&gt; </w:t>
      </w:r>
      <w:r w:rsidRPr="002015A7">
        <w:rPr>
          <w:rFonts w:ascii="Courier New" w:hAnsi="Courier New" w:cs="Courier New"/>
          <w:color w:val="6666EA"/>
          <w:lang w:val="it-IT"/>
        </w:rPr>
        <w:t>AND</w:t>
      </w:r>
      <w:r w:rsidRPr="002015A7">
        <w:rPr>
          <w:rFonts w:ascii="Courier New" w:hAnsi="Courier New" w:cs="Courier New"/>
          <w:color w:val="68615E"/>
          <w:lang w:val="it-IT"/>
        </w:rPr>
        <w:t xml:space="preserve"> grado_attendibilita </w:t>
      </w:r>
      <w:r w:rsidRPr="002015A7">
        <w:rPr>
          <w:rFonts w:ascii="Courier New" w:hAnsi="Courier New" w:cs="Courier New"/>
          <w:color w:val="6666EA"/>
          <w:lang w:val="it-IT"/>
        </w:rPr>
        <w:t>IS</w:t>
      </w:r>
      <w:r w:rsidRPr="002015A7">
        <w:rPr>
          <w:rFonts w:ascii="Courier New" w:hAnsi="Courier New" w:cs="Courier New"/>
          <w:color w:val="68615E"/>
          <w:lang w:val="it-IT"/>
        </w:rPr>
        <w:t xml:space="preserve"> </w:t>
      </w:r>
      <w:r w:rsidRPr="002015A7">
        <w:rPr>
          <w:rFonts w:ascii="Courier New" w:hAnsi="Courier New" w:cs="Courier New"/>
          <w:color w:val="DF5320"/>
          <w:lang w:val="it-IT"/>
        </w:rPr>
        <w:t>NULL</w:t>
      </w:r>
      <w:r w:rsidRPr="002015A7">
        <w:rPr>
          <w:rFonts w:ascii="Courier New" w:hAnsi="Courier New" w:cs="Courier New"/>
          <w:color w:val="68615E"/>
          <w:lang w:val="it-IT"/>
        </w:rPr>
        <w:t>;</w:t>
      </w:r>
    </w:p>
    <w:p w14:paraId="26B667E7" w14:textId="2B0F65AD" w:rsidR="002C450B" w:rsidRPr="00BA1CB4" w:rsidRDefault="00BA1CB4" w:rsidP="00BA1CB4">
      <w:r>
        <w:t>Esempio:</w:t>
      </w:r>
    </w:p>
    <w:p w14:paraId="4621DF74" w14:textId="00FFC353" w:rsidR="002C450B" w:rsidRPr="007A1F4E" w:rsidRDefault="002C450B" w:rsidP="002C450B">
      <w:pPr>
        <w:shd w:val="clear" w:color="auto" w:fill="F1EFEE"/>
        <w:spacing w:after="0"/>
        <w:rPr>
          <w:rFonts w:ascii="Courier New" w:hAnsi="Courier New" w:cs="Courier New"/>
          <w:color w:val="68615E"/>
          <w:lang w:val="it-IT"/>
        </w:rPr>
      </w:pPr>
      <w:r w:rsidRPr="007A1F4E">
        <w:rPr>
          <w:rFonts w:ascii="Courier New" w:hAnsi="Courier New" w:cs="Courier New"/>
          <w:color w:val="6666EA"/>
          <w:lang w:val="it-IT"/>
        </w:rPr>
        <w:t>UPDATE</w:t>
      </w:r>
      <w:r w:rsidRPr="007A1F4E">
        <w:rPr>
          <w:rFonts w:ascii="Courier New" w:hAnsi="Courier New" w:cs="Courier New"/>
          <w:color w:val="68615E"/>
          <w:lang w:val="it-IT"/>
        </w:rPr>
        <w:t xml:space="preserve"> Utente</w:t>
      </w:r>
    </w:p>
    <w:p w14:paraId="64B7FA07" w14:textId="77777777" w:rsidR="002C450B" w:rsidRPr="007A1F4E" w:rsidRDefault="002C450B" w:rsidP="002C450B">
      <w:pPr>
        <w:shd w:val="clear" w:color="auto" w:fill="F1EFEE"/>
        <w:spacing w:before="0" w:after="0"/>
        <w:rPr>
          <w:rFonts w:ascii="Courier New" w:hAnsi="Courier New" w:cs="Courier New"/>
          <w:color w:val="68615E"/>
          <w:lang w:val="it-IT"/>
        </w:rPr>
      </w:pPr>
      <w:r w:rsidRPr="007A1F4E">
        <w:rPr>
          <w:rFonts w:ascii="Courier New" w:hAnsi="Courier New" w:cs="Courier New"/>
          <w:color w:val="6666EA"/>
          <w:lang w:val="it-IT"/>
        </w:rPr>
        <w:t>SET</w:t>
      </w:r>
      <w:r w:rsidRPr="007A1F4E">
        <w:rPr>
          <w:rFonts w:ascii="Courier New" w:hAnsi="Courier New" w:cs="Courier New"/>
          <w:color w:val="68615E"/>
          <w:lang w:val="it-IT"/>
        </w:rPr>
        <w:t xml:space="preserve"> grado_attendibilita = </w:t>
      </w:r>
      <w:r w:rsidRPr="007A1F4E">
        <w:rPr>
          <w:rFonts w:ascii="Courier New" w:hAnsi="Courier New" w:cs="Courier New"/>
          <w:color w:val="DF5320"/>
          <w:lang w:val="it-IT"/>
        </w:rPr>
        <w:t>9.0</w:t>
      </w:r>
      <w:r w:rsidRPr="007A1F4E">
        <w:rPr>
          <w:rFonts w:ascii="Courier New" w:hAnsi="Courier New" w:cs="Courier New"/>
          <w:color w:val="68615E"/>
          <w:lang w:val="it-IT"/>
        </w:rPr>
        <w:t xml:space="preserve"> </w:t>
      </w:r>
    </w:p>
    <w:p w14:paraId="69817A71" w14:textId="66404A61" w:rsidR="00CB08C2" w:rsidRPr="007A1F4E" w:rsidRDefault="002C450B" w:rsidP="00620F2D">
      <w:pPr>
        <w:shd w:val="clear" w:color="auto" w:fill="F1EFEE"/>
        <w:spacing w:before="0"/>
        <w:rPr>
          <w:lang w:val="it-IT"/>
        </w:rPr>
      </w:pPr>
      <w:r w:rsidRPr="007A1F4E">
        <w:rPr>
          <w:rFonts w:ascii="Courier New" w:hAnsi="Courier New" w:cs="Courier New"/>
          <w:color w:val="6666EA"/>
          <w:lang w:val="it-IT"/>
        </w:rPr>
        <w:t>WHERE</w:t>
      </w:r>
      <w:r w:rsidRPr="007A1F4E">
        <w:rPr>
          <w:rFonts w:ascii="Courier New" w:hAnsi="Courier New" w:cs="Courier New"/>
          <w:color w:val="68615E"/>
          <w:lang w:val="it-IT"/>
        </w:rPr>
        <w:t xml:space="preserve"> </w:t>
      </w:r>
      <w:r w:rsidRPr="007A1F4E">
        <w:rPr>
          <w:rFonts w:ascii="Courier New" w:hAnsi="Courier New" w:cs="Courier New"/>
          <w:color w:val="6666EA"/>
          <w:lang w:val="it-IT"/>
        </w:rPr>
        <w:t>id</w:t>
      </w:r>
      <w:r w:rsidRPr="007A1F4E">
        <w:rPr>
          <w:rFonts w:ascii="Courier New" w:hAnsi="Courier New" w:cs="Courier New"/>
          <w:color w:val="68615E"/>
          <w:lang w:val="it-IT"/>
        </w:rPr>
        <w:t xml:space="preserve"> = </w:t>
      </w:r>
      <w:r w:rsidRPr="007A1F4E">
        <w:rPr>
          <w:rFonts w:ascii="Courier New" w:hAnsi="Courier New" w:cs="Courier New"/>
          <w:color w:val="DF5320"/>
          <w:lang w:val="it-IT"/>
        </w:rPr>
        <w:t>1</w:t>
      </w:r>
      <w:r w:rsidRPr="007A1F4E">
        <w:rPr>
          <w:rFonts w:ascii="Courier New" w:hAnsi="Courier New" w:cs="Courier New"/>
          <w:color w:val="68615E"/>
          <w:lang w:val="it-IT"/>
        </w:rPr>
        <w:t xml:space="preserve"> </w:t>
      </w:r>
      <w:r w:rsidRPr="007A1F4E">
        <w:rPr>
          <w:rFonts w:ascii="Courier New" w:hAnsi="Courier New" w:cs="Courier New"/>
          <w:color w:val="6666EA"/>
          <w:lang w:val="it-IT"/>
        </w:rPr>
        <w:t>AND</w:t>
      </w:r>
      <w:r w:rsidRPr="007A1F4E">
        <w:rPr>
          <w:rFonts w:ascii="Courier New" w:hAnsi="Courier New" w:cs="Courier New"/>
          <w:color w:val="68615E"/>
          <w:lang w:val="it-IT"/>
        </w:rPr>
        <w:t xml:space="preserve"> grado_attendibilita </w:t>
      </w:r>
      <w:r w:rsidRPr="007A1F4E">
        <w:rPr>
          <w:rFonts w:ascii="Courier New" w:hAnsi="Courier New" w:cs="Courier New"/>
          <w:color w:val="6666EA"/>
          <w:lang w:val="it-IT"/>
        </w:rPr>
        <w:t>IS</w:t>
      </w:r>
      <w:r w:rsidRPr="007A1F4E">
        <w:rPr>
          <w:rFonts w:ascii="Courier New" w:hAnsi="Courier New" w:cs="Courier New"/>
          <w:color w:val="68615E"/>
          <w:lang w:val="it-IT"/>
        </w:rPr>
        <w:t xml:space="preserve"> </w:t>
      </w:r>
      <w:r w:rsidRPr="007A1F4E">
        <w:rPr>
          <w:rFonts w:ascii="Courier New" w:hAnsi="Courier New" w:cs="Courier New"/>
          <w:color w:val="DF5320"/>
          <w:lang w:val="it-IT"/>
        </w:rPr>
        <w:t>NULL</w:t>
      </w:r>
      <w:r w:rsidRPr="007A1F4E">
        <w:rPr>
          <w:rFonts w:ascii="Courier New" w:hAnsi="Courier New" w:cs="Courier New"/>
          <w:color w:val="68615E"/>
          <w:lang w:val="it-IT"/>
        </w:rPr>
        <w:t>;</w:t>
      </w:r>
    </w:p>
    <w:p w14:paraId="40D0807A" w14:textId="7C51CF0F" w:rsidR="002C1420" w:rsidRDefault="00CB08C2" w:rsidP="000F0366">
      <w:pPr>
        <w:pStyle w:val="Titolo3"/>
        <w:rPr>
          <w:lang w:val="it-IT"/>
        </w:rPr>
      </w:pPr>
      <w:bookmarkStart w:id="105" w:name="_Toc123824846"/>
      <w:r>
        <w:rPr>
          <w:lang w:val="it-IT"/>
        </w:rPr>
        <w:t>16: Inserimento dell’indice di affidabilità del contenuto testuale/multimediale</w:t>
      </w:r>
      <w:bookmarkEnd w:id="105"/>
    </w:p>
    <w:p w14:paraId="13656EA4" w14:textId="73F8D691" w:rsidR="00FC0963" w:rsidRDefault="00FC0963">
      <w:pPr>
        <w:shd w:val="clear" w:color="auto" w:fill="F1EFEE"/>
        <w:rPr>
          <w:rFonts w:ascii="Courier New" w:hAnsi="Courier New" w:cs="Courier New"/>
          <w:color w:val="68615E"/>
          <w:lang w:val="it-IT"/>
        </w:rPr>
      </w:pPr>
      <w:r w:rsidRPr="00FC0963">
        <w:rPr>
          <w:rFonts w:ascii="Courier New" w:hAnsi="Courier New" w:cs="Courier New"/>
          <w:color w:val="766E6B"/>
          <w:lang w:val="it-IT"/>
        </w:rPr>
        <w:t>-- Inserimento grado di attendibilità del post</w:t>
      </w:r>
      <w:r w:rsidRPr="00882E45">
        <w:rPr>
          <w:lang w:val="it-IT"/>
        </w:rPr>
        <w:br/>
      </w:r>
      <w:r w:rsidRPr="00FC0963">
        <w:rPr>
          <w:rFonts w:ascii="Courier New" w:hAnsi="Courier New" w:cs="Courier New"/>
          <w:color w:val="6666EA"/>
          <w:lang w:val="it-IT"/>
        </w:rPr>
        <w:t>UPDATE</w:t>
      </w:r>
      <w:r w:rsidRPr="00FC0963">
        <w:rPr>
          <w:rFonts w:ascii="Courier New" w:hAnsi="Courier New" w:cs="Courier New"/>
          <w:color w:val="68615E"/>
          <w:lang w:val="it-IT"/>
        </w:rPr>
        <w:t xml:space="preserve"> Post </w:t>
      </w:r>
      <w:r w:rsidRPr="00882E45">
        <w:rPr>
          <w:lang w:val="it-IT"/>
        </w:rPr>
        <w:br/>
      </w:r>
      <w:r w:rsidRPr="00FC0963">
        <w:rPr>
          <w:rFonts w:ascii="Courier New" w:hAnsi="Courier New" w:cs="Courier New"/>
          <w:color w:val="6666EA"/>
          <w:lang w:val="it-IT"/>
        </w:rPr>
        <w:t>SET</w:t>
      </w:r>
      <w:r w:rsidRPr="00FC0963">
        <w:rPr>
          <w:rFonts w:ascii="Courier New" w:hAnsi="Courier New" w:cs="Courier New"/>
          <w:color w:val="68615E"/>
          <w:lang w:val="it-IT"/>
        </w:rPr>
        <w:t xml:space="preserve"> grado_attendibilita = &lt;grado_attendibilita&gt; </w:t>
      </w:r>
      <w:r w:rsidRPr="00882E45">
        <w:rPr>
          <w:lang w:val="it-IT"/>
        </w:rPr>
        <w:br/>
      </w:r>
      <w:r w:rsidRPr="00FC0963">
        <w:rPr>
          <w:rFonts w:ascii="Courier New" w:hAnsi="Courier New" w:cs="Courier New"/>
          <w:color w:val="6666EA"/>
          <w:lang w:val="it-IT"/>
        </w:rPr>
        <w:t>WHERE</w:t>
      </w:r>
      <w:r w:rsidRPr="00FC0963">
        <w:rPr>
          <w:rFonts w:ascii="Courier New" w:hAnsi="Courier New" w:cs="Courier New"/>
          <w:color w:val="68615E"/>
          <w:lang w:val="it-IT"/>
        </w:rPr>
        <w:t xml:space="preserve"> </w:t>
      </w:r>
      <w:r w:rsidRPr="00FC0963">
        <w:rPr>
          <w:rFonts w:ascii="Courier New" w:hAnsi="Courier New" w:cs="Courier New"/>
          <w:color w:val="6666EA"/>
          <w:lang w:val="it-IT"/>
        </w:rPr>
        <w:t>id</w:t>
      </w:r>
      <w:r w:rsidRPr="00FC0963">
        <w:rPr>
          <w:rFonts w:ascii="Courier New" w:hAnsi="Courier New" w:cs="Courier New"/>
          <w:color w:val="68615E"/>
          <w:lang w:val="it-IT"/>
        </w:rPr>
        <w:t xml:space="preserve"> = &lt;post_id&gt; </w:t>
      </w:r>
      <w:r w:rsidRPr="00FC0963">
        <w:rPr>
          <w:rFonts w:ascii="Courier New" w:hAnsi="Courier New" w:cs="Courier New"/>
          <w:color w:val="6666EA"/>
          <w:lang w:val="it-IT"/>
        </w:rPr>
        <w:t>AND</w:t>
      </w:r>
      <w:r w:rsidRPr="00FC0963">
        <w:rPr>
          <w:rFonts w:ascii="Courier New" w:hAnsi="Courier New" w:cs="Courier New"/>
          <w:color w:val="68615E"/>
          <w:lang w:val="it-IT"/>
        </w:rPr>
        <w:t xml:space="preserve"> grado_attendibilita </w:t>
      </w:r>
      <w:r w:rsidRPr="00FC0963">
        <w:rPr>
          <w:rFonts w:ascii="Courier New" w:hAnsi="Courier New" w:cs="Courier New"/>
          <w:color w:val="6666EA"/>
          <w:lang w:val="it-IT"/>
        </w:rPr>
        <w:t>IS</w:t>
      </w:r>
      <w:r w:rsidRPr="00FC0963">
        <w:rPr>
          <w:rFonts w:ascii="Courier New" w:hAnsi="Courier New" w:cs="Courier New"/>
          <w:color w:val="68615E"/>
          <w:lang w:val="it-IT"/>
        </w:rPr>
        <w:t xml:space="preserve"> </w:t>
      </w:r>
      <w:r w:rsidRPr="00FC0963">
        <w:rPr>
          <w:rFonts w:ascii="Courier New" w:hAnsi="Courier New" w:cs="Courier New"/>
          <w:color w:val="DF5320"/>
          <w:lang w:val="it-IT"/>
        </w:rPr>
        <w:t>NULL</w:t>
      </w:r>
      <w:r w:rsidRPr="00FC0963">
        <w:rPr>
          <w:rFonts w:ascii="Courier New" w:hAnsi="Courier New" w:cs="Courier New"/>
          <w:color w:val="68615E"/>
          <w:lang w:val="it-IT"/>
        </w:rPr>
        <w:t>;</w:t>
      </w:r>
      <w:r w:rsidRPr="00882E45">
        <w:rPr>
          <w:lang w:val="it-IT"/>
        </w:rPr>
        <w:br/>
      </w:r>
      <w:r w:rsidRPr="00882E45">
        <w:rPr>
          <w:lang w:val="it-IT"/>
        </w:rPr>
        <w:br/>
      </w:r>
      <w:r w:rsidRPr="00FC0963">
        <w:rPr>
          <w:rFonts w:ascii="Courier New" w:hAnsi="Courier New" w:cs="Courier New"/>
          <w:color w:val="766E6B"/>
          <w:lang w:val="it-IT"/>
        </w:rPr>
        <w:t>-- Inserimento del grado di attendibilità degli eventuali file multimediali del post</w:t>
      </w:r>
      <w:r w:rsidRPr="00882E45">
        <w:rPr>
          <w:lang w:val="it-IT"/>
        </w:rPr>
        <w:br/>
      </w:r>
      <w:r w:rsidRPr="00FC0963">
        <w:rPr>
          <w:rFonts w:ascii="Courier New" w:hAnsi="Courier New" w:cs="Courier New"/>
          <w:color w:val="6666EA"/>
          <w:lang w:val="it-IT"/>
        </w:rPr>
        <w:t>UPDATE</w:t>
      </w:r>
      <w:r w:rsidRPr="00FC0963">
        <w:rPr>
          <w:rFonts w:ascii="Courier New" w:hAnsi="Courier New" w:cs="Courier New"/>
          <w:color w:val="68615E"/>
          <w:lang w:val="it-IT"/>
        </w:rPr>
        <w:t xml:space="preserve"> FileMultimediale </w:t>
      </w:r>
      <w:r w:rsidRPr="00882E45">
        <w:rPr>
          <w:lang w:val="it-IT"/>
        </w:rPr>
        <w:br/>
      </w:r>
      <w:r w:rsidRPr="00FC0963">
        <w:rPr>
          <w:rFonts w:ascii="Courier New" w:hAnsi="Courier New" w:cs="Courier New"/>
          <w:color w:val="6666EA"/>
          <w:lang w:val="it-IT"/>
        </w:rPr>
        <w:t>SET</w:t>
      </w:r>
      <w:r w:rsidRPr="00FC0963">
        <w:rPr>
          <w:rFonts w:ascii="Courier New" w:hAnsi="Courier New" w:cs="Courier New"/>
          <w:color w:val="68615E"/>
          <w:lang w:val="it-IT"/>
        </w:rPr>
        <w:t xml:space="preserve"> grado_attendibilita = &lt;grado_attendibilita&gt; </w:t>
      </w:r>
      <w:r w:rsidRPr="00882E45">
        <w:rPr>
          <w:lang w:val="it-IT"/>
        </w:rPr>
        <w:br/>
      </w:r>
      <w:r w:rsidRPr="00FC0963">
        <w:rPr>
          <w:rFonts w:ascii="Courier New" w:hAnsi="Courier New" w:cs="Courier New"/>
          <w:color w:val="6666EA"/>
          <w:lang w:val="it-IT"/>
        </w:rPr>
        <w:t>WHERE</w:t>
      </w:r>
      <w:r w:rsidRPr="00FC0963">
        <w:rPr>
          <w:rFonts w:ascii="Courier New" w:hAnsi="Courier New" w:cs="Courier New"/>
          <w:color w:val="68615E"/>
          <w:lang w:val="it-IT"/>
        </w:rPr>
        <w:t xml:space="preserve"> id_post = &lt;id_post&gt; </w:t>
      </w:r>
      <w:r w:rsidRPr="00FC0963">
        <w:rPr>
          <w:rFonts w:ascii="Courier New" w:hAnsi="Courier New" w:cs="Courier New"/>
          <w:color w:val="6666EA"/>
          <w:lang w:val="it-IT"/>
        </w:rPr>
        <w:t>AND</w:t>
      </w:r>
      <w:r w:rsidRPr="00FC0963">
        <w:rPr>
          <w:rFonts w:ascii="Courier New" w:hAnsi="Courier New" w:cs="Courier New"/>
          <w:color w:val="68615E"/>
          <w:lang w:val="it-IT"/>
        </w:rPr>
        <w:t xml:space="preserve"> grado_attendibilita </w:t>
      </w:r>
      <w:r w:rsidRPr="00FC0963">
        <w:rPr>
          <w:rFonts w:ascii="Courier New" w:hAnsi="Courier New" w:cs="Courier New"/>
          <w:color w:val="6666EA"/>
          <w:lang w:val="it-IT"/>
        </w:rPr>
        <w:t>IS</w:t>
      </w:r>
      <w:r w:rsidRPr="00FC0963">
        <w:rPr>
          <w:rFonts w:ascii="Courier New" w:hAnsi="Courier New" w:cs="Courier New"/>
          <w:color w:val="68615E"/>
          <w:lang w:val="it-IT"/>
        </w:rPr>
        <w:t xml:space="preserve"> </w:t>
      </w:r>
      <w:r w:rsidRPr="00FC0963">
        <w:rPr>
          <w:rFonts w:ascii="Courier New" w:hAnsi="Courier New" w:cs="Courier New"/>
          <w:color w:val="DF5320"/>
          <w:lang w:val="it-IT"/>
        </w:rPr>
        <w:t>NULL</w:t>
      </w:r>
      <w:r w:rsidRPr="00FC0963">
        <w:rPr>
          <w:rFonts w:ascii="Courier New" w:hAnsi="Courier New" w:cs="Courier New"/>
          <w:color w:val="68615E"/>
          <w:lang w:val="it-IT"/>
        </w:rPr>
        <w:t>;</w:t>
      </w:r>
    </w:p>
    <w:p w14:paraId="51215EFF" w14:textId="205DA084" w:rsidR="0097687C" w:rsidRPr="00BA1CB4" w:rsidRDefault="00BA1CB4" w:rsidP="00BA1CB4">
      <w:r>
        <w:t>Esempio:</w:t>
      </w:r>
    </w:p>
    <w:p w14:paraId="509D311A" w14:textId="005B7C65" w:rsidR="00AA019D" w:rsidRDefault="00AA019D" w:rsidP="00AA019D">
      <w:pPr>
        <w:shd w:val="clear" w:color="auto" w:fill="F1EFEE"/>
        <w:spacing w:after="0"/>
        <w:rPr>
          <w:rFonts w:ascii="Courier New" w:hAnsi="Courier New" w:cs="Courier New"/>
          <w:color w:val="68615E"/>
          <w:lang w:val="it-IT"/>
        </w:rPr>
      </w:pPr>
      <w:r w:rsidRPr="00AA019D">
        <w:rPr>
          <w:rFonts w:ascii="Courier New" w:hAnsi="Courier New" w:cs="Courier New"/>
          <w:color w:val="6666EA"/>
          <w:lang w:val="it-IT"/>
        </w:rPr>
        <w:t>UPDATE</w:t>
      </w:r>
      <w:r w:rsidRPr="00AA019D">
        <w:rPr>
          <w:rFonts w:ascii="Courier New" w:hAnsi="Courier New" w:cs="Courier New"/>
          <w:color w:val="68615E"/>
          <w:lang w:val="it-IT"/>
        </w:rPr>
        <w:t xml:space="preserve"> Post</w:t>
      </w:r>
    </w:p>
    <w:p w14:paraId="54CC2411" w14:textId="2A4C18EE" w:rsidR="00AA019D" w:rsidRDefault="00AA019D" w:rsidP="00AA019D">
      <w:pPr>
        <w:shd w:val="clear" w:color="auto" w:fill="F1EFEE"/>
        <w:spacing w:before="0" w:after="0"/>
        <w:rPr>
          <w:rFonts w:ascii="Courier New" w:hAnsi="Courier New" w:cs="Courier New"/>
          <w:color w:val="68615E"/>
          <w:lang w:val="it-IT"/>
        </w:rPr>
      </w:pPr>
      <w:r w:rsidRPr="00AA019D">
        <w:rPr>
          <w:rFonts w:ascii="Courier New" w:hAnsi="Courier New" w:cs="Courier New"/>
          <w:color w:val="6666EA"/>
          <w:lang w:val="it-IT"/>
        </w:rPr>
        <w:t>SET</w:t>
      </w:r>
      <w:r w:rsidRPr="00AA019D">
        <w:rPr>
          <w:rFonts w:ascii="Courier New" w:hAnsi="Courier New" w:cs="Courier New"/>
          <w:color w:val="68615E"/>
          <w:lang w:val="it-IT"/>
        </w:rPr>
        <w:t xml:space="preserve"> grado_attendibilita = </w:t>
      </w:r>
      <w:r w:rsidRPr="00AA019D">
        <w:rPr>
          <w:rFonts w:ascii="Courier New" w:hAnsi="Courier New" w:cs="Courier New"/>
          <w:color w:val="DF5320"/>
          <w:lang w:val="it-IT"/>
        </w:rPr>
        <w:t>6.8</w:t>
      </w:r>
    </w:p>
    <w:p w14:paraId="69272479" w14:textId="298FFFAF" w:rsidR="00AA019D" w:rsidRDefault="00AA019D" w:rsidP="00AA019D">
      <w:pPr>
        <w:shd w:val="clear" w:color="auto" w:fill="F1EFEE"/>
        <w:spacing w:before="0" w:after="0"/>
        <w:rPr>
          <w:rFonts w:ascii="Courier New" w:hAnsi="Courier New" w:cs="Courier New"/>
          <w:color w:val="68615E"/>
          <w:lang w:val="it-IT"/>
        </w:rPr>
      </w:pPr>
      <w:r w:rsidRPr="00AA019D">
        <w:rPr>
          <w:rFonts w:ascii="Courier New" w:hAnsi="Courier New" w:cs="Courier New"/>
          <w:color w:val="6666EA"/>
          <w:lang w:val="it-IT"/>
        </w:rPr>
        <w:t>WHERE</w:t>
      </w:r>
      <w:r w:rsidRPr="00AA019D">
        <w:rPr>
          <w:rFonts w:ascii="Courier New" w:hAnsi="Courier New" w:cs="Courier New"/>
          <w:color w:val="68615E"/>
          <w:lang w:val="it-IT"/>
        </w:rPr>
        <w:t xml:space="preserve"> </w:t>
      </w:r>
      <w:r w:rsidRPr="00AA019D">
        <w:rPr>
          <w:rFonts w:ascii="Courier New" w:hAnsi="Courier New" w:cs="Courier New"/>
          <w:color w:val="6666EA"/>
          <w:lang w:val="it-IT"/>
        </w:rPr>
        <w:t>id</w:t>
      </w:r>
      <w:r w:rsidRPr="00AA019D">
        <w:rPr>
          <w:rFonts w:ascii="Courier New" w:hAnsi="Courier New" w:cs="Courier New"/>
          <w:color w:val="68615E"/>
          <w:lang w:val="it-IT"/>
        </w:rPr>
        <w:t xml:space="preserve"> = </w:t>
      </w:r>
      <w:r w:rsidRPr="00AA019D">
        <w:rPr>
          <w:rFonts w:ascii="Courier New" w:hAnsi="Courier New" w:cs="Courier New"/>
          <w:color w:val="DF5320"/>
          <w:lang w:val="it-IT"/>
        </w:rPr>
        <w:t>1</w:t>
      </w:r>
      <w:r w:rsidRPr="00AA019D">
        <w:rPr>
          <w:rFonts w:ascii="Courier New" w:hAnsi="Courier New" w:cs="Courier New"/>
          <w:color w:val="68615E"/>
          <w:lang w:val="it-IT"/>
        </w:rPr>
        <w:t xml:space="preserve"> </w:t>
      </w:r>
      <w:r w:rsidRPr="00AA019D">
        <w:rPr>
          <w:rFonts w:ascii="Courier New" w:hAnsi="Courier New" w:cs="Courier New"/>
          <w:color w:val="6666EA"/>
          <w:lang w:val="it-IT"/>
        </w:rPr>
        <w:t>AND</w:t>
      </w:r>
      <w:r w:rsidRPr="00AA019D">
        <w:rPr>
          <w:rFonts w:ascii="Courier New" w:hAnsi="Courier New" w:cs="Courier New"/>
          <w:color w:val="68615E"/>
          <w:lang w:val="it-IT"/>
        </w:rPr>
        <w:t xml:space="preserve"> grado_attendibilita </w:t>
      </w:r>
      <w:r w:rsidRPr="00AA019D">
        <w:rPr>
          <w:rFonts w:ascii="Courier New" w:hAnsi="Courier New" w:cs="Courier New"/>
          <w:color w:val="6666EA"/>
          <w:lang w:val="it-IT"/>
        </w:rPr>
        <w:t>IS</w:t>
      </w:r>
      <w:r w:rsidRPr="00AA019D">
        <w:rPr>
          <w:rFonts w:ascii="Courier New" w:hAnsi="Courier New" w:cs="Courier New"/>
          <w:color w:val="68615E"/>
          <w:lang w:val="it-IT"/>
        </w:rPr>
        <w:t xml:space="preserve"> </w:t>
      </w:r>
      <w:r w:rsidRPr="00AA019D">
        <w:rPr>
          <w:rFonts w:ascii="Courier New" w:hAnsi="Courier New" w:cs="Courier New"/>
          <w:color w:val="DF5320"/>
          <w:lang w:val="it-IT"/>
        </w:rPr>
        <w:t>NULL</w:t>
      </w:r>
      <w:r w:rsidRPr="00AA019D">
        <w:rPr>
          <w:rFonts w:ascii="Courier New" w:hAnsi="Courier New" w:cs="Courier New"/>
          <w:color w:val="68615E"/>
          <w:lang w:val="it-IT"/>
        </w:rPr>
        <w:t>;</w:t>
      </w:r>
      <w:r w:rsidRPr="00AA019D">
        <w:rPr>
          <w:rFonts w:ascii="Courier New" w:hAnsi="Courier New" w:cs="Courier New"/>
          <w:color w:val="68615E"/>
          <w:lang w:val="it-IT"/>
        </w:rPr>
        <w:br/>
      </w:r>
      <w:r w:rsidRPr="00AA019D">
        <w:rPr>
          <w:rFonts w:ascii="Courier New" w:hAnsi="Courier New" w:cs="Courier New"/>
          <w:color w:val="68615E"/>
          <w:lang w:val="it-IT"/>
        </w:rPr>
        <w:br/>
      </w:r>
      <w:r w:rsidRPr="00AA019D">
        <w:rPr>
          <w:rFonts w:ascii="Courier New" w:hAnsi="Courier New" w:cs="Courier New"/>
          <w:color w:val="6666EA"/>
          <w:lang w:val="it-IT"/>
        </w:rPr>
        <w:t>UPDATE</w:t>
      </w:r>
      <w:r w:rsidRPr="00AA019D">
        <w:rPr>
          <w:rFonts w:ascii="Courier New" w:hAnsi="Courier New" w:cs="Courier New"/>
          <w:color w:val="68615E"/>
          <w:lang w:val="it-IT"/>
        </w:rPr>
        <w:t xml:space="preserve"> FileMultimediale</w:t>
      </w:r>
    </w:p>
    <w:p w14:paraId="6350B080" w14:textId="6DC0292D" w:rsidR="00AA019D" w:rsidRDefault="00AA019D" w:rsidP="00AA019D">
      <w:pPr>
        <w:shd w:val="clear" w:color="auto" w:fill="F1EFEE"/>
        <w:spacing w:before="0" w:after="0"/>
        <w:rPr>
          <w:rFonts w:ascii="Courier New" w:hAnsi="Courier New" w:cs="Courier New"/>
          <w:color w:val="68615E"/>
          <w:lang w:val="en-GB"/>
        </w:rPr>
      </w:pPr>
      <w:r w:rsidRPr="00AA019D">
        <w:rPr>
          <w:rFonts w:ascii="Courier New" w:hAnsi="Courier New" w:cs="Courier New"/>
          <w:color w:val="6666EA"/>
          <w:lang w:val="en-GB"/>
        </w:rPr>
        <w:t>SET</w:t>
      </w:r>
      <w:r w:rsidRPr="00AA019D">
        <w:rPr>
          <w:rFonts w:ascii="Courier New" w:hAnsi="Courier New" w:cs="Courier New"/>
          <w:color w:val="68615E"/>
          <w:lang w:val="en-GB"/>
        </w:rPr>
        <w:t xml:space="preserve"> grado_attendibilita = </w:t>
      </w:r>
      <w:r w:rsidRPr="00AA019D">
        <w:rPr>
          <w:rFonts w:ascii="Courier New" w:hAnsi="Courier New" w:cs="Courier New"/>
          <w:color w:val="DF5320"/>
          <w:lang w:val="en-GB"/>
        </w:rPr>
        <w:t>6.8</w:t>
      </w:r>
    </w:p>
    <w:p w14:paraId="4A987944" w14:textId="1DAF25FA" w:rsidR="0097687C" w:rsidRPr="004C3F58" w:rsidRDefault="00AA019D" w:rsidP="00AA019D">
      <w:pPr>
        <w:shd w:val="clear" w:color="auto" w:fill="F1EFEE"/>
        <w:spacing w:before="0"/>
        <w:rPr>
          <w:lang w:val="en-GB"/>
        </w:rPr>
      </w:pPr>
      <w:r w:rsidRPr="00AA019D">
        <w:rPr>
          <w:rFonts w:ascii="Courier New" w:hAnsi="Courier New" w:cs="Courier New"/>
          <w:color w:val="6666EA"/>
          <w:lang w:val="en-GB"/>
        </w:rPr>
        <w:t>WHERE</w:t>
      </w:r>
      <w:r w:rsidRPr="00AA019D">
        <w:rPr>
          <w:rFonts w:ascii="Courier New" w:hAnsi="Courier New" w:cs="Courier New"/>
          <w:color w:val="68615E"/>
          <w:lang w:val="en-GB"/>
        </w:rPr>
        <w:t xml:space="preserve"> id_post = </w:t>
      </w:r>
      <w:r w:rsidRPr="00AA019D">
        <w:rPr>
          <w:rFonts w:ascii="Courier New" w:hAnsi="Courier New" w:cs="Courier New"/>
          <w:color w:val="DF5320"/>
          <w:lang w:val="en-GB"/>
        </w:rPr>
        <w:t>1</w:t>
      </w:r>
      <w:r w:rsidRPr="00AA019D">
        <w:rPr>
          <w:rFonts w:ascii="Courier New" w:hAnsi="Courier New" w:cs="Courier New"/>
          <w:color w:val="68615E"/>
          <w:lang w:val="en-GB"/>
        </w:rPr>
        <w:t xml:space="preserve"> </w:t>
      </w:r>
      <w:r w:rsidRPr="00AA019D">
        <w:rPr>
          <w:rFonts w:ascii="Courier New" w:hAnsi="Courier New" w:cs="Courier New"/>
          <w:color w:val="6666EA"/>
          <w:lang w:val="en-GB"/>
        </w:rPr>
        <w:t>AND</w:t>
      </w:r>
      <w:r w:rsidRPr="00AA019D">
        <w:rPr>
          <w:rFonts w:ascii="Courier New" w:hAnsi="Courier New" w:cs="Courier New"/>
          <w:color w:val="68615E"/>
          <w:lang w:val="en-GB"/>
        </w:rPr>
        <w:t xml:space="preserve"> grado_attendibilita </w:t>
      </w:r>
      <w:r w:rsidRPr="00AA019D">
        <w:rPr>
          <w:rFonts w:ascii="Courier New" w:hAnsi="Courier New" w:cs="Courier New"/>
          <w:color w:val="6666EA"/>
          <w:lang w:val="en-GB"/>
        </w:rPr>
        <w:t>IS</w:t>
      </w:r>
      <w:r w:rsidRPr="00AA019D">
        <w:rPr>
          <w:rFonts w:ascii="Courier New" w:hAnsi="Courier New" w:cs="Courier New"/>
          <w:color w:val="68615E"/>
          <w:lang w:val="en-GB"/>
        </w:rPr>
        <w:t xml:space="preserve"> </w:t>
      </w:r>
      <w:r w:rsidRPr="00AA019D">
        <w:rPr>
          <w:rFonts w:ascii="Courier New" w:hAnsi="Courier New" w:cs="Courier New"/>
          <w:color w:val="DF5320"/>
          <w:lang w:val="en-GB"/>
        </w:rPr>
        <w:t>NULL</w:t>
      </w:r>
      <w:r w:rsidRPr="00AA019D">
        <w:rPr>
          <w:rFonts w:ascii="Courier New" w:hAnsi="Courier New" w:cs="Courier New"/>
          <w:color w:val="68615E"/>
          <w:lang w:val="en-GB"/>
        </w:rPr>
        <w:t>;</w:t>
      </w:r>
    </w:p>
    <w:p w14:paraId="29C03921" w14:textId="464555E1" w:rsidR="00290297" w:rsidRDefault="00CB08C2" w:rsidP="000F0366">
      <w:pPr>
        <w:pStyle w:val="Titolo3"/>
        <w:rPr>
          <w:lang w:val="it-IT"/>
        </w:rPr>
      </w:pPr>
      <w:bookmarkStart w:id="106" w:name="_Toc123824847"/>
      <w:r>
        <w:rPr>
          <w:lang w:val="it-IT"/>
        </w:rPr>
        <w:t>17: Modifica dati collaboratore</w:t>
      </w:r>
      <w:bookmarkEnd w:id="106"/>
    </w:p>
    <w:p w14:paraId="3C818E31" w14:textId="0F473840" w:rsidR="002D3B42" w:rsidRDefault="002D3B42">
      <w:pPr>
        <w:shd w:val="clear" w:color="auto" w:fill="F1EFEE"/>
        <w:rPr>
          <w:rFonts w:ascii="Courier New" w:hAnsi="Courier New" w:cs="Courier New"/>
          <w:color w:val="68615E"/>
          <w:lang w:val="it-IT"/>
        </w:rPr>
      </w:pPr>
      <w:r w:rsidRPr="002D3B42">
        <w:rPr>
          <w:rFonts w:ascii="Courier New" w:hAnsi="Courier New" w:cs="Courier New"/>
          <w:color w:val="6666EA"/>
          <w:lang w:val="it-IT"/>
        </w:rPr>
        <w:t>UPDATE</w:t>
      </w:r>
      <w:r w:rsidRPr="002D3B42">
        <w:rPr>
          <w:rFonts w:ascii="Courier New" w:hAnsi="Courier New" w:cs="Courier New"/>
          <w:color w:val="68615E"/>
          <w:lang w:val="it-IT"/>
        </w:rPr>
        <w:t xml:space="preserve"> Collaboratore</w:t>
      </w:r>
      <w:r w:rsidRPr="002D3B42">
        <w:rPr>
          <w:rFonts w:ascii="Courier New" w:hAnsi="Courier New" w:cs="Courier New"/>
          <w:color w:val="68615E"/>
          <w:lang w:val="it-IT"/>
        </w:rPr>
        <w:br/>
      </w:r>
      <w:r w:rsidRPr="002D3B42">
        <w:rPr>
          <w:rFonts w:ascii="Courier New" w:hAnsi="Courier New" w:cs="Courier New"/>
          <w:color w:val="6666EA"/>
          <w:lang w:val="it-IT"/>
        </w:rPr>
        <w:t>SET</w:t>
      </w:r>
      <w:r w:rsidRPr="002D3B42">
        <w:rPr>
          <w:rFonts w:ascii="Courier New" w:hAnsi="Courier New" w:cs="Courier New"/>
          <w:color w:val="68615E"/>
          <w:lang w:val="it-IT"/>
        </w:rPr>
        <w:t xml:space="preserve"> nome = &lt;nome&gt;, cognome = &lt;cognome&gt;, email = &lt;indirizzo e-mail&gt;, cellulare = &lt;numero di cellulare&gt;</w:t>
      </w:r>
      <w:r w:rsidRPr="002D3B42">
        <w:rPr>
          <w:rFonts w:ascii="Courier New" w:hAnsi="Courier New" w:cs="Courier New"/>
          <w:color w:val="68615E"/>
          <w:lang w:val="it-IT"/>
        </w:rPr>
        <w:br/>
      </w:r>
      <w:r w:rsidRPr="002D3B42">
        <w:rPr>
          <w:rFonts w:ascii="Courier New" w:hAnsi="Courier New" w:cs="Courier New"/>
          <w:color w:val="6666EA"/>
          <w:lang w:val="it-IT"/>
        </w:rPr>
        <w:t>WHERE</w:t>
      </w:r>
      <w:r w:rsidRPr="002D3B42">
        <w:rPr>
          <w:rFonts w:ascii="Courier New" w:hAnsi="Courier New" w:cs="Courier New"/>
          <w:color w:val="68615E"/>
          <w:lang w:val="it-IT"/>
        </w:rPr>
        <w:t xml:space="preserve"> </w:t>
      </w:r>
      <w:r w:rsidRPr="002D3B42">
        <w:rPr>
          <w:rFonts w:ascii="Courier New" w:hAnsi="Courier New" w:cs="Courier New"/>
          <w:color w:val="6666EA"/>
          <w:lang w:val="it-IT"/>
        </w:rPr>
        <w:t>id</w:t>
      </w:r>
      <w:r w:rsidRPr="002D3B42">
        <w:rPr>
          <w:rFonts w:ascii="Courier New" w:hAnsi="Courier New" w:cs="Courier New"/>
          <w:color w:val="68615E"/>
          <w:lang w:val="it-IT"/>
        </w:rPr>
        <w:t xml:space="preserve"> = &lt;</w:t>
      </w:r>
      <w:r w:rsidRPr="002D3B42">
        <w:rPr>
          <w:rFonts w:ascii="Courier New" w:hAnsi="Courier New" w:cs="Courier New"/>
          <w:color w:val="6666EA"/>
          <w:lang w:val="it-IT"/>
        </w:rPr>
        <w:t>id</w:t>
      </w:r>
      <w:r w:rsidRPr="002D3B42">
        <w:rPr>
          <w:rFonts w:ascii="Courier New" w:hAnsi="Courier New" w:cs="Courier New"/>
          <w:color w:val="68615E"/>
          <w:lang w:val="it-IT"/>
        </w:rPr>
        <w:t xml:space="preserve"> collaboratore&gt;;</w:t>
      </w:r>
    </w:p>
    <w:p w14:paraId="1005B3BC" w14:textId="041EBD6B" w:rsidR="007C0A02" w:rsidRPr="00BA1CB4" w:rsidRDefault="00BA1CB4" w:rsidP="00BA1CB4">
      <w:r>
        <w:t>Esempio:</w:t>
      </w:r>
    </w:p>
    <w:p w14:paraId="0E7D5C2F" w14:textId="6DECB224" w:rsidR="007C0A02" w:rsidRPr="007A1F4E" w:rsidRDefault="007C0A02" w:rsidP="007C0A02">
      <w:pPr>
        <w:shd w:val="clear" w:color="auto" w:fill="F1EFEE"/>
        <w:rPr>
          <w:lang w:val="it-IT"/>
        </w:rPr>
      </w:pPr>
      <w:r w:rsidRPr="007A1F4E">
        <w:rPr>
          <w:rFonts w:ascii="Courier New" w:hAnsi="Courier New" w:cs="Courier New"/>
          <w:color w:val="6666EA"/>
          <w:lang w:val="it-IT"/>
        </w:rPr>
        <w:t>UPDATE</w:t>
      </w:r>
      <w:r w:rsidRPr="007A1F4E">
        <w:rPr>
          <w:rFonts w:ascii="Courier New" w:hAnsi="Courier New" w:cs="Courier New"/>
          <w:color w:val="68615E"/>
          <w:lang w:val="it-IT"/>
        </w:rPr>
        <w:t xml:space="preserve"> Collaboratore</w:t>
      </w:r>
      <w:r w:rsidRPr="007A1F4E">
        <w:rPr>
          <w:rFonts w:ascii="Courier New" w:hAnsi="Courier New" w:cs="Courier New"/>
          <w:color w:val="68615E"/>
          <w:lang w:val="it-IT"/>
        </w:rPr>
        <w:br/>
      </w:r>
      <w:r w:rsidRPr="007A1F4E">
        <w:rPr>
          <w:rFonts w:ascii="Courier New" w:hAnsi="Courier New" w:cs="Courier New"/>
          <w:color w:val="6666EA"/>
          <w:lang w:val="it-IT"/>
        </w:rPr>
        <w:t>SET</w:t>
      </w:r>
      <w:r w:rsidRPr="007A1F4E">
        <w:rPr>
          <w:rFonts w:ascii="Courier New" w:hAnsi="Courier New" w:cs="Courier New"/>
          <w:color w:val="68615E"/>
          <w:lang w:val="it-IT"/>
        </w:rPr>
        <w:t xml:space="preserve"> nome = </w:t>
      </w:r>
      <w:r w:rsidRPr="007A1F4E">
        <w:rPr>
          <w:rFonts w:ascii="Courier New" w:hAnsi="Courier New" w:cs="Courier New"/>
          <w:color w:val="7B9726"/>
          <w:lang w:val="it-IT"/>
        </w:rPr>
        <w:t>'Mario'</w:t>
      </w:r>
      <w:r w:rsidRPr="007A1F4E">
        <w:rPr>
          <w:rFonts w:ascii="Courier New" w:hAnsi="Courier New" w:cs="Courier New"/>
          <w:color w:val="68615E"/>
          <w:lang w:val="it-IT"/>
        </w:rPr>
        <w:t xml:space="preserve">, cognome = </w:t>
      </w:r>
      <w:r w:rsidRPr="007A1F4E">
        <w:rPr>
          <w:rFonts w:ascii="Courier New" w:hAnsi="Courier New" w:cs="Courier New"/>
          <w:color w:val="7B9726"/>
          <w:lang w:val="it-IT"/>
        </w:rPr>
        <w:t>'Rossi'</w:t>
      </w:r>
      <w:r w:rsidRPr="007A1F4E">
        <w:rPr>
          <w:rFonts w:ascii="Courier New" w:hAnsi="Courier New" w:cs="Courier New"/>
          <w:color w:val="68615E"/>
          <w:lang w:val="it-IT"/>
        </w:rPr>
        <w:t xml:space="preserve">, email = </w:t>
      </w:r>
      <w:r w:rsidRPr="007A1F4E">
        <w:rPr>
          <w:rFonts w:ascii="Courier New" w:hAnsi="Courier New" w:cs="Courier New"/>
          <w:color w:val="7B9726"/>
          <w:lang w:val="it-IT"/>
        </w:rPr>
        <w:t>'mario.rossi@virgilio.it'</w:t>
      </w:r>
      <w:r w:rsidRPr="007A1F4E">
        <w:rPr>
          <w:rFonts w:ascii="Courier New" w:hAnsi="Courier New" w:cs="Courier New"/>
          <w:color w:val="68615E"/>
          <w:lang w:val="it-IT"/>
        </w:rPr>
        <w:t xml:space="preserve">, cellulare = </w:t>
      </w:r>
      <w:r w:rsidRPr="007A1F4E">
        <w:rPr>
          <w:rFonts w:ascii="Courier New" w:hAnsi="Courier New" w:cs="Courier New"/>
          <w:color w:val="7B9726"/>
          <w:lang w:val="it-IT"/>
        </w:rPr>
        <w:t>'3401256789'</w:t>
      </w:r>
      <w:r w:rsidRPr="007A1F4E">
        <w:rPr>
          <w:rFonts w:ascii="Courier New" w:hAnsi="Courier New" w:cs="Courier New"/>
          <w:color w:val="68615E"/>
          <w:lang w:val="it-IT"/>
        </w:rPr>
        <w:br/>
      </w:r>
      <w:r w:rsidRPr="007A1F4E">
        <w:rPr>
          <w:rFonts w:ascii="Courier New" w:hAnsi="Courier New" w:cs="Courier New"/>
          <w:color w:val="6666EA"/>
          <w:lang w:val="it-IT"/>
        </w:rPr>
        <w:t>WHERE</w:t>
      </w:r>
      <w:r w:rsidRPr="007A1F4E">
        <w:rPr>
          <w:rFonts w:ascii="Courier New" w:hAnsi="Courier New" w:cs="Courier New"/>
          <w:color w:val="68615E"/>
          <w:lang w:val="it-IT"/>
        </w:rPr>
        <w:t xml:space="preserve"> </w:t>
      </w:r>
      <w:r w:rsidRPr="007A1F4E">
        <w:rPr>
          <w:rFonts w:ascii="Courier New" w:hAnsi="Courier New" w:cs="Courier New"/>
          <w:color w:val="6666EA"/>
          <w:lang w:val="it-IT"/>
        </w:rPr>
        <w:t>id</w:t>
      </w:r>
      <w:r w:rsidRPr="007A1F4E">
        <w:rPr>
          <w:rFonts w:ascii="Courier New" w:hAnsi="Courier New" w:cs="Courier New"/>
          <w:color w:val="68615E"/>
          <w:lang w:val="it-IT"/>
        </w:rPr>
        <w:t xml:space="preserve"> = </w:t>
      </w:r>
      <w:r w:rsidRPr="007A1F4E">
        <w:rPr>
          <w:rFonts w:ascii="Courier New" w:hAnsi="Courier New" w:cs="Courier New"/>
          <w:color w:val="DF5320"/>
          <w:lang w:val="it-IT"/>
        </w:rPr>
        <w:t>6</w:t>
      </w:r>
      <w:r w:rsidRPr="007A1F4E">
        <w:rPr>
          <w:rFonts w:ascii="Courier New" w:hAnsi="Courier New" w:cs="Courier New"/>
          <w:color w:val="68615E"/>
          <w:lang w:val="it-IT"/>
        </w:rPr>
        <w:t>;</w:t>
      </w:r>
    </w:p>
    <w:p w14:paraId="1490E947" w14:textId="5CDA3A19" w:rsidR="002D3B42" w:rsidRPr="002D3B42" w:rsidRDefault="00CB08C2" w:rsidP="000F0366">
      <w:pPr>
        <w:pStyle w:val="Titolo3"/>
        <w:rPr>
          <w:lang w:val="it-IT" w:eastAsia="it-IT"/>
        </w:rPr>
      </w:pPr>
      <w:bookmarkStart w:id="107" w:name="_Toc123824848"/>
      <w:r>
        <w:rPr>
          <w:lang w:val="it-IT" w:eastAsia="it-IT"/>
        </w:rPr>
        <w:lastRenderedPageBreak/>
        <w:t>18: Modifica dati sensore</w:t>
      </w:r>
      <w:bookmarkEnd w:id="107"/>
    </w:p>
    <w:p w14:paraId="228573F8" w14:textId="66B5B26C" w:rsidR="00497F5B" w:rsidRDefault="00497F5B">
      <w:pPr>
        <w:shd w:val="clear" w:color="auto" w:fill="F1EFEE"/>
        <w:rPr>
          <w:rFonts w:ascii="Courier New" w:hAnsi="Courier New" w:cs="Courier New"/>
          <w:color w:val="68615E"/>
          <w:lang w:val="it-IT"/>
        </w:rPr>
      </w:pPr>
      <w:r w:rsidRPr="00497F5B">
        <w:rPr>
          <w:rFonts w:ascii="Courier New" w:hAnsi="Courier New" w:cs="Courier New"/>
          <w:color w:val="6666EA"/>
          <w:lang w:val="it-IT"/>
        </w:rPr>
        <w:t>UPDATE</w:t>
      </w:r>
      <w:r w:rsidRPr="00497F5B">
        <w:rPr>
          <w:rFonts w:ascii="Courier New" w:hAnsi="Courier New" w:cs="Courier New"/>
          <w:color w:val="68615E"/>
          <w:lang w:val="it-IT"/>
        </w:rPr>
        <w:t xml:space="preserve"> Sensore</w:t>
      </w:r>
      <w:r w:rsidRPr="00497F5B">
        <w:rPr>
          <w:rFonts w:ascii="Courier New" w:hAnsi="Courier New" w:cs="Courier New"/>
          <w:color w:val="68615E"/>
          <w:lang w:val="it-IT"/>
        </w:rPr>
        <w:br/>
      </w:r>
      <w:r w:rsidRPr="00497F5B">
        <w:rPr>
          <w:rFonts w:ascii="Courier New" w:hAnsi="Courier New" w:cs="Courier New"/>
          <w:color w:val="6666EA"/>
          <w:lang w:val="it-IT"/>
        </w:rPr>
        <w:t>SET</w:t>
      </w:r>
      <w:r w:rsidRPr="00497F5B">
        <w:rPr>
          <w:rFonts w:ascii="Courier New" w:hAnsi="Courier New" w:cs="Courier New"/>
          <w:color w:val="68615E"/>
          <w:lang w:val="it-IT"/>
        </w:rPr>
        <w:t xml:space="preserve"> tipologia = &lt;tipologia&gt;, anno_produzione = &lt;anno di produzione&gt;,</w:t>
      </w:r>
      <w:r w:rsidR="008B6281">
        <w:rPr>
          <w:rFonts w:ascii="Courier New" w:hAnsi="Courier New" w:cs="Courier New"/>
          <w:color w:val="68615E"/>
          <w:lang w:val="it-IT"/>
        </w:rPr>
        <w:t xml:space="preserve"> </w:t>
      </w:r>
      <w:r w:rsidRPr="00497F5B">
        <w:rPr>
          <w:rFonts w:ascii="Courier New" w:hAnsi="Courier New" w:cs="Courier New"/>
          <w:color w:val="68615E"/>
          <w:lang w:val="it-IT"/>
        </w:rPr>
        <w:t>descrizione = &lt;descrizione&gt;, versione_firmware = &lt;versione del firmware&gt;</w:t>
      </w:r>
      <w:r w:rsidRPr="00497F5B">
        <w:rPr>
          <w:rFonts w:ascii="Courier New" w:hAnsi="Courier New" w:cs="Courier New"/>
          <w:color w:val="68615E"/>
          <w:lang w:val="it-IT"/>
        </w:rPr>
        <w:br/>
      </w:r>
      <w:r w:rsidRPr="00497F5B">
        <w:rPr>
          <w:rFonts w:ascii="Courier New" w:hAnsi="Courier New" w:cs="Courier New"/>
          <w:color w:val="6666EA"/>
          <w:lang w:val="it-IT"/>
        </w:rPr>
        <w:t>WHERE</w:t>
      </w:r>
      <w:r w:rsidRPr="00497F5B">
        <w:rPr>
          <w:rFonts w:ascii="Courier New" w:hAnsi="Courier New" w:cs="Courier New"/>
          <w:color w:val="68615E"/>
          <w:lang w:val="it-IT"/>
        </w:rPr>
        <w:t xml:space="preserve"> matricola = &lt;matricola del sensore&gt;;</w:t>
      </w:r>
    </w:p>
    <w:p w14:paraId="03BEE041" w14:textId="3EF50DA3" w:rsidR="007C0A02" w:rsidRPr="008B6281" w:rsidRDefault="00BA1CB4" w:rsidP="00BA1CB4">
      <w:pPr>
        <w:rPr>
          <w:lang w:val="it-IT"/>
        </w:rPr>
      </w:pPr>
      <w:r w:rsidRPr="008B6281">
        <w:rPr>
          <w:lang w:val="it-IT"/>
        </w:rPr>
        <w:t>Esempio:</w:t>
      </w:r>
    </w:p>
    <w:p w14:paraId="348A5C76" w14:textId="057817D6" w:rsidR="007C0A02" w:rsidRPr="00FD577B" w:rsidRDefault="00FD577B" w:rsidP="00FD577B">
      <w:pPr>
        <w:shd w:val="clear" w:color="auto" w:fill="F1EFEE"/>
        <w:rPr>
          <w:lang w:val="it-IT"/>
        </w:rPr>
      </w:pPr>
      <w:r w:rsidRPr="00FD577B">
        <w:rPr>
          <w:rFonts w:ascii="Courier New" w:hAnsi="Courier New" w:cs="Courier New"/>
          <w:color w:val="6666EA"/>
          <w:lang w:val="it-IT"/>
        </w:rPr>
        <w:t>UPDATE</w:t>
      </w:r>
      <w:r w:rsidRPr="00FD577B">
        <w:rPr>
          <w:rFonts w:ascii="Courier New" w:hAnsi="Courier New" w:cs="Courier New"/>
          <w:color w:val="68615E"/>
          <w:lang w:val="it-IT"/>
        </w:rPr>
        <w:t xml:space="preserve"> Sensore</w:t>
      </w:r>
      <w:r w:rsidRPr="00FD577B">
        <w:rPr>
          <w:rFonts w:ascii="Courier New" w:hAnsi="Courier New" w:cs="Courier New"/>
          <w:color w:val="68615E"/>
          <w:lang w:val="it-IT"/>
        </w:rPr>
        <w:br/>
      </w:r>
      <w:r w:rsidRPr="00FD577B">
        <w:rPr>
          <w:rFonts w:ascii="Courier New" w:hAnsi="Courier New" w:cs="Courier New"/>
          <w:color w:val="6666EA"/>
          <w:lang w:val="it-IT"/>
        </w:rPr>
        <w:t>SET</w:t>
      </w:r>
      <w:r w:rsidRPr="00FD577B">
        <w:rPr>
          <w:rFonts w:ascii="Courier New" w:hAnsi="Courier New" w:cs="Courier New"/>
          <w:color w:val="68615E"/>
          <w:lang w:val="it-IT"/>
        </w:rPr>
        <w:t xml:space="preserve"> tipologia = </w:t>
      </w:r>
      <w:r w:rsidRPr="00FD577B">
        <w:rPr>
          <w:rFonts w:ascii="Courier New" w:hAnsi="Courier New" w:cs="Courier New"/>
          <w:color w:val="7B9726"/>
          <w:lang w:val="it-IT"/>
        </w:rPr>
        <w:t>'</w:t>
      </w:r>
      <w:r w:rsidR="00CA7680">
        <w:rPr>
          <w:rFonts w:ascii="Courier New" w:hAnsi="Courier New" w:cs="Courier New"/>
          <w:color w:val="7B9726"/>
          <w:lang w:val="it-IT"/>
        </w:rPr>
        <w:t>I</w:t>
      </w:r>
      <w:r w:rsidRPr="00FD577B">
        <w:rPr>
          <w:rFonts w:ascii="Courier New" w:hAnsi="Courier New" w:cs="Courier New"/>
          <w:color w:val="7B9726"/>
          <w:lang w:val="it-IT"/>
        </w:rPr>
        <w:t>drometro'</w:t>
      </w:r>
      <w:r w:rsidRPr="00FD577B">
        <w:rPr>
          <w:rFonts w:ascii="Courier New" w:hAnsi="Courier New" w:cs="Courier New"/>
          <w:color w:val="68615E"/>
          <w:lang w:val="it-IT"/>
        </w:rPr>
        <w:t xml:space="preserve">, anno_produzione = </w:t>
      </w:r>
      <w:r w:rsidRPr="00FD577B">
        <w:rPr>
          <w:rFonts w:ascii="Courier New" w:hAnsi="Courier New" w:cs="Courier New"/>
          <w:color w:val="DF5320"/>
          <w:lang w:val="it-IT"/>
        </w:rPr>
        <w:t>2022</w:t>
      </w:r>
      <w:r w:rsidRPr="00FD577B">
        <w:rPr>
          <w:rFonts w:ascii="Courier New" w:hAnsi="Courier New" w:cs="Courier New"/>
          <w:color w:val="68615E"/>
          <w:lang w:val="it-IT"/>
        </w:rPr>
        <w:t>,</w:t>
      </w:r>
      <w:r w:rsidR="00360E65">
        <w:rPr>
          <w:rFonts w:ascii="Courier New" w:hAnsi="Courier New" w:cs="Courier New"/>
          <w:color w:val="68615E"/>
          <w:lang w:val="it-IT"/>
        </w:rPr>
        <w:t xml:space="preserve"> </w:t>
      </w:r>
      <w:r w:rsidRPr="00FD577B">
        <w:rPr>
          <w:rFonts w:ascii="Courier New" w:hAnsi="Courier New" w:cs="Courier New"/>
          <w:color w:val="68615E"/>
          <w:lang w:val="it-IT"/>
        </w:rPr>
        <w:t xml:space="preserve">descrizione = </w:t>
      </w:r>
      <w:r w:rsidRPr="00FD577B">
        <w:rPr>
          <w:rFonts w:ascii="Courier New" w:hAnsi="Courier New" w:cs="Courier New"/>
          <w:color w:val="7B9726"/>
          <w:lang w:val="it-IT"/>
        </w:rPr>
        <w:t>'Asta graduata che serve a determinare la quota del pelo liquido di un corso d''acqua, rispetto a una quota di riferimento'</w:t>
      </w:r>
      <w:r w:rsidRPr="00FD577B">
        <w:rPr>
          <w:rFonts w:ascii="Courier New" w:hAnsi="Courier New" w:cs="Courier New"/>
          <w:color w:val="68615E"/>
          <w:lang w:val="it-IT"/>
        </w:rPr>
        <w:t>,</w:t>
      </w:r>
      <w:r w:rsidR="008B6281">
        <w:rPr>
          <w:rFonts w:ascii="Courier New" w:hAnsi="Courier New" w:cs="Courier New"/>
          <w:color w:val="68615E"/>
          <w:lang w:val="it-IT"/>
        </w:rPr>
        <w:t xml:space="preserve"> </w:t>
      </w:r>
      <w:r w:rsidRPr="00FD577B">
        <w:rPr>
          <w:rFonts w:ascii="Courier New" w:hAnsi="Courier New" w:cs="Courier New"/>
          <w:color w:val="68615E"/>
          <w:lang w:val="it-IT"/>
        </w:rPr>
        <w:t xml:space="preserve">versione_firwmare = </w:t>
      </w:r>
      <w:r w:rsidRPr="00FD577B">
        <w:rPr>
          <w:rFonts w:ascii="Courier New" w:hAnsi="Courier New" w:cs="Courier New"/>
          <w:color w:val="DF5320"/>
          <w:lang w:val="it-IT"/>
        </w:rPr>
        <w:t>1.2</w:t>
      </w:r>
      <w:r w:rsidRPr="00FD577B">
        <w:rPr>
          <w:rFonts w:ascii="Courier New" w:hAnsi="Courier New" w:cs="Courier New"/>
          <w:color w:val="68615E"/>
          <w:lang w:val="it-IT"/>
        </w:rPr>
        <w:br/>
      </w:r>
      <w:r w:rsidRPr="00FD577B">
        <w:rPr>
          <w:rFonts w:ascii="Courier New" w:hAnsi="Courier New" w:cs="Courier New"/>
          <w:color w:val="6666EA"/>
          <w:lang w:val="it-IT"/>
        </w:rPr>
        <w:t>WHERE</w:t>
      </w:r>
      <w:r w:rsidRPr="00FD577B">
        <w:rPr>
          <w:rFonts w:ascii="Courier New" w:hAnsi="Courier New" w:cs="Courier New"/>
          <w:color w:val="68615E"/>
          <w:lang w:val="it-IT"/>
        </w:rPr>
        <w:t xml:space="preserve"> matricola = </w:t>
      </w:r>
      <w:r w:rsidRPr="00FD577B">
        <w:rPr>
          <w:rFonts w:ascii="Courier New" w:hAnsi="Courier New" w:cs="Courier New"/>
          <w:color w:val="DF5320"/>
          <w:lang w:val="it-IT"/>
        </w:rPr>
        <w:t>1000000</w:t>
      </w:r>
      <w:r w:rsidRPr="00FD577B">
        <w:rPr>
          <w:rFonts w:ascii="Courier New" w:hAnsi="Courier New" w:cs="Courier New"/>
          <w:color w:val="68615E"/>
          <w:lang w:val="it-IT"/>
        </w:rPr>
        <w:t>;</w:t>
      </w:r>
    </w:p>
    <w:p w14:paraId="156D4EF4" w14:textId="573E0E93" w:rsidR="00497F5B" w:rsidRPr="00497F5B" w:rsidRDefault="00CB08C2" w:rsidP="000F0366">
      <w:pPr>
        <w:pStyle w:val="Titolo3"/>
        <w:rPr>
          <w:lang w:val="it-IT" w:eastAsia="it-IT"/>
        </w:rPr>
      </w:pPr>
      <w:bookmarkStart w:id="108" w:name="_Toc123824849"/>
      <w:r>
        <w:rPr>
          <w:lang w:val="it-IT" w:eastAsia="it-IT"/>
        </w:rPr>
        <w:t>19: Modifica utente della piattaforma proprietaria</w:t>
      </w:r>
      <w:bookmarkEnd w:id="108"/>
    </w:p>
    <w:p w14:paraId="691BE9A3" w14:textId="680E5DB6" w:rsidR="009D438E" w:rsidRPr="009D438E" w:rsidRDefault="009D438E" w:rsidP="009D438E">
      <w:pPr>
        <w:shd w:val="clear" w:color="auto" w:fill="F1EFEE"/>
        <w:spacing w:after="0"/>
        <w:rPr>
          <w:lang w:val="it-IT"/>
        </w:rPr>
      </w:pPr>
      <w:r w:rsidRPr="009D438E">
        <w:rPr>
          <w:rFonts w:ascii="Courier New" w:hAnsi="Courier New" w:cs="Courier New"/>
          <w:color w:val="6666EA"/>
          <w:lang w:val="it-IT"/>
        </w:rPr>
        <w:t>UPDATE</w:t>
      </w:r>
      <w:r w:rsidRPr="009D438E">
        <w:rPr>
          <w:rFonts w:ascii="Courier New" w:hAnsi="Courier New" w:cs="Courier New"/>
          <w:color w:val="68615E"/>
          <w:lang w:val="it-IT"/>
        </w:rPr>
        <w:t xml:space="preserve"> UtentePiattaforma</w:t>
      </w:r>
      <w:r w:rsidRPr="009D438E">
        <w:rPr>
          <w:rFonts w:ascii="Courier New" w:hAnsi="Courier New" w:cs="Courier New"/>
          <w:color w:val="68615E"/>
          <w:lang w:val="it-IT"/>
        </w:rPr>
        <w:br/>
      </w:r>
      <w:r w:rsidRPr="009D438E">
        <w:rPr>
          <w:rFonts w:ascii="Courier New" w:hAnsi="Courier New" w:cs="Courier New"/>
          <w:color w:val="6666EA"/>
          <w:lang w:val="it-IT"/>
        </w:rPr>
        <w:t>SET</w:t>
      </w:r>
      <w:r w:rsidRPr="009D438E">
        <w:rPr>
          <w:rFonts w:ascii="Courier New" w:hAnsi="Courier New" w:cs="Courier New"/>
          <w:color w:val="68615E"/>
          <w:lang w:val="it-IT"/>
        </w:rPr>
        <w:t xml:space="preserve"> </w:t>
      </w:r>
      <w:r w:rsidR="00CB08C2">
        <w:rPr>
          <w:rFonts w:ascii="Courier New" w:hAnsi="Courier New" w:cs="Courier New"/>
          <w:color w:val="68615E"/>
          <w:lang w:val="it-IT"/>
        </w:rPr>
        <w:t>url</w:t>
      </w:r>
      <w:r w:rsidR="00CB08C2" w:rsidRPr="009D438E">
        <w:rPr>
          <w:rFonts w:ascii="Courier New" w:hAnsi="Courier New" w:cs="Courier New"/>
          <w:color w:val="68615E"/>
          <w:lang w:val="it-IT"/>
        </w:rPr>
        <w:t xml:space="preserve"> </w:t>
      </w:r>
      <w:r w:rsidRPr="009D438E">
        <w:rPr>
          <w:rFonts w:ascii="Courier New" w:hAnsi="Courier New" w:cs="Courier New"/>
          <w:color w:val="68615E"/>
          <w:lang w:val="it-IT"/>
        </w:rPr>
        <w:t>= &lt;</w:t>
      </w:r>
      <w:r w:rsidR="00CB08C2">
        <w:rPr>
          <w:rFonts w:ascii="Courier New" w:hAnsi="Courier New" w:cs="Courier New"/>
          <w:color w:val="68615E"/>
          <w:lang w:val="it-IT"/>
        </w:rPr>
        <w:t>url</w:t>
      </w:r>
      <w:r w:rsidR="00CB08C2" w:rsidRPr="009D438E">
        <w:rPr>
          <w:rFonts w:ascii="Courier New" w:hAnsi="Courier New" w:cs="Courier New"/>
          <w:color w:val="68615E"/>
          <w:lang w:val="it-IT"/>
        </w:rPr>
        <w:t xml:space="preserve"> </w:t>
      </w:r>
      <w:r w:rsidRPr="009D438E">
        <w:rPr>
          <w:rFonts w:ascii="Courier New" w:hAnsi="Courier New" w:cs="Courier New"/>
          <w:color w:val="68615E"/>
          <w:lang w:val="it-IT"/>
        </w:rPr>
        <w:t>del profilo utente&gt;, nome = &lt;nome&gt;, cognome = &lt;cognome&gt;,</w:t>
      </w:r>
      <w:r w:rsidR="00263A2C">
        <w:rPr>
          <w:rFonts w:ascii="Courier New" w:hAnsi="Courier New" w:cs="Courier New"/>
          <w:color w:val="68615E"/>
          <w:lang w:val="it-IT"/>
        </w:rPr>
        <w:t xml:space="preserve"> </w:t>
      </w:r>
      <w:r w:rsidRPr="009D438E">
        <w:rPr>
          <w:rFonts w:ascii="Courier New" w:hAnsi="Courier New" w:cs="Courier New"/>
          <w:color w:val="68615E"/>
          <w:lang w:val="it-IT"/>
        </w:rPr>
        <w:t>nickname = &lt;nickname utente&gt;, data_nascita = &lt;</w:t>
      </w:r>
      <w:r w:rsidR="00CB08C2" w:rsidRPr="009D438E">
        <w:rPr>
          <w:rFonts w:ascii="Courier New" w:hAnsi="Courier New" w:cs="Courier New"/>
          <w:color w:val="68615E"/>
          <w:lang w:val="it-IT"/>
        </w:rPr>
        <w:t xml:space="preserve">data </w:t>
      </w:r>
      <w:r w:rsidRPr="009D438E">
        <w:rPr>
          <w:rFonts w:ascii="Courier New" w:hAnsi="Courier New" w:cs="Courier New"/>
          <w:color w:val="68615E"/>
          <w:lang w:val="it-IT"/>
        </w:rPr>
        <w:t>di nascita&gt;,</w:t>
      </w:r>
      <w:r w:rsidR="00263A2C">
        <w:rPr>
          <w:rFonts w:ascii="Courier New" w:hAnsi="Courier New" w:cs="Courier New"/>
          <w:color w:val="68615E"/>
          <w:lang w:val="it-IT"/>
        </w:rPr>
        <w:t xml:space="preserve"> </w:t>
      </w:r>
      <w:r w:rsidRPr="009D438E">
        <w:rPr>
          <w:rFonts w:ascii="Courier New" w:hAnsi="Courier New" w:cs="Courier New"/>
          <w:color w:val="68615E"/>
          <w:lang w:val="it-IT"/>
        </w:rPr>
        <w:t xml:space="preserve">citta = &lt;luogo di nascita&gt;, </w:t>
      </w:r>
      <w:r w:rsidR="00CB08C2">
        <w:rPr>
          <w:rFonts w:ascii="Courier New" w:hAnsi="Courier New" w:cs="Courier New"/>
          <w:color w:val="68615E"/>
          <w:lang w:val="it-IT"/>
        </w:rPr>
        <w:t>password</w:t>
      </w:r>
      <w:r w:rsidR="00CB08C2" w:rsidRPr="009D438E">
        <w:rPr>
          <w:rFonts w:ascii="Courier New" w:hAnsi="Courier New" w:cs="Courier New"/>
          <w:color w:val="68615E"/>
          <w:lang w:val="it-IT"/>
        </w:rPr>
        <w:t xml:space="preserve"> </w:t>
      </w:r>
      <w:r w:rsidRPr="009D438E">
        <w:rPr>
          <w:rFonts w:ascii="Courier New" w:hAnsi="Courier New" w:cs="Courier New"/>
          <w:color w:val="68615E"/>
          <w:lang w:val="it-IT"/>
        </w:rPr>
        <w:t>= &lt;</w:t>
      </w:r>
      <w:r w:rsidR="00CB08C2">
        <w:rPr>
          <w:rFonts w:ascii="Courier New" w:hAnsi="Courier New" w:cs="Courier New"/>
          <w:color w:val="68615E"/>
          <w:lang w:val="it-IT"/>
        </w:rPr>
        <w:t>password</w:t>
      </w:r>
      <w:r w:rsidRPr="009D438E">
        <w:rPr>
          <w:rFonts w:ascii="Courier New" w:hAnsi="Courier New" w:cs="Courier New"/>
          <w:color w:val="68615E"/>
          <w:lang w:val="it-IT"/>
        </w:rPr>
        <w:t>&gt;,</w:t>
      </w:r>
      <w:r w:rsidR="00263A2C">
        <w:rPr>
          <w:rFonts w:ascii="Courier New" w:hAnsi="Courier New" w:cs="Courier New"/>
          <w:color w:val="68615E"/>
          <w:lang w:val="it-IT"/>
        </w:rPr>
        <w:t xml:space="preserve"> </w:t>
      </w:r>
      <w:r w:rsidRPr="009D438E">
        <w:rPr>
          <w:rFonts w:ascii="Courier New" w:hAnsi="Courier New" w:cs="Courier New"/>
          <w:color w:val="68615E"/>
          <w:lang w:val="it-IT"/>
        </w:rPr>
        <w:t>email = &lt;indirizzo e-mail&gt;, cellulare = &lt;numero di cellulare&gt;</w:t>
      </w:r>
      <w:r w:rsidRPr="009D438E">
        <w:rPr>
          <w:rFonts w:ascii="Courier New" w:hAnsi="Courier New" w:cs="Courier New"/>
          <w:color w:val="68615E"/>
          <w:lang w:val="it-IT"/>
        </w:rPr>
        <w:br/>
      </w:r>
      <w:r w:rsidRPr="009D438E">
        <w:rPr>
          <w:rFonts w:ascii="Courier New" w:hAnsi="Courier New" w:cs="Courier New"/>
          <w:color w:val="6666EA"/>
          <w:lang w:val="it-IT"/>
        </w:rPr>
        <w:t>WHERE</w:t>
      </w:r>
      <w:r w:rsidRPr="009D438E">
        <w:rPr>
          <w:rFonts w:ascii="Courier New" w:hAnsi="Courier New" w:cs="Courier New"/>
          <w:color w:val="68615E"/>
          <w:lang w:val="it-IT"/>
        </w:rPr>
        <w:t xml:space="preserve"> </w:t>
      </w:r>
      <w:r w:rsidRPr="009D438E">
        <w:rPr>
          <w:rFonts w:ascii="Courier New" w:hAnsi="Courier New" w:cs="Courier New"/>
          <w:color w:val="6666EA"/>
          <w:lang w:val="it-IT"/>
        </w:rPr>
        <w:t>id</w:t>
      </w:r>
      <w:r w:rsidRPr="009D438E">
        <w:rPr>
          <w:rFonts w:ascii="Courier New" w:hAnsi="Courier New" w:cs="Courier New"/>
          <w:color w:val="68615E"/>
          <w:lang w:val="it-IT"/>
        </w:rPr>
        <w:t xml:space="preserve"> = &lt;</w:t>
      </w:r>
      <w:r w:rsidRPr="009D438E">
        <w:rPr>
          <w:rFonts w:ascii="Courier New" w:hAnsi="Courier New" w:cs="Courier New"/>
          <w:color w:val="6666EA"/>
          <w:lang w:val="it-IT"/>
        </w:rPr>
        <w:t>id</w:t>
      </w:r>
      <w:r w:rsidRPr="009D438E">
        <w:rPr>
          <w:rFonts w:ascii="Courier New" w:hAnsi="Courier New" w:cs="Courier New"/>
          <w:color w:val="68615E"/>
          <w:lang w:val="it-IT"/>
        </w:rPr>
        <w:t xml:space="preserve"> utente piattaforma&gt;;</w:t>
      </w:r>
    </w:p>
    <w:p w14:paraId="1BCA6248" w14:textId="744D7F3F" w:rsidR="009D438E" w:rsidRDefault="00CB08C2" w:rsidP="000F0366">
      <w:pPr>
        <w:pStyle w:val="Titolo3"/>
        <w:rPr>
          <w:lang w:val="it-IT" w:eastAsia="it-IT"/>
        </w:rPr>
      </w:pPr>
      <w:bookmarkStart w:id="109" w:name="_Toc123824850"/>
      <w:r>
        <w:rPr>
          <w:lang w:val="it-IT" w:eastAsia="it-IT"/>
        </w:rPr>
        <w:t>20: Modifica dell’indice di affidabilità dell’utente</w:t>
      </w:r>
      <w:bookmarkEnd w:id="109"/>
    </w:p>
    <w:p w14:paraId="48DF1C74" w14:textId="722E51DF" w:rsidR="00EC54C2" w:rsidRDefault="00DF2BF5">
      <w:pPr>
        <w:shd w:val="clear" w:color="auto" w:fill="F1EFEE"/>
        <w:rPr>
          <w:rFonts w:ascii="Courier New" w:hAnsi="Courier New" w:cs="Courier New"/>
          <w:color w:val="68615E"/>
          <w:lang w:val="it-IT"/>
        </w:rPr>
      </w:pPr>
      <w:r w:rsidRPr="00EC54C2">
        <w:rPr>
          <w:rFonts w:ascii="Courier New" w:hAnsi="Courier New" w:cs="Courier New"/>
          <w:color w:val="6666EA"/>
          <w:lang w:val="it-IT"/>
        </w:rPr>
        <w:t>UPDATE</w:t>
      </w:r>
      <w:r w:rsidRPr="00EC54C2">
        <w:rPr>
          <w:rFonts w:ascii="Courier New" w:hAnsi="Courier New" w:cs="Courier New"/>
          <w:color w:val="68615E"/>
          <w:lang w:val="it-IT"/>
        </w:rPr>
        <w:t xml:space="preserve"> Utente</w:t>
      </w:r>
      <w:r w:rsidRPr="00EC54C2">
        <w:rPr>
          <w:rFonts w:ascii="Courier New" w:hAnsi="Courier New" w:cs="Courier New"/>
          <w:color w:val="68615E"/>
          <w:lang w:val="it-IT"/>
        </w:rPr>
        <w:br/>
      </w:r>
      <w:r w:rsidRPr="00EC54C2">
        <w:rPr>
          <w:rFonts w:ascii="Courier New" w:hAnsi="Courier New" w:cs="Courier New"/>
          <w:color w:val="6666EA"/>
          <w:lang w:val="it-IT"/>
        </w:rPr>
        <w:t>SET</w:t>
      </w:r>
      <w:r w:rsidRPr="00EC54C2">
        <w:rPr>
          <w:rFonts w:ascii="Courier New" w:hAnsi="Courier New" w:cs="Courier New"/>
          <w:color w:val="68615E"/>
          <w:lang w:val="it-IT"/>
        </w:rPr>
        <w:t xml:space="preserve"> grado_attendibilit</w:t>
      </w:r>
      <w:r w:rsidR="00CB08C2">
        <w:rPr>
          <w:rFonts w:ascii="Courier New" w:hAnsi="Courier New" w:cs="Courier New"/>
          <w:color w:val="68615E"/>
          <w:lang w:val="it-IT"/>
        </w:rPr>
        <w:t>a</w:t>
      </w:r>
      <w:r w:rsidRPr="00EC54C2">
        <w:rPr>
          <w:rFonts w:ascii="Courier New" w:hAnsi="Courier New" w:cs="Courier New"/>
          <w:color w:val="68615E"/>
          <w:lang w:val="it-IT"/>
        </w:rPr>
        <w:t xml:space="preserve"> = &lt;nuovo grado di attendibilità&gt;</w:t>
      </w:r>
      <w:r w:rsidRPr="00EC54C2">
        <w:rPr>
          <w:rFonts w:ascii="Courier New" w:hAnsi="Courier New" w:cs="Courier New"/>
          <w:color w:val="68615E"/>
          <w:lang w:val="it-IT"/>
        </w:rPr>
        <w:br/>
      </w:r>
      <w:r w:rsidRPr="00EC54C2">
        <w:rPr>
          <w:rFonts w:ascii="Courier New" w:hAnsi="Courier New" w:cs="Courier New"/>
          <w:color w:val="6666EA"/>
          <w:lang w:val="it-IT"/>
        </w:rPr>
        <w:t>WHERE</w:t>
      </w:r>
      <w:r w:rsidRPr="00EC54C2">
        <w:rPr>
          <w:rFonts w:ascii="Courier New" w:hAnsi="Courier New" w:cs="Courier New"/>
          <w:color w:val="68615E"/>
          <w:lang w:val="it-IT"/>
        </w:rPr>
        <w:t xml:space="preserve"> </w:t>
      </w:r>
      <w:r w:rsidRPr="00EC54C2">
        <w:rPr>
          <w:rFonts w:ascii="Courier New" w:hAnsi="Courier New" w:cs="Courier New"/>
          <w:color w:val="6666EA"/>
          <w:lang w:val="it-IT"/>
        </w:rPr>
        <w:t>id</w:t>
      </w:r>
      <w:r w:rsidRPr="00EC54C2">
        <w:rPr>
          <w:rFonts w:ascii="Courier New" w:hAnsi="Courier New" w:cs="Courier New"/>
          <w:color w:val="68615E"/>
          <w:lang w:val="it-IT"/>
        </w:rPr>
        <w:t xml:space="preserve"> = &lt;</w:t>
      </w:r>
      <w:r w:rsidRPr="00EC54C2">
        <w:rPr>
          <w:rFonts w:ascii="Courier New" w:hAnsi="Courier New" w:cs="Courier New"/>
          <w:color w:val="6666EA"/>
          <w:lang w:val="it-IT"/>
        </w:rPr>
        <w:t>id</w:t>
      </w:r>
      <w:r w:rsidRPr="00EC54C2">
        <w:rPr>
          <w:rFonts w:ascii="Courier New" w:hAnsi="Courier New" w:cs="Courier New"/>
          <w:color w:val="68615E"/>
          <w:lang w:val="it-IT"/>
        </w:rPr>
        <w:t xml:space="preserve"> utente&gt;;</w:t>
      </w:r>
    </w:p>
    <w:p w14:paraId="346D00AD" w14:textId="349A8D7D" w:rsidR="00147BF2" w:rsidRPr="002D447D" w:rsidRDefault="00147BF2" w:rsidP="00147BF2">
      <w:pPr>
        <w:rPr>
          <w:color w:val="auto"/>
          <w:lang w:val="it-IT"/>
        </w:rPr>
      </w:pPr>
      <w:r w:rsidRPr="00C64F55">
        <w:rPr>
          <w:lang w:val="it-IT"/>
        </w:rPr>
        <w:t>Esempio</w:t>
      </w:r>
      <w:r w:rsidR="00281D5E">
        <w:rPr>
          <w:lang w:val="it-IT"/>
        </w:rPr>
        <w:t>:</w:t>
      </w:r>
    </w:p>
    <w:p w14:paraId="36132AC7" w14:textId="2DAEC470" w:rsidR="004B159C" w:rsidRPr="004C3F58" w:rsidRDefault="004B159C" w:rsidP="004B159C">
      <w:pPr>
        <w:shd w:val="clear" w:color="auto" w:fill="F1EFEE"/>
      </w:pPr>
      <w:r>
        <w:rPr>
          <w:rFonts w:ascii="Courier New" w:hAnsi="Courier New" w:cs="Courier New"/>
          <w:color w:val="6666EA"/>
        </w:rPr>
        <w:t>UPDATE</w:t>
      </w:r>
      <w:r>
        <w:rPr>
          <w:rFonts w:ascii="Courier New" w:hAnsi="Courier New" w:cs="Courier New"/>
          <w:color w:val="68615E"/>
        </w:rPr>
        <w:t xml:space="preserve"> Utente</w:t>
      </w:r>
      <w:r>
        <w:rPr>
          <w:rFonts w:ascii="Courier New" w:hAnsi="Courier New" w:cs="Courier New"/>
          <w:color w:val="68615E"/>
        </w:rPr>
        <w:br/>
      </w:r>
      <w:r>
        <w:rPr>
          <w:rFonts w:ascii="Courier New" w:hAnsi="Courier New" w:cs="Courier New"/>
          <w:color w:val="6666EA"/>
        </w:rPr>
        <w:t>SET</w:t>
      </w:r>
      <w:r>
        <w:rPr>
          <w:rFonts w:ascii="Courier New" w:hAnsi="Courier New" w:cs="Courier New"/>
          <w:color w:val="68615E"/>
        </w:rPr>
        <w:t xml:space="preserve"> grado_attendibilita = </w:t>
      </w:r>
      <w:r>
        <w:rPr>
          <w:rFonts w:ascii="Courier New" w:hAnsi="Courier New" w:cs="Courier New"/>
          <w:color w:val="DF5320"/>
        </w:rPr>
        <w:t>9.5</w:t>
      </w:r>
      <w:r>
        <w:rPr>
          <w:rFonts w:ascii="Courier New" w:hAnsi="Courier New" w:cs="Courier New"/>
          <w:color w:val="68615E"/>
        </w:rPr>
        <w:br/>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Pr>
          <w:rFonts w:ascii="Courier New" w:hAnsi="Courier New" w:cs="Courier New"/>
          <w:color w:val="DF5320"/>
        </w:rPr>
        <w:t>1</w:t>
      </w:r>
      <w:r>
        <w:rPr>
          <w:rFonts w:ascii="Courier New" w:hAnsi="Courier New" w:cs="Courier New"/>
          <w:color w:val="68615E"/>
        </w:rPr>
        <w:t>;</w:t>
      </w:r>
    </w:p>
    <w:p w14:paraId="72CFE62A" w14:textId="3A975088" w:rsidR="00DF2BF5" w:rsidRPr="00DF2BF5" w:rsidRDefault="00CB08C2" w:rsidP="000F0366">
      <w:pPr>
        <w:pStyle w:val="Titolo3"/>
        <w:rPr>
          <w:lang w:val="it-IT" w:eastAsia="it-IT"/>
        </w:rPr>
      </w:pPr>
      <w:bookmarkStart w:id="110" w:name="_Toc123824851"/>
      <w:r>
        <w:rPr>
          <w:lang w:val="it-IT" w:eastAsia="it-IT"/>
        </w:rPr>
        <w:t>21: Modifica dell’indice di attendibilità del contenuto testuale/multimediale</w:t>
      </w:r>
      <w:bookmarkEnd w:id="110"/>
    </w:p>
    <w:p w14:paraId="0DCD0844" w14:textId="4D12381B" w:rsidR="00121CAE" w:rsidRPr="00121CAE" w:rsidRDefault="00121CAE">
      <w:pPr>
        <w:shd w:val="clear" w:color="auto" w:fill="F1EFEE"/>
        <w:rPr>
          <w:lang w:val="it-IT"/>
        </w:rPr>
      </w:pPr>
      <w:r w:rsidRPr="00121CAE">
        <w:rPr>
          <w:rFonts w:ascii="Courier New" w:hAnsi="Courier New" w:cs="Courier New"/>
          <w:color w:val="6666EA"/>
          <w:lang w:val="it-IT"/>
        </w:rPr>
        <w:t>UPDATE</w:t>
      </w:r>
      <w:r w:rsidRPr="00121CAE">
        <w:rPr>
          <w:rFonts w:ascii="Courier New" w:hAnsi="Courier New" w:cs="Courier New"/>
          <w:color w:val="68615E"/>
          <w:lang w:val="it-IT"/>
        </w:rPr>
        <w:t xml:space="preserve"> Post</w:t>
      </w:r>
      <w:r w:rsidRPr="00121CAE">
        <w:rPr>
          <w:rFonts w:ascii="Courier New" w:hAnsi="Courier New" w:cs="Courier New"/>
          <w:color w:val="68615E"/>
          <w:lang w:val="it-IT"/>
        </w:rPr>
        <w:br/>
      </w:r>
      <w:r w:rsidRPr="00121CAE">
        <w:rPr>
          <w:rFonts w:ascii="Courier New" w:hAnsi="Courier New" w:cs="Courier New"/>
          <w:color w:val="6666EA"/>
          <w:lang w:val="it-IT"/>
        </w:rPr>
        <w:t>SET</w:t>
      </w:r>
      <w:r w:rsidRPr="00121CAE">
        <w:rPr>
          <w:rFonts w:ascii="Courier New" w:hAnsi="Courier New" w:cs="Courier New"/>
          <w:color w:val="68615E"/>
          <w:lang w:val="it-IT"/>
        </w:rPr>
        <w:t xml:space="preserve"> grado_attendibilita = &lt;nuovo grado di attendibilità&gt;</w:t>
      </w:r>
      <w:r w:rsidRPr="00121CAE">
        <w:rPr>
          <w:rFonts w:ascii="Courier New" w:hAnsi="Courier New" w:cs="Courier New"/>
          <w:color w:val="68615E"/>
          <w:lang w:val="it-IT"/>
        </w:rPr>
        <w:br/>
      </w:r>
      <w:r w:rsidRPr="00121CAE">
        <w:rPr>
          <w:rFonts w:ascii="Courier New" w:hAnsi="Courier New" w:cs="Courier New"/>
          <w:color w:val="6666EA"/>
          <w:lang w:val="it-IT"/>
        </w:rPr>
        <w:t>WHERE</w:t>
      </w:r>
      <w:r w:rsidRPr="00121CAE">
        <w:rPr>
          <w:rFonts w:ascii="Courier New" w:hAnsi="Courier New" w:cs="Courier New"/>
          <w:color w:val="68615E"/>
          <w:lang w:val="it-IT"/>
        </w:rPr>
        <w:t xml:space="preserve"> </w:t>
      </w:r>
      <w:r w:rsidRPr="00121CAE">
        <w:rPr>
          <w:rFonts w:ascii="Courier New" w:hAnsi="Courier New" w:cs="Courier New"/>
          <w:color w:val="6666EA"/>
          <w:lang w:val="it-IT"/>
        </w:rPr>
        <w:t>id</w:t>
      </w:r>
      <w:r w:rsidRPr="00121CAE">
        <w:rPr>
          <w:rFonts w:ascii="Courier New" w:hAnsi="Courier New" w:cs="Courier New"/>
          <w:color w:val="68615E"/>
          <w:lang w:val="it-IT"/>
        </w:rPr>
        <w:t xml:space="preserve"> = &lt;</w:t>
      </w:r>
      <w:r w:rsidRPr="00121CAE">
        <w:rPr>
          <w:rFonts w:ascii="Courier New" w:hAnsi="Courier New" w:cs="Courier New"/>
          <w:color w:val="6666EA"/>
          <w:lang w:val="it-IT"/>
        </w:rPr>
        <w:t>id</w:t>
      </w:r>
      <w:r w:rsidRPr="00121CAE">
        <w:rPr>
          <w:rFonts w:ascii="Courier New" w:hAnsi="Courier New" w:cs="Courier New"/>
          <w:color w:val="68615E"/>
          <w:lang w:val="it-IT"/>
        </w:rPr>
        <w:t xml:space="preserve"> post&gt;;</w:t>
      </w:r>
      <w:r w:rsidRPr="00121CAE">
        <w:rPr>
          <w:rFonts w:ascii="Courier New" w:hAnsi="Courier New" w:cs="Courier New"/>
          <w:color w:val="68615E"/>
          <w:lang w:val="it-IT"/>
        </w:rPr>
        <w:br/>
      </w:r>
      <w:r w:rsidRPr="00121CAE">
        <w:rPr>
          <w:rFonts w:ascii="Courier New" w:hAnsi="Courier New" w:cs="Courier New"/>
          <w:color w:val="68615E"/>
          <w:lang w:val="it-IT"/>
        </w:rPr>
        <w:br/>
      </w:r>
      <w:r w:rsidRPr="00121CAE">
        <w:rPr>
          <w:rFonts w:ascii="Courier New" w:hAnsi="Courier New" w:cs="Courier New"/>
          <w:color w:val="6666EA"/>
          <w:lang w:val="it-IT"/>
        </w:rPr>
        <w:t>UPDATE</w:t>
      </w:r>
      <w:r w:rsidRPr="00121CAE">
        <w:rPr>
          <w:rFonts w:ascii="Courier New" w:hAnsi="Courier New" w:cs="Courier New"/>
          <w:color w:val="68615E"/>
          <w:lang w:val="it-IT"/>
        </w:rPr>
        <w:t xml:space="preserve"> FileMultimediale</w:t>
      </w:r>
      <w:r w:rsidRPr="00121CAE">
        <w:rPr>
          <w:rFonts w:ascii="Courier New" w:hAnsi="Courier New" w:cs="Courier New"/>
          <w:color w:val="68615E"/>
          <w:lang w:val="it-IT"/>
        </w:rPr>
        <w:br/>
      </w:r>
      <w:r w:rsidRPr="00121CAE">
        <w:rPr>
          <w:rFonts w:ascii="Courier New" w:hAnsi="Courier New" w:cs="Courier New"/>
          <w:color w:val="6666EA"/>
          <w:lang w:val="it-IT"/>
        </w:rPr>
        <w:t>SET</w:t>
      </w:r>
      <w:r w:rsidRPr="00121CAE">
        <w:rPr>
          <w:rFonts w:ascii="Courier New" w:hAnsi="Courier New" w:cs="Courier New"/>
          <w:color w:val="68615E"/>
          <w:lang w:val="it-IT"/>
        </w:rPr>
        <w:t xml:space="preserve"> grado_attendibilita = &lt;nuovo grado di attendibilità&gt;</w:t>
      </w:r>
      <w:r w:rsidRPr="00121CAE">
        <w:rPr>
          <w:rFonts w:ascii="Courier New" w:hAnsi="Courier New" w:cs="Courier New"/>
          <w:color w:val="68615E"/>
          <w:lang w:val="it-IT"/>
        </w:rPr>
        <w:br/>
      </w:r>
      <w:r w:rsidRPr="00121CAE">
        <w:rPr>
          <w:rFonts w:ascii="Courier New" w:hAnsi="Courier New" w:cs="Courier New"/>
          <w:color w:val="6666EA"/>
          <w:lang w:val="it-IT"/>
        </w:rPr>
        <w:t>WHERE</w:t>
      </w:r>
      <w:r w:rsidRPr="00121CAE">
        <w:rPr>
          <w:rFonts w:ascii="Courier New" w:hAnsi="Courier New" w:cs="Courier New"/>
          <w:color w:val="68615E"/>
          <w:lang w:val="it-IT"/>
        </w:rPr>
        <w:t xml:space="preserve"> </w:t>
      </w:r>
      <w:r w:rsidRPr="00121CAE">
        <w:rPr>
          <w:rFonts w:ascii="Courier New" w:hAnsi="Courier New" w:cs="Courier New"/>
          <w:color w:val="6666EA"/>
          <w:lang w:val="it-IT"/>
        </w:rPr>
        <w:t>id</w:t>
      </w:r>
      <w:r w:rsidRPr="00121CAE">
        <w:rPr>
          <w:rFonts w:ascii="Courier New" w:hAnsi="Courier New" w:cs="Courier New"/>
          <w:color w:val="68615E"/>
          <w:lang w:val="it-IT"/>
        </w:rPr>
        <w:t xml:space="preserve"> = &lt;</w:t>
      </w:r>
      <w:r w:rsidRPr="00121CAE">
        <w:rPr>
          <w:rFonts w:ascii="Courier New" w:hAnsi="Courier New" w:cs="Courier New"/>
          <w:color w:val="6666EA"/>
          <w:lang w:val="it-IT"/>
        </w:rPr>
        <w:t>id</w:t>
      </w:r>
      <w:r w:rsidRPr="00121CAE">
        <w:rPr>
          <w:rFonts w:ascii="Courier New" w:hAnsi="Courier New" w:cs="Courier New"/>
          <w:color w:val="68615E"/>
          <w:lang w:val="it-IT"/>
        </w:rPr>
        <w:t xml:space="preserve"> </w:t>
      </w:r>
      <w:r w:rsidRPr="00121CAE">
        <w:rPr>
          <w:rFonts w:ascii="Courier New" w:hAnsi="Courier New" w:cs="Courier New"/>
          <w:color w:val="6666EA"/>
          <w:lang w:val="it-IT"/>
        </w:rPr>
        <w:t>file</w:t>
      </w:r>
      <w:r w:rsidRPr="00121CAE">
        <w:rPr>
          <w:rFonts w:ascii="Courier New" w:hAnsi="Courier New" w:cs="Courier New"/>
          <w:color w:val="68615E"/>
          <w:lang w:val="it-IT"/>
        </w:rPr>
        <w:t xml:space="preserve"> multimediale&gt;;</w:t>
      </w:r>
    </w:p>
    <w:p w14:paraId="7036A457" w14:textId="1B874F7D" w:rsidR="00121CAE" w:rsidRDefault="00CB08C2" w:rsidP="000F0366">
      <w:pPr>
        <w:pStyle w:val="Titolo3"/>
        <w:rPr>
          <w:lang w:val="it-IT" w:eastAsia="it-IT"/>
        </w:rPr>
      </w:pPr>
      <w:bookmarkStart w:id="111" w:name="_Toc123824852"/>
      <w:r>
        <w:rPr>
          <w:lang w:val="it-IT" w:eastAsia="it-IT"/>
        </w:rPr>
        <w:lastRenderedPageBreak/>
        <w:t>22: Cancellazione collaboratore</w:t>
      </w:r>
      <w:bookmarkEnd w:id="111"/>
    </w:p>
    <w:p w14:paraId="3D39AFC4" w14:textId="26F7600A" w:rsidR="001813B2" w:rsidRDefault="001813B2" w:rsidP="001813B2">
      <w:pPr>
        <w:shd w:val="clear" w:color="auto" w:fill="F1EFEE"/>
        <w:spacing w:before="0"/>
        <w:rPr>
          <w:rFonts w:ascii="Courier New" w:hAnsi="Courier New" w:cs="Courier New"/>
          <w:color w:val="68615E"/>
          <w:lang w:val="it-IT"/>
        </w:rPr>
      </w:pPr>
      <w:r w:rsidRPr="001813B2">
        <w:rPr>
          <w:rFonts w:ascii="Courier New" w:hAnsi="Courier New" w:cs="Courier New"/>
          <w:color w:val="6666EA"/>
          <w:lang w:val="it-IT"/>
        </w:rPr>
        <w:t>DELETE</w:t>
      </w:r>
      <w:r w:rsidRPr="001813B2">
        <w:rPr>
          <w:rFonts w:ascii="Courier New" w:hAnsi="Courier New" w:cs="Courier New"/>
          <w:color w:val="68615E"/>
          <w:lang w:val="it-IT"/>
        </w:rPr>
        <w:t xml:space="preserve"> </w:t>
      </w:r>
      <w:r w:rsidRPr="001813B2">
        <w:rPr>
          <w:rFonts w:ascii="Courier New" w:hAnsi="Courier New" w:cs="Courier New"/>
          <w:color w:val="6666EA"/>
          <w:lang w:val="it-IT"/>
        </w:rPr>
        <w:t>FROM</w:t>
      </w:r>
      <w:r w:rsidRPr="001813B2">
        <w:rPr>
          <w:rFonts w:ascii="Courier New" w:hAnsi="Courier New" w:cs="Courier New"/>
          <w:color w:val="68615E"/>
          <w:lang w:val="it-IT"/>
        </w:rPr>
        <w:t xml:space="preserve"> Collaboratore </w:t>
      </w:r>
      <w:r w:rsidRPr="001813B2">
        <w:rPr>
          <w:rFonts w:ascii="Courier New" w:hAnsi="Courier New" w:cs="Courier New"/>
          <w:color w:val="6666EA"/>
          <w:lang w:val="it-IT"/>
        </w:rPr>
        <w:t>WHERE</w:t>
      </w:r>
      <w:r w:rsidRPr="001813B2">
        <w:rPr>
          <w:rFonts w:ascii="Courier New" w:hAnsi="Courier New" w:cs="Courier New"/>
          <w:color w:val="68615E"/>
          <w:lang w:val="it-IT"/>
        </w:rPr>
        <w:t xml:space="preserve"> </w:t>
      </w:r>
      <w:r w:rsidRPr="001813B2">
        <w:rPr>
          <w:rFonts w:ascii="Courier New" w:hAnsi="Courier New" w:cs="Courier New"/>
          <w:color w:val="6666EA"/>
          <w:lang w:val="it-IT"/>
        </w:rPr>
        <w:t>id</w:t>
      </w:r>
      <w:r w:rsidRPr="001813B2">
        <w:rPr>
          <w:rFonts w:ascii="Courier New" w:hAnsi="Courier New" w:cs="Courier New"/>
          <w:color w:val="68615E"/>
          <w:lang w:val="it-IT"/>
        </w:rPr>
        <w:t xml:space="preserve"> = </w:t>
      </w:r>
      <w:r w:rsidR="71242C61" w:rsidRPr="57C23438">
        <w:rPr>
          <w:rFonts w:ascii="Courier New" w:hAnsi="Courier New" w:cs="Courier New"/>
          <w:color w:val="68615E"/>
          <w:lang w:val="it-IT"/>
        </w:rPr>
        <w:t>&lt;id collaboratore&gt;</w:t>
      </w:r>
      <w:r w:rsidR="3D8B4C31" w:rsidRPr="57C23438">
        <w:rPr>
          <w:rFonts w:ascii="Courier New" w:hAnsi="Courier New" w:cs="Courier New"/>
          <w:color w:val="68615E"/>
          <w:lang w:val="it-IT"/>
        </w:rPr>
        <w:t>;</w:t>
      </w:r>
    </w:p>
    <w:p w14:paraId="50A5C785" w14:textId="64FBCD36" w:rsidR="0031761E" w:rsidRPr="002D447D" w:rsidRDefault="0031761E" w:rsidP="001503DC">
      <w:pPr>
        <w:jc w:val="both"/>
        <w:rPr>
          <w:color w:val="auto"/>
          <w:lang w:val="it-IT"/>
        </w:rPr>
      </w:pPr>
      <w:r w:rsidRPr="00C64F55">
        <w:rPr>
          <w:lang w:val="it-IT"/>
        </w:rPr>
        <w:t>Esempio</w:t>
      </w:r>
      <w:r w:rsidR="00281D5E">
        <w:rPr>
          <w:lang w:val="it-IT"/>
        </w:rPr>
        <w:t>:</w:t>
      </w:r>
    </w:p>
    <w:p w14:paraId="10900E03" w14:textId="111188D1" w:rsidR="00F16858" w:rsidRPr="004C3F58" w:rsidRDefault="00426548" w:rsidP="00426548">
      <w:pPr>
        <w:shd w:val="clear" w:color="auto" w:fill="F1EFEE"/>
      </w:pP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Collaboratore </w:t>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Pr>
          <w:rFonts w:ascii="Courier New" w:hAnsi="Courier New" w:cs="Courier New"/>
          <w:color w:val="DF5320"/>
        </w:rPr>
        <w:t>4</w:t>
      </w:r>
      <w:r>
        <w:rPr>
          <w:rFonts w:ascii="Courier New" w:hAnsi="Courier New" w:cs="Courier New"/>
          <w:color w:val="68615E"/>
        </w:rPr>
        <w:t>;</w:t>
      </w:r>
    </w:p>
    <w:p w14:paraId="09F244A9" w14:textId="5C75BA9C" w:rsidR="001813B2" w:rsidRDefault="00CB08C2" w:rsidP="000F0366">
      <w:pPr>
        <w:pStyle w:val="Titolo3"/>
        <w:rPr>
          <w:lang w:val="it-IT" w:eastAsia="it-IT"/>
        </w:rPr>
      </w:pPr>
      <w:bookmarkStart w:id="112" w:name="_Toc123824853"/>
      <w:r>
        <w:rPr>
          <w:lang w:val="it-IT" w:eastAsia="it-IT"/>
        </w:rPr>
        <w:t>23: Cancellazione sensore</w:t>
      </w:r>
      <w:bookmarkEnd w:id="112"/>
    </w:p>
    <w:p w14:paraId="56D720EF" w14:textId="20765AB9" w:rsidR="00857971" w:rsidRDefault="00857971" w:rsidP="00426548">
      <w:pPr>
        <w:shd w:val="clear" w:color="auto" w:fill="F1EFEE"/>
        <w:rPr>
          <w:rFonts w:ascii="Courier New" w:hAnsi="Courier New" w:cs="Courier New"/>
          <w:color w:val="68615E"/>
          <w:lang w:val="it-IT"/>
        </w:rPr>
      </w:pPr>
      <w:r w:rsidRPr="00857971">
        <w:rPr>
          <w:rFonts w:ascii="Courier New" w:hAnsi="Courier New" w:cs="Courier New"/>
          <w:color w:val="6666EA"/>
          <w:lang w:val="it-IT"/>
        </w:rPr>
        <w:t>DELETE</w:t>
      </w:r>
      <w:r w:rsidRPr="00857971">
        <w:rPr>
          <w:rFonts w:ascii="Courier New" w:hAnsi="Courier New" w:cs="Courier New"/>
          <w:color w:val="68615E"/>
          <w:lang w:val="it-IT"/>
        </w:rPr>
        <w:t xml:space="preserve"> </w:t>
      </w:r>
      <w:r w:rsidRPr="00857971">
        <w:rPr>
          <w:rFonts w:ascii="Courier New" w:hAnsi="Courier New" w:cs="Courier New"/>
          <w:color w:val="6666EA"/>
          <w:lang w:val="it-IT"/>
        </w:rPr>
        <w:t>FROM</w:t>
      </w:r>
      <w:r w:rsidRPr="00857971">
        <w:rPr>
          <w:rFonts w:ascii="Courier New" w:hAnsi="Courier New" w:cs="Courier New"/>
          <w:color w:val="68615E"/>
          <w:lang w:val="it-IT"/>
        </w:rPr>
        <w:t xml:space="preserve"> Sensore </w:t>
      </w:r>
      <w:r w:rsidRPr="00857971">
        <w:rPr>
          <w:rFonts w:ascii="Courier New" w:hAnsi="Courier New" w:cs="Courier New"/>
          <w:color w:val="6666EA"/>
          <w:lang w:val="it-IT"/>
        </w:rPr>
        <w:t>WHERE</w:t>
      </w:r>
      <w:r w:rsidRPr="00857971">
        <w:rPr>
          <w:rFonts w:ascii="Courier New" w:hAnsi="Courier New" w:cs="Courier New"/>
          <w:color w:val="68615E"/>
          <w:lang w:val="it-IT"/>
        </w:rPr>
        <w:t xml:space="preserve"> matricola = </w:t>
      </w:r>
      <w:r w:rsidR="7F2A6616" w:rsidRPr="4284CA6A">
        <w:rPr>
          <w:rFonts w:ascii="Courier New" w:hAnsi="Courier New" w:cs="Courier New"/>
          <w:color w:val="68615E"/>
          <w:lang w:val="it-IT"/>
        </w:rPr>
        <w:t>&lt;matricola sensore&gt;</w:t>
      </w:r>
      <w:r w:rsidRPr="4284CA6A">
        <w:rPr>
          <w:rFonts w:ascii="Courier New" w:hAnsi="Courier New" w:cs="Courier New"/>
          <w:color w:val="68615E"/>
          <w:lang w:val="it-IT"/>
        </w:rPr>
        <w:t>;</w:t>
      </w:r>
    </w:p>
    <w:p w14:paraId="55D779BD" w14:textId="0B5428E2" w:rsidR="005C1001" w:rsidRPr="002D447D" w:rsidRDefault="005C1001" w:rsidP="001503DC">
      <w:pPr>
        <w:jc w:val="both"/>
        <w:rPr>
          <w:color w:val="auto"/>
          <w:lang w:val="it-IT"/>
        </w:rPr>
      </w:pPr>
      <w:r w:rsidRPr="00C64F55">
        <w:rPr>
          <w:lang w:val="it-IT"/>
        </w:rPr>
        <w:t>Esempio</w:t>
      </w:r>
      <w:r w:rsidR="00852F5A">
        <w:rPr>
          <w:lang w:val="it-IT"/>
        </w:rPr>
        <w:t>:</w:t>
      </w:r>
    </w:p>
    <w:p w14:paraId="7667AB73" w14:textId="70D60148" w:rsidR="00426548" w:rsidRPr="004C3F58" w:rsidRDefault="000D5FAE" w:rsidP="000D5FAE">
      <w:pPr>
        <w:shd w:val="clear" w:color="auto" w:fill="F1EFEE"/>
      </w:pP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Sensore </w:t>
      </w:r>
      <w:r>
        <w:rPr>
          <w:rFonts w:ascii="Courier New" w:hAnsi="Courier New" w:cs="Courier New"/>
          <w:color w:val="6666EA"/>
        </w:rPr>
        <w:t>WHERE</w:t>
      </w:r>
      <w:r>
        <w:rPr>
          <w:rFonts w:ascii="Courier New" w:hAnsi="Courier New" w:cs="Courier New"/>
          <w:color w:val="68615E"/>
        </w:rPr>
        <w:t xml:space="preserve"> matricola = </w:t>
      </w:r>
      <w:r>
        <w:rPr>
          <w:rFonts w:ascii="Courier New" w:hAnsi="Courier New" w:cs="Courier New"/>
          <w:color w:val="DF5320"/>
        </w:rPr>
        <w:t>47</w:t>
      </w:r>
      <w:r>
        <w:rPr>
          <w:rFonts w:ascii="Courier New" w:hAnsi="Courier New" w:cs="Courier New"/>
          <w:color w:val="68615E"/>
        </w:rPr>
        <w:t>;</w:t>
      </w:r>
    </w:p>
    <w:p w14:paraId="292CF192" w14:textId="6EFEB933" w:rsidR="00857971" w:rsidRDefault="00CB08C2" w:rsidP="000F0366">
      <w:pPr>
        <w:pStyle w:val="Titolo3"/>
        <w:rPr>
          <w:lang w:val="it-IT" w:eastAsia="it-IT"/>
        </w:rPr>
      </w:pPr>
      <w:bookmarkStart w:id="113" w:name="_Toc123824854"/>
      <w:r>
        <w:rPr>
          <w:lang w:val="it-IT" w:eastAsia="it-IT"/>
        </w:rPr>
        <w:t>24: Cancellazione sessioni di campionamento effettuate in un determinato periodo</w:t>
      </w:r>
      <w:bookmarkEnd w:id="113"/>
    </w:p>
    <w:p w14:paraId="73558EFE" w14:textId="52D7D705" w:rsidR="00C46DC1" w:rsidRDefault="00C46DC1" w:rsidP="00426548">
      <w:pPr>
        <w:shd w:val="clear" w:color="auto" w:fill="F1EFEE"/>
        <w:rPr>
          <w:rFonts w:ascii="Courier New" w:hAnsi="Courier New" w:cs="Courier New"/>
          <w:color w:val="68615E"/>
          <w:lang w:val="it-IT"/>
        </w:rPr>
      </w:pPr>
      <w:r w:rsidRPr="00C46DC1">
        <w:rPr>
          <w:rFonts w:ascii="Courier New" w:hAnsi="Courier New" w:cs="Courier New"/>
          <w:color w:val="6666EA"/>
          <w:lang w:val="it-IT"/>
        </w:rPr>
        <w:t>DELETE</w:t>
      </w:r>
      <w:r w:rsidRPr="00C46DC1">
        <w:rPr>
          <w:rFonts w:ascii="Courier New" w:hAnsi="Courier New" w:cs="Courier New"/>
          <w:color w:val="68615E"/>
          <w:lang w:val="it-IT"/>
        </w:rPr>
        <w:t xml:space="preserve"> </w:t>
      </w:r>
      <w:r w:rsidRPr="00C46DC1">
        <w:rPr>
          <w:rFonts w:ascii="Courier New" w:hAnsi="Courier New" w:cs="Courier New"/>
          <w:color w:val="6666EA"/>
          <w:lang w:val="it-IT"/>
        </w:rPr>
        <w:t>FROM</w:t>
      </w:r>
      <w:r w:rsidRPr="00C46DC1">
        <w:rPr>
          <w:rFonts w:ascii="Courier New" w:hAnsi="Courier New" w:cs="Courier New"/>
          <w:color w:val="68615E"/>
          <w:lang w:val="it-IT"/>
        </w:rPr>
        <w:t xml:space="preserve"> SessioneCampionamento</w:t>
      </w:r>
      <w:r w:rsidRPr="00882E45">
        <w:rPr>
          <w:lang w:val="it-IT"/>
        </w:rPr>
        <w:br/>
      </w:r>
      <w:r w:rsidRPr="00C46DC1">
        <w:rPr>
          <w:rFonts w:ascii="Courier New" w:hAnsi="Courier New" w:cs="Courier New"/>
          <w:color w:val="6666EA"/>
          <w:lang w:val="it-IT"/>
        </w:rPr>
        <w:t>WHERE</w:t>
      </w:r>
      <w:r w:rsidRPr="00C46DC1">
        <w:rPr>
          <w:rFonts w:ascii="Courier New" w:hAnsi="Courier New" w:cs="Courier New"/>
          <w:color w:val="68615E"/>
          <w:lang w:val="it-IT"/>
        </w:rPr>
        <w:t xml:space="preserve"> data_ora </w:t>
      </w:r>
      <w:r w:rsidRPr="00C46DC1">
        <w:rPr>
          <w:rFonts w:ascii="Courier New" w:hAnsi="Courier New" w:cs="Courier New"/>
          <w:color w:val="6666EA"/>
          <w:lang w:val="it-IT"/>
        </w:rPr>
        <w:t>BETWEEN</w:t>
      </w:r>
      <w:r w:rsidRPr="00C46DC1">
        <w:rPr>
          <w:rFonts w:ascii="Courier New" w:hAnsi="Courier New" w:cs="Courier New"/>
          <w:color w:val="68615E"/>
          <w:lang w:val="it-IT"/>
        </w:rPr>
        <w:t xml:space="preserve"> </w:t>
      </w:r>
      <w:r w:rsidR="69974021" w:rsidRPr="7FD6EB82">
        <w:rPr>
          <w:rFonts w:ascii="Courier New" w:hAnsi="Courier New" w:cs="Courier New"/>
          <w:color w:val="68615E"/>
          <w:lang w:val="it-IT"/>
        </w:rPr>
        <w:t>&lt;data inizio&gt;</w:t>
      </w:r>
      <w:r w:rsidRPr="00C46DC1">
        <w:rPr>
          <w:rFonts w:ascii="Courier New" w:hAnsi="Courier New" w:cs="Courier New"/>
          <w:color w:val="68615E"/>
          <w:lang w:val="it-IT"/>
        </w:rPr>
        <w:t xml:space="preserve"> </w:t>
      </w:r>
      <w:r w:rsidRPr="00C46DC1">
        <w:rPr>
          <w:rFonts w:ascii="Courier New" w:hAnsi="Courier New" w:cs="Courier New"/>
          <w:color w:val="6666EA"/>
          <w:lang w:val="it-IT"/>
        </w:rPr>
        <w:t>AND</w:t>
      </w:r>
      <w:r w:rsidRPr="00C46DC1">
        <w:rPr>
          <w:rFonts w:ascii="Courier New" w:hAnsi="Courier New" w:cs="Courier New"/>
          <w:color w:val="68615E"/>
          <w:lang w:val="it-IT"/>
        </w:rPr>
        <w:t xml:space="preserve"> </w:t>
      </w:r>
      <w:r w:rsidR="06745329" w:rsidRPr="7FD6EB82">
        <w:rPr>
          <w:rFonts w:ascii="Courier New" w:hAnsi="Courier New" w:cs="Courier New"/>
          <w:color w:val="68615E"/>
          <w:lang w:val="it-IT"/>
        </w:rPr>
        <w:t>&lt;data fine&gt;</w:t>
      </w:r>
      <w:r w:rsidRPr="7FD6EB82">
        <w:rPr>
          <w:rFonts w:ascii="Courier New" w:hAnsi="Courier New" w:cs="Courier New"/>
          <w:color w:val="68615E"/>
          <w:lang w:val="it-IT"/>
        </w:rPr>
        <w:t>;</w:t>
      </w:r>
    </w:p>
    <w:p w14:paraId="37D19557" w14:textId="008D3D67" w:rsidR="00426548" w:rsidRPr="002D447D" w:rsidRDefault="00EA31B9" w:rsidP="001503DC">
      <w:pPr>
        <w:jc w:val="both"/>
        <w:rPr>
          <w:color w:val="auto"/>
          <w:lang w:val="it-IT"/>
        </w:rPr>
      </w:pPr>
      <w:r w:rsidRPr="00C64F55">
        <w:rPr>
          <w:lang w:val="it-IT"/>
        </w:rPr>
        <w:t>Esempio</w:t>
      </w:r>
      <w:r w:rsidR="00852F5A">
        <w:rPr>
          <w:lang w:val="it-IT"/>
        </w:rPr>
        <w:t>:</w:t>
      </w:r>
    </w:p>
    <w:p w14:paraId="5536F13D" w14:textId="33D37679" w:rsidR="00426548" w:rsidRPr="00BA6A5D" w:rsidRDefault="00BF25BC" w:rsidP="00BA6A5D">
      <w:pPr>
        <w:shd w:val="clear" w:color="auto" w:fill="F1EFEE"/>
        <w:rPr>
          <w:rFonts w:ascii="Courier New" w:hAnsi="Courier New" w:cs="Courier New"/>
          <w:color w:val="68615E"/>
        </w:rPr>
      </w:pP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SessioneCampionamento</w:t>
      </w:r>
      <w:r>
        <w:rPr>
          <w:rFonts w:ascii="Courier New" w:hAnsi="Courier New" w:cs="Courier New"/>
          <w:color w:val="68615E"/>
        </w:rPr>
        <w:br/>
      </w:r>
      <w:r>
        <w:rPr>
          <w:rFonts w:ascii="Courier New" w:hAnsi="Courier New" w:cs="Courier New"/>
          <w:color w:val="6666EA"/>
        </w:rPr>
        <w:t>WHERE</w:t>
      </w:r>
      <w:r>
        <w:rPr>
          <w:rFonts w:ascii="Courier New" w:hAnsi="Courier New" w:cs="Courier New"/>
          <w:color w:val="68615E"/>
        </w:rPr>
        <w:t xml:space="preserve"> data_ora </w:t>
      </w:r>
      <w:r>
        <w:rPr>
          <w:rFonts w:ascii="Courier New" w:hAnsi="Courier New" w:cs="Courier New"/>
          <w:color w:val="6666EA"/>
        </w:rPr>
        <w:t>BETWEEN</w:t>
      </w:r>
      <w:r>
        <w:rPr>
          <w:rFonts w:ascii="Courier New" w:hAnsi="Courier New" w:cs="Courier New"/>
          <w:color w:val="68615E"/>
        </w:rPr>
        <w:t xml:space="preserve"> </w:t>
      </w:r>
      <w:r>
        <w:rPr>
          <w:rFonts w:ascii="Courier New" w:hAnsi="Courier New" w:cs="Courier New"/>
          <w:color w:val="7B9726"/>
        </w:rPr>
        <w:t>'2019-01-01 00:00'</w:t>
      </w:r>
      <w:r>
        <w:rPr>
          <w:rFonts w:ascii="Courier New" w:hAnsi="Courier New" w:cs="Courier New"/>
          <w:color w:val="68615E"/>
        </w:rPr>
        <w:t xml:space="preserve"> </w:t>
      </w:r>
      <w:r>
        <w:rPr>
          <w:rFonts w:ascii="Courier New" w:hAnsi="Courier New" w:cs="Courier New"/>
          <w:color w:val="6666EA"/>
        </w:rPr>
        <w:t>AND</w:t>
      </w:r>
      <w:r>
        <w:rPr>
          <w:rFonts w:ascii="Courier New" w:hAnsi="Courier New" w:cs="Courier New"/>
          <w:color w:val="68615E"/>
        </w:rPr>
        <w:t xml:space="preserve"> </w:t>
      </w:r>
      <w:r>
        <w:rPr>
          <w:rFonts w:ascii="Courier New" w:hAnsi="Courier New" w:cs="Courier New"/>
          <w:color w:val="7B9726"/>
        </w:rPr>
        <w:t>'2019-12-31 23:59'</w:t>
      </w:r>
      <w:r>
        <w:rPr>
          <w:rFonts w:ascii="Courier New" w:hAnsi="Courier New" w:cs="Courier New"/>
          <w:color w:val="68615E"/>
        </w:rPr>
        <w:t>;</w:t>
      </w:r>
    </w:p>
    <w:p w14:paraId="55FEFC3F" w14:textId="43B52B91" w:rsidR="00C46DC1" w:rsidRPr="00C46DC1" w:rsidRDefault="007F6EFD" w:rsidP="000F0366">
      <w:pPr>
        <w:pStyle w:val="Titolo3"/>
        <w:rPr>
          <w:lang w:val="it-IT" w:eastAsia="it-IT"/>
        </w:rPr>
      </w:pPr>
      <w:bookmarkStart w:id="114" w:name="_Toc123824855"/>
      <w:r>
        <w:rPr>
          <w:lang w:val="it-IT" w:eastAsia="it-IT"/>
        </w:rPr>
        <w:t>25: Cancellazione contenuti testuali dei social network</w:t>
      </w:r>
      <w:bookmarkEnd w:id="114"/>
    </w:p>
    <w:p w14:paraId="7F9B8586" w14:textId="6D832B40" w:rsidR="00426548" w:rsidRDefault="00296A03" w:rsidP="006C4F00">
      <w:pPr>
        <w:shd w:val="clear" w:color="auto" w:fill="F1EFEE"/>
        <w:rPr>
          <w:rFonts w:ascii="Courier New" w:hAnsi="Courier New" w:cs="Courier New"/>
          <w:color w:val="68615E"/>
        </w:rPr>
      </w:pP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Post</w:t>
      </w:r>
      <w:r>
        <w:br/>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sidR="53B26C3D" w:rsidRPr="0F33B8AC">
        <w:rPr>
          <w:rFonts w:ascii="Courier New" w:hAnsi="Courier New" w:cs="Courier New"/>
          <w:color w:val="68615E"/>
        </w:rPr>
        <w:t>&lt;id post&gt;</w:t>
      </w:r>
      <w:r>
        <w:br/>
      </w:r>
      <w:r>
        <w:rPr>
          <w:rFonts w:ascii="Courier New" w:hAnsi="Courier New" w:cs="Courier New"/>
          <w:color w:val="6666EA"/>
        </w:rPr>
        <w:t>AND</w:t>
      </w:r>
      <w:r>
        <w:rPr>
          <w:rFonts w:ascii="Courier New" w:hAnsi="Courier New" w:cs="Courier New"/>
          <w:color w:val="68615E"/>
        </w:rPr>
        <w:t xml:space="preserve"> (</w:t>
      </w:r>
      <w:r>
        <w:br/>
      </w:r>
      <w:r>
        <w:rPr>
          <w:rFonts w:ascii="Courier New" w:hAnsi="Courier New" w:cs="Courier New"/>
          <w:color w:val="68615E"/>
        </w:rPr>
        <w:t xml:space="preserve">        </w:t>
      </w:r>
      <w:r>
        <w:rPr>
          <w:rFonts w:ascii="Courier New" w:hAnsi="Courier New" w:cs="Courier New"/>
          <w:color w:val="6666EA"/>
        </w:rPr>
        <w:t>SELECT</w:t>
      </w:r>
      <w:r>
        <w:rPr>
          <w:rFonts w:ascii="Courier New" w:hAnsi="Courier New" w:cs="Courier New"/>
          <w:color w:val="68615E"/>
        </w:rPr>
        <w:t xml:space="preserve"> </w:t>
      </w:r>
      <w:r>
        <w:rPr>
          <w:rFonts w:ascii="Courier New" w:hAnsi="Courier New" w:cs="Courier New"/>
          <w:color w:val="6666EA"/>
        </w:rPr>
        <w:t>COUNT</w:t>
      </w:r>
      <w:r>
        <w:rPr>
          <w:rFonts w:ascii="Courier New" w:hAnsi="Courier New" w:cs="Courier New"/>
          <w:color w:val="68615E"/>
        </w:rPr>
        <w:t>(*)</w:t>
      </w:r>
      <w:r>
        <w:br/>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w:t>
      </w:r>
      <w:r>
        <w:rPr>
          <w:rFonts w:ascii="Courier New" w:hAnsi="Courier New" w:cs="Courier New"/>
          <w:color w:val="6666EA"/>
        </w:rPr>
        <w:t>SELECT</w:t>
      </w:r>
      <w:r>
        <w:rPr>
          <w:rFonts w:ascii="Courier New" w:hAnsi="Courier New" w:cs="Courier New"/>
          <w:color w:val="68615E"/>
        </w:rPr>
        <w:t xml:space="preserve"> * </w:t>
      </w:r>
      <w:r>
        <w:rPr>
          <w:rFonts w:ascii="Courier New" w:hAnsi="Courier New" w:cs="Courier New"/>
          <w:color w:val="6666EA"/>
        </w:rPr>
        <w:t>FROM</w:t>
      </w:r>
      <w:r>
        <w:rPr>
          <w:rFonts w:ascii="Courier New" w:hAnsi="Courier New" w:cs="Courier New"/>
          <w:color w:val="68615E"/>
        </w:rPr>
        <w:t xml:space="preserve"> Post) </w:t>
      </w:r>
      <w:r>
        <w:rPr>
          <w:rFonts w:ascii="Courier New" w:hAnsi="Courier New" w:cs="Courier New"/>
          <w:color w:val="6666EA"/>
        </w:rPr>
        <w:t>as</w:t>
      </w:r>
      <w:r>
        <w:rPr>
          <w:rFonts w:ascii="Courier New" w:hAnsi="Courier New" w:cs="Courier New"/>
          <w:color w:val="68615E"/>
        </w:rPr>
        <w:t xml:space="preserve"> ps</w:t>
      </w:r>
      <w:r>
        <w:br/>
      </w:r>
      <w:r>
        <w:rPr>
          <w:rFonts w:ascii="Courier New" w:hAnsi="Courier New" w:cs="Courier New"/>
          <w:color w:val="68615E"/>
        </w:rPr>
        <w:t xml:space="preserve">        </w:t>
      </w:r>
      <w:r>
        <w:rPr>
          <w:rFonts w:ascii="Courier New" w:hAnsi="Courier New" w:cs="Courier New"/>
          <w:color w:val="6666EA"/>
        </w:rPr>
        <w:t>JOIN</w:t>
      </w:r>
      <w:r>
        <w:rPr>
          <w:rFonts w:ascii="Courier New" w:hAnsi="Courier New" w:cs="Courier New"/>
          <w:color w:val="68615E"/>
        </w:rPr>
        <w:t xml:space="preserve"> FileMultimediale </w:t>
      </w:r>
      <w:r>
        <w:rPr>
          <w:rFonts w:ascii="Courier New" w:hAnsi="Courier New" w:cs="Courier New"/>
          <w:color w:val="6666EA"/>
        </w:rPr>
        <w:t>ON</w:t>
      </w:r>
      <w:r>
        <w:rPr>
          <w:rFonts w:ascii="Courier New" w:hAnsi="Courier New" w:cs="Courier New"/>
          <w:color w:val="68615E"/>
        </w:rPr>
        <w:t xml:space="preserve"> ps.id = FileMultimediale.id_post</w:t>
      </w:r>
      <w:r>
        <w:br/>
      </w:r>
      <w:r>
        <w:rPr>
          <w:rFonts w:ascii="Courier New" w:hAnsi="Courier New" w:cs="Courier New"/>
          <w:color w:val="68615E"/>
        </w:rPr>
        <w:t xml:space="preserve">        </w:t>
      </w:r>
      <w:r>
        <w:rPr>
          <w:rFonts w:ascii="Courier New" w:hAnsi="Courier New" w:cs="Courier New"/>
          <w:color w:val="6666EA"/>
        </w:rPr>
        <w:t>WHERE</w:t>
      </w:r>
      <w:r>
        <w:rPr>
          <w:rFonts w:ascii="Courier New" w:hAnsi="Courier New" w:cs="Courier New"/>
          <w:color w:val="68615E"/>
        </w:rPr>
        <w:t xml:space="preserve"> ps.id = </w:t>
      </w:r>
      <w:r w:rsidR="660C3020" w:rsidRPr="0F33B8AC">
        <w:rPr>
          <w:rFonts w:ascii="Courier New" w:hAnsi="Courier New" w:cs="Courier New"/>
          <w:color w:val="68615E"/>
        </w:rPr>
        <w:t>&lt;id post&gt;</w:t>
      </w:r>
      <w:r>
        <w:br/>
      </w:r>
      <w:r>
        <w:rPr>
          <w:rFonts w:ascii="Courier New" w:hAnsi="Courier New" w:cs="Courier New"/>
          <w:color w:val="68615E"/>
        </w:rPr>
        <w:t xml:space="preserve">) = </w:t>
      </w:r>
      <w:r>
        <w:rPr>
          <w:rFonts w:ascii="Courier New" w:hAnsi="Courier New" w:cs="Courier New"/>
          <w:color w:val="DF5320"/>
        </w:rPr>
        <w:t>0</w:t>
      </w:r>
      <w:r>
        <w:rPr>
          <w:rFonts w:ascii="Courier New" w:hAnsi="Courier New" w:cs="Courier New"/>
          <w:color w:val="68615E"/>
        </w:rPr>
        <w:t>;</w:t>
      </w:r>
    </w:p>
    <w:p w14:paraId="41A3DC87" w14:textId="6BD7A8B1" w:rsidR="006C4F00" w:rsidRPr="00F17D4D" w:rsidRDefault="00F17D4D" w:rsidP="00F17D4D">
      <w:pPr>
        <w:jc w:val="both"/>
        <w:rPr>
          <w:color w:val="auto"/>
          <w:lang w:val="it-IT"/>
        </w:rPr>
      </w:pPr>
      <w:r w:rsidRPr="00C64F55">
        <w:rPr>
          <w:lang w:val="it-IT"/>
        </w:rPr>
        <w:t>Esempio</w:t>
      </w:r>
      <w:r w:rsidR="00852F5A">
        <w:rPr>
          <w:lang w:val="it-IT"/>
        </w:rPr>
        <w:t>:</w:t>
      </w:r>
    </w:p>
    <w:p w14:paraId="0812E97D" w14:textId="5D540AFC" w:rsidR="006C4F00" w:rsidRPr="006C4F00" w:rsidRDefault="006C4F00" w:rsidP="006C4F00">
      <w:pPr>
        <w:shd w:val="clear" w:color="auto" w:fill="F1EFEE"/>
      </w:pP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Post</w:t>
      </w:r>
      <w:r>
        <w:rPr>
          <w:rFonts w:ascii="Courier New" w:hAnsi="Courier New" w:cs="Courier New"/>
          <w:color w:val="68615E"/>
        </w:rPr>
        <w:br/>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Pr>
          <w:rFonts w:ascii="Courier New" w:hAnsi="Courier New" w:cs="Courier New"/>
          <w:color w:val="DF5320"/>
        </w:rPr>
        <w:t>2</w:t>
      </w:r>
      <w:r>
        <w:rPr>
          <w:rFonts w:ascii="Courier New" w:hAnsi="Courier New" w:cs="Courier New"/>
          <w:color w:val="68615E"/>
        </w:rPr>
        <w:br/>
      </w:r>
      <w:r>
        <w:rPr>
          <w:rFonts w:ascii="Courier New" w:hAnsi="Courier New" w:cs="Courier New"/>
          <w:color w:val="6666EA"/>
        </w:rPr>
        <w:t>AND</w:t>
      </w:r>
      <w:r>
        <w:rPr>
          <w:rFonts w:ascii="Courier New" w:hAnsi="Courier New" w:cs="Courier New"/>
          <w:color w:val="68615E"/>
        </w:rPr>
        <w:t xml:space="preserve"> (</w:t>
      </w:r>
      <w:r>
        <w:rPr>
          <w:rFonts w:ascii="Courier New" w:hAnsi="Courier New" w:cs="Courier New"/>
          <w:color w:val="68615E"/>
        </w:rPr>
        <w:br/>
        <w:t xml:space="preserve">        </w:t>
      </w:r>
      <w:r>
        <w:rPr>
          <w:rFonts w:ascii="Courier New" w:hAnsi="Courier New" w:cs="Courier New"/>
          <w:color w:val="6666EA"/>
        </w:rPr>
        <w:t>SELECT</w:t>
      </w:r>
      <w:r>
        <w:rPr>
          <w:rFonts w:ascii="Courier New" w:hAnsi="Courier New" w:cs="Courier New"/>
          <w:color w:val="68615E"/>
        </w:rPr>
        <w:t xml:space="preserve"> </w:t>
      </w:r>
      <w:r>
        <w:rPr>
          <w:rFonts w:ascii="Courier New" w:hAnsi="Courier New" w:cs="Courier New"/>
          <w:color w:val="6666EA"/>
        </w:rPr>
        <w:t>COUNT</w:t>
      </w:r>
      <w:r>
        <w:rPr>
          <w:rFonts w:ascii="Courier New" w:hAnsi="Courier New" w:cs="Courier New"/>
          <w:color w:val="68615E"/>
        </w:rPr>
        <w:t>(*)</w:t>
      </w:r>
      <w:r>
        <w:rPr>
          <w:rFonts w:ascii="Courier New" w:hAnsi="Courier New" w:cs="Courier New"/>
          <w:color w:val="68615E"/>
        </w:rPr>
        <w:br/>
        <w:t xml:space="preserve">        </w:t>
      </w:r>
      <w:r>
        <w:rPr>
          <w:rFonts w:ascii="Courier New" w:hAnsi="Courier New" w:cs="Courier New"/>
          <w:color w:val="6666EA"/>
        </w:rPr>
        <w:t>FROM</w:t>
      </w:r>
      <w:r>
        <w:rPr>
          <w:rFonts w:ascii="Courier New" w:hAnsi="Courier New" w:cs="Courier New"/>
          <w:color w:val="68615E"/>
        </w:rPr>
        <w:t xml:space="preserve"> (</w:t>
      </w:r>
      <w:r>
        <w:rPr>
          <w:rFonts w:ascii="Courier New" w:hAnsi="Courier New" w:cs="Courier New"/>
          <w:color w:val="6666EA"/>
        </w:rPr>
        <w:t>SELECT</w:t>
      </w:r>
      <w:r>
        <w:rPr>
          <w:rFonts w:ascii="Courier New" w:hAnsi="Courier New" w:cs="Courier New"/>
          <w:color w:val="68615E"/>
        </w:rPr>
        <w:t xml:space="preserve"> * </w:t>
      </w:r>
      <w:r>
        <w:rPr>
          <w:rFonts w:ascii="Courier New" w:hAnsi="Courier New" w:cs="Courier New"/>
          <w:color w:val="6666EA"/>
        </w:rPr>
        <w:t>FROM</w:t>
      </w:r>
      <w:r>
        <w:rPr>
          <w:rFonts w:ascii="Courier New" w:hAnsi="Courier New" w:cs="Courier New"/>
          <w:color w:val="68615E"/>
        </w:rPr>
        <w:t xml:space="preserve"> Post) </w:t>
      </w:r>
      <w:r>
        <w:rPr>
          <w:rFonts w:ascii="Courier New" w:hAnsi="Courier New" w:cs="Courier New"/>
          <w:color w:val="6666EA"/>
        </w:rPr>
        <w:t>as</w:t>
      </w:r>
      <w:r>
        <w:rPr>
          <w:rFonts w:ascii="Courier New" w:hAnsi="Courier New" w:cs="Courier New"/>
          <w:color w:val="68615E"/>
        </w:rPr>
        <w:t xml:space="preserve"> ps</w:t>
      </w:r>
      <w:r>
        <w:rPr>
          <w:rFonts w:ascii="Courier New" w:hAnsi="Courier New" w:cs="Courier New"/>
          <w:color w:val="68615E"/>
        </w:rPr>
        <w:br/>
        <w:t xml:space="preserve">        </w:t>
      </w:r>
      <w:r>
        <w:rPr>
          <w:rFonts w:ascii="Courier New" w:hAnsi="Courier New" w:cs="Courier New"/>
          <w:color w:val="6666EA"/>
        </w:rPr>
        <w:t>JOIN</w:t>
      </w:r>
      <w:r>
        <w:rPr>
          <w:rFonts w:ascii="Courier New" w:hAnsi="Courier New" w:cs="Courier New"/>
          <w:color w:val="68615E"/>
        </w:rPr>
        <w:t xml:space="preserve"> FileMultimediale </w:t>
      </w:r>
      <w:r>
        <w:rPr>
          <w:rFonts w:ascii="Courier New" w:hAnsi="Courier New" w:cs="Courier New"/>
          <w:color w:val="6666EA"/>
        </w:rPr>
        <w:t>ON</w:t>
      </w:r>
      <w:r>
        <w:rPr>
          <w:rFonts w:ascii="Courier New" w:hAnsi="Courier New" w:cs="Courier New"/>
          <w:color w:val="68615E"/>
        </w:rPr>
        <w:t xml:space="preserve"> ps.id = FileMultimediale.id_post</w:t>
      </w:r>
      <w:r>
        <w:rPr>
          <w:rFonts w:ascii="Courier New" w:hAnsi="Courier New" w:cs="Courier New"/>
          <w:color w:val="68615E"/>
        </w:rPr>
        <w:br/>
        <w:t xml:space="preserve">        </w:t>
      </w:r>
      <w:r>
        <w:rPr>
          <w:rFonts w:ascii="Courier New" w:hAnsi="Courier New" w:cs="Courier New"/>
          <w:color w:val="6666EA"/>
        </w:rPr>
        <w:t>WHERE</w:t>
      </w:r>
      <w:r>
        <w:rPr>
          <w:rFonts w:ascii="Courier New" w:hAnsi="Courier New" w:cs="Courier New"/>
          <w:color w:val="68615E"/>
        </w:rPr>
        <w:t xml:space="preserve"> ps.id = </w:t>
      </w:r>
      <w:r>
        <w:rPr>
          <w:rFonts w:ascii="Courier New" w:hAnsi="Courier New" w:cs="Courier New"/>
          <w:color w:val="DF5320"/>
        </w:rPr>
        <w:t>2</w:t>
      </w:r>
      <w:r>
        <w:rPr>
          <w:rFonts w:ascii="Courier New" w:hAnsi="Courier New" w:cs="Courier New"/>
          <w:color w:val="68615E"/>
        </w:rPr>
        <w:br/>
        <w:t xml:space="preserve">) = </w:t>
      </w:r>
      <w:r>
        <w:rPr>
          <w:rFonts w:ascii="Courier New" w:hAnsi="Courier New" w:cs="Courier New"/>
          <w:color w:val="DF5320"/>
        </w:rPr>
        <w:t>0</w:t>
      </w:r>
      <w:r>
        <w:rPr>
          <w:rFonts w:ascii="Courier New" w:hAnsi="Courier New" w:cs="Courier New"/>
          <w:color w:val="68615E"/>
        </w:rPr>
        <w:t>;</w:t>
      </w:r>
    </w:p>
    <w:p w14:paraId="3B35426F" w14:textId="7E3CA406" w:rsidR="00296A03" w:rsidRPr="00882E45" w:rsidRDefault="007F6EFD" w:rsidP="000F0366">
      <w:pPr>
        <w:pStyle w:val="Titolo3"/>
        <w:rPr>
          <w:lang w:val="it-IT" w:eastAsia="it-IT"/>
        </w:rPr>
      </w:pPr>
      <w:bookmarkStart w:id="115" w:name="_Toc123824856"/>
      <w:r w:rsidRPr="00882E45">
        <w:rPr>
          <w:lang w:val="it-IT" w:eastAsia="it-IT"/>
        </w:rPr>
        <w:t>26: Cancellazione contenuti multimediali dei social network</w:t>
      </w:r>
      <w:bookmarkEnd w:id="115"/>
    </w:p>
    <w:p w14:paraId="0336E24A" w14:textId="68293FF5" w:rsidR="00A30888" w:rsidRDefault="00A30888" w:rsidP="007F6EFD">
      <w:pPr>
        <w:shd w:val="clear" w:color="auto" w:fill="F1EFEE"/>
        <w:spacing w:after="0"/>
        <w:rPr>
          <w:rFonts w:ascii="Courier New" w:hAnsi="Courier New" w:cs="Courier New"/>
          <w:color w:val="68615E"/>
          <w:lang w:val="en-GB"/>
        </w:rPr>
      </w:pPr>
      <w:r w:rsidRPr="00882E45">
        <w:rPr>
          <w:rFonts w:ascii="Courier New" w:hAnsi="Courier New" w:cs="Courier New"/>
          <w:color w:val="6666EA"/>
          <w:lang w:val="en-GB"/>
        </w:rPr>
        <w:t>DELETE</w:t>
      </w:r>
      <w:r w:rsidRPr="00882E45">
        <w:rPr>
          <w:rFonts w:ascii="Courier New" w:hAnsi="Courier New" w:cs="Courier New"/>
          <w:color w:val="68615E"/>
          <w:lang w:val="en-GB"/>
        </w:rPr>
        <w:t xml:space="preserve"> </w:t>
      </w:r>
      <w:r w:rsidRPr="00882E45">
        <w:rPr>
          <w:rFonts w:ascii="Courier New" w:hAnsi="Courier New" w:cs="Courier New"/>
          <w:color w:val="6666EA"/>
          <w:lang w:val="en-GB"/>
        </w:rPr>
        <w:t>FROM</w:t>
      </w:r>
      <w:r w:rsidRPr="00882E45">
        <w:rPr>
          <w:rFonts w:ascii="Courier New" w:hAnsi="Courier New" w:cs="Courier New"/>
          <w:color w:val="68615E"/>
          <w:lang w:val="en-GB"/>
        </w:rPr>
        <w:t xml:space="preserve"> FileMultimediale </w:t>
      </w:r>
      <w:r w:rsidRPr="00882E45">
        <w:rPr>
          <w:rFonts w:ascii="Courier New" w:hAnsi="Courier New" w:cs="Courier New"/>
          <w:color w:val="6666EA"/>
          <w:lang w:val="en-GB"/>
        </w:rPr>
        <w:t>WHERE</w:t>
      </w:r>
      <w:r w:rsidRPr="00882E45">
        <w:rPr>
          <w:rFonts w:ascii="Courier New" w:hAnsi="Courier New" w:cs="Courier New"/>
          <w:color w:val="68615E"/>
          <w:lang w:val="en-GB"/>
        </w:rPr>
        <w:t xml:space="preserve"> </w:t>
      </w:r>
      <w:r w:rsidRPr="00882E45">
        <w:rPr>
          <w:rFonts w:ascii="Courier New" w:hAnsi="Courier New" w:cs="Courier New"/>
          <w:color w:val="6666EA"/>
          <w:lang w:val="en-GB"/>
        </w:rPr>
        <w:t>id</w:t>
      </w:r>
      <w:r w:rsidRPr="00882E45">
        <w:rPr>
          <w:rFonts w:ascii="Courier New" w:hAnsi="Courier New" w:cs="Courier New"/>
          <w:color w:val="68615E"/>
          <w:lang w:val="en-GB"/>
        </w:rPr>
        <w:t xml:space="preserve"> = &lt;id_file_multimediale&gt;;</w:t>
      </w:r>
    </w:p>
    <w:p w14:paraId="6705A490" w14:textId="08D54033" w:rsidR="006F06AF" w:rsidRPr="002426B5" w:rsidRDefault="002426B5" w:rsidP="002426B5">
      <w:pPr>
        <w:jc w:val="both"/>
        <w:rPr>
          <w:color w:val="auto"/>
          <w:lang w:val="it-IT"/>
        </w:rPr>
      </w:pPr>
      <w:r w:rsidRPr="00C64F55">
        <w:rPr>
          <w:lang w:val="it-IT"/>
        </w:rPr>
        <w:lastRenderedPageBreak/>
        <w:t>Esempio</w:t>
      </w:r>
      <w:r w:rsidR="00852F5A">
        <w:rPr>
          <w:lang w:val="it-IT"/>
        </w:rPr>
        <w:t>:</w:t>
      </w:r>
    </w:p>
    <w:p w14:paraId="75840713" w14:textId="761D1662" w:rsidR="002426B5" w:rsidRPr="004C3F58" w:rsidRDefault="002426B5" w:rsidP="002426B5">
      <w:pPr>
        <w:shd w:val="clear" w:color="auto" w:fill="F1EFEE"/>
      </w:pP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FileMultimediale </w:t>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Pr>
          <w:rFonts w:ascii="Courier New" w:hAnsi="Courier New" w:cs="Courier New"/>
          <w:color w:val="DF5320"/>
        </w:rPr>
        <w:t>8</w:t>
      </w:r>
      <w:r>
        <w:rPr>
          <w:rFonts w:ascii="Courier New" w:hAnsi="Courier New" w:cs="Courier New"/>
          <w:color w:val="68615E"/>
        </w:rPr>
        <w:t>;</w:t>
      </w:r>
    </w:p>
    <w:p w14:paraId="3A60132D" w14:textId="36DA0090" w:rsidR="00857971" w:rsidRDefault="007F6EFD" w:rsidP="000F0366">
      <w:pPr>
        <w:pStyle w:val="Titolo3"/>
        <w:rPr>
          <w:lang w:val="it-IT" w:eastAsia="it-IT"/>
        </w:rPr>
      </w:pPr>
      <w:bookmarkStart w:id="116" w:name="_Toc123824857"/>
      <w:r>
        <w:rPr>
          <w:lang w:val="it-IT" w:eastAsia="it-IT"/>
        </w:rPr>
        <w:t>27: Cancellazione Utente della piattaforma proprietaria</w:t>
      </w:r>
      <w:bookmarkEnd w:id="116"/>
    </w:p>
    <w:p w14:paraId="275EFDD1" w14:textId="23C200EF" w:rsidR="00DA4FCA" w:rsidRDefault="008C70CB" w:rsidP="007F6EFD">
      <w:pPr>
        <w:shd w:val="clear" w:color="auto" w:fill="F1EFEE"/>
        <w:spacing w:after="0"/>
        <w:rPr>
          <w:rFonts w:ascii="Courier New" w:hAnsi="Courier New" w:cs="Courier New"/>
          <w:color w:val="68615E"/>
          <w:lang w:val="it-IT"/>
        </w:rPr>
      </w:pPr>
      <w:r w:rsidRPr="00DA4FCA">
        <w:rPr>
          <w:rFonts w:ascii="Courier New" w:hAnsi="Courier New" w:cs="Courier New"/>
          <w:color w:val="6666EA"/>
          <w:lang w:val="it-IT"/>
        </w:rPr>
        <w:t>DELETE</w:t>
      </w:r>
      <w:r w:rsidRPr="00DA4FCA">
        <w:rPr>
          <w:rFonts w:ascii="Courier New" w:hAnsi="Courier New" w:cs="Courier New"/>
          <w:color w:val="68615E"/>
          <w:lang w:val="it-IT"/>
        </w:rPr>
        <w:t xml:space="preserve"> </w:t>
      </w:r>
      <w:r w:rsidRPr="00DA4FCA">
        <w:rPr>
          <w:rFonts w:ascii="Courier New" w:hAnsi="Courier New" w:cs="Courier New"/>
          <w:color w:val="6666EA"/>
          <w:lang w:val="it-IT"/>
        </w:rPr>
        <w:t>FROM</w:t>
      </w:r>
      <w:r w:rsidRPr="00DA4FCA">
        <w:rPr>
          <w:rFonts w:ascii="Courier New" w:hAnsi="Courier New" w:cs="Courier New"/>
          <w:color w:val="68615E"/>
          <w:lang w:val="it-IT"/>
        </w:rPr>
        <w:t xml:space="preserve"> UtentePiattaforma </w:t>
      </w:r>
      <w:r w:rsidRPr="00DA4FCA">
        <w:rPr>
          <w:rFonts w:ascii="Courier New" w:hAnsi="Courier New" w:cs="Courier New"/>
          <w:color w:val="6666EA"/>
          <w:lang w:val="it-IT"/>
        </w:rPr>
        <w:t>WHERE</w:t>
      </w:r>
      <w:r w:rsidRPr="00DA4FCA">
        <w:rPr>
          <w:rFonts w:ascii="Courier New" w:hAnsi="Courier New" w:cs="Courier New"/>
          <w:color w:val="68615E"/>
          <w:lang w:val="it-IT"/>
        </w:rPr>
        <w:t xml:space="preserve"> </w:t>
      </w:r>
      <w:r w:rsidRPr="00DA4FCA">
        <w:rPr>
          <w:rFonts w:ascii="Courier New" w:hAnsi="Courier New" w:cs="Courier New"/>
          <w:color w:val="6666EA"/>
          <w:lang w:val="it-IT"/>
        </w:rPr>
        <w:t>id</w:t>
      </w:r>
      <w:r w:rsidRPr="00DA4FCA">
        <w:rPr>
          <w:rFonts w:ascii="Courier New" w:hAnsi="Courier New" w:cs="Courier New"/>
          <w:color w:val="68615E"/>
          <w:lang w:val="it-IT"/>
        </w:rPr>
        <w:t xml:space="preserve"> = &lt;id_utente&gt;;</w:t>
      </w:r>
    </w:p>
    <w:p w14:paraId="3C5ED509" w14:textId="43C4D27C" w:rsidR="00DE0B88" w:rsidRPr="002426B5" w:rsidRDefault="00DE0B88" w:rsidP="00DE0B88">
      <w:pPr>
        <w:jc w:val="both"/>
        <w:rPr>
          <w:color w:val="auto"/>
          <w:lang w:val="it-IT"/>
        </w:rPr>
      </w:pPr>
      <w:r w:rsidRPr="00C64F55">
        <w:rPr>
          <w:lang w:val="it-IT"/>
        </w:rPr>
        <w:t>Esempio</w:t>
      </w:r>
      <w:r w:rsidR="00F80396">
        <w:rPr>
          <w:lang w:val="it-IT"/>
        </w:rPr>
        <w:t>:</w:t>
      </w:r>
    </w:p>
    <w:p w14:paraId="0BFDEF20" w14:textId="4A33C9EB" w:rsidR="00DE0B88" w:rsidRPr="00517320" w:rsidRDefault="007B3467" w:rsidP="007B3467">
      <w:pPr>
        <w:shd w:val="clear" w:color="auto" w:fill="F1EFEE"/>
        <w:rPr>
          <w:lang w:val="it-IT"/>
        </w:rPr>
      </w:pPr>
      <w:r w:rsidRPr="00517320">
        <w:rPr>
          <w:rFonts w:ascii="Courier New" w:hAnsi="Courier New" w:cs="Courier New"/>
          <w:color w:val="6666EA"/>
          <w:lang w:val="it-IT"/>
        </w:rPr>
        <w:t>DELETE</w:t>
      </w:r>
      <w:r w:rsidRPr="00517320">
        <w:rPr>
          <w:rFonts w:ascii="Courier New" w:hAnsi="Courier New" w:cs="Courier New"/>
          <w:color w:val="68615E"/>
          <w:lang w:val="it-IT"/>
        </w:rPr>
        <w:t xml:space="preserve"> </w:t>
      </w:r>
      <w:r w:rsidRPr="00517320">
        <w:rPr>
          <w:rFonts w:ascii="Courier New" w:hAnsi="Courier New" w:cs="Courier New"/>
          <w:color w:val="6666EA"/>
          <w:lang w:val="it-IT"/>
        </w:rPr>
        <w:t>FROM</w:t>
      </w:r>
      <w:r w:rsidRPr="00517320">
        <w:rPr>
          <w:rFonts w:ascii="Courier New" w:hAnsi="Courier New" w:cs="Courier New"/>
          <w:color w:val="68615E"/>
          <w:lang w:val="it-IT"/>
        </w:rPr>
        <w:t xml:space="preserve"> UtentePiattaforma </w:t>
      </w:r>
      <w:r w:rsidRPr="00517320">
        <w:rPr>
          <w:rFonts w:ascii="Courier New" w:hAnsi="Courier New" w:cs="Courier New"/>
          <w:color w:val="6666EA"/>
          <w:lang w:val="it-IT"/>
        </w:rPr>
        <w:t>WHERE</w:t>
      </w:r>
      <w:r w:rsidRPr="00517320">
        <w:rPr>
          <w:rFonts w:ascii="Courier New" w:hAnsi="Courier New" w:cs="Courier New"/>
          <w:color w:val="68615E"/>
          <w:lang w:val="it-IT"/>
        </w:rPr>
        <w:t xml:space="preserve"> </w:t>
      </w:r>
      <w:r w:rsidRPr="00517320">
        <w:rPr>
          <w:rFonts w:ascii="Courier New" w:hAnsi="Courier New" w:cs="Courier New"/>
          <w:color w:val="6666EA"/>
          <w:lang w:val="it-IT"/>
        </w:rPr>
        <w:t>id</w:t>
      </w:r>
      <w:r w:rsidRPr="00517320">
        <w:rPr>
          <w:rFonts w:ascii="Courier New" w:hAnsi="Courier New" w:cs="Courier New"/>
          <w:color w:val="68615E"/>
          <w:lang w:val="it-IT"/>
        </w:rPr>
        <w:t xml:space="preserve"> = </w:t>
      </w:r>
      <w:r w:rsidRPr="00517320">
        <w:rPr>
          <w:rFonts w:ascii="Courier New" w:hAnsi="Courier New" w:cs="Courier New"/>
          <w:color w:val="DF5320"/>
          <w:lang w:val="it-IT"/>
        </w:rPr>
        <w:t>2</w:t>
      </w:r>
      <w:r w:rsidRPr="00517320">
        <w:rPr>
          <w:rFonts w:ascii="Courier New" w:hAnsi="Courier New" w:cs="Courier New"/>
          <w:color w:val="68615E"/>
          <w:lang w:val="it-IT"/>
        </w:rPr>
        <w:t>;</w:t>
      </w:r>
    </w:p>
    <w:p w14:paraId="4CA529F1" w14:textId="6A5E6BC3" w:rsidR="00A30888" w:rsidRDefault="007F6EFD" w:rsidP="000F0366">
      <w:pPr>
        <w:pStyle w:val="Titolo3"/>
        <w:rPr>
          <w:lang w:val="it-IT" w:eastAsia="it-IT"/>
        </w:rPr>
      </w:pPr>
      <w:bookmarkStart w:id="117" w:name="_Toc123824858"/>
      <w:r>
        <w:rPr>
          <w:lang w:val="it-IT" w:eastAsia="it-IT"/>
        </w:rPr>
        <w:t>28: Cancellazione diramazione allerta</w:t>
      </w:r>
      <w:bookmarkEnd w:id="117"/>
    </w:p>
    <w:p w14:paraId="27063189" w14:textId="35B8ADE7" w:rsidR="003B1D2C" w:rsidRDefault="00A762D7" w:rsidP="007F6EFD">
      <w:pPr>
        <w:shd w:val="clear" w:color="auto" w:fill="F1EFEE"/>
        <w:spacing w:after="0"/>
        <w:rPr>
          <w:rFonts w:ascii="Courier New" w:hAnsi="Courier New" w:cs="Courier New"/>
          <w:color w:val="68615E"/>
          <w:lang w:val="it-IT"/>
        </w:rPr>
      </w:pPr>
      <w:r w:rsidRPr="003B1D2C">
        <w:rPr>
          <w:rFonts w:ascii="Courier New" w:hAnsi="Courier New" w:cs="Courier New"/>
          <w:color w:val="6666EA"/>
          <w:lang w:val="it-IT"/>
        </w:rPr>
        <w:t>DELETE</w:t>
      </w:r>
      <w:r w:rsidRPr="003B1D2C">
        <w:rPr>
          <w:rFonts w:ascii="Courier New" w:hAnsi="Courier New" w:cs="Courier New"/>
          <w:color w:val="68615E"/>
          <w:lang w:val="it-IT"/>
        </w:rPr>
        <w:t xml:space="preserve"> </w:t>
      </w:r>
      <w:r w:rsidRPr="003B1D2C">
        <w:rPr>
          <w:rFonts w:ascii="Courier New" w:hAnsi="Courier New" w:cs="Courier New"/>
          <w:color w:val="6666EA"/>
          <w:lang w:val="it-IT"/>
        </w:rPr>
        <w:t>FROM</w:t>
      </w:r>
      <w:r w:rsidRPr="003B1D2C">
        <w:rPr>
          <w:rFonts w:ascii="Courier New" w:hAnsi="Courier New" w:cs="Courier New"/>
          <w:color w:val="68615E"/>
          <w:lang w:val="it-IT"/>
        </w:rPr>
        <w:t xml:space="preserve"> Allerta </w:t>
      </w:r>
      <w:r w:rsidRPr="003B1D2C">
        <w:rPr>
          <w:rFonts w:ascii="Courier New" w:hAnsi="Courier New" w:cs="Courier New"/>
          <w:color w:val="6666EA"/>
          <w:lang w:val="it-IT"/>
        </w:rPr>
        <w:t>WHERE</w:t>
      </w:r>
      <w:r w:rsidRPr="003B1D2C">
        <w:rPr>
          <w:rFonts w:ascii="Courier New" w:hAnsi="Courier New" w:cs="Courier New"/>
          <w:color w:val="68615E"/>
          <w:lang w:val="it-IT"/>
        </w:rPr>
        <w:t xml:space="preserve"> </w:t>
      </w:r>
      <w:r w:rsidRPr="003B1D2C">
        <w:rPr>
          <w:rFonts w:ascii="Courier New" w:hAnsi="Courier New" w:cs="Courier New"/>
          <w:color w:val="6666EA"/>
          <w:lang w:val="it-IT"/>
        </w:rPr>
        <w:t>id</w:t>
      </w:r>
      <w:r w:rsidRPr="003B1D2C">
        <w:rPr>
          <w:rFonts w:ascii="Courier New" w:hAnsi="Courier New" w:cs="Courier New"/>
          <w:color w:val="68615E"/>
          <w:lang w:val="it-IT"/>
        </w:rPr>
        <w:t xml:space="preserve"> = &lt;id_allerta&gt;;</w:t>
      </w:r>
    </w:p>
    <w:p w14:paraId="2BB2461D" w14:textId="2035F4A1" w:rsidR="007B3467" w:rsidRPr="002426B5" w:rsidRDefault="007B3467" w:rsidP="007B3467">
      <w:pPr>
        <w:jc w:val="both"/>
        <w:rPr>
          <w:color w:val="auto"/>
          <w:lang w:val="it-IT"/>
        </w:rPr>
      </w:pPr>
      <w:r w:rsidRPr="00C64F55">
        <w:rPr>
          <w:lang w:val="it-IT"/>
        </w:rPr>
        <w:t>Esempio</w:t>
      </w:r>
      <w:r w:rsidR="00F80396">
        <w:rPr>
          <w:lang w:val="it-IT"/>
        </w:rPr>
        <w:t>:</w:t>
      </w:r>
    </w:p>
    <w:p w14:paraId="1F8AD24B" w14:textId="146D5BD6" w:rsidR="007B3467" w:rsidRPr="004C3F58" w:rsidRDefault="00B921FD" w:rsidP="00B921FD">
      <w:pPr>
        <w:shd w:val="clear" w:color="auto" w:fill="F1EFEE"/>
      </w:pPr>
      <w:r>
        <w:rPr>
          <w:rFonts w:ascii="Courier New" w:hAnsi="Courier New" w:cs="Courier New"/>
          <w:color w:val="6666EA"/>
        </w:rPr>
        <w:t>DELETE</w:t>
      </w:r>
      <w:r>
        <w:rPr>
          <w:rFonts w:ascii="Courier New" w:hAnsi="Courier New" w:cs="Courier New"/>
          <w:color w:val="68615E"/>
        </w:rPr>
        <w:t xml:space="preserve"> </w:t>
      </w:r>
      <w:r>
        <w:rPr>
          <w:rFonts w:ascii="Courier New" w:hAnsi="Courier New" w:cs="Courier New"/>
          <w:color w:val="6666EA"/>
        </w:rPr>
        <w:t>FROM</w:t>
      </w:r>
      <w:r>
        <w:rPr>
          <w:rFonts w:ascii="Courier New" w:hAnsi="Courier New" w:cs="Courier New"/>
          <w:color w:val="68615E"/>
        </w:rPr>
        <w:t xml:space="preserve"> Allerta </w:t>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Pr>
          <w:rFonts w:ascii="Courier New" w:hAnsi="Courier New" w:cs="Courier New"/>
          <w:color w:val="DF5320"/>
        </w:rPr>
        <w:t>4</w:t>
      </w:r>
      <w:r>
        <w:rPr>
          <w:rFonts w:ascii="Courier New" w:hAnsi="Courier New" w:cs="Courier New"/>
          <w:color w:val="68615E"/>
        </w:rPr>
        <w:t>;</w:t>
      </w:r>
    </w:p>
    <w:p w14:paraId="21EB460A" w14:textId="202FB612" w:rsidR="00A762D7" w:rsidRPr="003B1D2C" w:rsidRDefault="0040292C" w:rsidP="000F0366">
      <w:pPr>
        <w:pStyle w:val="Titolo3"/>
        <w:rPr>
          <w:lang w:val="it-IT" w:eastAsia="it-IT"/>
        </w:rPr>
      </w:pPr>
      <w:bookmarkStart w:id="118" w:name="_Toc123824859"/>
      <w:r>
        <w:rPr>
          <w:lang w:val="it-IT" w:eastAsia="it-IT"/>
        </w:rPr>
        <w:t>29: Visualizza lista dei post dei social network</w:t>
      </w:r>
      <w:bookmarkEnd w:id="118"/>
    </w:p>
    <w:p w14:paraId="5CB6C23A" w14:textId="0FEFF0E5" w:rsidR="0050461C" w:rsidRPr="00803AA4" w:rsidRDefault="0050461C" w:rsidP="002A03D7">
      <w:pPr>
        <w:shd w:val="clear" w:color="auto" w:fill="F1EFEE"/>
        <w:spacing w:after="0"/>
        <w:rPr>
          <w:lang w:val="it-IT"/>
        </w:rPr>
      </w:pPr>
      <w:r w:rsidRPr="00882E45">
        <w:rPr>
          <w:rFonts w:ascii="Courier New" w:hAnsi="Courier New" w:cs="Courier New"/>
          <w:color w:val="6666EA"/>
          <w:lang w:val="it-IT"/>
        </w:rPr>
        <w:t>SELECT</w:t>
      </w:r>
      <w:r w:rsidRPr="00882E45">
        <w:rPr>
          <w:rFonts w:ascii="Courier New" w:hAnsi="Courier New" w:cs="Courier New"/>
          <w:color w:val="68615E"/>
          <w:lang w:val="it-IT"/>
        </w:rPr>
        <w:t xml:space="preserve"> *</w:t>
      </w:r>
      <w:r w:rsidRPr="00882E45">
        <w:rPr>
          <w:lang w:val="it-IT"/>
        </w:rPr>
        <w:br/>
      </w:r>
      <w:r w:rsidRPr="00882E45">
        <w:rPr>
          <w:rFonts w:ascii="Courier New" w:hAnsi="Courier New" w:cs="Courier New"/>
          <w:color w:val="6666EA"/>
          <w:lang w:val="it-IT"/>
        </w:rPr>
        <w:t>FROM</w:t>
      </w:r>
      <w:r w:rsidRPr="00882E45">
        <w:rPr>
          <w:rFonts w:ascii="Courier New" w:hAnsi="Courier New" w:cs="Courier New"/>
          <w:color w:val="68615E"/>
          <w:lang w:val="it-IT"/>
        </w:rPr>
        <w:t xml:space="preserve"> Post;</w:t>
      </w:r>
    </w:p>
    <w:p w14:paraId="2BCF0076" w14:textId="02FDBE9A" w:rsidR="0050461C" w:rsidRPr="00882E45" w:rsidRDefault="0040292C" w:rsidP="0040292C">
      <w:pPr>
        <w:rPr>
          <w:lang w:val="it-IT"/>
        </w:rPr>
      </w:pPr>
      <w:r w:rsidRPr="00882E45">
        <w:rPr>
          <w:lang w:val="it-IT"/>
        </w:rPr>
        <w:t>Esempio di output della query dell’operazione 29:</w:t>
      </w:r>
    </w:p>
    <w:p w14:paraId="38B8E7CE" w14:textId="04936962" w:rsidR="0040292C" w:rsidRDefault="00576396" w:rsidP="0040292C">
      <w:r w:rsidRPr="00576396">
        <w:drawing>
          <wp:inline distT="0" distB="0" distL="0" distR="0" wp14:anchorId="77197061" wp14:editId="450A4BDA">
            <wp:extent cx="5486400" cy="101536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015365"/>
                    </a:xfrm>
                    <a:prstGeom prst="rect">
                      <a:avLst/>
                    </a:prstGeom>
                  </pic:spPr>
                </pic:pic>
              </a:graphicData>
            </a:graphic>
          </wp:inline>
        </w:drawing>
      </w:r>
    </w:p>
    <w:p w14:paraId="7D007F03" w14:textId="766FB46D" w:rsidR="00576396" w:rsidRPr="001429E2" w:rsidRDefault="001522E2" w:rsidP="000F0366">
      <w:pPr>
        <w:pStyle w:val="Titolo3"/>
        <w:rPr>
          <w:lang w:val="it-IT"/>
        </w:rPr>
      </w:pPr>
      <w:bookmarkStart w:id="119" w:name="_Toc123824860"/>
      <w:r w:rsidRPr="00921E3C">
        <w:rPr>
          <w:lang w:val="it-IT"/>
        </w:rPr>
        <w:t>30: Visualizza utente della piattaforma proprietaria</w:t>
      </w:r>
      <w:bookmarkEnd w:id="119"/>
    </w:p>
    <w:p w14:paraId="2DF76C76" w14:textId="7EB097A7" w:rsidR="00F73031" w:rsidRDefault="00F73031" w:rsidP="002A03D7">
      <w:pPr>
        <w:shd w:val="clear" w:color="auto" w:fill="F1EFEE"/>
        <w:spacing w:after="0"/>
        <w:rPr>
          <w:rFonts w:ascii="Courier New" w:hAnsi="Courier New" w:cs="Courier New"/>
          <w:color w:val="68615E"/>
          <w:lang w:val="it-IT"/>
        </w:rPr>
      </w:pPr>
      <w:r w:rsidRPr="00F73031">
        <w:rPr>
          <w:rFonts w:ascii="Courier New" w:hAnsi="Courier New" w:cs="Courier New"/>
          <w:color w:val="6666EA"/>
          <w:lang w:val="it-IT"/>
        </w:rPr>
        <w:t>SELECT</w:t>
      </w:r>
      <w:r w:rsidRPr="00F73031">
        <w:rPr>
          <w:rFonts w:ascii="Courier New" w:hAnsi="Courier New" w:cs="Courier New"/>
          <w:color w:val="68615E"/>
          <w:lang w:val="it-IT"/>
        </w:rPr>
        <w:t xml:space="preserve"> *</w:t>
      </w:r>
      <w:r w:rsidRPr="00F73031">
        <w:rPr>
          <w:rFonts w:ascii="Courier New" w:hAnsi="Courier New" w:cs="Courier New"/>
          <w:color w:val="68615E"/>
          <w:lang w:val="it-IT"/>
        </w:rPr>
        <w:br/>
      </w:r>
      <w:r w:rsidRPr="00F73031">
        <w:rPr>
          <w:rFonts w:ascii="Courier New" w:hAnsi="Courier New" w:cs="Courier New"/>
          <w:color w:val="6666EA"/>
          <w:lang w:val="it-IT"/>
        </w:rPr>
        <w:t>FROM</w:t>
      </w:r>
      <w:r w:rsidRPr="00F73031">
        <w:rPr>
          <w:rFonts w:ascii="Courier New" w:hAnsi="Courier New" w:cs="Courier New"/>
          <w:color w:val="68615E"/>
          <w:lang w:val="it-IT"/>
        </w:rPr>
        <w:t xml:space="preserve"> UtentePiattaforma</w:t>
      </w:r>
      <w:r w:rsidRPr="00F73031">
        <w:rPr>
          <w:rFonts w:ascii="Courier New" w:hAnsi="Courier New" w:cs="Courier New"/>
          <w:color w:val="68615E"/>
          <w:lang w:val="it-IT"/>
        </w:rPr>
        <w:br/>
      </w:r>
      <w:r w:rsidRPr="00F73031">
        <w:rPr>
          <w:rFonts w:ascii="Courier New" w:hAnsi="Courier New" w:cs="Courier New"/>
          <w:color w:val="6666EA"/>
          <w:lang w:val="it-IT"/>
        </w:rPr>
        <w:t>WHERE</w:t>
      </w:r>
      <w:r w:rsidRPr="00F73031">
        <w:rPr>
          <w:rFonts w:ascii="Courier New" w:hAnsi="Courier New" w:cs="Courier New"/>
          <w:color w:val="68615E"/>
          <w:lang w:val="it-IT"/>
        </w:rPr>
        <w:t xml:space="preserve"> </w:t>
      </w:r>
      <w:r w:rsidRPr="00F73031">
        <w:rPr>
          <w:rFonts w:ascii="Courier New" w:hAnsi="Courier New" w:cs="Courier New"/>
          <w:color w:val="6666EA"/>
          <w:lang w:val="it-IT"/>
        </w:rPr>
        <w:t>id</w:t>
      </w:r>
      <w:r w:rsidRPr="00F73031">
        <w:rPr>
          <w:rFonts w:ascii="Courier New" w:hAnsi="Courier New" w:cs="Courier New"/>
          <w:color w:val="68615E"/>
          <w:lang w:val="it-IT"/>
        </w:rPr>
        <w:t xml:space="preserve"> = &lt;</w:t>
      </w:r>
      <w:r w:rsidRPr="00F73031">
        <w:rPr>
          <w:rFonts w:ascii="Courier New" w:hAnsi="Courier New" w:cs="Courier New"/>
          <w:color w:val="6666EA"/>
          <w:lang w:val="it-IT"/>
        </w:rPr>
        <w:t>id</w:t>
      </w:r>
      <w:r w:rsidRPr="00F73031">
        <w:rPr>
          <w:rFonts w:ascii="Courier New" w:hAnsi="Courier New" w:cs="Courier New"/>
          <w:color w:val="68615E"/>
          <w:lang w:val="it-IT"/>
        </w:rPr>
        <w:t xml:space="preserve"> utente piattaforma&gt;;</w:t>
      </w:r>
    </w:p>
    <w:p w14:paraId="55DF2056" w14:textId="767469E6" w:rsidR="006D64B1" w:rsidRPr="006D64B1" w:rsidRDefault="006D64B1" w:rsidP="006D64B1">
      <w:pPr>
        <w:jc w:val="both"/>
        <w:rPr>
          <w:color w:val="auto"/>
          <w:lang w:val="it-IT"/>
        </w:rPr>
      </w:pPr>
      <w:r w:rsidRPr="00C64F55">
        <w:rPr>
          <w:lang w:val="it-IT"/>
        </w:rPr>
        <w:t xml:space="preserve">Esempio di esecuzione della query dell’operazione </w:t>
      </w:r>
      <w:r>
        <w:rPr>
          <w:lang w:val="it-IT"/>
        </w:rPr>
        <w:t>30</w:t>
      </w:r>
      <w:r w:rsidRPr="00C64F55">
        <w:rPr>
          <w:lang w:val="it-IT"/>
        </w:rPr>
        <w:t xml:space="preserve">, utilizzando </w:t>
      </w:r>
      <w:r w:rsidRPr="002D447D">
        <w:rPr>
          <w:rFonts w:ascii="Courier New" w:hAnsi="Courier New" w:cs="Courier New"/>
          <w:color w:val="auto"/>
          <w:lang w:val="it-IT"/>
        </w:rPr>
        <w:t>&lt;</w:t>
      </w:r>
      <w:r>
        <w:rPr>
          <w:rFonts w:ascii="Courier New" w:hAnsi="Courier New" w:cs="Courier New"/>
          <w:color w:val="auto"/>
          <w:lang w:val="it-IT"/>
        </w:rPr>
        <w:t>id utente piattaforma</w:t>
      </w:r>
      <w:r w:rsidRPr="002D447D">
        <w:rPr>
          <w:rFonts w:ascii="Courier New" w:hAnsi="Courier New" w:cs="Courier New"/>
          <w:color w:val="auto"/>
          <w:lang w:val="it-IT"/>
        </w:rPr>
        <w:t xml:space="preserve">&gt; = </w:t>
      </w:r>
      <w:r>
        <w:rPr>
          <w:rFonts w:ascii="Courier New" w:hAnsi="Courier New" w:cs="Courier New"/>
          <w:color w:val="auto"/>
          <w:lang w:val="it-IT"/>
        </w:rPr>
        <w:t>3</w:t>
      </w:r>
    </w:p>
    <w:p w14:paraId="506C7094" w14:textId="5EC716F3" w:rsidR="006D64B1" w:rsidRPr="006D64B1" w:rsidRDefault="006D64B1" w:rsidP="006D64B1">
      <w:pPr>
        <w:shd w:val="clear" w:color="auto" w:fill="F1EFEE"/>
      </w:pPr>
      <w:r>
        <w:rPr>
          <w:rFonts w:ascii="Courier New" w:hAnsi="Courier New" w:cs="Courier New"/>
          <w:color w:val="6666EA"/>
        </w:rPr>
        <w:t>SELECT</w:t>
      </w:r>
      <w:r>
        <w:rPr>
          <w:rFonts w:ascii="Courier New" w:hAnsi="Courier New" w:cs="Courier New"/>
          <w:color w:val="68615E"/>
        </w:rPr>
        <w:t xml:space="preserve"> *</w:t>
      </w:r>
      <w:r>
        <w:rPr>
          <w:rFonts w:ascii="Courier New" w:hAnsi="Courier New" w:cs="Courier New"/>
          <w:color w:val="68615E"/>
        </w:rPr>
        <w:br/>
      </w:r>
      <w:r>
        <w:rPr>
          <w:rFonts w:ascii="Courier New" w:hAnsi="Courier New" w:cs="Courier New"/>
          <w:color w:val="6666EA"/>
        </w:rPr>
        <w:t>FROM</w:t>
      </w:r>
      <w:r>
        <w:rPr>
          <w:rFonts w:ascii="Courier New" w:hAnsi="Courier New" w:cs="Courier New"/>
          <w:color w:val="68615E"/>
        </w:rPr>
        <w:t xml:space="preserve"> UtentePiattaforma</w:t>
      </w:r>
      <w:r>
        <w:rPr>
          <w:rFonts w:ascii="Courier New" w:hAnsi="Courier New" w:cs="Courier New"/>
          <w:color w:val="68615E"/>
        </w:rPr>
        <w:br/>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Pr>
          <w:rFonts w:ascii="Courier New" w:hAnsi="Courier New" w:cs="Courier New"/>
          <w:color w:val="DF5320"/>
        </w:rPr>
        <w:t>3</w:t>
      </w:r>
      <w:r>
        <w:rPr>
          <w:rFonts w:ascii="Courier New" w:hAnsi="Courier New" w:cs="Courier New"/>
          <w:color w:val="68615E"/>
        </w:rPr>
        <w:t>;</w:t>
      </w:r>
    </w:p>
    <w:p w14:paraId="2D1A5384" w14:textId="147F69C1" w:rsidR="0062109D" w:rsidRPr="00F31CAB" w:rsidRDefault="00EF3944" w:rsidP="00EF3944">
      <w:pPr>
        <w:jc w:val="center"/>
        <w:rPr>
          <w:lang w:val="it-IT"/>
        </w:rPr>
      </w:pPr>
      <w:r w:rsidRPr="00EF3944">
        <w:rPr>
          <w:lang w:val="it-IT"/>
        </w:rPr>
        <w:lastRenderedPageBreak/>
        <w:drawing>
          <wp:inline distT="0" distB="0" distL="0" distR="0" wp14:anchorId="67A10038" wp14:editId="32B75093">
            <wp:extent cx="3498850" cy="1848646"/>
            <wp:effectExtent l="0" t="0" r="635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55"/>
                    <a:stretch>
                      <a:fillRect/>
                    </a:stretch>
                  </pic:blipFill>
                  <pic:spPr>
                    <a:xfrm>
                      <a:off x="0" y="0"/>
                      <a:ext cx="3502781" cy="1850723"/>
                    </a:xfrm>
                    <a:prstGeom prst="rect">
                      <a:avLst/>
                    </a:prstGeom>
                  </pic:spPr>
                </pic:pic>
              </a:graphicData>
            </a:graphic>
          </wp:inline>
        </w:drawing>
      </w:r>
    </w:p>
    <w:p w14:paraId="2FBA3489" w14:textId="0AF9001B" w:rsidR="00EF3DA2" w:rsidRPr="008464C6" w:rsidRDefault="00650B50" w:rsidP="000F0366">
      <w:pPr>
        <w:pStyle w:val="Titolo3"/>
        <w:rPr>
          <w:lang w:val="it-IT"/>
        </w:rPr>
      </w:pPr>
      <w:bookmarkStart w:id="120" w:name="_Toc123824861"/>
      <w:r w:rsidRPr="008464C6">
        <w:rPr>
          <w:lang w:val="it-IT"/>
        </w:rPr>
        <w:t>31: Visualizza diramazione allerta</w:t>
      </w:r>
      <w:bookmarkEnd w:id="120"/>
    </w:p>
    <w:p w14:paraId="34FFC12F" w14:textId="09D4876A" w:rsidR="002A03D7" w:rsidRDefault="002A03D7" w:rsidP="002A03D7">
      <w:pPr>
        <w:shd w:val="clear" w:color="auto" w:fill="F1EFEE"/>
        <w:spacing w:after="0"/>
        <w:rPr>
          <w:rFonts w:ascii="Courier New" w:hAnsi="Courier New" w:cs="Courier New"/>
          <w:color w:val="68615E"/>
          <w:lang w:val="it-IT"/>
        </w:rPr>
      </w:pPr>
      <w:r w:rsidRPr="00F31CAB">
        <w:rPr>
          <w:rFonts w:ascii="Courier New" w:hAnsi="Courier New" w:cs="Courier New"/>
          <w:color w:val="6666EA"/>
          <w:lang w:val="it-IT"/>
        </w:rPr>
        <w:t>SELECT</w:t>
      </w:r>
      <w:r w:rsidRPr="00F31CAB">
        <w:rPr>
          <w:rFonts w:ascii="Courier New" w:hAnsi="Courier New" w:cs="Courier New"/>
          <w:color w:val="68615E"/>
          <w:lang w:val="it-IT"/>
        </w:rPr>
        <w:t xml:space="preserve"> *</w:t>
      </w:r>
      <w:r w:rsidRPr="00F31CAB">
        <w:rPr>
          <w:rFonts w:ascii="Courier New" w:hAnsi="Courier New" w:cs="Courier New"/>
          <w:color w:val="68615E"/>
          <w:lang w:val="it-IT"/>
        </w:rPr>
        <w:br/>
      </w:r>
      <w:r w:rsidRPr="00F31CAB">
        <w:rPr>
          <w:rFonts w:ascii="Courier New" w:hAnsi="Courier New" w:cs="Courier New"/>
          <w:color w:val="6666EA"/>
          <w:lang w:val="it-IT"/>
        </w:rPr>
        <w:t>FROM</w:t>
      </w:r>
      <w:r w:rsidRPr="00F31CAB">
        <w:rPr>
          <w:rFonts w:ascii="Courier New" w:hAnsi="Courier New" w:cs="Courier New"/>
          <w:color w:val="68615E"/>
          <w:lang w:val="it-IT"/>
        </w:rPr>
        <w:t xml:space="preserve"> Allerta</w:t>
      </w:r>
      <w:r w:rsidRPr="00F31CAB">
        <w:rPr>
          <w:rFonts w:ascii="Courier New" w:hAnsi="Courier New" w:cs="Courier New"/>
          <w:color w:val="68615E"/>
          <w:lang w:val="it-IT"/>
        </w:rPr>
        <w:br/>
      </w:r>
      <w:r w:rsidRPr="00F31CAB">
        <w:rPr>
          <w:rFonts w:ascii="Courier New" w:hAnsi="Courier New" w:cs="Courier New"/>
          <w:color w:val="6666EA"/>
          <w:lang w:val="it-IT"/>
        </w:rPr>
        <w:t>WHERE</w:t>
      </w:r>
      <w:r w:rsidRPr="00F31CAB">
        <w:rPr>
          <w:rFonts w:ascii="Courier New" w:hAnsi="Courier New" w:cs="Courier New"/>
          <w:color w:val="68615E"/>
          <w:lang w:val="it-IT"/>
        </w:rPr>
        <w:t xml:space="preserve"> </w:t>
      </w:r>
      <w:r w:rsidRPr="00F31CAB">
        <w:rPr>
          <w:rFonts w:ascii="Courier New" w:hAnsi="Courier New" w:cs="Courier New"/>
          <w:color w:val="6666EA"/>
          <w:lang w:val="it-IT"/>
        </w:rPr>
        <w:t>id</w:t>
      </w:r>
      <w:r w:rsidRPr="00F31CAB">
        <w:rPr>
          <w:rFonts w:ascii="Courier New" w:hAnsi="Courier New" w:cs="Courier New"/>
          <w:color w:val="68615E"/>
          <w:lang w:val="it-IT"/>
        </w:rPr>
        <w:t xml:space="preserve"> = &lt;</w:t>
      </w:r>
      <w:r w:rsidRPr="00F31CAB">
        <w:rPr>
          <w:rFonts w:ascii="Courier New" w:hAnsi="Courier New" w:cs="Courier New"/>
          <w:color w:val="6666EA"/>
          <w:lang w:val="it-IT"/>
        </w:rPr>
        <w:t>id</w:t>
      </w:r>
      <w:r w:rsidRPr="00F31CAB">
        <w:rPr>
          <w:rFonts w:ascii="Courier New" w:hAnsi="Courier New" w:cs="Courier New"/>
          <w:color w:val="68615E"/>
          <w:lang w:val="it-IT"/>
        </w:rPr>
        <w:t xml:space="preserve"> allerta&gt;;</w:t>
      </w:r>
    </w:p>
    <w:p w14:paraId="7C42B7D5" w14:textId="0332DF73" w:rsidR="00B16253" w:rsidRPr="00B16253" w:rsidRDefault="00B16253" w:rsidP="00B16253">
      <w:pPr>
        <w:jc w:val="both"/>
        <w:rPr>
          <w:color w:val="auto"/>
          <w:lang w:val="it-IT"/>
        </w:rPr>
      </w:pPr>
      <w:r w:rsidRPr="00C64F55">
        <w:rPr>
          <w:lang w:val="it-IT"/>
        </w:rPr>
        <w:t xml:space="preserve">Esempio di esecuzione della query dell’operazione </w:t>
      </w:r>
      <w:r>
        <w:rPr>
          <w:lang w:val="it-IT"/>
        </w:rPr>
        <w:t>31</w:t>
      </w:r>
      <w:r w:rsidRPr="00C64F55">
        <w:rPr>
          <w:lang w:val="it-IT"/>
        </w:rPr>
        <w:t xml:space="preserve">, utilizzando </w:t>
      </w:r>
      <w:r w:rsidRPr="002D447D">
        <w:rPr>
          <w:rFonts w:ascii="Courier New" w:hAnsi="Courier New" w:cs="Courier New"/>
          <w:color w:val="auto"/>
          <w:lang w:val="it-IT"/>
        </w:rPr>
        <w:t>&lt;</w:t>
      </w:r>
      <w:r w:rsidR="00713D3F">
        <w:rPr>
          <w:rFonts w:ascii="Courier New" w:hAnsi="Courier New" w:cs="Courier New"/>
          <w:color w:val="auto"/>
          <w:lang w:val="it-IT"/>
        </w:rPr>
        <w:t>id allerta</w:t>
      </w:r>
      <w:r w:rsidRPr="002D447D">
        <w:rPr>
          <w:rFonts w:ascii="Courier New" w:hAnsi="Courier New" w:cs="Courier New"/>
          <w:color w:val="auto"/>
          <w:lang w:val="it-IT"/>
        </w:rPr>
        <w:t xml:space="preserve">&gt; = </w:t>
      </w:r>
      <w:r w:rsidR="00713D3F">
        <w:rPr>
          <w:rFonts w:ascii="Courier New" w:hAnsi="Courier New" w:cs="Courier New"/>
          <w:color w:val="auto"/>
          <w:lang w:val="it-IT"/>
        </w:rPr>
        <w:t>2</w:t>
      </w:r>
    </w:p>
    <w:p w14:paraId="7D357215" w14:textId="159980A5" w:rsidR="00B16253" w:rsidRPr="00B16253" w:rsidRDefault="00B16253" w:rsidP="00B16253">
      <w:pPr>
        <w:shd w:val="clear" w:color="auto" w:fill="F1EFEE"/>
      </w:pPr>
      <w:r>
        <w:rPr>
          <w:rFonts w:ascii="Courier New" w:hAnsi="Courier New" w:cs="Courier New"/>
          <w:color w:val="6666EA"/>
        </w:rPr>
        <w:t>SELECT</w:t>
      </w:r>
      <w:r>
        <w:rPr>
          <w:rFonts w:ascii="Courier New" w:hAnsi="Courier New" w:cs="Courier New"/>
          <w:color w:val="68615E"/>
        </w:rPr>
        <w:t xml:space="preserve"> *</w:t>
      </w:r>
      <w:r>
        <w:rPr>
          <w:rFonts w:ascii="Courier New" w:hAnsi="Courier New" w:cs="Courier New"/>
          <w:color w:val="68615E"/>
        </w:rPr>
        <w:br/>
      </w:r>
      <w:r>
        <w:rPr>
          <w:rFonts w:ascii="Courier New" w:hAnsi="Courier New" w:cs="Courier New"/>
          <w:color w:val="6666EA"/>
        </w:rPr>
        <w:t>FROM</w:t>
      </w:r>
      <w:r>
        <w:rPr>
          <w:rFonts w:ascii="Courier New" w:hAnsi="Courier New" w:cs="Courier New"/>
          <w:color w:val="68615E"/>
        </w:rPr>
        <w:t xml:space="preserve"> Allerta</w:t>
      </w:r>
      <w:r>
        <w:rPr>
          <w:rFonts w:ascii="Courier New" w:hAnsi="Courier New" w:cs="Courier New"/>
          <w:color w:val="68615E"/>
        </w:rPr>
        <w:br/>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666EA"/>
        </w:rPr>
        <w:t>id</w:t>
      </w:r>
      <w:r>
        <w:rPr>
          <w:rFonts w:ascii="Courier New" w:hAnsi="Courier New" w:cs="Courier New"/>
          <w:color w:val="68615E"/>
        </w:rPr>
        <w:t xml:space="preserve"> = </w:t>
      </w:r>
      <w:r>
        <w:rPr>
          <w:rFonts w:ascii="Courier New" w:hAnsi="Courier New" w:cs="Courier New"/>
          <w:color w:val="DF5320"/>
        </w:rPr>
        <w:t>2</w:t>
      </w:r>
      <w:r>
        <w:rPr>
          <w:rFonts w:ascii="Courier New" w:hAnsi="Courier New" w:cs="Courier New"/>
          <w:color w:val="68615E"/>
        </w:rPr>
        <w:t>;</w:t>
      </w:r>
    </w:p>
    <w:p w14:paraId="6EF6B3A7" w14:textId="2575EF97" w:rsidR="00616938" w:rsidRDefault="00DA020D" w:rsidP="00616938">
      <w:r w:rsidRPr="00DA020D">
        <w:drawing>
          <wp:inline distT="0" distB="0" distL="0" distR="0" wp14:anchorId="387531F9" wp14:editId="15242B7F">
            <wp:extent cx="5486400" cy="319405"/>
            <wp:effectExtent l="0" t="0" r="0"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19405"/>
                    </a:xfrm>
                    <a:prstGeom prst="rect">
                      <a:avLst/>
                    </a:prstGeom>
                  </pic:spPr>
                </pic:pic>
              </a:graphicData>
            </a:graphic>
          </wp:inline>
        </w:drawing>
      </w:r>
    </w:p>
    <w:p w14:paraId="0E5581EB" w14:textId="5D6BEF24" w:rsidR="00DA020D" w:rsidRPr="00882E45" w:rsidRDefault="00DA020D" w:rsidP="000F0366">
      <w:pPr>
        <w:pStyle w:val="Titolo3"/>
        <w:rPr>
          <w:lang w:val="it-IT"/>
        </w:rPr>
      </w:pPr>
      <w:bookmarkStart w:id="121" w:name="_Toc123824862"/>
      <w:r w:rsidRPr="00882E45">
        <w:rPr>
          <w:lang w:val="it-IT"/>
        </w:rPr>
        <w:t>32: Visualizza lista collaboratori</w:t>
      </w:r>
      <w:bookmarkEnd w:id="121"/>
    </w:p>
    <w:p w14:paraId="5778AB40" w14:textId="3AAF281A" w:rsidR="006A03DE" w:rsidRPr="006A03DE" w:rsidRDefault="006A03DE">
      <w:pPr>
        <w:shd w:val="clear" w:color="auto" w:fill="F1EFEE"/>
        <w:rPr>
          <w:lang w:val="it-IT"/>
        </w:rPr>
      </w:pPr>
      <w:r w:rsidRPr="006A03DE">
        <w:rPr>
          <w:rFonts w:ascii="Courier New" w:hAnsi="Courier New" w:cs="Courier New"/>
          <w:color w:val="6666EA"/>
          <w:lang w:val="it-IT"/>
        </w:rPr>
        <w:t>SELECT</w:t>
      </w:r>
      <w:r w:rsidRPr="006A03DE">
        <w:rPr>
          <w:rFonts w:ascii="Courier New" w:hAnsi="Courier New" w:cs="Courier New"/>
          <w:color w:val="68615E"/>
          <w:lang w:val="it-IT"/>
        </w:rPr>
        <w:t xml:space="preserve"> * </w:t>
      </w:r>
      <w:r w:rsidRPr="006A03DE">
        <w:rPr>
          <w:rFonts w:ascii="Courier New" w:hAnsi="Courier New" w:cs="Courier New"/>
          <w:color w:val="6666EA"/>
          <w:lang w:val="it-IT"/>
        </w:rPr>
        <w:t>FROM</w:t>
      </w:r>
      <w:r w:rsidRPr="006A03DE">
        <w:rPr>
          <w:rFonts w:ascii="Courier New" w:hAnsi="Courier New" w:cs="Courier New"/>
          <w:color w:val="68615E"/>
          <w:lang w:val="it-IT"/>
        </w:rPr>
        <w:t xml:space="preserve"> Collaboratore;</w:t>
      </w:r>
    </w:p>
    <w:p w14:paraId="250251E9" w14:textId="533BA03F" w:rsidR="006A03DE" w:rsidRPr="00882E45" w:rsidRDefault="00DA020D" w:rsidP="00DA020D">
      <w:pPr>
        <w:rPr>
          <w:lang w:val="it-IT"/>
        </w:rPr>
      </w:pPr>
      <w:r w:rsidRPr="00882E45">
        <w:rPr>
          <w:lang w:val="it-IT"/>
        </w:rPr>
        <w:t>Esempio di output della query dell’operazione 32:</w:t>
      </w:r>
    </w:p>
    <w:p w14:paraId="036CEDDF" w14:textId="05603815" w:rsidR="00DA020D" w:rsidRDefault="004F561C" w:rsidP="006A03DE">
      <w:pPr>
        <w:rPr>
          <w:color w:val="A9B7C6"/>
          <w:lang w:val="it-IT" w:eastAsia="it-IT"/>
        </w:rPr>
      </w:pPr>
      <w:r w:rsidRPr="004F561C">
        <w:rPr>
          <w:color w:val="A9B7C6"/>
          <w:lang w:val="it-IT" w:eastAsia="it-IT"/>
        </w:rPr>
        <w:drawing>
          <wp:inline distT="0" distB="0" distL="0" distR="0" wp14:anchorId="5754306E" wp14:editId="490AB06B">
            <wp:extent cx="5486400" cy="12496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249680"/>
                    </a:xfrm>
                    <a:prstGeom prst="rect">
                      <a:avLst/>
                    </a:prstGeom>
                  </pic:spPr>
                </pic:pic>
              </a:graphicData>
            </a:graphic>
          </wp:inline>
        </w:drawing>
      </w:r>
    </w:p>
    <w:p w14:paraId="4E43C23C" w14:textId="2842524D" w:rsidR="004F561C" w:rsidRPr="006A03DE" w:rsidRDefault="00DF6F32" w:rsidP="000F0366">
      <w:pPr>
        <w:pStyle w:val="Titolo3"/>
        <w:rPr>
          <w:lang w:val="it-IT" w:eastAsia="it-IT"/>
        </w:rPr>
      </w:pPr>
      <w:bookmarkStart w:id="122" w:name="_Toc123824863"/>
      <w:r>
        <w:rPr>
          <w:lang w:val="it-IT" w:eastAsia="it-IT"/>
        </w:rPr>
        <w:t>33: Visualizza lista Sensori</w:t>
      </w:r>
      <w:bookmarkEnd w:id="122"/>
    </w:p>
    <w:p w14:paraId="443D669A" w14:textId="0A985FAB" w:rsidR="00D41EFB" w:rsidRPr="00D41EFB" w:rsidRDefault="00D41EFB">
      <w:pPr>
        <w:shd w:val="clear" w:color="auto" w:fill="F1EFEE"/>
        <w:rPr>
          <w:lang w:val="it-IT"/>
        </w:rPr>
      </w:pPr>
      <w:r w:rsidRPr="00D41EFB">
        <w:rPr>
          <w:rFonts w:ascii="Courier New" w:hAnsi="Courier New" w:cs="Courier New"/>
          <w:color w:val="6666EA"/>
          <w:lang w:val="it-IT"/>
        </w:rPr>
        <w:t>SELECT</w:t>
      </w:r>
      <w:r w:rsidRPr="00D41EFB">
        <w:rPr>
          <w:rFonts w:ascii="Courier New" w:hAnsi="Courier New" w:cs="Courier New"/>
          <w:color w:val="68615E"/>
          <w:lang w:val="it-IT"/>
        </w:rPr>
        <w:t xml:space="preserve"> * </w:t>
      </w:r>
      <w:r w:rsidRPr="00D41EFB">
        <w:rPr>
          <w:rFonts w:ascii="Courier New" w:hAnsi="Courier New" w:cs="Courier New"/>
          <w:color w:val="6666EA"/>
          <w:lang w:val="it-IT"/>
        </w:rPr>
        <w:t>FROM</w:t>
      </w:r>
      <w:r w:rsidRPr="00D41EFB">
        <w:rPr>
          <w:rFonts w:ascii="Courier New" w:hAnsi="Courier New" w:cs="Courier New"/>
          <w:color w:val="68615E"/>
          <w:lang w:val="it-IT"/>
        </w:rPr>
        <w:t xml:space="preserve"> Sensore;</w:t>
      </w:r>
    </w:p>
    <w:p w14:paraId="2D49F8FC" w14:textId="6B06CE14" w:rsidR="00DF6F32" w:rsidRPr="00882E45" w:rsidRDefault="00DF6F32" w:rsidP="00DF6F32">
      <w:pPr>
        <w:rPr>
          <w:lang w:val="it-IT"/>
        </w:rPr>
      </w:pPr>
      <w:r w:rsidRPr="00882E45">
        <w:rPr>
          <w:lang w:val="it-IT"/>
        </w:rPr>
        <w:t>Esempio di output della query dell’operazione 33:</w:t>
      </w:r>
    </w:p>
    <w:p w14:paraId="25C65DD4" w14:textId="47FE49ED" w:rsidR="00D41EFB" w:rsidRDefault="009A5586" w:rsidP="00D41EFB">
      <w:pPr>
        <w:rPr>
          <w:color w:val="A9B7C6"/>
          <w:lang w:val="it-IT" w:eastAsia="it-IT"/>
        </w:rPr>
      </w:pPr>
      <w:r w:rsidRPr="009A5586">
        <w:rPr>
          <w:color w:val="A9B7C6"/>
          <w:lang w:val="it-IT" w:eastAsia="it-IT"/>
        </w:rPr>
        <w:lastRenderedPageBreak/>
        <w:drawing>
          <wp:inline distT="0" distB="0" distL="0" distR="0" wp14:anchorId="0166D574" wp14:editId="5942826E">
            <wp:extent cx="5486400" cy="72707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727075"/>
                    </a:xfrm>
                    <a:prstGeom prst="rect">
                      <a:avLst/>
                    </a:prstGeom>
                  </pic:spPr>
                </pic:pic>
              </a:graphicData>
            </a:graphic>
          </wp:inline>
        </w:drawing>
      </w:r>
    </w:p>
    <w:p w14:paraId="2A048CBD" w14:textId="72456E8F" w:rsidR="00CC7881" w:rsidRPr="00D41EFB" w:rsidRDefault="00CC7881" w:rsidP="000F0366">
      <w:pPr>
        <w:pStyle w:val="Titolo3"/>
        <w:rPr>
          <w:lang w:val="it-IT" w:eastAsia="it-IT"/>
        </w:rPr>
      </w:pPr>
      <w:bookmarkStart w:id="123" w:name="_Toc123824864"/>
      <w:r>
        <w:rPr>
          <w:lang w:val="it-IT" w:eastAsia="it-IT"/>
        </w:rPr>
        <w:t>34: Visualizza sessioni di campionamento</w:t>
      </w:r>
      <w:bookmarkEnd w:id="123"/>
    </w:p>
    <w:p w14:paraId="13388C58" w14:textId="7A2028F5" w:rsidR="00EC14A8" w:rsidRPr="00EC14A8" w:rsidRDefault="00EC14A8">
      <w:pPr>
        <w:shd w:val="clear" w:color="auto" w:fill="F1EFEE"/>
        <w:rPr>
          <w:lang w:val="it-IT"/>
        </w:rPr>
      </w:pPr>
      <w:r w:rsidRPr="00EC14A8">
        <w:rPr>
          <w:rFonts w:ascii="Courier New" w:hAnsi="Courier New" w:cs="Courier New"/>
          <w:color w:val="6666EA"/>
          <w:lang w:val="it-IT"/>
        </w:rPr>
        <w:t>SELECT</w:t>
      </w:r>
      <w:r w:rsidRPr="00EC14A8">
        <w:rPr>
          <w:rFonts w:ascii="Courier New" w:hAnsi="Courier New" w:cs="Courier New"/>
          <w:color w:val="68615E"/>
          <w:lang w:val="it-IT"/>
        </w:rPr>
        <w:t xml:space="preserve"> SessioneCampionamento.id, SessioneCampionamento.data_ora, SessioneCampionamento.durata</w:t>
      </w:r>
      <w:r w:rsidR="003B6A61">
        <w:rPr>
          <w:rFonts w:ascii="Courier New" w:hAnsi="Courier New" w:cs="Courier New"/>
          <w:color w:val="68615E"/>
          <w:lang w:val="it-IT"/>
        </w:rPr>
        <w:t>,</w:t>
      </w:r>
      <w:r w:rsidRPr="00EC14A8">
        <w:rPr>
          <w:rFonts w:ascii="Courier New" w:hAnsi="Courier New" w:cs="Courier New"/>
          <w:color w:val="68615E"/>
          <w:lang w:val="it-IT"/>
        </w:rPr>
        <w:t xml:space="preserve"> SessioneCampionamento.val_min, SessioneCampionamento.val_max</w:t>
      </w:r>
      <w:r w:rsidR="00630AA7">
        <w:rPr>
          <w:rFonts w:ascii="Courier New" w:hAnsi="Courier New" w:cs="Courier New"/>
          <w:color w:val="68615E"/>
          <w:lang w:val="it-IT"/>
        </w:rPr>
        <w:t>,</w:t>
      </w:r>
      <w:r w:rsidR="00803AA4">
        <w:rPr>
          <w:rFonts w:ascii="Courier New" w:hAnsi="Courier New" w:cs="Courier New"/>
          <w:color w:val="68615E"/>
          <w:lang w:val="it-IT"/>
        </w:rPr>
        <w:t xml:space="preserve"> </w:t>
      </w:r>
      <w:r w:rsidRPr="00EC14A8">
        <w:rPr>
          <w:rFonts w:ascii="Courier New" w:hAnsi="Courier New" w:cs="Courier New"/>
          <w:color w:val="68615E"/>
          <w:lang w:val="it-IT"/>
        </w:rPr>
        <w:t>SessioneCampionamento.media_misurazioni, Zona.comune, Zona.provincia</w:t>
      </w:r>
      <w:r w:rsidRPr="00EC14A8">
        <w:rPr>
          <w:rFonts w:ascii="Courier New" w:hAnsi="Courier New" w:cs="Courier New"/>
          <w:color w:val="68615E"/>
          <w:lang w:val="it-IT"/>
        </w:rPr>
        <w:br/>
      </w:r>
      <w:r w:rsidRPr="00EC14A8">
        <w:rPr>
          <w:rFonts w:ascii="Courier New" w:hAnsi="Courier New" w:cs="Courier New"/>
          <w:color w:val="6666EA"/>
          <w:lang w:val="it-IT"/>
        </w:rPr>
        <w:t>FROM</w:t>
      </w:r>
      <w:r w:rsidRPr="00EC14A8">
        <w:rPr>
          <w:rFonts w:ascii="Courier New" w:hAnsi="Courier New" w:cs="Courier New"/>
          <w:color w:val="68615E"/>
          <w:lang w:val="it-IT"/>
        </w:rPr>
        <w:t xml:space="preserve"> SessioneCampionamento</w:t>
      </w:r>
      <w:r w:rsidRPr="00EC14A8">
        <w:rPr>
          <w:rFonts w:ascii="Courier New" w:hAnsi="Courier New" w:cs="Courier New"/>
          <w:color w:val="68615E"/>
          <w:lang w:val="it-IT"/>
        </w:rPr>
        <w:br/>
      </w:r>
      <w:r w:rsidRPr="00EC14A8">
        <w:rPr>
          <w:rFonts w:ascii="Courier New" w:hAnsi="Courier New" w:cs="Courier New"/>
          <w:color w:val="6666EA"/>
          <w:lang w:val="it-IT"/>
        </w:rPr>
        <w:t>JOIN</w:t>
      </w:r>
      <w:r w:rsidRPr="00EC14A8">
        <w:rPr>
          <w:rFonts w:ascii="Courier New" w:hAnsi="Courier New" w:cs="Courier New"/>
          <w:color w:val="68615E"/>
          <w:lang w:val="it-IT"/>
        </w:rPr>
        <w:t xml:space="preserve"> Zona </w:t>
      </w:r>
      <w:r w:rsidRPr="00EC14A8">
        <w:rPr>
          <w:rFonts w:ascii="Courier New" w:hAnsi="Courier New" w:cs="Courier New"/>
          <w:color w:val="6666EA"/>
          <w:lang w:val="it-IT"/>
        </w:rPr>
        <w:t>ON</w:t>
      </w:r>
      <w:r w:rsidRPr="00EC14A8">
        <w:rPr>
          <w:rFonts w:ascii="Courier New" w:hAnsi="Courier New" w:cs="Courier New"/>
          <w:color w:val="68615E"/>
          <w:lang w:val="it-IT"/>
        </w:rPr>
        <w:t xml:space="preserve"> SessioneCampionamento.id_zona = Zona.codice;</w:t>
      </w:r>
    </w:p>
    <w:p w14:paraId="6EC1D465" w14:textId="3B68D51A" w:rsidR="00C50C0D" w:rsidRPr="00882E45" w:rsidRDefault="00C50C0D" w:rsidP="00C50C0D">
      <w:pPr>
        <w:rPr>
          <w:lang w:val="it-IT"/>
        </w:rPr>
      </w:pPr>
      <w:r w:rsidRPr="00882E45">
        <w:rPr>
          <w:lang w:val="it-IT"/>
        </w:rPr>
        <w:t>Esempio di output della query dell’operazione 34:</w:t>
      </w:r>
    </w:p>
    <w:p w14:paraId="1EAFF978" w14:textId="1204BC61" w:rsidR="00C062B4" w:rsidRDefault="00733BF3" w:rsidP="00D41EFB">
      <w:pPr>
        <w:rPr>
          <w:color w:val="A9B7C6"/>
          <w:lang w:val="it-IT" w:eastAsia="it-IT"/>
        </w:rPr>
      </w:pPr>
      <w:r w:rsidRPr="00733BF3">
        <w:rPr>
          <w:color w:val="A9B7C6"/>
          <w:lang w:val="it-IT" w:eastAsia="it-IT"/>
        </w:rPr>
        <w:drawing>
          <wp:inline distT="0" distB="0" distL="0" distR="0" wp14:anchorId="5ABB874A" wp14:editId="43E0912A">
            <wp:extent cx="5486400" cy="685800"/>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59"/>
                    <a:stretch>
                      <a:fillRect/>
                    </a:stretch>
                  </pic:blipFill>
                  <pic:spPr>
                    <a:xfrm>
                      <a:off x="0" y="0"/>
                      <a:ext cx="5486400" cy="685800"/>
                    </a:xfrm>
                    <a:prstGeom prst="rect">
                      <a:avLst/>
                    </a:prstGeom>
                  </pic:spPr>
                </pic:pic>
              </a:graphicData>
            </a:graphic>
          </wp:inline>
        </w:drawing>
      </w:r>
    </w:p>
    <w:p w14:paraId="0E073913" w14:textId="795AEA45" w:rsidR="00733BF3" w:rsidRPr="00D41EFB" w:rsidRDefault="00733BF3" w:rsidP="000F0366">
      <w:pPr>
        <w:pStyle w:val="Titolo3"/>
        <w:rPr>
          <w:lang w:val="it-IT" w:eastAsia="it-IT"/>
        </w:rPr>
      </w:pPr>
      <w:bookmarkStart w:id="124" w:name="_Toc123824865"/>
      <w:r>
        <w:rPr>
          <w:lang w:val="it-IT" w:eastAsia="it-IT"/>
        </w:rPr>
        <w:t>35: Visualizza dati ottenuti dalla sessione di campionamento</w:t>
      </w:r>
      <w:bookmarkEnd w:id="124"/>
    </w:p>
    <w:p w14:paraId="56D7C94B" w14:textId="42E62CD0" w:rsidR="001429E2" w:rsidRDefault="001429E2">
      <w:pPr>
        <w:shd w:val="clear" w:color="auto" w:fill="F1EFEE"/>
        <w:rPr>
          <w:rFonts w:ascii="Courier New" w:hAnsi="Courier New" w:cs="Courier New"/>
          <w:color w:val="68615E"/>
          <w:lang w:val="it-IT"/>
        </w:rPr>
      </w:pPr>
      <w:r w:rsidRPr="001429E2">
        <w:rPr>
          <w:rFonts w:ascii="Courier New" w:hAnsi="Courier New" w:cs="Courier New"/>
          <w:color w:val="6666EA"/>
          <w:lang w:val="it-IT"/>
        </w:rPr>
        <w:t>SELECT</w:t>
      </w:r>
      <w:r w:rsidRPr="001429E2">
        <w:rPr>
          <w:rFonts w:ascii="Courier New" w:hAnsi="Courier New" w:cs="Courier New"/>
          <w:color w:val="68615E"/>
          <w:lang w:val="it-IT"/>
        </w:rPr>
        <w:t xml:space="preserve"> Misurazione.id, Misurazione.valore_rilevato, Misurazione.timestamp, Misurazione.matricola_sensore</w:t>
      </w:r>
      <w:r w:rsidRPr="00882E45">
        <w:rPr>
          <w:lang w:val="it-IT"/>
        </w:rPr>
        <w:br/>
      </w:r>
      <w:r w:rsidRPr="001429E2">
        <w:rPr>
          <w:rFonts w:ascii="Courier New" w:hAnsi="Courier New" w:cs="Courier New"/>
          <w:color w:val="6666EA"/>
          <w:lang w:val="it-IT"/>
        </w:rPr>
        <w:t>FROM</w:t>
      </w:r>
      <w:r w:rsidRPr="001429E2">
        <w:rPr>
          <w:rFonts w:ascii="Courier New" w:hAnsi="Courier New" w:cs="Courier New"/>
          <w:color w:val="68615E"/>
          <w:lang w:val="it-IT"/>
        </w:rPr>
        <w:t xml:space="preserve"> SessioneCampionamento</w:t>
      </w:r>
      <w:r w:rsidRPr="00882E45">
        <w:rPr>
          <w:lang w:val="it-IT"/>
        </w:rPr>
        <w:br/>
      </w:r>
      <w:r w:rsidRPr="001429E2">
        <w:rPr>
          <w:rFonts w:ascii="Courier New" w:hAnsi="Courier New" w:cs="Courier New"/>
          <w:color w:val="6666EA"/>
          <w:lang w:val="it-IT"/>
        </w:rPr>
        <w:t>JOIN</w:t>
      </w:r>
      <w:r w:rsidRPr="001429E2">
        <w:rPr>
          <w:rFonts w:ascii="Courier New" w:hAnsi="Courier New" w:cs="Courier New"/>
          <w:color w:val="68615E"/>
          <w:lang w:val="it-IT"/>
        </w:rPr>
        <w:t xml:space="preserve"> Misurazione </w:t>
      </w:r>
      <w:r w:rsidRPr="001429E2">
        <w:rPr>
          <w:rFonts w:ascii="Courier New" w:hAnsi="Courier New" w:cs="Courier New"/>
          <w:color w:val="6666EA"/>
          <w:lang w:val="it-IT"/>
        </w:rPr>
        <w:t>ON</w:t>
      </w:r>
      <w:r w:rsidRPr="001429E2">
        <w:rPr>
          <w:rFonts w:ascii="Courier New" w:hAnsi="Courier New" w:cs="Courier New"/>
          <w:color w:val="68615E"/>
          <w:lang w:val="it-IT"/>
        </w:rPr>
        <w:t xml:space="preserve"> SessioneCampionamento.id = Misurazione.id_sessione</w:t>
      </w:r>
      <w:r w:rsidRPr="00882E45">
        <w:rPr>
          <w:lang w:val="it-IT"/>
        </w:rPr>
        <w:br/>
      </w:r>
      <w:r w:rsidRPr="001429E2">
        <w:rPr>
          <w:rFonts w:ascii="Courier New" w:hAnsi="Courier New" w:cs="Courier New"/>
          <w:color w:val="6666EA"/>
          <w:lang w:val="it-IT"/>
        </w:rPr>
        <w:t>WHERE</w:t>
      </w:r>
      <w:r w:rsidRPr="001429E2">
        <w:rPr>
          <w:rFonts w:ascii="Courier New" w:hAnsi="Courier New" w:cs="Courier New"/>
          <w:color w:val="68615E"/>
          <w:lang w:val="it-IT"/>
        </w:rPr>
        <w:t xml:space="preserve"> SessioneCampionamento.id = </w:t>
      </w:r>
      <w:r w:rsidR="00C830E8">
        <w:rPr>
          <w:rFonts w:ascii="Courier New" w:hAnsi="Courier New" w:cs="Courier New"/>
          <w:color w:val="DF5320"/>
          <w:lang w:val="it-IT"/>
        </w:rPr>
        <w:t>&lt;id_sessione_campionamento&gt;</w:t>
      </w:r>
      <w:r w:rsidRPr="001429E2">
        <w:rPr>
          <w:rFonts w:ascii="Courier New" w:hAnsi="Courier New" w:cs="Courier New"/>
          <w:color w:val="68615E"/>
          <w:lang w:val="it-IT"/>
        </w:rPr>
        <w:t>;</w:t>
      </w:r>
    </w:p>
    <w:p w14:paraId="7792890F" w14:textId="4E9BA6A7" w:rsidR="007A1F4E" w:rsidRPr="007A1F4E" w:rsidRDefault="007A1F4E" w:rsidP="007A1F4E">
      <w:pPr>
        <w:jc w:val="both"/>
        <w:rPr>
          <w:color w:val="auto"/>
          <w:lang w:val="it-IT"/>
        </w:rPr>
      </w:pPr>
      <w:r w:rsidRPr="00C64F55">
        <w:rPr>
          <w:lang w:val="it-IT"/>
        </w:rPr>
        <w:t xml:space="preserve">Esempio di esecuzione della query dell’operazione </w:t>
      </w:r>
      <w:r>
        <w:rPr>
          <w:lang w:val="it-IT"/>
        </w:rPr>
        <w:t>35</w:t>
      </w:r>
      <w:r w:rsidRPr="00C64F55">
        <w:rPr>
          <w:lang w:val="it-IT"/>
        </w:rPr>
        <w:t xml:space="preserve">, utilizzando </w:t>
      </w:r>
      <w:r w:rsidRPr="002D447D">
        <w:rPr>
          <w:rFonts w:ascii="Courier New" w:hAnsi="Courier New" w:cs="Courier New"/>
          <w:color w:val="auto"/>
          <w:lang w:val="it-IT"/>
        </w:rPr>
        <w:t>&lt;</w:t>
      </w:r>
      <w:r>
        <w:rPr>
          <w:rFonts w:ascii="Courier New" w:hAnsi="Courier New" w:cs="Courier New"/>
          <w:color w:val="auto"/>
          <w:lang w:val="it-IT"/>
        </w:rPr>
        <w:t>id sessione campionamento</w:t>
      </w:r>
      <w:r w:rsidRPr="002D447D">
        <w:rPr>
          <w:rFonts w:ascii="Courier New" w:hAnsi="Courier New" w:cs="Courier New"/>
          <w:color w:val="auto"/>
          <w:lang w:val="it-IT"/>
        </w:rPr>
        <w:t xml:space="preserve">&gt; = </w:t>
      </w:r>
      <w:r>
        <w:rPr>
          <w:rFonts w:ascii="Courier New" w:hAnsi="Courier New" w:cs="Courier New"/>
          <w:color w:val="auto"/>
          <w:lang w:val="it-IT"/>
        </w:rPr>
        <w:t>2</w:t>
      </w:r>
      <w:r w:rsidR="00267294">
        <w:rPr>
          <w:rFonts w:ascii="Courier New" w:hAnsi="Courier New" w:cs="Courier New"/>
          <w:color w:val="auto"/>
          <w:lang w:val="it-IT"/>
        </w:rPr>
        <w:t>:</w:t>
      </w:r>
    </w:p>
    <w:p w14:paraId="7A8454B0" w14:textId="78473EEA" w:rsidR="007A1F4E" w:rsidRPr="007A1F4E" w:rsidRDefault="007A1F4E" w:rsidP="007A1F4E">
      <w:pPr>
        <w:shd w:val="clear" w:color="auto" w:fill="F1EFEE"/>
        <w:rPr>
          <w:lang w:val="it-IT"/>
        </w:rPr>
      </w:pPr>
      <w:r w:rsidRPr="007A1F4E">
        <w:rPr>
          <w:rFonts w:ascii="Courier New" w:hAnsi="Courier New" w:cs="Courier New"/>
          <w:color w:val="6666EA"/>
          <w:lang w:val="it-IT"/>
        </w:rPr>
        <w:t>SELECT</w:t>
      </w:r>
      <w:r w:rsidRPr="007A1F4E">
        <w:rPr>
          <w:rFonts w:ascii="Courier New" w:hAnsi="Courier New" w:cs="Courier New"/>
          <w:color w:val="68615E"/>
          <w:lang w:val="it-IT"/>
        </w:rPr>
        <w:t xml:space="preserve"> Misurazione.id, Misurazione.valore_rilevato, Misurazione.timestamp, Misurazione.matricola_sensore</w:t>
      </w:r>
      <w:r w:rsidRPr="007A1F4E">
        <w:rPr>
          <w:rFonts w:ascii="Courier New" w:hAnsi="Courier New" w:cs="Courier New"/>
          <w:color w:val="68615E"/>
          <w:lang w:val="it-IT"/>
        </w:rPr>
        <w:br/>
      </w:r>
      <w:r w:rsidRPr="007A1F4E">
        <w:rPr>
          <w:rFonts w:ascii="Courier New" w:hAnsi="Courier New" w:cs="Courier New"/>
          <w:color w:val="6666EA"/>
          <w:lang w:val="it-IT"/>
        </w:rPr>
        <w:t>FROM</w:t>
      </w:r>
      <w:r w:rsidRPr="007A1F4E">
        <w:rPr>
          <w:rFonts w:ascii="Courier New" w:hAnsi="Courier New" w:cs="Courier New"/>
          <w:color w:val="68615E"/>
          <w:lang w:val="it-IT"/>
        </w:rPr>
        <w:t xml:space="preserve"> SessioneCampionamento</w:t>
      </w:r>
      <w:r w:rsidRPr="007A1F4E">
        <w:rPr>
          <w:rFonts w:ascii="Courier New" w:hAnsi="Courier New" w:cs="Courier New"/>
          <w:color w:val="68615E"/>
          <w:lang w:val="it-IT"/>
        </w:rPr>
        <w:br/>
      </w:r>
      <w:r w:rsidRPr="007A1F4E">
        <w:rPr>
          <w:rFonts w:ascii="Courier New" w:hAnsi="Courier New" w:cs="Courier New"/>
          <w:color w:val="6666EA"/>
          <w:lang w:val="it-IT"/>
        </w:rPr>
        <w:t>JOIN</w:t>
      </w:r>
      <w:r w:rsidRPr="007A1F4E">
        <w:rPr>
          <w:rFonts w:ascii="Courier New" w:hAnsi="Courier New" w:cs="Courier New"/>
          <w:color w:val="68615E"/>
          <w:lang w:val="it-IT"/>
        </w:rPr>
        <w:t xml:space="preserve"> Misurazione </w:t>
      </w:r>
      <w:r w:rsidRPr="007A1F4E">
        <w:rPr>
          <w:rFonts w:ascii="Courier New" w:hAnsi="Courier New" w:cs="Courier New"/>
          <w:color w:val="6666EA"/>
          <w:lang w:val="it-IT"/>
        </w:rPr>
        <w:t>ON</w:t>
      </w:r>
      <w:r w:rsidRPr="007A1F4E">
        <w:rPr>
          <w:rFonts w:ascii="Courier New" w:hAnsi="Courier New" w:cs="Courier New"/>
          <w:color w:val="68615E"/>
          <w:lang w:val="it-IT"/>
        </w:rPr>
        <w:t xml:space="preserve"> SessioneCampionamento.id = Misurazione.id_sessione</w:t>
      </w:r>
      <w:r w:rsidRPr="007A1F4E">
        <w:rPr>
          <w:rFonts w:ascii="Courier New" w:hAnsi="Courier New" w:cs="Courier New"/>
          <w:color w:val="68615E"/>
          <w:lang w:val="it-IT"/>
        </w:rPr>
        <w:br/>
      </w:r>
      <w:r w:rsidRPr="007A1F4E">
        <w:rPr>
          <w:rFonts w:ascii="Courier New" w:hAnsi="Courier New" w:cs="Courier New"/>
          <w:color w:val="6666EA"/>
          <w:lang w:val="it-IT"/>
        </w:rPr>
        <w:t>WHERE</w:t>
      </w:r>
      <w:r w:rsidRPr="007A1F4E">
        <w:rPr>
          <w:rFonts w:ascii="Courier New" w:hAnsi="Courier New" w:cs="Courier New"/>
          <w:color w:val="68615E"/>
          <w:lang w:val="it-IT"/>
        </w:rPr>
        <w:t xml:space="preserve"> SessioneCampionamento.id = </w:t>
      </w:r>
      <w:r w:rsidRPr="007A1F4E">
        <w:rPr>
          <w:rFonts w:ascii="Courier New" w:hAnsi="Courier New" w:cs="Courier New"/>
          <w:color w:val="DF5320"/>
          <w:lang w:val="it-IT"/>
        </w:rPr>
        <w:t>2</w:t>
      </w:r>
      <w:r w:rsidRPr="007A1F4E">
        <w:rPr>
          <w:rFonts w:ascii="Courier New" w:hAnsi="Courier New" w:cs="Courier New"/>
          <w:color w:val="68615E"/>
          <w:lang w:val="it-IT"/>
        </w:rPr>
        <w:t>;</w:t>
      </w:r>
    </w:p>
    <w:p w14:paraId="70B8ED55" w14:textId="061C4E63" w:rsidR="002A03D7" w:rsidRDefault="00655AAA" w:rsidP="002A03D7">
      <w:pPr>
        <w:rPr>
          <w:rFonts w:ascii="Courier New" w:hAnsi="Courier New" w:cs="Courier New"/>
          <w:color w:val="766E6B"/>
        </w:rPr>
      </w:pPr>
      <w:r w:rsidRPr="00655AAA">
        <w:rPr>
          <w:rFonts w:ascii="Courier New" w:hAnsi="Courier New" w:cs="Courier New"/>
          <w:color w:val="766E6B"/>
        </w:rPr>
        <w:lastRenderedPageBreak/>
        <w:drawing>
          <wp:inline distT="0" distB="0" distL="0" distR="0" wp14:anchorId="06F7D494" wp14:editId="091E3473">
            <wp:extent cx="5486400" cy="1390650"/>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60"/>
                    <a:stretch>
                      <a:fillRect/>
                    </a:stretch>
                  </pic:blipFill>
                  <pic:spPr>
                    <a:xfrm>
                      <a:off x="0" y="0"/>
                      <a:ext cx="5486400" cy="1390650"/>
                    </a:xfrm>
                    <a:prstGeom prst="rect">
                      <a:avLst/>
                    </a:prstGeom>
                  </pic:spPr>
                </pic:pic>
              </a:graphicData>
            </a:graphic>
          </wp:inline>
        </w:drawing>
      </w:r>
    </w:p>
    <w:p w14:paraId="2CAF851E" w14:textId="2A9B0B76" w:rsidR="00DF5807" w:rsidRDefault="00DF5807" w:rsidP="000F0366">
      <w:pPr>
        <w:pStyle w:val="Titolo3"/>
      </w:pPr>
      <w:bookmarkStart w:id="125" w:name="_Toc123824866"/>
      <w:r>
        <w:t>36: Ricerca tramite hashtag</w:t>
      </w:r>
      <w:bookmarkEnd w:id="125"/>
    </w:p>
    <w:p w14:paraId="21466F06" w14:textId="0BCDCDC1" w:rsidR="00C95D94" w:rsidRDefault="007E0381" w:rsidP="004B695B">
      <w:pPr>
        <w:shd w:val="clear" w:color="auto" w:fill="F1EFEE"/>
      </w:pPr>
      <w:r>
        <w:rPr>
          <w:rFonts w:ascii="Courier New" w:hAnsi="Courier New" w:cs="Courier New"/>
          <w:color w:val="6666EA"/>
        </w:rPr>
        <w:t>SELECT</w:t>
      </w:r>
      <w:r>
        <w:rPr>
          <w:rFonts w:ascii="Courier New" w:hAnsi="Courier New" w:cs="Courier New"/>
          <w:color w:val="68615E"/>
        </w:rPr>
        <w:t xml:space="preserve"> * </w:t>
      </w:r>
      <w:r>
        <w:rPr>
          <w:rFonts w:ascii="Courier New" w:hAnsi="Courier New" w:cs="Courier New"/>
          <w:color w:val="6666EA"/>
        </w:rPr>
        <w:t>FROM</w:t>
      </w:r>
      <w:r>
        <w:rPr>
          <w:rFonts w:ascii="Courier New" w:hAnsi="Courier New" w:cs="Courier New"/>
          <w:color w:val="68615E"/>
        </w:rPr>
        <w:t xml:space="preserve"> Post </w:t>
      </w:r>
      <w:r>
        <w:rPr>
          <w:rFonts w:ascii="Courier New" w:hAnsi="Courier New" w:cs="Courier New"/>
          <w:color w:val="6666EA"/>
        </w:rPr>
        <w:t>WHERE</w:t>
      </w:r>
      <w:r>
        <w:rPr>
          <w:rFonts w:ascii="Courier New" w:hAnsi="Courier New" w:cs="Courier New"/>
          <w:color w:val="68615E"/>
        </w:rPr>
        <w:t xml:space="preserve"> testo </w:t>
      </w:r>
      <w:r>
        <w:rPr>
          <w:rFonts w:ascii="Courier New" w:hAnsi="Courier New" w:cs="Courier New"/>
          <w:color w:val="6666EA"/>
        </w:rPr>
        <w:t>LIKE</w:t>
      </w:r>
      <w:r>
        <w:rPr>
          <w:rFonts w:ascii="Courier New" w:hAnsi="Courier New" w:cs="Courier New"/>
          <w:color w:val="68615E"/>
        </w:rPr>
        <w:t xml:space="preserve"> </w:t>
      </w:r>
      <w:r>
        <w:rPr>
          <w:rFonts w:ascii="Courier New" w:hAnsi="Courier New" w:cs="Courier New"/>
          <w:color w:val="7B9726"/>
        </w:rPr>
        <w:t>'%&lt;hashtag_da_cercare&gt;%'</w:t>
      </w:r>
      <w:r>
        <w:rPr>
          <w:rFonts w:ascii="Courier New" w:hAnsi="Courier New" w:cs="Courier New"/>
          <w:color w:val="68615E"/>
        </w:rPr>
        <w:t>;</w:t>
      </w:r>
    </w:p>
    <w:p w14:paraId="3218630E" w14:textId="68C1DFBA" w:rsidR="00DF5807" w:rsidRDefault="00DF5807" w:rsidP="003E7D46">
      <w:pPr>
        <w:jc w:val="both"/>
        <w:rPr>
          <w:lang w:val="it-IT"/>
        </w:rPr>
      </w:pPr>
      <w:r w:rsidRPr="00610BD6">
        <w:rPr>
          <w:lang w:val="it-IT"/>
        </w:rPr>
        <w:t xml:space="preserve">Esempio di </w:t>
      </w:r>
      <w:r w:rsidR="00F44B19">
        <w:rPr>
          <w:lang w:val="it-IT"/>
        </w:rPr>
        <w:t>esecuzione</w:t>
      </w:r>
      <w:r w:rsidRPr="00610BD6">
        <w:rPr>
          <w:lang w:val="it-IT"/>
        </w:rPr>
        <w:t xml:space="preserve"> della query dell’operazione 36</w:t>
      </w:r>
      <w:r w:rsidR="004B695B">
        <w:rPr>
          <w:lang w:val="it-IT"/>
        </w:rPr>
        <w:t xml:space="preserve">, con </w:t>
      </w:r>
      <w:r w:rsidR="004B695B" w:rsidRPr="004B695B">
        <w:rPr>
          <w:rFonts w:ascii="Courier New" w:hAnsi="Courier New" w:cs="Courier New"/>
          <w:lang w:val="it-IT"/>
        </w:rPr>
        <w:t xml:space="preserve">&lt;hashtag_da_cercare&gt; = </w:t>
      </w:r>
      <w:r w:rsidR="004B695B">
        <w:rPr>
          <w:rFonts w:ascii="Courier New" w:hAnsi="Courier New" w:cs="Courier New"/>
          <w:lang w:val="it-IT"/>
        </w:rPr>
        <w:t>#book</w:t>
      </w:r>
      <w:r w:rsidRPr="00610BD6">
        <w:rPr>
          <w:lang w:val="it-IT"/>
        </w:rPr>
        <w:t>:</w:t>
      </w:r>
    </w:p>
    <w:p w14:paraId="5F72FBB9" w14:textId="72287338" w:rsidR="00517320" w:rsidRPr="00517320" w:rsidRDefault="00517320" w:rsidP="00517320">
      <w:pPr>
        <w:shd w:val="clear" w:color="auto" w:fill="F1EFEE"/>
      </w:pPr>
      <w:r>
        <w:rPr>
          <w:rFonts w:ascii="Courier New" w:hAnsi="Courier New" w:cs="Courier New"/>
          <w:color w:val="6666EA"/>
        </w:rPr>
        <w:t>SELECT</w:t>
      </w:r>
      <w:r>
        <w:rPr>
          <w:rFonts w:ascii="Courier New" w:hAnsi="Courier New" w:cs="Courier New"/>
          <w:color w:val="68615E"/>
        </w:rPr>
        <w:t xml:space="preserve"> * </w:t>
      </w:r>
      <w:r>
        <w:rPr>
          <w:rFonts w:ascii="Courier New" w:hAnsi="Courier New" w:cs="Courier New"/>
          <w:color w:val="6666EA"/>
        </w:rPr>
        <w:t>FROM</w:t>
      </w:r>
      <w:r>
        <w:rPr>
          <w:rFonts w:ascii="Courier New" w:hAnsi="Courier New" w:cs="Courier New"/>
          <w:color w:val="68615E"/>
        </w:rPr>
        <w:t xml:space="preserve"> Post </w:t>
      </w:r>
      <w:r>
        <w:rPr>
          <w:rFonts w:ascii="Courier New" w:hAnsi="Courier New" w:cs="Courier New"/>
          <w:color w:val="6666EA"/>
        </w:rPr>
        <w:t>WHERE</w:t>
      </w:r>
      <w:r>
        <w:rPr>
          <w:rFonts w:ascii="Courier New" w:hAnsi="Courier New" w:cs="Courier New"/>
          <w:color w:val="68615E"/>
        </w:rPr>
        <w:t xml:space="preserve"> testo </w:t>
      </w:r>
      <w:r>
        <w:rPr>
          <w:rFonts w:ascii="Courier New" w:hAnsi="Courier New" w:cs="Courier New"/>
          <w:color w:val="6666EA"/>
        </w:rPr>
        <w:t>LIKE</w:t>
      </w:r>
      <w:r>
        <w:rPr>
          <w:rFonts w:ascii="Courier New" w:hAnsi="Courier New" w:cs="Courier New"/>
          <w:color w:val="68615E"/>
        </w:rPr>
        <w:t xml:space="preserve"> </w:t>
      </w:r>
      <w:r>
        <w:rPr>
          <w:rFonts w:ascii="Courier New" w:hAnsi="Courier New" w:cs="Courier New"/>
          <w:color w:val="7B9726"/>
        </w:rPr>
        <w:t>'%#book%'</w:t>
      </w:r>
      <w:r>
        <w:rPr>
          <w:rFonts w:ascii="Courier New" w:hAnsi="Courier New" w:cs="Courier New"/>
          <w:color w:val="68615E"/>
        </w:rPr>
        <w:t>;</w:t>
      </w:r>
    </w:p>
    <w:p w14:paraId="6AA7627D" w14:textId="5FEB826E" w:rsidR="004033A9" w:rsidRDefault="003F162E" w:rsidP="003F162E">
      <w:pPr>
        <w:jc w:val="center"/>
        <w:rPr>
          <w:lang w:val="en-GB"/>
        </w:rPr>
      </w:pPr>
      <w:r w:rsidRPr="003F162E">
        <w:rPr>
          <w:lang w:val="en-GB"/>
        </w:rPr>
        <w:drawing>
          <wp:inline distT="0" distB="0" distL="0" distR="0" wp14:anchorId="68F7A1C8" wp14:editId="22C1758B">
            <wp:extent cx="4456062" cy="1403350"/>
            <wp:effectExtent l="0" t="0" r="1905" b="635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1"/>
                    <a:stretch>
                      <a:fillRect/>
                    </a:stretch>
                  </pic:blipFill>
                  <pic:spPr>
                    <a:xfrm>
                      <a:off x="0" y="0"/>
                      <a:ext cx="4458168" cy="1404013"/>
                    </a:xfrm>
                    <a:prstGeom prst="rect">
                      <a:avLst/>
                    </a:prstGeom>
                  </pic:spPr>
                </pic:pic>
              </a:graphicData>
            </a:graphic>
          </wp:inline>
        </w:drawing>
      </w:r>
    </w:p>
    <w:p w14:paraId="367F02EA" w14:textId="2BE67B89" w:rsidR="006133A3" w:rsidRPr="00882E45" w:rsidRDefault="00D25351" w:rsidP="000F0366">
      <w:pPr>
        <w:pStyle w:val="Titolo3"/>
        <w:rPr>
          <w:lang w:val="it-IT"/>
        </w:rPr>
      </w:pPr>
      <w:bookmarkStart w:id="126" w:name="_Toc123824867"/>
      <w:r w:rsidRPr="00882E45">
        <w:rPr>
          <w:lang w:val="it-IT"/>
        </w:rPr>
        <w:t>37</w:t>
      </w:r>
      <w:r w:rsidR="0011547A" w:rsidRPr="00882E45">
        <w:rPr>
          <w:lang w:val="it-IT"/>
        </w:rPr>
        <w:t>: Ricerca tramite keywords</w:t>
      </w:r>
      <w:bookmarkEnd w:id="126"/>
    </w:p>
    <w:p w14:paraId="03906CE2" w14:textId="2C8F0DAD" w:rsidR="0068532D" w:rsidRPr="0015132B" w:rsidRDefault="0015132B" w:rsidP="00FC0963">
      <w:pPr>
        <w:rPr>
          <w:lang w:val="it-IT"/>
        </w:rPr>
      </w:pPr>
      <w:r w:rsidRPr="0015132B">
        <w:rPr>
          <w:rStyle w:val="notion-enable-hover"/>
          <w:lang w:val="it-IT"/>
        </w:rPr>
        <w:t>NOTA: è possibile impiegare sia una sola key</w:t>
      </w:r>
      <w:r w:rsidR="00B34115">
        <w:rPr>
          <w:rStyle w:val="notion-enable-hover"/>
          <w:lang w:val="it-IT"/>
        </w:rPr>
        <w:t xml:space="preserve"> </w:t>
      </w:r>
      <w:r w:rsidRPr="0015132B">
        <w:rPr>
          <w:rStyle w:val="notion-enable-hover"/>
          <w:lang w:val="it-IT"/>
        </w:rPr>
        <w:t>word, che anche più di una.</w:t>
      </w:r>
    </w:p>
    <w:p w14:paraId="2357B376" w14:textId="5B6935D6" w:rsidR="004E36E7" w:rsidRDefault="004E36E7">
      <w:pPr>
        <w:shd w:val="clear" w:color="auto" w:fill="F1EFEE"/>
        <w:rPr>
          <w:rFonts w:ascii="Courier New" w:hAnsi="Courier New" w:cs="Courier New"/>
          <w:color w:val="68615E"/>
          <w:lang w:val="it-IT"/>
        </w:rPr>
      </w:pPr>
      <w:r>
        <w:rPr>
          <w:rFonts w:ascii="Courier New" w:hAnsi="Courier New" w:cs="Courier New"/>
          <w:color w:val="6666EA"/>
        </w:rPr>
        <w:t>SELECT</w:t>
      </w:r>
      <w:r>
        <w:rPr>
          <w:rFonts w:ascii="Courier New" w:hAnsi="Courier New" w:cs="Courier New"/>
          <w:color w:val="68615E"/>
        </w:rPr>
        <w:t xml:space="preserve"> * </w:t>
      </w:r>
      <w:r>
        <w:rPr>
          <w:rFonts w:ascii="Courier New" w:hAnsi="Courier New" w:cs="Courier New"/>
          <w:color w:val="6666EA"/>
        </w:rPr>
        <w:t>FROM</w:t>
      </w:r>
      <w:r>
        <w:rPr>
          <w:rFonts w:ascii="Courier New" w:hAnsi="Courier New" w:cs="Courier New"/>
          <w:color w:val="68615E"/>
        </w:rPr>
        <w:t xml:space="preserve"> Post </w:t>
      </w:r>
      <w:r>
        <w:rPr>
          <w:rFonts w:ascii="Courier New" w:hAnsi="Courier New" w:cs="Courier New"/>
          <w:color w:val="6666EA"/>
        </w:rPr>
        <w:t>WHERE</w:t>
      </w:r>
      <w:r>
        <w:rPr>
          <w:rFonts w:ascii="Courier New" w:hAnsi="Courier New" w:cs="Courier New"/>
          <w:color w:val="68615E"/>
        </w:rPr>
        <w:t xml:space="preserve"> (</w:t>
      </w:r>
      <w:r>
        <w:br/>
      </w:r>
      <w:r>
        <w:rPr>
          <w:rFonts w:ascii="Courier New" w:hAnsi="Courier New" w:cs="Courier New"/>
          <w:color w:val="68615E"/>
        </w:rPr>
        <w:t xml:space="preserve">    testo </w:t>
      </w:r>
      <w:r>
        <w:rPr>
          <w:rFonts w:ascii="Courier New" w:hAnsi="Courier New" w:cs="Courier New"/>
          <w:color w:val="6666EA"/>
        </w:rPr>
        <w:t>LIKE</w:t>
      </w:r>
      <w:r>
        <w:rPr>
          <w:rFonts w:ascii="Courier New" w:hAnsi="Courier New" w:cs="Courier New"/>
          <w:color w:val="68615E"/>
        </w:rPr>
        <w:t xml:space="preserve"> </w:t>
      </w:r>
      <w:r>
        <w:rPr>
          <w:rFonts w:ascii="Courier New" w:hAnsi="Courier New" w:cs="Courier New"/>
          <w:color w:val="7B9726"/>
        </w:rPr>
        <w:t>'%&lt;key_word_1&gt;%'</w:t>
      </w:r>
      <w:r>
        <w:br/>
      </w:r>
      <w:r>
        <w:rPr>
          <w:rFonts w:ascii="Courier New" w:hAnsi="Courier New" w:cs="Courier New"/>
          <w:color w:val="766E6B"/>
        </w:rPr>
        <w:t>-- da qua si iniziano a specificare le altre keywords</w:t>
      </w:r>
      <w:r w:rsidR="009F1592">
        <w:rPr>
          <w:rFonts w:ascii="Courier New" w:hAnsi="Courier New" w:cs="Courier New"/>
          <w:color w:val="766E6B"/>
        </w:rPr>
        <w:t xml:space="preserve"> </w:t>
      </w:r>
      <w:r>
        <w:rPr>
          <w:rFonts w:ascii="Courier New" w:hAnsi="Courier New" w:cs="Courier New"/>
          <w:color w:val="766E6B"/>
        </w:rPr>
        <w:t>eventualmente specificate</w:t>
      </w:r>
      <w:r>
        <w:br/>
      </w:r>
      <w:r>
        <w:rPr>
          <w:rFonts w:ascii="Courier New" w:hAnsi="Courier New" w:cs="Courier New"/>
          <w:color w:val="68615E"/>
        </w:rPr>
        <w:t xml:space="preserve">    </w:t>
      </w:r>
      <w:r>
        <w:rPr>
          <w:rFonts w:ascii="Courier New" w:hAnsi="Courier New" w:cs="Courier New"/>
          <w:color w:val="6666EA"/>
        </w:rPr>
        <w:t>OR</w:t>
      </w:r>
      <w:r>
        <w:rPr>
          <w:rFonts w:ascii="Courier New" w:hAnsi="Courier New" w:cs="Courier New"/>
          <w:color w:val="68615E"/>
        </w:rPr>
        <w:t xml:space="preserve"> testo </w:t>
      </w:r>
      <w:r>
        <w:rPr>
          <w:rFonts w:ascii="Courier New" w:hAnsi="Courier New" w:cs="Courier New"/>
          <w:color w:val="6666EA"/>
        </w:rPr>
        <w:t>LIKE</w:t>
      </w:r>
      <w:r>
        <w:rPr>
          <w:rFonts w:ascii="Courier New" w:hAnsi="Courier New" w:cs="Courier New"/>
          <w:color w:val="68615E"/>
        </w:rPr>
        <w:t xml:space="preserve"> </w:t>
      </w:r>
      <w:r>
        <w:rPr>
          <w:rFonts w:ascii="Courier New" w:hAnsi="Courier New" w:cs="Courier New"/>
          <w:color w:val="7B9726"/>
        </w:rPr>
        <w:t>'%&lt;key_word_2&gt;%'</w:t>
      </w:r>
      <w:r>
        <w:br/>
      </w:r>
      <w:r>
        <w:rPr>
          <w:rFonts w:ascii="Courier New" w:hAnsi="Courier New" w:cs="Courier New"/>
          <w:color w:val="68615E"/>
        </w:rPr>
        <w:t xml:space="preserve">    ...</w:t>
      </w:r>
      <w:r>
        <w:br/>
      </w:r>
      <w:r>
        <w:rPr>
          <w:rFonts w:ascii="Courier New" w:hAnsi="Courier New" w:cs="Courier New"/>
          <w:color w:val="68615E"/>
        </w:rPr>
        <w:t xml:space="preserve">    </w:t>
      </w:r>
      <w:r w:rsidRPr="00486BFC">
        <w:rPr>
          <w:rFonts w:ascii="Courier New" w:hAnsi="Courier New" w:cs="Courier New"/>
          <w:color w:val="6666EA"/>
          <w:lang w:val="it-IT"/>
        </w:rPr>
        <w:t>OR</w:t>
      </w:r>
      <w:r w:rsidRPr="00486BFC">
        <w:rPr>
          <w:rFonts w:ascii="Courier New" w:hAnsi="Courier New" w:cs="Courier New"/>
          <w:color w:val="68615E"/>
          <w:lang w:val="it-IT"/>
        </w:rPr>
        <w:t xml:space="preserve"> testo </w:t>
      </w:r>
      <w:r w:rsidRPr="00486BFC">
        <w:rPr>
          <w:rFonts w:ascii="Courier New" w:hAnsi="Courier New" w:cs="Courier New"/>
          <w:color w:val="6666EA"/>
          <w:lang w:val="it-IT"/>
        </w:rPr>
        <w:t>LIKE</w:t>
      </w:r>
      <w:r w:rsidRPr="00486BFC">
        <w:rPr>
          <w:rFonts w:ascii="Courier New" w:hAnsi="Courier New" w:cs="Courier New"/>
          <w:color w:val="68615E"/>
          <w:lang w:val="it-IT"/>
        </w:rPr>
        <w:t xml:space="preserve"> </w:t>
      </w:r>
      <w:r w:rsidRPr="00486BFC">
        <w:rPr>
          <w:rFonts w:ascii="Courier New" w:hAnsi="Courier New" w:cs="Courier New"/>
          <w:color w:val="7B9726"/>
          <w:lang w:val="it-IT"/>
        </w:rPr>
        <w:t>'%&lt;key_word_N&gt;%'</w:t>
      </w:r>
      <w:r w:rsidRPr="00486BFC">
        <w:rPr>
          <w:lang w:val="it-IT"/>
        </w:rPr>
        <w:br/>
      </w:r>
      <w:r w:rsidRPr="00486BFC">
        <w:rPr>
          <w:rFonts w:ascii="Courier New" w:hAnsi="Courier New" w:cs="Courier New"/>
          <w:color w:val="68615E"/>
          <w:lang w:val="it-IT"/>
        </w:rPr>
        <w:t>);</w:t>
      </w:r>
    </w:p>
    <w:p w14:paraId="49E1E772" w14:textId="65B79352" w:rsidR="00276793" w:rsidRPr="00E7524E" w:rsidRDefault="00B742EA" w:rsidP="00B742EA">
      <w:pPr>
        <w:jc w:val="both"/>
        <w:rPr>
          <w:color w:val="auto"/>
          <w:lang w:val="it-IT"/>
        </w:rPr>
      </w:pPr>
      <w:r w:rsidRPr="00C64F55">
        <w:rPr>
          <w:lang w:val="it-IT"/>
        </w:rPr>
        <w:t xml:space="preserve">Esempio di esecuzione della query dell’operazione </w:t>
      </w:r>
      <w:r>
        <w:rPr>
          <w:lang w:val="it-IT"/>
        </w:rPr>
        <w:t>3</w:t>
      </w:r>
      <w:r w:rsidR="005B4306">
        <w:rPr>
          <w:lang w:val="it-IT"/>
        </w:rPr>
        <w:t>7</w:t>
      </w:r>
      <w:r w:rsidRPr="00C64F55">
        <w:rPr>
          <w:lang w:val="it-IT"/>
        </w:rPr>
        <w:t>, utilizzando</w:t>
      </w:r>
      <w:r w:rsidR="00E7524E">
        <w:rPr>
          <w:lang w:val="it-IT"/>
        </w:rPr>
        <w:t xml:space="preserve"> le </w:t>
      </w:r>
      <w:r w:rsidR="00E7524E" w:rsidRPr="004663E5">
        <w:rPr>
          <w:rFonts w:ascii="Courier New" w:hAnsi="Courier New" w:cs="Courier New"/>
          <w:lang w:val="it-IT"/>
        </w:rPr>
        <w:t>key_words</w:t>
      </w:r>
      <w:r w:rsidR="00E7524E" w:rsidRPr="00F17D4D">
        <w:rPr>
          <w:lang w:val="it-IT"/>
        </w:rPr>
        <w:t xml:space="preserve"> “</w:t>
      </w:r>
      <w:r w:rsidR="00E7524E" w:rsidRPr="004663E5">
        <w:rPr>
          <w:rFonts w:ascii="Courier New" w:hAnsi="Courier New" w:cs="Courier New"/>
          <w:lang w:val="it-IT"/>
        </w:rPr>
        <w:t>2022</w:t>
      </w:r>
      <w:r w:rsidR="00E7524E" w:rsidRPr="00F17D4D">
        <w:rPr>
          <w:lang w:val="it-IT"/>
        </w:rPr>
        <w:t>” e “</w:t>
      </w:r>
      <w:r w:rsidR="00E7524E" w:rsidRPr="004663E5">
        <w:rPr>
          <w:rFonts w:ascii="Courier New" w:hAnsi="Courier New" w:cs="Courier New"/>
          <w:lang w:val="it-IT"/>
        </w:rPr>
        <w:t>libri</w:t>
      </w:r>
      <w:r w:rsidR="00E7524E" w:rsidRPr="00F17D4D">
        <w:rPr>
          <w:lang w:val="it-IT"/>
        </w:rPr>
        <w:t>”</w:t>
      </w:r>
      <w:r w:rsidR="00267294">
        <w:rPr>
          <w:lang w:val="it-IT"/>
        </w:rPr>
        <w:t>:</w:t>
      </w:r>
    </w:p>
    <w:p w14:paraId="740E097C" w14:textId="6A4C40F6" w:rsidR="00CD1104" w:rsidRPr="00FD1A8D" w:rsidRDefault="00276793" w:rsidP="00FD1A8D">
      <w:pPr>
        <w:shd w:val="clear" w:color="auto" w:fill="F1EFEE"/>
      </w:pPr>
      <w:r>
        <w:rPr>
          <w:rFonts w:ascii="Courier New" w:hAnsi="Courier New" w:cs="Courier New"/>
          <w:color w:val="6666EA"/>
        </w:rPr>
        <w:t>SELECT</w:t>
      </w:r>
      <w:r>
        <w:rPr>
          <w:rFonts w:ascii="Courier New" w:hAnsi="Courier New" w:cs="Courier New"/>
          <w:color w:val="68615E"/>
        </w:rPr>
        <w:t xml:space="preserve"> * </w:t>
      </w:r>
      <w:r>
        <w:rPr>
          <w:rFonts w:ascii="Courier New" w:hAnsi="Courier New" w:cs="Courier New"/>
          <w:color w:val="6666EA"/>
        </w:rPr>
        <w:t>FROM</w:t>
      </w:r>
      <w:r>
        <w:rPr>
          <w:rFonts w:ascii="Courier New" w:hAnsi="Courier New" w:cs="Courier New"/>
          <w:color w:val="68615E"/>
        </w:rPr>
        <w:t xml:space="preserve"> Post </w:t>
      </w:r>
      <w:r>
        <w:rPr>
          <w:rFonts w:ascii="Courier New" w:hAnsi="Courier New" w:cs="Courier New"/>
          <w:color w:val="6666EA"/>
        </w:rPr>
        <w:t>WHERE</w:t>
      </w:r>
      <w:r>
        <w:rPr>
          <w:rFonts w:ascii="Courier New" w:hAnsi="Courier New" w:cs="Courier New"/>
          <w:color w:val="68615E"/>
        </w:rPr>
        <w:t xml:space="preserve"> (</w:t>
      </w:r>
      <w:r>
        <w:rPr>
          <w:rFonts w:ascii="Courier New" w:hAnsi="Courier New" w:cs="Courier New"/>
          <w:color w:val="68615E"/>
        </w:rPr>
        <w:br/>
        <w:t xml:space="preserve">    testo </w:t>
      </w:r>
      <w:r>
        <w:rPr>
          <w:rFonts w:ascii="Courier New" w:hAnsi="Courier New" w:cs="Courier New"/>
          <w:color w:val="6666EA"/>
        </w:rPr>
        <w:t>LIKE</w:t>
      </w:r>
      <w:r>
        <w:rPr>
          <w:rFonts w:ascii="Courier New" w:hAnsi="Courier New" w:cs="Courier New"/>
          <w:color w:val="68615E"/>
        </w:rPr>
        <w:t xml:space="preserve"> </w:t>
      </w:r>
      <w:r>
        <w:rPr>
          <w:rFonts w:ascii="Courier New" w:hAnsi="Courier New" w:cs="Courier New"/>
          <w:color w:val="7B9726"/>
        </w:rPr>
        <w:t>'%2022%'</w:t>
      </w:r>
      <w:r>
        <w:rPr>
          <w:rFonts w:ascii="Courier New" w:hAnsi="Courier New" w:cs="Courier New"/>
          <w:color w:val="68615E"/>
        </w:rPr>
        <w:br/>
        <w:t xml:space="preserve">    </w:t>
      </w:r>
      <w:r>
        <w:rPr>
          <w:rFonts w:ascii="Courier New" w:hAnsi="Courier New" w:cs="Courier New"/>
          <w:color w:val="6666EA"/>
        </w:rPr>
        <w:t>OR</w:t>
      </w:r>
      <w:r>
        <w:rPr>
          <w:rFonts w:ascii="Courier New" w:hAnsi="Courier New" w:cs="Courier New"/>
          <w:color w:val="68615E"/>
        </w:rPr>
        <w:t xml:space="preserve"> testo </w:t>
      </w:r>
      <w:r>
        <w:rPr>
          <w:rFonts w:ascii="Courier New" w:hAnsi="Courier New" w:cs="Courier New"/>
          <w:color w:val="6666EA"/>
        </w:rPr>
        <w:t>LIKE</w:t>
      </w:r>
      <w:r>
        <w:rPr>
          <w:rFonts w:ascii="Courier New" w:hAnsi="Courier New" w:cs="Courier New"/>
          <w:color w:val="68615E"/>
        </w:rPr>
        <w:t xml:space="preserve"> </w:t>
      </w:r>
      <w:r>
        <w:rPr>
          <w:rFonts w:ascii="Courier New" w:hAnsi="Courier New" w:cs="Courier New"/>
          <w:color w:val="7B9726"/>
        </w:rPr>
        <w:t>'%libri%'</w:t>
      </w:r>
      <w:r>
        <w:rPr>
          <w:rFonts w:ascii="Courier New" w:hAnsi="Courier New" w:cs="Courier New"/>
          <w:color w:val="68615E"/>
        </w:rPr>
        <w:br/>
        <w:t>);</w:t>
      </w:r>
      <w:r w:rsidR="002A443C" w:rsidRPr="00F17D4D">
        <w:rPr>
          <w:lang w:val="it-IT"/>
        </w:rPr>
        <w:tab/>
      </w:r>
    </w:p>
    <w:p w14:paraId="7A7ECC77" w14:textId="08F9D932" w:rsidR="002A5995" w:rsidRPr="002A5995" w:rsidRDefault="00CD1104" w:rsidP="002A5995">
      <w:r w:rsidRPr="00CD1104">
        <w:lastRenderedPageBreak/>
        <w:drawing>
          <wp:inline distT="0" distB="0" distL="0" distR="0" wp14:anchorId="13AC94BA" wp14:editId="7A21D95B">
            <wp:extent cx="5486400" cy="925830"/>
            <wp:effectExtent l="0" t="0" r="0" b="7620"/>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62"/>
                    <a:stretch>
                      <a:fillRect/>
                    </a:stretch>
                  </pic:blipFill>
                  <pic:spPr>
                    <a:xfrm>
                      <a:off x="0" y="0"/>
                      <a:ext cx="5486400" cy="925830"/>
                    </a:xfrm>
                    <a:prstGeom prst="rect">
                      <a:avLst/>
                    </a:prstGeom>
                  </pic:spPr>
                </pic:pic>
              </a:graphicData>
            </a:graphic>
          </wp:inline>
        </w:drawing>
      </w:r>
    </w:p>
    <w:p w14:paraId="45513FF7" w14:textId="0B820667" w:rsidR="006133A3" w:rsidRPr="00882E45" w:rsidRDefault="00184C6E" w:rsidP="000F0366">
      <w:pPr>
        <w:pStyle w:val="Titolo3"/>
        <w:rPr>
          <w:lang w:val="it-IT"/>
        </w:rPr>
      </w:pPr>
      <w:bookmarkStart w:id="127" w:name="_Toc123824868"/>
      <w:r w:rsidRPr="00486BFC">
        <w:rPr>
          <w:lang w:val="it-IT"/>
        </w:rPr>
        <w:t>38: Ricerca tramite posizione geografica</w:t>
      </w:r>
      <w:bookmarkEnd w:id="127"/>
    </w:p>
    <w:p w14:paraId="7CE0AF82" w14:textId="745AAC5B" w:rsidR="00F40E00" w:rsidRPr="00F40E00" w:rsidRDefault="00F40E00" w:rsidP="004E36E7">
      <w:pPr>
        <w:rPr>
          <w:lang w:val="it-IT"/>
        </w:rPr>
      </w:pPr>
      <w:r w:rsidRPr="00F40E00">
        <w:rPr>
          <w:rStyle w:val="notion-enable-hover"/>
          <w:lang w:val="it-IT"/>
        </w:rPr>
        <w:t xml:space="preserve">NOTA: per cercare solamente per comune, riempire la </w:t>
      </w:r>
      <w:r w:rsidRPr="004663E5">
        <w:rPr>
          <w:rStyle w:val="notion-enable-hover"/>
          <w:rFonts w:ascii="Courier New" w:hAnsi="Courier New" w:cs="Courier New"/>
          <w:lang w:val="it-IT"/>
        </w:rPr>
        <w:t>&lt;provincia&gt;</w:t>
      </w:r>
      <w:r w:rsidRPr="00F40E00">
        <w:rPr>
          <w:rStyle w:val="notion-enable-hover"/>
          <w:lang w:val="it-IT"/>
        </w:rPr>
        <w:t xml:space="preserve"> con un dato fasullo, tipo </w:t>
      </w:r>
      <w:r w:rsidRPr="004663E5">
        <w:rPr>
          <w:rStyle w:val="notion-enable-hover"/>
          <w:rFonts w:ascii="Courier New" w:hAnsi="Courier New" w:cs="Courier New"/>
          <w:lang w:val="it-IT"/>
        </w:rPr>
        <w:t>NULL</w:t>
      </w:r>
      <w:r w:rsidR="004663E5">
        <w:rPr>
          <w:rStyle w:val="notion-enable-hover"/>
          <w:lang w:val="it-IT"/>
        </w:rPr>
        <w:t>.</w:t>
      </w:r>
      <w:r w:rsidRPr="00F40E00">
        <w:rPr>
          <w:rStyle w:val="notion-enable-hover"/>
          <w:lang w:val="it-IT"/>
        </w:rPr>
        <w:t xml:space="preserve"> Per cercare solamente per provincia, fare lo stesso con </w:t>
      </w:r>
      <w:r w:rsidRPr="004663E5">
        <w:rPr>
          <w:rStyle w:val="notion-enable-hover"/>
          <w:rFonts w:ascii="Courier New" w:hAnsi="Courier New" w:cs="Courier New"/>
          <w:lang w:val="it-IT"/>
        </w:rPr>
        <w:t>&lt;comune&gt;</w:t>
      </w:r>
      <w:r w:rsidRPr="00F40E00">
        <w:rPr>
          <w:rStyle w:val="notion-enable-hover"/>
          <w:lang w:val="it-IT"/>
        </w:rPr>
        <w:t>.</w:t>
      </w:r>
    </w:p>
    <w:p w14:paraId="137168A8" w14:textId="5DA1C439" w:rsidR="00FD0845" w:rsidRPr="00FD0845" w:rsidRDefault="00FD0845">
      <w:pPr>
        <w:shd w:val="clear" w:color="auto" w:fill="F1EFEE"/>
        <w:rPr>
          <w:lang w:val="it-IT"/>
        </w:rPr>
      </w:pPr>
      <w:r w:rsidRPr="00FD0845">
        <w:rPr>
          <w:rFonts w:ascii="Courier New" w:hAnsi="Courier New" w:cs="Courier New"/>
          <w:color w:val="6666EA"/>
          <w:lang w:val="it-IT"/>
        </w:rPr>
        <w:t>SELECT</w:t>
      </w:r>
      <w:r w:rsidRPr="00FD0845">
        <w:rPr>
          <w:rFonts w:ascii="Courier New" w:hAnsi="Courier New" w:cs="Courier New"/>
          <w:color w:val="68615E"/>
          <w:lang w:val="it-IT"/>
        </w:rPr>
        <w:t xml:space="preserve"> Post.id, Post.url, Post.data_ora, Post.piattaforma_provenienza, Post.testo, Post.grado_attendibilita,</w:t>
      </w:r>
      <w:r w:rsidRPr="00184C6E">
        <w:rPr>
          <w:lang w:val="it-IT"/>
        </w:rPr>
        <w:br/>
      </w:r>
      <w:r w:rsidRPr="00FD0845">
        <w:rPr>
          <w:rFonts w:ascii="Courier New" w:hAnsi="Courier New" w:cs="Courier New"/>
          <w:color w:val="68615E"/>
          <w:lang w:val="it-IT"/>
        </w:rPr>
        <w:t xml:space="preserve">       Post.id_utente, Zona.comune, Zona.provincia</w:t>
      </w:r>
      <w:r w:rsidRPr="00184C6E">
        <w:rPr>
          <w:lang w:val="it-IT"/>
        </w:rPr>
        <w:br/>
      </w:r>
      <w:r w:rsidRPr="00FD0845">
        <w:rPr>
          <w:rFonts w:ascii="Courier New" w:hAnsi="Courier New" w:cs="Courier New"/>
          <w:color w:val="6666EA"/>
          <w:lang w:val="it-IT"/>
        </w:rPr>
        <w:t>FROM</w:t>
      </w:r>
      <w:r w:rsidRPr="00FD0845">
        <w:rPr>
          <w:rFonts w:ascii="Courier New" w:hAnsi="Courier New" w:cs="Courier New"/>
          <w:color w:val="68615E"/>
          <w:lang w:val="it-IT"/>
        </w:rPr>
        <w:t xml:space="preserve"> Post</w:t>
      </w:r>
      <w:r w:rsidRPr="00184C6E">
        <w:rPr>
          <w:lang w:val="it-IT"/>
        </w:rPr>
        <w:br/>
      </w:r>
      <w:r w:rsidRPr="00FD0845">
        <w:rPr>
          <w:rFonts w:ascii="Courier New" w:hAnsi="Courier New" w:cs="Courier New"/>
          <w:color w:val="6666EA"/>
          <w:lang w:val="it-IT"/>
        </w:rPr>
        <w:t>JOIN</w:t>
      </w:r>
      <w:r w:rsidRPr="00FD0845">
        <w:rPr>
          <w:rFonts w:ascii="Courier New" w:hAnsi="Courier New" w:cs="Courier New"/>
          <w:color w:val="68615E"/>
          <w:lang w:val="it-IT"/>
        </w:rPr>
        <w:t xml:space="preserve"> Zona </w:t>
      </w:r>
      <w:r w:rsidRPr="00FD0845">
        <w:rPr>
          <w:rFonts w:ascii="Courier New" w:hAnsi="Courier New" w:cs="Courier New"/>
          <w:color w:val="6666EA"/>
          <w:lang w:val="it-IT"/>
        </w:rPr>
        <w:t>ON</w:t>
      </w:r>
      <w:r w:rsidRPr="00FD0845">
        <w:rPr>
          <w:rFonts w:ascii="Courier New" w:hAnsi="Courier New" w:cs="Courier New"/>
          <w:color w:val="68615E"/>
          <w:lang w:val="it-IT"/>
        </w:rPr>
        <w:t xml:space="preserve"> Post.id_zona = Zona.codice</w:t>
      </w:r>
      <w:r w:rsidRPr="00184C6E">
        <w:rPr>
          <w:lang w:val="it-IT"/>
        </w:rPr>
        <w:br/>
      </w:r>
      <w:r w:rsidRPr="00FD0845">
        <w:rPr>
          <w:rFonts w:ascii="Courier New" w:hAnsi="Courier New" w:cs="Courier New"/>
          <w:color w:val="6666EA"/>
          <w:lang w:val="it-IT"/>
        </w:rPr>
        <w:t>WHERE</w:t>
      </w:r>
      <w:r w:rsidRPr="00FD0845">
        <w:rPr>
          <w:rFonts w:ascii="Courier New" w:hAnsi="Courier New" w:cs="Courier New"/>
          <w:color w:val="68615E"/>
          <w:lang w:val="it-IT"/>
        </w:rPr>
        <w:t xml:space="preserve"> Zona.comune </w:t>
      </w:r>
      <w:r w:rsidRPr="00FD0845">
        <w:rPr>
          <w:rFonts w:ascii="Courier New" w:hAnsi="Courier New" w:cs="Courier New"/>
          <w:color w:val="6666EA"/>
          <w:lang w:val="it-IT"/>
        </w:rPr>
        <w:t>LIKE</w:t>
      </w:r>
      <w:r w:rsidRPr="00FD0845">
        <w:rPr>
          <w:rFonts w:ascii="Courier New" w:hAnsi="Courier New" w:cs="Courier New"/>
          <w:color w:val="68615E"/>
          <w:lang w:val="it-IT"/>
        </w:rPr>
        <w:t xml:space="preserve"> </w:t>
      </w:r>
      <w:r w:rsidRPr="00FD0845">
        <w:rPr>
          <w:rFonts w:ascii="Courier New" w:hAnsi="Courier New" w:cs="Courier New"/>
          <w:color w:val="7B9726"/>
          <w:lang w:val="it-IT"/>
        </w:rPr>
        <w:t>'%&lt;comune&gt;%'</w:t>
      </w:r>
      <w:r w:rsidRPr="00FD0845">
        <w:rPr>
          <w:rFonts w:ascii="Courier New" w:hAnsi="Courier New" w:cs="Courier New"/>
          <w:color w:val="68615E"/>
          <w:lang w:val="it-IT"/>
        </w:rPr>
        <w:t xml:space="preserve"> </w:t>
      </w:r>
      <w:r w:rsidRPr="00FD0845">
        <w:rPr>
          <w:rFonts w:ascii="Courier New" w:hAnsi="Courier New" w:cs="Courier New"/>
          <w:color w:val="6666EA"/>
          <w:lang w:val="it-IT"/>
        </w:rPr>
        <w:t>OR</w:t>
      </w:r>
      <w:r w:rsidRPr="00FD0845">
        <w:rPr>
          <w:rFonts w:ascii="Courier New" w:hAnsi="Courier New" w:cs="Courier New"/>
          <w:color w:val="68615E"/>
          <w:lang w:val="it-IT"/>
        </w:rPr>
        <w:t xml:space="preserve"> Zona.provincia </w:t>
      </w:r>
      <w:r w:rsidRPr="00FD0845">
        <w:rPr>
          <w:rFonts w:ascii="Courier New" w:hAnsi="Courier New" w:cs="Courier New"/>
          <w:color w:val="6666EA"/>
          <w:lang w:val="it-IT"/>
        </w:rPr>
        <w:t>LIKE</w:t>
      </w:r>
      <w:r w:rsidRPr="00FD0845">
        <w:rPr>
          <w:rFonts w:ascii="Courier New" w:hAnsi="Courier New" w:cs="Courier New"/>
          <w:color w:val="68615E"/>
          <w:lang w:val="it-IT"/>
        </w:rPr>
        <w:t xml:space="preserve"> </w:t>
      </w:r>
      <w:r w:rsidRPr="00FD0845">
        <w:rPr>
          <w:rFonts w:ascii="Courier New" w:hAnsi="Courier New" w:cs="Courier New"/>
          <w:color w:val="7B9726"/>
          <w:lang w:val="it-IT"/>
        </w:rPr>
        <w:t>'%&lt;provincia&gt;%'</w:t>
      </w:r>
      <w:r w:rsidRPr="00FD0845">
        <w:rPr>
          <w:rFonts w:ascii="Courier New" w:hAnsi="Courier New" w:cs="Courier New"/>
          <w:color w:val="68615E"/>
          <w:lang w:val="it-IT"/>
        </w:rPr>
        <w:t>;</w:t>
      </w:r>
    </w:p>
    <w:p w14:paraId="4C0BF408" w14:textId="7174C582" w:rsidR="00526612" w:rsidRDefault="00526612" w:rsidP="00526612">
      <w:pPr>
        <w:jc w:val="both"/>
        <w:rPr>
          <w:lang w:val="it-IT"/>
        </w:rPr>
      </w:pPr>
      <w:r>
        <w:rPr>
          <w:lang w:val="it-IT"/>
        </w:rPr>
        <w:t xml:space="preserve">Esempio di </w:t>
      </w:r>
      <w:r w:rsidR="002B4102">
        <w:rPr>
          <w:lang w:val="it-IT"/>
        </w:rPr>
        <w:t>esecuzione</w:t>
      </w:r>
      <w:r>
        <w:rPr>
          <w:lang w:val="it-IT"/>
        </w:rPr>
        <w:t xml:space="preserve"> della query dell’operazione 38 con </w:t>
      </w:r>
      <w:r w:rsidRPr="004663E5">
        <w:rPr>
          <w:rFonts w:ascii="Courier New" w:hAnsi="Courier New" w:cs="Courier New"/>
          <w:lang w:val="it-IT"/>
        </w:rPr>
        <w:t>&lt;comune&gt;</w:t>
      </w:r>
      <w:r>
        <w:rPr>
          <w:lang w:val="it-IT"/>
        </w:rPr>
        <w:t xml:space="preserve"> non impostato e </w:t>
      </w:r>
      <w:r w:rsidRPr="004663E5">
        <w:rPr>
          <w:rFonts w:ascii="Courier New" w:hAnsi="Courier New" w:cs="Courier New"/>
          <w:lang w:val="it-IT"/>
        </w:rPr>
        <w:t>&lt;provincia&gt;</w:t>
      </w:r>
      <w:r>
        <w:rPr>
          <w:lang w:val="it-IT"/>
        </w:rPr>
        <w:t xml:space="preserve"> impostata a </w:t>
      </w:r>
      <w:r w:rsidRPr="004663E5">
        <w:rPr>
          <w:rFonts w:ascii="Courier New" w:hAnsi="Courier New" w:cs="Courier New"/>
          <w:lang w:val="it-IT"/>
        </w:rPr>
        <w:t>Pesaro Urbino</w:t>
      </w:r>
      <w:r>
        <w:rPr>
          <w:lang w:val="it-IT"/>
        </w:rPr>
        <w:t xml:space="preserve"> (viene quindi effettuata la ricerca solamente in base alla provincia):</w:t>
      </w:r>
    </w:p>
    <w:p w14:paraId="0BE5C9DA" w14:textId="0E73F710" w:rsidR="002B4102" w:rsidRDefault="00BF3611" w:rsidP="00BF3611">
      <w:pPr>
        <w:shd w:val="clear" w:color="auto" w:fill="F1EFEE"/>
        <w:rPr>
          <w:lang w:val="it-IT"/>
        </w:rPr>
      </w:pPr>
      <w:r w:rsidRPr="00BF3611">
        <w:rPr>
          <w:rFonts w:ascii="Courier New" w:hAnsi="Courier New" w:cs="Courier New"/>
          <w:color w:val="6666EA"/>
          <w:lang w:val="it-IT"/>
        </w:rPr>
        <w:t>SELECT</w:t>
      </w:r>
      <w:r w:rsidRPr="00BF3611">
        <w:rPr>
          <w:rFonts w:ascii="Courier New" w:hAnsi="Courier New" w:cs="Courier New"/>
          <w:color w:val="68615E"/>
          <w:lang w:val="it-IT"/>
        </w:rPr>
        <w:t xml:space="preserve"> Post.id, Post.url, Post.data_ora, Post.piattaforma_provenienza, Post.testo, Post.grado_attendibilita,</w:t>
      </w:r>
      <w:r w:rsidRPr="00BF3611">
        <w:rPr>
          <w:rFonts w:ascii="Courier New" w:hAnsi="Courier New" w:cs="Courier New"/>
          <w:color w:val="68615E"/>
          <w:lang w:val="it-IT"/>
        </w:rPr>
        <w:br/>
        <w:t xml:space="preserve">       Post.id_utente, Zona.comune, Zona.provincia</w:t>
      </w:r>
      <w:r w:rsidRPr="00BF3611">
        <w:rPr>
          <w:rFonts w:ascii="Courier New" w:hAnsi="Courier New" w:cs="Courier New"/>
          <w:color w:val="68615E"/>
          <w:lang w:val="it-IT"/>
        </w:rPr>
        <w:br/>
      </w:r>
      <w:r w:rsidRPr="00BF3611">
        <w:rPr>
          <w:rFonts w:ascii="Courier New" w:hAnsi="Courier New" w:cs="Courier New"/>
          <w:color w:val="6666EA"/>
          <w:lang w:val="it-IT"/>
        </w:rPr>
        <w:t>FROM</w:t>
      </w:r>
      <w:r w:rsidRPr="00BF3611">
        <w:rPr>
          <w:rFonts w:ascii="Courier New" w:hAnsi="Courier New" w:cs="Courier New"/>
          <w:color w:val="68615E"/>
          <w:lang w:val="it-IT"/>
        </w:rPr>
        <w:t xml:space="preserve"> Post</w:t>
      </w:r>
      <w:r w:rsidRPr="00BF3611">
        <w:rPr>
          <w:rFonts w:ascii="Courier New" w:hAnsi="Courier New" w:cs="Courier New"/>
          <w:color w:val="68615E"/>
          <w:lang w:val="it-IT"/>
        </w:rPr>
        <w:br/>
      </w:r>
      <w:r w:rsidRPr="00BF3611">
        <w:rPr>
          <w:rFonts w:ascii="Courier New" w:hAnsi="Courier New" w:cs="Courier New"/>
          <w:color w:val="6666EA"/>
          <w:lang w:val="it-IT"/>
        </w:rPr>
        <w:t>JOIN</w:t>
      </w:r>
      <w:r w:rsidRPr="00BF3611">
        <w:rPr>
          <w:rFonts w:ascii="Courier New" w:hAnsi="Courier New" w:cs="Courier New"/>
          <w:color w:val="68615E"/>
          <w:lang w:val="it-IT"/>
        </w:rPr>
        <w:t xml:space="preserve"> Zona </w:t>
      </w:r>
      <w:r w:rsidRPr="00BF3611">
        <w:rPr>
          <w:rFonts w:ascii="Courier New" w:hAnsi="Courier New" w:cs="Courier New"/>
          <w:color w:val="6666EA"/>
          <w:lang w:val="it-IT"/>
        </w:rPr>
        <w:t>ON</w:t>
      </w:r>
      <w:r w:rsidRPr="00BF3611">
        <w:rPr>
          <w:rFonts w:ascii="Courier New" w:hAnsi="Courier New" w:cs="Courier New"/>
          <w:color w:val="68615E"/>
          <w:lang w:val="it-IT"/>
        </w:rPr>
        <w:t xml:space="preserve"> Post.id_zona = Zona.codice</w:t>
      </w:r>
      <w:r w:rsidRPr="00BF3611">
        <w:rPr>
          <w:rFonts w:ascii="Courier New" w:hAnsi="Courier New" w:cs="Courier New"/>
          <w:color w:val="68615E"/>
          <w:lang w:val="it-IT"/>
        </w:rPr>
        <w:br/>
      </w:r>
      <w:r w:rsidRPr="00BF3611">
        <w:rPr>
          <w:rFonts w:ascii="Courier New" w:hAnsi="Courier New" w:cs="Courier New"/>
          <w:color w:val="6666EA"/>
          <w:lang w:val="it-IT"/>
        </w:rPr>
        <w:t>WHERE</w:t>
      </w:r>
      <w:r w:rsidRPr="00BF3611">
        <w:rPr>
          <w:rFonts w:ascii="Courier New" w:hAnsi="Courier New" w:cs="Courier New"/>
          <w:color w:val="68615E"/>
          <w:lang w:val="it-IT"/>
        </w:rPr>
        <w:t xml:space="preserve"> Zona.comune </w:t>
      </w:r>
      <w:r w:rsidRPr="00BF3611">
        <w:rPr>
          <w:rFonts w:ascii="Courier New" w:hAnsi="Courier New" w:cs="Courier New"/>
          <w:color w:val="6666EA"/>
          <w:lang w:val="it-IT"/>
        </w:rPr>
        <w:t>LIKE</w:t>
      </w:r>
      <w:r w:rsidRPr="00BF3611">
        <w:rPr>
          <w:rFonts w:ascii="Courier New" w:hAnsi="Courier New" w:cs="Courier New"/>
          <w:color w:val="68615E"/>
          <w:lang w:val="it-IT"/>
        </w:rPr>
        <w:t xml:space="preserve"> </w:t>
      </w:r>
      <w:r w:rsidRPr="00BF3611">
        <w:rPr>
          <w:rFonts w:ascii="Courier New" w:hAnsi="Courier New" w:cs="Courier New"/>
          <w:color w:val="7B9726"/>
          <w:lang w:val="it-IT"/>
        </w:rPr>
        <w:t>'%NULL%'</w:t>
      </w:r>
      <w:r w:rsidRPr="00BF3611">
        <w:rPr>
          <w:rFonts w:ascii="Courier New" w:hAnsi="Courier New" w:cs="Courier New"/>
          <w:color w:val="68615E"/>
          <w:lang w:val="it-IT"/>
        </w:rPr>
        <w:t xml:space="preserve"> </w:t>
      </w:r>
      <w:r w:rsidRPr="00BF3611">
        <w:rPr>
          <w:rFonts w:ascii="Courier New" w:hAnsi="Courier New" w:cs="Courier New"/>
          <w:color w:val="6666EA"/>
          <w:lang w:val="it-IT"/>
        </w:rPr>
        <w:t>OR</w:t>
      </w:r>
      <w:r w:rsidRPr="00BF3611">
        <w:rPr>
          <w:rFonts w:ascii="Courier New" w:hAnsi="Courier New" w:cs="Courier New"/>
          <w:color w:val="68615E"/>
          <w:lang w:val="it-IT"/>
        </w:rPr>
        <w:t xml:space="preserve"> Zona.provincia </w:t>
      </w:r>
      <w:r w:rsidRPr="00BF3611">
        <w:rPr>
          <w:rFonts w:ascii="Courier New" w:hAnsi="Courier New" w:cs="Courier New"/>
          <w:color w:val="6666EA"/>
          <w:lang w:val="it-IT"/>
        </w:rPr>
        <w:t>LIKE</w:t>
      </w:r>
      <w:r w:rsidRPr="00BF3611">
        <w:rPr>
          <w:rFonts w:ascii="Courier New" w:hAnsi="Courier New" w:cs="Courier New"/>
          <w:color w:val="68615E"/>
          <w:lang w:val="it-IT"/>
        </w:rPr>
        <w:t xml:space="preserve"> </w:t>
      </w:r>
      <w:r w:rsidRPr="00BF3611">
        <w:rPr>
          <w:rFonts w:ascii="Courier New" w:hAnsi="Courier New" w:cs="Courier New"/>
          <w:color w:val="7B9726"/>
          <w:lang w:val="it-IT"/>
        </w:rPr>
        <w:t>'%Pesaro Urbino%'</w:t>
      </w:r>
      <w:r w:rsidRPr="00BF3611">
        <w:rPr>
          <w:rFonts w:ascii="Courier New" w:hAnsi="Courier New" w:cs="Courier New"/>
          <w:color w:val="68615E"/>
          <w:lang w:val="it-IT"/>
        </w:rPr>
        <w:t>;</w:t>
      </w:r>
    </w:p>
    <w:p w14:paraId="41424260" w14:textId="2EAD5E6B" w:rsidR="00043DAE" w:rsidRDefault="00526612" w:rsidP="00043DAE">
      <w:pPr>
        <w:rPr>
          <w:lang w:val="it-IT"/>
        </w:rPr>
      </w:pPr>
      <w:r w:rsidRPr="00526612">
        <w:rPr>
          <w:lang w:val="it-IT"/>
        </w:rPr>
        <w:drawing>
          <wp:inline distT="0" distB="0" distL="0" distR="0" wp14:anchorId="227837CC" wp14:editId="6B29ED3D">
            <wp:extent cx="5486400" cy="13620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362075"/>
                    </a:xfrm>
                    <a:prstGeom prst="rect">
                      <a:avLst/>
                    </a:prstGeom>
                  </pic:spPr>
                </pic:pic>
              </a:graphicData>
            </a:graphic>
          </wp:inline>
        </w:drawing>
      </w:r>
    </w:p>
    <w:p w14:paraId="74AC4BDF" w14:textId="12577C25" w:rsidR="00DC6033" w:rsidRDefault="00B70639" w:rsidP="000F0366">
      <w:pPr>
        <w:pStyle w:val="Titolo3"/>
        <w:rPr>
          <w:lang w:val="it-IT"/>
        </w:rPr>
      </w:pPr>
      <w:bookmarkStart w:id="128" w:name="_Toc123824869"/>
      <w:r>
        <w:rPr>
          <w:lang w:val="it-IT"/>
        </w:rPr>
        <w:t>39: Statistica dei valori ottenuti nel periodo di riferimento desiderato</w:t>
      </w:r>
      <w:bookmarkEnd w:id="128"/>
    </w:p>
    <w:p w14:paraId="3DF4EF31" w14:textId="11665E4A" w:rsidR="0009321A" w:rsidRPr="0009321A" w:rsidRDefault="0009321A" w:rsidP="00FD0845">
      <w:pPr>
        <w:rPr>
          <w:lang w:val="it-IT"/>
        </w:rPr>
      </w:pPr>
      <w:r w:rsidRPr="0009321A">
        <w:rPr>
          <w:rStyle w:val="notion-enable-hover"/>
          <w:lang w:val="it-IT"/>
        </w:rPr>
        <w:t>NOTA: le date specificate non vengono incluse nell’intervallo di ricerca.</w:t>
      </w:r>
    </w:p>
    <w:p w14:paraId="0376D692" w14:textId="38617168" w:rsidR="0015168A" w:rsidRPr="0015168A" w:rsidRDefault="0015168A" w:rsidP="0015168A">
      <w:pPr>
        <w:shd w:val="clear" w:color="auto" w:fill="F1EFEE"/>
        <w:spacing w:after="0"/>
        <w:rPr>
          <w:lang w:val="it-IT"/>
        </w:rPr>
      </w:pPr>
      <w:r w:rsidRPr="0015168A">
        <w:rPr>
          <w:rFonts w:ascii="Courier New" w:hAnsi="Courier New" w:cs="Courier New"/>
          <w:color w:val="6666EA"/>
          <w:lang w:val="it-IT"/>
        </w:rPr>
        <w:t>SELECT</w:t>
      </w:r>
      <w:r w:rsidRPr="0015168A">
        <w:rPr>
          <w:rFonts w:ascii="Courier New" w:hAnsi="Courier New" w:cs="Courier New"/>
          <w:color w:val="68615E"/>
          <w:lang w:val="it-IT"/>
        </w:rPr>
        <w:t xml:space="preserve"> SessioneCampionamento.id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id_sessione, SessioneCampionamento.data_ora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data_ora_sessione,</w:t>
      </w:r>
      <w:r w:rsidRPr="00B70639">
        <w:rPr>
          <w:lang w:val="it-IT"/>
        </w:rPr>
        <w:br/>
      </w:r>
      <w:r w:rsidRPr="0015168A">
        <w:rPr>
          <w:rFonts w:ascii="Courier New" w:hAnsi="Courier New" w:cs="Courier New"/>
          <w:color w:val="68615E"/>
          <w:lang w:val="it-IT"/>
        </w:rPr>
        <w:lastRenderedPageBreak/>
        <w:t xml:space="preserve">       Zona.comune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zona_campionamento, SessioneCampionamento.media_misurazioni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media_valori,</w:t>
      </w:r>
      <w:r w:rsidRPr="00B70639">
        <w:rPr>
          <w:lang w:val="it-IT"/>
        </w:rPr>
        <w:br/>
      </w:r>
      <w:r w:rsidRPr="0015168A">
        <w:rPr>
          <w:rFonts w:ascii="Courier New" w:hAnsi="Courier New" w:cs="Courier New"/>
          <w:color w:val="68615E"/>
          <w:lang w:val="it-IT"/>
        </w:rPr>
        <w:t xml:space="preserve">       </w:t>
      </w:r>
      <w:r w:rsidRPr="0015168A">
        <w:rPr>
          <w:rFonts w:ascii="Courier New" w:hAnsi="Courier New" w:cs="Courier New"/>
          <w:color w:val="6666EA"/>
          <w:lang w:val="it-IT"/>
        </w:rPr>
        <w:t>COUNT</w:t>
      </w:r>
      <w:r w:rsidRPr="0015168A">
        <w:rPr>
          <w:rFonts w:ascii="Courier New" w:hAnsi="Courier New" w:cs="Courier New"/>
          <w:color w:val="68615E"/>
          <w:lang w:val="it-IT"/>
        </w:rPr>
        <w:t xml:space="preserve">(Misurazione.id)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num_misurazioni, </w:t>
      </w:r>
      <w:r w:rsidRPr="0015168A">
        <w:rPr>
          <w:rFonts w:ascii="Courier New" w:hAnsi="Courier New" w:cs="Courier New"/>
          <w:color w:val="6666EA"/>
          <w:lang w:val="it-IT"/>
        </w:rPr>
        <w:t>SUM</w:t>
      </w:r>
      <w:r w:rsidRPr="0015168A">
        <w:rPr>
          <w:rFonts w:ascii="Courier New" w:hAnsi="Courier New" w:cs="Courier New"/>
          <w:color w:val="68615E"/>
          <w:lang w:val="it-IT"/>
        </w:rPr>
        <w:t xml:space="preserve">(Misurazione.valore_rilevato)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tot_valori,</w:t>
      </w:r>
      <w:r w:rsidRPr="00B70639">
        <w:rPr>
          <w:lang w:val="it-IT"/>
        </w:rPr>
        <w:br/>
      </w:r>
      <w:r w:rsidRPr="0015168A">
        <w:rPr>
          <w:rFonts w:ascii="Courier New" w:hAnsi="Courier New" w:cs="Courier New"/>
          <w:color w:val="68615E"/>
          <w:lang w:val="it-IT"/>
        </w:rPr>
        <w:t xml:space="preserve">       </w:t>
      </w:r>
      <w:r w:rsidRPr="0015168A">
        <w:rPr>
          <w:rFonts w:ascii="Courier New" w:hAnsi="Courier New" w:cs="Courier New"/>
          <w:color w:val="6666EA"/>
          <w:lang w:val="it-IT"/>
        </w:rPr>
        <w:t>MAX</w:t>
      </w:r>
      <w:r w:rsidRPr="0015168A">
        <w:rPr>
          <w:rFonts w:ascii="Courier New" w:hAnsi="Courier New" w:cs="Courier New"/>
          <w:color w:val="68615E"/>
          <w:lang w:val="it-IT"/>
        </w:rPr>
        <w:t xml:space="preserve">(Misurazione.valore_rilevato)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valore_max, </w:t>
      </w:r>
      <w:r w:rsidRPr="0015168A">
        <w:rPr>
          <w:rFonts w:ascii="Courier New" w:hAnsi="Courier New" w:cs="Courier New"/>
          <w:color w:val="6666EA"/>
          <w:lang w:val="it-IT"/>
        </w:rPr>
        <w:t>MIN</w:t>
      </w:r>
      <w:r w:rsidRPr="0015168A">
        <w:rPr>
          <w:rFonts w:ascii="Courier New" w:hAnsi="Courier New" w:cs="Courier New"/>
          <w:color w:val="68615E"/>
          <w:lang w:val="it-IT"/>
        </w:rPr>
        <w:t xml:space="preserve">(Misurazione.valore_rilevato) </w:t>
      </w:r>
      <w:r w:rsidRPr="0015168A">
        <w:rPr>
          <w:rFonts w:ascii="Courier New" w:hAnsi="Courier New" w:cs="Courier New"/>
          <w:color w:val="6666EA"/>
          <w:lang w:val="it-IT"/>
        </w:rPr>
        <w:t>AS</w:t>
      </w:r>
      <w:r w:rsidRPr="0015168A">
        <w:rPr>
          <w:rFonts w:ascii="Courier New" w:hAnsi="Courier New" w:cs="Courier New"/>
          <w:color w:val="68615E"/>
          <w:lang w:val="it-IT"/>
        </w:rPr>
        <w:t xml:space="preserve"> valore_min</w:t>
      </w:r>
      <w:r w:rsidRPr="00B70639">
        <w:rPr>
          <w:lang w:val="it-IT"/>
        </w:rPr>
        <w:br/>
      </w:r>
      <w:r w:rsidRPr="0015168A">
        <w:rPr>
          <w:rFonts w:ascii="Courier New" w:hAnsi="Courier New" w:cs="Courier New"/>
          <w:color w:val="6666EA"/>
          <w:lang w:val="it-IT"/>
        </w:rPr>
        <w:t>FROM</w:t>
      </w:r>
      <w:r w:rsidRPr="0015168A">
        <w:rPr>
          <w:rFonts w:ascii="Courier New" w:hAnsi="Courier New" w:cs="Courier New"/>
          <w:color w:val="68615E"/>
          <w:lang w:val="it-IT"/>
        </w:rPr>
        <w:t xml:space="preserve"> SessioneCampionamento</w:t>
      </w:r>
      <w:r w:rsidRPr="00B70639">
        <w:rPr>
          <w:lang w:val="it-IT"/>
        </w:rPr>
        <w:br/>
      </w:r>
      <w:r w:rsidRPr="0015168A">
        <w:rPr>
          <w:rFonts w:ascii="Courier New" w:hAnsi="Courier New" w:cs="Courier New"/>
          <w:color w:val="6666EA"/>
          <w:lang w:val="it-IT"/>
        </w:rPr>
        <w:t>JOIN</w:t>
      </w:r>
      <w:r w:rsidRPr="0015168A">
        <w:rPr>
          <w:rFonts w:ascii="Courier New" w:hAnsi="Courier New" w:cs="Courier New"/>
          <w:color w:val="68615E"/>
          <w:lang w:val="it-IT"/>
        </w:rPr>
        <w:t xml:space="preserve"> Misurazione </w:t>
      </w:r>
      <w:r w:rsidRPr="0015168A">
        <w:rPr>
          <w:rFonts w:ascii="Courier New" w:hAnsi="Courier New" w:cs="Courier New"/>
          <w:color w:val="6666EA"/>
          <w:lang w:val="it-IT"/>
        </w:rPr>
        <w:t>ON</w:t>
      </w:r>
      <w:r w:rsidRPr="0015168A">
        <w:rPr>
          <w:rFonts w:ascii="Courier New" w:hAnsi="Courier New" w:cs="Courier New"/>
          <w:color w:val="68615E"/>
          <w:lang w:val="it-IT"/>
        </w:rPr>
        <w:t xml:space="preserve"> SessioneCampionamento.id = Misurazione.id_sessione</w:t>
      </w:r>
      <w:r w:rsidRPr="00B70639">
        <w:rPr>
          <w:lang w:val="it-IT"/>
        </w:rPr>
        <w:br/>
      </w:r>
      <w:r w:rsidRPr="0015168A">
        <w:rPr>
          <w:rFonts w:ascii="Courier New" w:hAnsi="Courier New" w:cs="Courier New"/>
          <w:color w:val="6666EA"/>
          <w:lang w:val="it-IT"/>
        </w:rPr>
        <w:t>JOIN</w:t>
      </w:r>
      <w:r w:rsidRPr="0015168A">
        <w:rPr>
          <w:rFonts w:ascii="Courier New" w:hAnsi="Courier New" w:cs="Courier New"/>
          <w:color w:val="68615E"/>
          <w:lang w:val="it-IT"/>
        </w:rPr>
        <w:t xml:space="preserve"> Zona </w:t>
      </w:r>
      <w:r w:rsidRPr="0015168A">
        <w:rPr>
          <w:rFonts w:ascii="Courier New" w:hAnsi="Courier New" w:cs="Courier New"/>
          <w:color w:val="6666EA"/>
          <w:lang w:val="it-IT"/>
        </w:rPr>
        <w:t>ON</w:t>
      </w:r>
      <w:r w:rsidRPr="0015168A">
        <w:rPr>
          <w:rFonts w:ascii="Courier New" w:hAnsi="Courier New" w:cs="Courier New"/>
          <w:color w:val="68615E"/>
          <w:lang w:val="it-IT"/>
        </w:rPr>
        <w:t xml:space="preserve"> SessioneCampionamento.id_zona = Zona.codice</w:t>
      </w:r>
      <w:r w:rsidRPr="00B70639">
        <w:rPr>
          <w:lang w:val="it-IT"/>
        </w:rPr>
        <w:br/>
      </w:r>
      <w:r w:rsidRPr="0015168A">
        <w:rPr>
          <w:rFonts w:ascii="Courier New" w:hAnsi="Courier New" w:cs="Courier New"/>
          <w:color w:val="6666EA"/>
          <w:lang w:val="it-IT"/>
        </w:rPr>
        <w:t>WHERE</w:t>
      </w:r>
      <w:r w:rsidRPr="0015168A">
        <w:rPr>
          <w:rFonts w:ascii="Courier New" w:hAnsi="Courier New" w:cs="Courier New"/>
          <w:color w:val="68615E"/>
          <w:lang w:val="it-IT"/>
        </w:rPr>
        <w:t xml:space="preserve"> SessioneCampionamento.data_ora </w:t>
      </w:r>
      <w:r w:rsidRPr="0015168A">
        <w:rPr>
          <w:rFonts w:ascii="Courier New" w:hAnsi="Courier New" w:cs="Courier New"/>
          <w:color w:val="6666EA"/>
          <w:lang w:val="it-IT"/>
        </w:rPr>
        <w:t>BETWEEN</w:t>
      </w:r>
      <w:r w:rsidRPr="0015168A">
        <w:rPr>
          <w:rFonts w:ascii="Courier New" w:hAnsi="Courier New" w:cs="Courier New"/>
          <w:color w:val="68615E"/>
          <w:lang w:val="it-IT"/>
        </w:rPr>
        <w:t xml:space="preserve"> </w:t>
      </w:r>
      <w:r w:rsidRPr="0015168A">
        <w:rPr>
          <w:rFonts w:ascii="Courier New" w:hAnsi="Courier New" w:cs="Courier New"/>
          <w:color w:val="7B9726"/>
          <w:lang w:val="it-IT"/>
        </w:rPr>
        <w:t>'&lt;data_inizio&gt;'</w:t>
      </w:r>
      <w:r w:rsidRPr="0015168A">
        <w:rPr>
          <w:rFonts w:ascii="Courier New" w:hAnsi="Courier New" w:cs="Courier New"/>
          <w:color w:val="68615E"/>
          <w:lang w:val="it-IT"/>
        </w:rPr>
        <w:t xml:space="preserve"> </w:t>
      </w:r>
      <w:r w:rsidRPr="0015168A">
        <w:rPr>
          <w:rFonts w:ascii="Courier New" w:hAnsi="Courier New" w:cs="Courier New"/>
          <w:color w:val="6666EA"/>
          <w:lang w:val="it-IT"/>
        </w:rPr>
        <w:t>AND</w:t>
      </w:r>
      <w:r w:rsidRPr="0015168A">
        <w:rPr>
          <w:rFonts w:ascii="Courier New" w:hAnsi="Courier New" w:cs="Courier New"/>
          <w:color w:val="68615E"/>
          <w:lang w:val="it-IT"/>
        </w:rPr>
        <w:t xml:space="preserve"> </w:t>
      </w:r>
      <w:r w:rsidRPr="0015168A">
        <w:rPr>
          <w:rFonts w:ascii="Courier New" w:hAnsi="Courier New" w:cs="Courier New"/>
          <w:color w:val="7B9726"/>
          <w:lang w:val="it-IT"/>
        </w:rPr>
        <w:t>'&lt;data_fine&gt;'</w:t>
      </w:r>
      <w:r w:rsidRPr="00B70639">
        <w:rPr>
          <w:lang w:val="it-IT"/>
        </w:rPr>
        <w:br/>
      </w:r>
      <w:r w:rsidRPr="0015168A">
        <w:rPr>
          <w:rFonts w:ascii="Courier New" w:hAnsi="Courier New" w:cs="Courier New"/>
          <w:color w:val="6666EA"/>
          <w:lang w:val="it-IT"/>
        </w:rPr>
        <w:t>GROUP</w:t>
      </w:r>
      <w:r w:rsidRPr="0015168A">
        <w:rPr>
          <w:rFonts w:ascii="Courier New" w:hAnsi="Courier New" w:cs="Courier New"/>
          <w:color w:val="68615E"/>
          <w:lang w:val="it-IT"/>
        </w:rPr>
        <w:t xml:space="preserve"> </w:t>
      </w:r>
      <w:r w:rsidRPr="0015168A">
        <w:rPr>
          <w:rFonts w:ascii="Courier New" w:hAnsi="Courier New" w:cs="Courier New"/>
          <w:color w:val="6666EA"/>
          <w:lang w:val="it-IT"/>
        </w:rPr>
        <w:t>BY</w:t>
      </w:r>
      <w:r w:rsidRPr="0015168A">
        <w:rPr>
          <w:rFonts w:ascii="Courier New" w:hAnsi="Courier New" w:cs="Courier New"/>
          <w:color w:val="68615E"/>
          <w:lang w:val="it-IT"/>
        </w:rPr>
        <w:t xml:space="preserve"> SessioneCampionamento.id;</w:t>
      </w:r>
    </w:p>
    <w:p w14:paraId="1F2BA9E1" w14:textId="2593ED35" w:rsidR="00400C4A" w:rsidRDefault="00400C4A" w:rsidP="00526612">
      <w:pPr>
        <w:jc w:val="both"/>
        <w:rPr>
          <w:lang w:val="it-IT"/>
        </w:rPr>
      </w:pPr>
      <w:r>
        <w:rPr>
          <w:lang w:val="it-IT"/>
        </w:rPr>
        <w:t xml:space="preserve">Esempio di </w:t>
      </w:r>
      <w:r w:rsidR="00BD1EF4">
        <w:rPr>
          <w:lang w:val="it-IT"/>
        </w:rPr>
        <w:t>esecuzione</w:t>
      </w:r>
      <w:r>
        <w:rPr>
          <w:lang w:val="it-IT"/>
        </w:rPr>
        <w:t xml:space="preserve"> della query dell’operazione 39 con </w:t>
      </w:r>
      <w:r w:rsidR="008F0CE2" w:rsidRPr="004663E5">
        <w:rPr>
          <w:rFonts w:ascii="Courier New" w:hAnsi="Courier New" w:cs="Courier New"/>
          <w:lang w:val="it-IT"/>
        </w:rPr>
        <w:t>data_ora</w:t>
      </w:r>
      <w:r w:rsidR="008F0CE2">
        <w:rPr>
          <w:lang w:val="it-IT"/>
        </w:rPr>
        <w:t xml:space="preserve"> </w:t>
      </w:r>
      <w:r w:rsidR="0067742C">
        <w:rPr>
          <w:lang w:val="it-IT"/>
        </w:rPr>
        <w:t xml:space="preserve">compresa tra </w:t>
      </w:r>
      <w:r w:rsidR="00BD1EF4">
        <w:rPr>
          <w:lang w:val="it-IT"/>
        </w:rPr>
        <w:t>‘</w:t>
      </w:r>
      <w:r w:rsidR="000906C5" w:rsidRPr="004663E5">
        <w:rPr>
          <w:rFonts w:ascii="Courier New" w:hAnsi="Courier New" w:cs="Courier New"/>
          <w:lang w:val="it-IT"/>
        </w:rPr>
        <w:t>2022-01-01</w:t>
      </w:r>
      <w:r w:rsidR="00BD1EF4">
        <w:rPr>
          <w:rFonts w:ascii="Courier New" w:hAnsi="Courier New" w:cs="Courier New"/>
          <w:lang w:val="it-IT"/>
        </w:rPr>
        <w:t>’</w:t>
      </w:r>
      <w:r w:rsidR="000906C5">
        <w:rPr>
          <w:lang w:val="it-IT"/>
        </w:rPr>
        <w:t xml:space="preserve"> e </w:t>
      </w:r>
      <w:r w:rsidR="00BD1EF4">
        <w:rPr>
          <w:lang w:val="it-IT"/>
        </w:rPr>
        <w:t>‘</w:t>
      </w:r>
      <w:r w:rsidR="003E4DD2" w:rsidRPr="004663E5">
        <w:rPr>
          <w:rFonts w:ascii="Courier New" w:hAnsi="Courier New" w:cs="Courier New"/>
          <w:lang w:val="it-IT"/>
        </w:rPr>
        <w:t>2022-12-31</w:t>
      </w:r>
      <w:r w:rsidR="00BD1EF4">
        <w:rPr>
          <w:rFonts w:ascii="Courier New" w:hAnsi="Courier New" w:cs="Courier New"/>
          <w:lang w:val="it-IT"/>
        </w:rPr>
        <w:t>’</w:t>
      </w:r>
      <w:r w:rsidR="003E4DD2">
        <w:rPr>
          <w:lang w:val="it-IT"/>
        </w:rPr>
        <w:t>, quindi riferita a tutto l’anno 2022:</w:t>
      </w:r>
    </w:p>
    <w:p w14:paraId="2C587E4D" w14:textId="1B050156" w:rsidR="00B07D6C" w:rsidRPr="003F22F0" w:rsidRDefault="003F22F0" w:rsidP="003F22F0">
      <w:pPr>
        <w:shd w:val="clear" w:color="auto" w:fill="F1EFEE"/>
        <w:rPr>
          <w:lang w:val="it-IT"/>
        </w:rPr>
      </w:pPr>
      <w:r w:rsidRPr="003F22F0">
        <w:rPr>
          <w:rFonts w:ascii="Courier New" w:hAnsi="Courier New" w:cs="Courier New"/>
          <w:color w:val="6666EA"/>
          <w:lang w:val="it-IT"/>
        </w:rPr>
        <w:t>SELECT</w:t>
      </w:r>
      <w:r w:rsidRPr="003F22F0">
        <w:rPr>
          <w:rFonts w:ascii="Courier New" w:hAnsi="Courier New" w:cs="Courier New"/>
          <w:color w:val="68615E"/>
          <w:lang w:val="it-IT"/>
        </w:rPr>
        <w:t xml:space="preserve"> SessioneCampionamento.id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id_sessione, SessioneCampionamento.data_ora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data_ora_sessione,</w:t>
      </w:r>
      <w:r w:rsidRPr="003F22F0">
        <w:rPr>
          <w:rFonts w:ascii="Courier New" w:hAnsi="Courier New" w:cs="Courier New"/>
          <w:color w:val="68615E"/>
          <w:lang w:val="it-IT"/>
        </w:rPr>
        <w:br/>
        <w:t xml:space="preserve">       Zona.comune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zona_campionamento, SessioneCampionamento.media_misurazioni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media_valori,</w:t>
      </w:r>
      <w:r w:rsidRPr="003F22F0">
        <w:rPr>
          <w:rFonts w:ascii="Courier New" w:hAnsi="Courier New" w:cs="Courier New"/>
          <w:color w:val="68615E"/>
          <w:lang w:val="it-IT"/>
        </w:rPr>
        <w:br/>
        <w:t xml:space="preserve">       </w:t>
      </w:r>
      <w:r w:rsidRPr="003F22F0">
        <w:rPr>
          <w:rFonts w:ascii="Courier New" w:hAnsi="Courier New" w:cs="Courier New"/>
          <w:color w:val="6666EA"/>
          <w:lang w:val="it-IT"/>
        </w:rPr>
        <w:t>COUNT</w:t>
      </w:r>
      <w:r w:rsidRPr="003F22F0">
        <w:rPr>
          <w:rFonts w:ascii="Courier New" w:hAnsi="Courier New" w:cs="Courier New"/>
          <w:color w:val="68615E"/>
          <w:lang w:val="it-IT"/>
        </w:rPr>
        <w:t xml:space="preserve">(Misurazione.id)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num_misurazioni, </w:t>
      </w:r>
      <w:r w:rsidRPr="003F22F0">
        <w:rPr>
          <w:rFonts w:ascii="Courier New" w:hAnsi="Courier New" w:cs="Courier New"/>
          <w:color w:val="6666EA"/>
          <w:lang w:val="it-IT"/>
        </w:rPr>
        <w:t>SUM</w:t>
      </w:r>
      <w:r w:rsidRPr="003F22F0">
        <w:rPr>
          <w:rFonts w:ascii="Courier New" w:hAnsi="Courier New" w:cs="Courier New"/>
          <w:color w:val="68615E"/>
          <w:lang w:val="it-IT"/>
        </w:rPr>
        <w:t xml:space="preserve">(Misurazione.valore_rilevato)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tot_valori,</w:t>
      </w:r>
      <w:r w:rsidRPr="003F22F0">
        <w:rPr>
          <w:rFonts w:ascii="Courier New" w:hAnsi="Courier New" w:cs="Courier New"/>
          <w:color w:val="68615E"/>
          <w:lang w:val="it-IT"/>
        </w:rPr>
        <w:br/>
        <w:t xml:space="preserve">       </w:t>
      </w:r>
      <w:r w:rsidRPr="003F22F0">
        <w:rPr>
          <w:rFonts w:ascii="Courier New" w:hAnsi="Courier New" w:cs="Courier New"/>
          <w:color w:val="6666EA"/>
          <w:lang w:val="it-IT"/>
        </w:rPr>
        <w:t>MAX</w:t>
      </w:r>
      <w:r w:rsidRPr="003F22F0">
        <w:rPr>
          <w:rFonts w:ascii="Courier New" w:hAnsi="Courier New" w:cs="Courier New"/>
          <w:color w:val="68615E"/>
          <w:lang w:val="it-IT"/>
        </w:rPr>
        <w:t xml:space="preserve">(Misurazione.valore_rilevato)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valore_max, </w:t>
      </w:r>
      <w:r w:rsidRPr="003F22F0">
        <w:rPr>
          <w:rFonts w:ascii="Courier New" w:hAnsi="Courier New" w:cs="Courier New"/>
          <w:color w:val="6666EA"/>
          <w:lang w:val="it-IT"/>
        </w:rPr>
        <w:t>MIN</w:t>
      </w:r>
      <w:r w:rsidRPr="003F22F0">
        <w:rPr>
          <w:rFonts w:ascii="Courier New" w:hAnsi="Courier New" w:cs="Courier New"/>
          <w:color w:val="68615E"/>
          <w:lang w:val="it-IT"/>
        </w:rPr>
        <w:t xml:space="preserve">(Misurazione.valore_rilevato) </w:t>
      </w:r>
      <w:r w:rsidRPr="003F22F0">
        <w:rPr>
          <w:rFonts w:ascii="Courier New" w:hAnsi="Courier New" w:cs="Courier New"/>
          <w:color w:val="6666EA"/>
          <w:lang w:val="it-IT"/>
        </w:rPr>
        <w:t>AS</w:t>
      </w:r>
      <w:r w:rsidRPr="003F22F0">
        <w:rPr>
          <w:rFonts w:ascii="Courier New" w:hAnsi="Courier New" w:cs="Courier New"/>
          <w:color w:val="68615E"/>
          <w:lang w:val="it-IT"/>
        </w:rPr>
        <w:t xml:space="preserve"> valore_min</w:t>
      </w:r>
      <w:r w:rsidRPr="003F22F0">
        <w:rPr>
          <w:rFonts w:ascii="Courier New" w:hAnsi="Courier New" w:cs="Courier New"/>
          <w:color w:val="68615E"/>
          <w:lang w:val="it-IT"/>
        </w:rPr>
        <w:br/>
      </w:r>
      <w:r w:rsidRPr="003F22F0">
        <w:rPr>
          <w:rFonts w:ascii="Courier New" w:hAnsi="Courier New" w:cs="Courier New"/>
          <w:color w:val="6666EA"/>
          <w:lang w:val="it-IT"/>
        </w:rPr>
        <w:t>FROM</w:t>
      </w:r>
      <w:r w:rsidRPr="003F22F0">
        <w:rPr>
          <w:rFonts w:ascii="Courier New" w:hAnsi="Courier New" w:cs="Courier New"/>
          <w:color w:val="68615E"/>
          <w:lang w:val="it-IT"/>
        </w:rPr>
        <w:t xml:space="preserve"> SessioneCampionamento</w:t>
      </w:r>
      <w:r w:rsidRPr="003F22F0">
        <w:rPr>
          <w:rFonts w:ascii="Courier New" w:hAnsi="Courier New" w:cs="Courier New"/>
          <w:color w:val="68615E"/>
          <w:lang w:val="it-IT"/>
        </w:rPr>
        <w:br/>
      </w:r>
      <w:r w:rsidRPr="003F22F0">
        <w:rPr>
          <w:rFonts w:ascii="Courier New" w:hAnsi="Courier New" w:cs="Courier New"/>
          <w:color w:val="6666EA"/>
          <w:lang w:val="it-IT"/>
        </w:rPr>
        <w:t>JOIN</w:t>
      </w:r>
      <w:r w:rsidRPr="003F22F0">
        <w:rPr>
          <w:rFonts w:ascii="Courier New" w:hAnsi="Courier New" w:cs="Courier New"/>
          <w:color w:val="68615E"/>
          <w:lang w:val="it-IT"/>
        </w:rPr>
        <w:t xml:space="preserve"> Misurazione </w:t>
      </w:r>
      <w:r w:rsidRPr="003F22F0">
        <w:rPr>
          <w:rFonts w:ascii="Courier New" w:hAnsi="Courier New" w:cs="Courier New"/>
          <w:color w:val="6666EA"/>
          <w:lang w:val="it-IT"/>
        </w:rPr>
        <w:t>ON</w:t>
      </w:r>
      <w:r w:rsidRPr="003F22F0">
        <w:rPr>
          <w:rFonts w:ascii="Courier New" w:hAnsi="Courier New" w:cs="Courier New"/>
          <w:color w:val="68615E"/>
          <w:lang w:val="it-IT"/>
        </w:rPr>
        <w:t xml:space="preserve"> SessioneCampionamento.id = Misurazione.id_sessione</w:t>
      </w:r>
      <w:r w:rsidRPr="003F22F0">
        <w:rPr>
          <w:rFonts w:ascii="Courier New" w:hAnsi="Courier New" w:cs="Courier New"/>
          <w:color w:val="68615E"/>
          <w:lang w:val="it-IT"/>
        </w:rPr>
        <w:br/>
      </w:r>
      <w:r w:rsidRPr="003F22F0">
        <w:rPr>
          <w:rFonts w:ascii="Courier New" w:hAnsi="Courier New" w:cs="Courier New"/>
          <w:color w:val="6666EA"/>
          <w:lang w:val="it-IT"/>
        </w:rPr>
        <w:t>JOIN</w:t>
      </w:r>
      <w:r w:rsidRPr="003F22F0">
        <w:rPr>
          <w:rFonts w:ascii="Courier New" w:hAnsi="Courier New" w:cs="Courier New"/>
          <w:color w:val="68615E"/>
          <w:lang w:val="it-IT"/>
        </w:rPr>
        <w:t xml:space="preserve"> Zona </w:t>
      </w:r>
      <w:r w:rsidRPr="003F22F0">
        <w:rPr>
          <w:rFonts w:ascii="Courier New" w:hAnsi="Courier New" w:cs="Courier New"/>
          <w:color w:val="6666EA"/>
          <w:lang w:val="it-IT"/>
        </w:rPr>
        <w:t>ON</w:t>
      </w:r>
      <w:r w:rsidRPr="003F22F0">
        <w:rPr>
          <w:rFonts w:ascii="Courier New" w:hAnsi="Courier New" w:cs="Courier New"/>
          <w:color w:val="68615E"/>
          <w:lang w:val="it-IT"/>
        </w:rPr>
        <w:t xml:space="preserve"> SessioneCampionamento.id_zona = Zona.codice</w:t>
      </w:r>
      <w:r w:rsidRPr="003F22F0">
        <w:rPr>
          <w:rFonts w:ascii="Courier New" w:hAnsi="Courier New" w:cs="Courier New"/>
          <w:color w:val="68615E"/>
          <w:lang w:val="it-IT"/>
        </w:rPr>
        <w:br/>
      </w:r>
      <w:r w:rsidRPr="003F22F0">
        <w:rPr>
          <w:rFonts w:ascii="Courier New" w:hAnsi="Courier New" w:cs="Courier New"/>
          <w:color w:val="6666EA"/>
          <w:lang w:val="it-IT"/>
        </w:rPr>
        <w:t>WHERE</w:t>
      </w:r>
      <w:r w:rsidRPr="003F22F0">
        <w:rPr>
          <w:rFonts w:ascii="Courier New" w:hAnsi="Courier New" w:cs="Courier New"/>
          <w:color w:val="68615E"/>
          <w:lang w:val="it-IT"/>
        </w:rPr>
        <w:t xml:space="preserve"> SessioneCampionamento.data_ora </w:t>
      </w:r>
      <w:r w:rsidRPr="003F22F0">
        <w:rPr>
          <w:rFonts w:ascii="Courier New" w:hAnsi="Courier New" w:cs="Courier New"/>
          <w:color w:val="6666EA"/>
          <w:lang w:val="it-IT"/>
        </w:rPr>
        <w:t>BETWEEN</w:t>
      </w:r>
      <w:r w:rsidRPr="003F22F0">
        <w:rPr>
          <w:rFonts w:ascii="Courier New" w:hAnsi="Courier New" w:cs="Courier New"/>
          <w:color w:val="68615E"/>
          <w:lang w:val="it-IT"/>
        </w:rPr>
        <w:t xml:space="preserve"> </w:t>
      </w:r>
      <w:r w:rsidRPr="003F22F0">
        <w:rPr>
          <w:rFonts w:ascii="Courier New" w:hAnsi="Courier New" w:cs="Courier New"/>
          <w:color w:val="7B9726"/>
          <w:lang w:val="it-IT"/>
        </w:rPr>
        <w:t>'2022-01-01'</w:t>
      </w:r>
      <w:r w:rsidRPr="003F22F0">
        <w:rPr>
          <w:rFonts w:ascii="Courier New" w:hAnsi="Courier New" w:cs="Courier New"/>
          <w:color w:val="68615E"/>
          <w:lang w:val="it-IT"/>
        </w:rPr>
        <w:t xml:space="preserve"> </w:t>
      </w:r>
      <w:r w:rsidRPr="003F22F0">
        <w:rPr>
          <w:rFonts w:ascii="Courier New" w:hAnsi="Courier New" w:cs="Courier New"/>
          <w:color w:val="6666EA"/>
          <w:lang w:val="it-IT"/>
        </w:rPr>
        <w:t>AND</w:t>
      </w:r>
      <w:r w:rsidRPr="003F22F0">
        <w:rPr>
          <w:rFonts w:ascii="Courier New" w:hAnsi="Courier New" w:cs="Courier New"/>
          <w:color w:val="68615E"/>
          <w:lang w:val="it-IT"/>
        </w:rPr>
        <w:t xml:space="preserve"> </w:t>
      </w:r>
      <w:r w:rsidRPr="003F22F0">
        <w:rPr>
          <w:rFonts w:ascii="Courier New" w:hAnsi="Courier New" w:cs="Courier New"/>
          <w:color w:val="7B9726"/>
          <w:lang w:val="it-IT"/>
        </w:rPr>
        <w:t>'2022-12-31'</w:t>
      </w:r>
      <w:r w:rsidRPr="003F22F0">
        <w:rPr>
          <w:rFonts w:ascii="Courier New" w:hAnsi="Courier New" w:cs="Courier New"/>
          <w:color w:val="68615E"/>
          <w:lang w:val="it-IT"/>
        </w:rPr>
        <w:br/>
      </w:r>
      <w:r w:rsidRPr="003F22F0">
        <w:rPr>
          <w:rFonts w:ascii="Courier New" w:hAnsi="Courier New" w:cs="Courier New"/>
          <w:color w:val="6666EA"/>
          <w:lang w:val="it-IT"/>
        </w:rPr>
        <w:t>GROUP</w:t>
      </w:r>
      <w:r w:rsidRPr="003F22F0">
        <w:rPr>
          <w:rFonts w:ascii="Courier New" w:hAnsi="Courier New" w:cs="Courier New"/>
          <w:color w:val="68615E"/>
          <w:lang w:val="it-IT"/>
        </w:rPr>
        <w:t xml:space="preserve"> </w:t>
      </w:r>
      <w:r w:rsidRPr="003F22F0">
        <w:rPr>
          <w:rFonts w:ascii="Courier New" w:hAnsi="Courier New" w:cs="Courier New"/>
          <w:color w:val="6666EA"/>
          <w:lang w:val="it-IT"/>
        </w:rPr>
        <w:t>BY</w:t>
      </w:r>
      <w:r w:rsidRPr="003F22F0">
        <w:rPr>
          <w:rFonts w:ascii="Courier New" w:hAnsi="Courier New" w:cs="Courier New"/>
          <w:color w:val="68615E"/>
          <w:lang w:val="it-IT"/>
        </w:rPr>
        <w:t xml:space="preserve"> SessioneCampionamento.id;</w:t>
      </w:r>
    </w:p>
    <w:p w14:paraId="74D6D599" w14:textId="2A8DDB88" w:rsidR="009C5FD8" w:rsidRDefault="00400C4A" w:rsidP="009C5FD8">
      <w:pPr>
        <w:rPr>
          <w:lang w:val="it-IT"/>
        </w:rPr>
      </w:pPr>
      <w:r w:rsidRPr="00400C4A">
        <w:rPr>
          <w:lang w:val="it-IT"/>
        </w:rPr>
        <w:drawing>
          <wp:inline distT="0" distB="0" distL="0" distR="0" wp14:anchorId="798A9F5A" wp14:editId="3C5577C9">
            <wp:extent cx="5486400" cy="61849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618490"/>
                    </a:xfrm>
                    <a:prstGeom prst="rect">
                      <a:avLst/>
                    </a:prstGeom>
                  </pic:spPr>
                </pic:pic>
              </a:graphicData>
            </a:graphic>
          </wp:inline>
        </w:drawing>
      </w:r>
    </w:p>
    <w:p w14:paraId="592A94AB" w14:textId="344276DD" w:rsidR="00C12F3C" w:rsidRDefault="00FE76B6" w:rsidP="000F0366">
      <w:pPr>
        <w:pStyle w:val="Titolo3"/>
        <w:rPr>
          <w:lang w:val="it-IT"/>
        </w:rPr>
      </w:pPr>
      <w:bookmarkStart w:id="129" w:name="_Toc123824870"/>
      <w:r>
        <w:rPr>
          <w:lang w:val="it-IT"/>
        </w:rPr>
        <w:t>40: Statistica dell’indice di attendibilit</w:t>
      </w:r>
      <w:r w:rsidR="007501BC">
        <w:rPr>
          <w:lang w:val="it-IT"/>
        </w:rPr>
        <w:t>à del contenuto testuale/multimediale</w:t>
      </w:r>
      <w:bookmarkEnd w:id="129"/>
    </w:p>
    <w:p w14:paraId="25EBC952" w14:textId="3FAF0B15" w:rsidR="000A39A4" w:rsidRPr="007501BC" w:rsidRDefault="000A39A4">
      <w:pPr>
        <w:shd w:val="clear" w:color="auto" w:fill="F1EFEE"/>
        <w:rPr>
          <w:lang w:val="en-GB"/>
        </w:rPr>
      </w:pPr>
      <w:r w:rsidRPr="007501BC">
        <w:rPr>
          <w:rFonts w:ascii="Courier New" w:hAnsi="Courier New" w:cs="Courier New"/>
          <w:color w:val="6666EA"/>
          <w:lang w:val="en-GB"/>
        </w:rPr>
        <w:t>SELECT</w:t>
      </w:r>
      <w:r w:rsidRPr="007501BC">
        <w:rPr>
          <w:rFonts w:ascii="Courier New" w:hAnsi="Courier New" w:cs="Courier New"/>
          <w:color w:val="68615E"/>
          <w:lang w:val="en-GB"/>
        </w:rPr>
        <w:t xml:space="preserve"> Post.grado_attendibilita </w:t>
      </w:r>
      <w:r w:rsidRPr="007501BC">
        <w:rPr>
          <w:rFonts w:ascii="Courier New" w:hAnsi="Courier New" w:cs="Courier New"/>
          <w:color w:val="6666EA"/>
          <w:lang w:val="en-GB"/>
        </w:rPr>
        <w:t>AS</w:t>
      </w:r>
      <w:r w:rsidRPr="007501BC">
        <w:rPr>
          <w:rFonts w:ascii="Courier New" w:hAnsi="Courier New" w:cs="Courier New"/>
          <w:color w:val="68615E"/>
          <w:lang w:val="en-GB"/>
        </w:rPr>
        <w:t xml:space="preserve"> grado_attendibilita_post, </w:t>
      </w:r>
      <w:r w:rsidRPr="007501BC">
        <w:rPr>
          <w:rFonts w:ascii="Courier New" w:hAnsi="Courier New" w:cs="Courier New"/>
          <w:color w:val="6666EA"/>
          <w:lang w:val="en-GB"/>
        </w:rPr>
        <w:t>AVG</w:t>
      </w:r>
      <w:r w:rsidRPr="007501BC">
        <w:rPr>
          <w:rFonts w:ascii="Courier New" w:hAnsi="Courier New" w:cs="Courier New"/>
          <w:color w:val="68615E"/>
          <w:lang w:val="en-GB"/>
        </w:rPr>
        <w:t xml:space="preserve">(FileMultimediale.grado_attendibilita) </w:t>
      </w:r>
      <w:r w:rsidRPr="007501BC">
        <w:rPr>
          <w:rFonts w:ascii="Courier New" w:hAnsi="Courier New" w:cs="Courier New"/>
          <w:color w:val="68615E"/>
          <w:lang w:val="en-GB"/>
        </w:rPr>
        <w:br/>
        <w:t xml:space="preserve">    </w:t>
      </w:r>
      <w:r w:rsidRPr="007501BC">
        <w:rPr>
          <w:rFonts w:ascii="Courier New" w:hAnsi="Courier New" w:cs="Courier New"/>
          <w:color w:val="6666EA"/>
          <w:lang w:val="en-GB"/>
        </w:rPr>
        <w:t>AS</w:t>
      </w:r>
      <w:r w:rsidRPr="007501BC">
        <w:rPr>
          <w:rFonts w:ascii="Courier New" w:hAnsi="Courier New" w:cs="Courier New"/>
          <w:color w:val="68615E"/>
          <w:lang w:val="en-GB"/>
        </w:rPr>
        <w:t xml:space="preserve"> grado_attendibilita_fm_avg</w:t>
      </w:r>
      <w:r w:rsidRPr="007501BC">
        <w:rPr>
          <w:rFonts w:ascii="Courier New" w:hAnsi="Courier New" w:cs="Courier New"/>
          <w:color w:val="68615E"/>
          <w:lang w:val="en-GB"/>
        </w:rPr>
        <w:br/>
      </w:r>
      <w:r w:rsidRPr="007501BC">
        <w:rPr>
          <w:rFonts w:ascii="Courier New" w:hAnsi="Courier New" w:cs="Courier New"/>
          <w:color w:val="6666EA"/>
          <w:lang w:val="en-GB"/>
        </w:rPr>
        <w:t>FROM</w:t>
      </w:r>
      <w:r w:rsidRPr="007501BC">
        <w:rPr>
          <w:rFonts w:ascii="Courier New" w:hAnsi="Courier New" w:cs="Courier New"/>
          <w:color w:val="68615E"/>
          <w:lang w:val="en-GB"/>
        </w:rPr>
        <w:t xml:space="preserve"> Post</w:t>
      </w:r>
      <w:r w:rsidRPr="007501BC">
        <w:rPr>
          <w:rFonts w:ascii="Courier New" w:hAnsi="Courier New" w:cs="Courier New"/>
          <w:color w:val="68615E"/>
          <w:lang w:val="en-GB"/>
        </w:rPr>
        <w:br/>
      </w:r>
      <w:r w:rsidRPr="007501BC">
        <w:rPr>
          <w:rFonts w:ascii="Courier New" w:hAnsi="Courier New" w:cs="Courier New"/>
          <w:color w:val="6666EA"/>
          <w:lang w:val="en-GB"/>
        </w:rPr>
        <w:t>JOIN</w:t>
      </w:r>
      <w:r w:rsidRPr="007501BC">
        <w:rPr>
          <w:rFonts w:ascii="Courier New" w:hAnsi="Courier New" w:cs="Courier New"/>
          <w:color w:val="68615E"/>
          <w:lang w:val="en-GB"/>
        </w:rPr>
        <w:t xml:space="preserve"> FileMultimediale </w:t>
      </w:r>
      <w:r w:rsidRPr="007501BC">
        <w:rPr>
          <w:rFonts w:ascii="Courier New" w:hAnsi="Courier New" w:cs="Courier New"/>
          <w:color w:val="6666EA"/>
          <w:lang w:val="en-GB"/>
        </w:rPr>
        <w:t>on</w:t>
      </w:r>
      <w:r w:rsidRPr="007501BC">
        <w:rPr>
          <w:rFonts w:ascii="Courier New" w:hAnsi="Courier New" w:cs="Courier New"/>
          <w:color w:val="68615E"/>
          <w:lang w:val="en-GB"/>
        </w:rPr>
        <w:t xml:space="preserve"> Post.id = FileMultimediale.id_post</w:t>
      </w:r>
      <w:r w:rsidRPr="007501BC">
        <w:rPr>
          <w:rFonts w:ascii="Courier New" w:hAnsi="Courier New" w:cs="Courier New"/>
          <w:color w:val="68615E"/>
          <w:lang w:val="en-GB"/>
        </w:rPr>
        <w:br/>
      </w:r>
      <w:r w:rsidRPr="007501BC">
        <w:rPr>
          <w:rFonts w:ascii="Courier New" w:hAnsi="Courier New" w:cs="Courier New"/>
          <w:color w:val="6666EA"/>
          <w:lang w:val="en-GB"/>
        </w:rPr>
        <w:t>WHERE</w:t>
      </w:r>
      <w:r w:rsidRPr="007501BC">
        <w:rPr>
          <w:rFonts w:ascii="Courier New" w:hAnsi="Courier New" w:cs="Courier New"/>
          <w:color w:val="68615E"/>
          <w:lang w:val="en-GB"/>
        </w:rPr>
        <w:t xml:space="preserve"> Post.id = &lt;id_post&gt;;</w:t>
      </w:r>
    </w:p>
    <w:p w14:paraId="2A81E497" w14:textId="651E7902" w:rsidR="003F4107" w:rsidRDefault="003F4107" w:rsidP="00526612">
      <w:pPr>
        <w:jc w:val="both"/>
        <w:rPr>
          <w:lang w:val="it-IT"/>
        </w:rPr>
      </w:pPr>
      <w:r w:rsidRPr="00BD518E">
        <w:rPr>
          <w:lang w:val="it-IT"/>
        </w:rPr>
        <w:t xml:space="preserve">Esempio di </w:t>
      </w:r>
      <w:r w:rsidR="002D521D">
        <w:rPr>
          <w:lang w:val="it-IT"/>
        </w:rPr>
        <w:t>esecuzione</w:t>
      </w:r>
      <w:r w:rsidRPr="00BD518E">
        <w:rPr>
          <w:lang w:val="it-IT"/>
        </w:rPr>
        <w:t xml:space="preserve"> della query dell’operazione 40 con </w:t>
      </w:r>
      <w:r w:rsidRPr="004663E5">
        <w:rPr>
          <w:rFonts w:ascii="Courier New" w:hAnsi="Courier New" w:cs="Courier New"/>
          <w:lang w:val="it-IT"/>
        </w:rPr>
        <w:t>&lt;id_post&gt; = 2</w:t>
      </w:r>
      <w:r w:rsidRPr="00BD518E">
        <w:rPr>
          <w:lang w:val="it-IT"/>
        </w:rPr>
        <w:t>:</w:t>
      </w:r>
    </w:p>
    <w:p w14:paraId="2B72F9B3" w14:textId="0608116F" w:rsidR="00BA0806" w:rsidRPr="0038160C" w:rsidRDefault="0038160C" w:rsidP="0038160C">
      <w:pPr>
        <w:shd w:val="clear" w:color="auto" w:fill="F1EFEE"/>
        <w:rPr>
          <w:lang w:val="it-IT"/>
        </w:rPr>
      </w:pPr>
      <w:r w:rsidRPr="0038160C">
        <w:rPr>
          <w:rFonts w:ascii="Courier New" w:hAnsi="Courier New" w:cs="Courier New"/>
          <w:color w:val="6666EA"/>
          <w:lang w:val="it-IT"/>
        </w:rPr>
        <w:lastRenderedPageBreak/>
        <w:t>SELECT</w:t>
      </w:r>
      <w:r w:rsidRPr="0038160C">
        <w:rPr>
          <w:rFonts w:ascii="Courier New" w:hAnsi="Courier New" w:cs="Courier New"/>
          <w:color w:val="68615E"/>
          <w:lang w:val="it-IT"/>
        </w:rPr>
        <w:t xml:space="preserve"> Post.grado_attendibilita </w:t>
      </w:r>
      <w:r w:rsidRPr="0038160C">
        <w:rPr>
          <w:rFonts w:ascii="Courier New" w:hAnsi="Courier New" w:cs="Courier New"/>
          <w:color w:val="6666EA"/>
          <w:lang w:val="it-IT"/>
        </w:rPr>
        <w:t>AS</w:t>
      </w:r>
      <w:r w:rsidRPr="0038160C">
        <w:rPr>
          <w:rFonts w:ascii="Courier New" w:hAnsi="Courier New" w:cs="Courier New"/>
          <w:color w:val="68615E"/>
          <w:lang w:val="it-IT"/>
        </w:rPr>
        <w:t xml:space="preserve"> grado_attendibilita_post, </w:t>
      </w:r>
      <w:r w:rsidRPr="0038160C">
        <w:rPr>
          <w:rFonts w:ascii="Courier New" w:hAnsi="Courier New" w:cs="Courier New"/>
          <w:color w:val="6666EA"/>
          <w:lang w:val="it-IT"/>
        </w:rPr>
        <w:t>AVG</w:t>
      </w:r>
      <w:r w:rsidRPr="0038160C">
        <w:rPr>
          <w:rFonts w:ascii="Courier New" w:hAnsi="Courier New" w:cs="Courier New"/>
          <w:color w:val="68615E"/>
          <w:lang w:val="it-IT"/>
        </w:rPr>
        <w:t>(FileMultimediale.grado_attendibilita)</w:t>
      </w:r>
      <w:r w:rsidRPr="0038160C">
        <w:rPr>
          <w:rFonts w:ascii="Courier New" w:hAnsi="Courier New" w:cs="Courier New"/>
          <w:color w:val="68615E"/>
          <w:lang w:val="it-IT"/>
        </w:rPr>
        <w:br/>
        <w:t xml:space="preserve">    </w:t>
      </w:r>
      <w:r w:rsidRPr="0038160C">
        <w:rPr>
          <w:rFonts w:ascii="Courier New" w:hAnsi="Courier New" w:cs="Courier New"/>
          <w:color w:val="6666EA"/>
          <w:lang w:val="it-IT"/>
        </w:rPr>
        <w:t>AS</w:t>
      </w:r>
      <w:r w:rsidRPr="0038160C">
        <w:rPr>
          <w:rFonts w:ascii="Courier New" w:hAnsi="Courier New" w:cs="Courier New"/>
          <w:color w:val="68615E"/>
          <w:lang w:val="it-IT"/>
        </w:rPr>
        <w:t xml:space="preserve"> grado_attendibilita_fm_avg</w:t>
      </w:r>
      <w:r w:rsidRPr="0038160C">
        <w:rPr>
          <w:rFonts w:ascii="Courier New" w:hAnsi="Courier New" w:cs="Courier New"/>
          <w:color w:val="68615E"/>
          <w:lang w:val="it-IT"/>
        </w:rPr>
        <w:br/>
      </w:r>
      <w:r w:rsidRPr="0038160C">
        <w:rPr>
          <w:rFonts w:ascii="Courier New" w:hAnsi="Courier New" w:cs="Courier New"/>
          <w:color w:val="6666EA"/>
          <w:lang w:val="it-IT"/>
        </w:rPr>
        <w:t>FROM</w:t>
      </w:r>
      <w:r w:rsidRPr="0038160C">
        <w:rPr>
          <w:rFonts w:ascii="Courier New" w:hAnsi="Courier New" w:cs="Courier New"/>
          <w:color w:val="68615E"/>
          <w:lang w:val="it-IT"/>
        </w:rPr>
        <w:t xml:space="preserve"> Post</w:t>
      </w:r>
      <w:r w:rsidRPr="0038160C">
        <w:rPr>
          <w:rFonts w:ascii="Courier New" w:hAnsi="Courier New" w:cs="Courier New"/>
          <w:color w:val="68615E"/>
          <w:lang w:val="it-IT"/>
        </w:rPr>
        <w:br/>
      </w:r>
      <w:r w:rsidRPr="0038160C">
        <w:rPr>
          <w:rFonts w:ascii="Courier New" w:hAnsi="Courier New" w:cs="Courier New"/>
          <w:color w:val="6666EA"/>
          <w:lang w:val="it-IT"/>
        </w:rPr>
        <w:t>JOIN</w:t>
      </w:r>
      <w:r w:rsidRPr="0038160C">
        <w:rPr>
          <w:rFonts w:ascii="Courier New" w:hAnsi="Courier New" w:cs="Courier New"/>
          <w:color w:val="68615E"/>
          <w:lang w:val="it-IT"/>
        </w:rPr>
        <w:t xml:space="preserve"> FileMultimediale </w:t>
      </w:r>
      <w:r w:rsidRPr="0038160C">
        <w:rPr>
          <w:rFonts w:ascii="Courier New" w:hAnsi="Courier New" w:cs="Courier New"/>
          <w:color w:val="6666EA"/>
          <w:lang w:val="it-IT"/>
        </w:rPr>
        <w:t>on</w:t>
      </w:r>
      <w:r w:rsidRPr="0038160C">
        <w:rPr>
          <w:rFonts w:ascii="Courier New" w:hAnsi="Courier New" w:cs="Courier New"/>
          <w:color w:val="68615E"/>
          <w:lang w:val="it-IT"/>
        </w:rPr>
        <w:t xml:space="preserve"> Post.id = FileMultimediale.id_post</w:t>
      </w:r>
      <w:r w:rsidRPr="0038160C">
        <w:rPr>
          <w:rFonts w:ascii="Courier New" w:hAnsi="Courier New" w:cs="Courier New"/>
          <w:color w:val="68615E"/>
          <w:lang w:val="it-IT"/>
        </w:rPr>
        <w:br/>
      </w:r>
      <w:r w:rsidRPr="0038160C">
        <w:rPr>
          <w:rFonts w:ascii="Courier New" w:hAnsi="Courier New" w:cs="Courier New"/>
          <w:color w:val="6666EA"/>
          <w:lang w:val="it-IT"/>
        </w:rPr>
        <w:t>WHERE</w:t>
      </w:r>
      <w:r w:rsidRPr="0038160C">
        <w:rPr>
          <w:rFonts w:ascii="Courier New" w:hAnsi="Courier New" w:cs="Courier New"/>
          <w:color w:val="68615E"/>
          <w:lang w:val="it-IT"/>
        </w:rPr>
        <w:t xml:space="preserve"> Post.id = </w:t>
      </w:r>
      <w:r w:rsidRPr="0038160C">
        <w:rPr>
          <w:rFonts w:ascii="Courier New" w:hAnsi="Courier New" w:cs="Courier New"/>
          <w:color w:val="DF5320"/>
          <w:lang w:val="it-IT"/>
        </w:rPr>
        <w:t>2</w:t>
      </w:r>
      <w:r w:rsidRPr="0038160C">
        <w:rPr>
          <w:rFonts w:ascii="Courier New" w:hAnsi="Courier New" w:cs="Courier New"/>
          <w:color w:val="68615E"/>
          <w:lang w:val="it-IT"/>
        </w:rPr>
        <w:t>;</w:t>
      </w:r>
    </w:p>
    <w:p w14:paraId="32E7E684" w14:textId="66822993" w:rsidR="00D3511A" w:rsidRPr="007501BC" w:rsidRDefault="003F4107" w:rsidP="003F4107">
      <w:pPr>
        <w:jc w:val="center"/>
        <w:rPr>
          <w:lang w:val="en-GB"/>
        </w:rPr>
      </w:pPr>
      <w:r w:rsidRPr="003F4107">
        <w:rPr>
          <w:lang w:val="en-GB"/>
        </w:rPr>
        <w:drawing>
          <wp:inline distT="0" distB="0" distL="0" distR="0" wp14:anchorId="38E81202" wp14:editId="36C5C0C2">
            <wp:extent cx="2870200" cy="655081"/>
            <wp:effectExtent l="0" t="0" r="6350" b="0"/>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65"/>
                    <a:stretch>
                      <a:fillRect/>
                    </a:stretch>
                  </pic:blipFill>
                  <pic:spPr>
                    <a:xfrm>
                      <a:off x="0" y="0"/>
                      <a:ext cx="2873848" cy="655914"/>
                    </a:xfrm>
                    <a:prstGeom prst="rect">
                      <a:avLst/>
                    </a:prstGeom>
                  </pic:spPr>
                </pic:pic>
              </a:graphicData>
            </a:graphic>
          </wp:inline>
        </w:drawing>
      </w:r>
    </w:p>
    <w:sectPr w:rsidR="00D3511A" w:rsidRPr="007501BC">
      <w:footerReference w:type="default" r:id="rId6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8853A" w14:textId="77777777" w:rsidR="0039636D" w:rsidRDefault="0039636D">
      <w:pPr>
        <w:spacing w:before="0" w:after="0" w:line="240" w:lineRule="auto"/>
      </w:pPr>
      <w:r>
        <w:separator/>
      </w:r>
    </w:p>
  </w:endnote>
  <w:endnote w:type="continuationSeparator" w:id="0">
    <w:p w14:paraId="5169674E" w14:textId="77777777" w:rsidR="0039636D" w:rsidRDefault="0039636D">
      <w:pPr>
        <w:spacing w:before="0" w:after="0" w:line="240" w:lineRule="auto"/>
      </w:pPr>
      <w:r>
        <w:continuationSeparator/>
      </w:r>
    </w:p>
  </w:endnote>
  <w:endnote w:type="continuationNotice" w:id="1">
    <w:p w14:paraId="310F4570" w14:textId="77777777" w:rsidR="0039636D" w:rsidRDefault="0039636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3D466" w14:textId="77777777" w:rsidR="0088720E" w:rsidRDefault="00096775">
    <w:pPr>
      <w:pStyle w:val="Pidipagina"/>
    </w:pPr>
    <w:r>
      <w:t>Pagina</w:t>
    </w:r>
    <w:r w:rsidR="00B3295C">
      <w:t xml:space="preserve"> </w:t>
    </w:r>
    <w:r w:rsidR="00B3295C">
      <w:fldChar w:fldCharType="begin"/>
    </w:r>
    <w:r w:rsidR="00B3295C">
      <w:instrText xml:space="preserve"> PAGE  \* Arabic  \* MERGEFORMAT </w:instrText>
    </w:r>
    <w:r w:rsidR="00B3295C">
      <w:fldChar w:fldCharType="separate"/>
    </w:r>
    <w:r w:rsidR="009822D3">
      <w:rPr>
        <w:noProof/>
      </w:rPr>
      <w:t>1</w:t>
    </w:r>
    <w:r w:rsidR="00B3295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4DA3C" w14:textId="77777777" w:rsidR="0039636D" w:rsidRDefault="0039636D">
      <w:pPr>
        <w:spacing w:before="0" w:after="0" w:line="240" w:lineRule="auto"/>
      </w:pPr>
      <w:r>
        <w:separator/>
      </w:r>
    </w:p>
  </w:footnote>
  <w:footnote w:type="continuationSeparator" w:id="0">
    <w:p w14:paraId="6AEB5A63" w14:textId="77777777" w:rsidR="0039636D" w:rsidRDefault="0039636D">
      <w:pPr>
        <w:spacing w:before="0" w:after="0" w:line="240" w:lineRule="auto"/>
      </w:pPr>
      <w:r>
        <w:continuationSeparator/>
      </w:r>
    </w:p>
  </w:footnote>
  <w:footnote w:type="continuationNotice" w:id="1">
    <w:p w14:paraId="6E584093" w14:textId="77777777" w:rsidR="0039636D" w:rsidRDefault="0039636D">
      <w:pPr>
        <w:spacing w:before="0" w:after="0" w:line="240" w:lineRule="auto"/>
      </w:pPr>
    </w:p>
  </w:footnote>
  <w:footnote w:id="2">
    <w:p w14:paraId="590F05BB" w14:textId="4235F99A" w:rsidR="005F29DA" w:rsidRPr="005F29DA" w:rsidRDefault="005F29DA" w:rsidP="00C05138">
      <w:pPr>
        <w:pStyle w:val="Testonotaapidipagina"/>
        <w:jc w:val="both"/>
        <w:rPr>
          <w:lang w:val="it-IT"/>
        </w:rPr>
      </w:pPr>
      <w:r>
        <w:rPr>
          <w:rStyle w:val="Rimandonotaapidipagina"/>
        </w:rPr>
        <w:footnoteRef/>
      </w:r>
      <w:r w:rsidRPr="003C6842">
        <w:rPr>
          <w:lang w:val="it-IT"/>
        </w:rPr>
        <w:t xml:space="preserve"> </w:t>
      </w:r>
      <w:r>
        <w:rPr>
          <w:lang w:val="it-IT"/>
        </w:rPr>
        <w:t xml:space="preserve">Per “Utente” intendiamo l’utente generico, che </w:t>
      </w:r>
      <w:r w:rsidR="00BC48A4">
        <w:rPr>
          <w:lang w:val="it-IT"/>
        </w:rPr>
        <w:t>rappresenta</w:t>
      </w:r>
      <w:r>
        <w:rPr>
          <w:lang w:val="it-IT"/>
        </w:rPr>
        <w:t xml:space="preserve"> sia l’utente dei social network che l’utente della piattaforma proprietaria.</w:t>
      </w:r>
    </w:p>
  </w:footnote>
  <w:footnote w:id="3">
    <w:p w14:paraId="708A848A" w14:textId="70B132C7" w:rsidR="00946875" w:rsidRPr="00946875" w:rsidRDefault="00946875" w:rsidP="00C05138">
      <w:pPr>
        <w:pStyle w:val="Testonotaapidipagina"/>
        <w:jc w:val="both"/>
        <w:rPr>
          <w:lang w:val="it-IT"/>
        </w:rPr>
      </w:pPr>
      <w:r>
        <w:rPr>
          <w:rStyle w:val="Rimandonotaapidipagina"/>
        </w:rPr>
        <w:footnoteRef/>
      </w:r>
      <w:r w:rsidRPr="00003EB6">
        <w:rPr>
          <w:lang w:val="it-IT"/>
        </w:rPr>
        <w:t xml:space="preserve"> </w:t>
      </w:r>
      <w:r>
        <w:rPr>
          <w:lang w:val="it-IT"/>
        </w:rPr>
        <w:t xml:space="preserve">Per “cancellazione” in questo caso intendiamo </w:t>
      </w:r>
      <w:r w:rsidR="00785CEE">
        <w:rPr>
          <w:lang w:val="it-IT"/>
        </w:rPr>
        <w:t>la situazione ove un utente</w:t>
      </w:r>
      <w:r w:rsidR="008E63CE">
        <w:rPr>
          <w:lang w:val="it-IT"/>
        </w:rPr>
        <w:t xml:space="preserve"> viene </w:t>
      </w:r>
      <w:r w:rsidR="002007DC">
        <w:rPr>
          <w:lang w:val="it-IT"/>
        </w:rPr>
        <w:t xml:space="preserve">bloccato dalla piattaforma (e quindi rimosso) per violazione delle regole di quest’ultima, come </w:t>
      </w:r>
      <w:r w:rsidR="00F51762">
        <w:rPr>
          <w:lang w:val="it-IT"/>
        </w:rPr>
        <w:t>l’aver pubblicato molte notizie false.</w:t>
      </w:r>
    </w:p>
  </w:footnote>
  <w:footnote w:id="4">
    <w:p w14:paraId="2B9AC758" w14:textId="6E3AA80F" w:rsidR="00880D6C" w:rsidRPr="00DD17FA" w:rsidRDefault="00880D6C" w:rsidP="00C05138">
      <w:pPr>
        <w:pStyle w:val="Testonotaapidipagina"/>
        <w:jc w:val="both"/>
        <w:rPr>
          <w:lang w:val="it-IT"/>
        </w:rPr>
      </w:pPr>
      <w:r>
        <w:rPr>
          <w:rStyle w:val="Rimandonotaapidipagina"/>
        </w:rPr>
        <w:footnoteRef/>
      </w:r>
      <w:r w:rsidRPr="00644B5C">
        <w:rPr>
          <w:lang w:val="it-IT"/>
        </w:rPr>
        <w:t xml:space="preserve"> </w:t>
      </w:r>
      <w:r>
        <w:rPr>
          <w:lang w:val="it-IT"/>
        </w:rPr>
        <w:t>Per “key-words” intendiamo le parole chiave presenti all’interno del contenuto testuale di un Post.</w:t>
      </w:r>
    </w:p>
  </w:footnote>
  <w:footnote w:id="5">
    <w:p w14:paraId="16B0010B" w14:textId="0BA8F918" w:rsidR="003F66AE" w:rsidRPr="003F66AE" w:rsidRDefault="003F66AE" w:rsidP="004C529A">
      <w:pPr>
        <w:pStyle w:val="Testonotaapidipagina"/>
        <w:jc w:val="both"/>
        <w:rPr>
          <w:lang w:val="it-IT"/>
        </w:rPr>
      </w:pPr>
      <w:r>
        <w:rPr>
          <w:rStyle w:val="Rimandonotaapidipagina"/>
        </w:rPr>
        <w:footnoteRef/>
      </w:r>
      <w:r w:rsidRPr="004405EA">
        <w:rPr>
          <w:lang w:val="it-IT"/>
        </w:rPr>
        <w:t xml:space="preserve"> </w:t>
      </w:r>
      <w:r>
        <w:rPr>
          <w:lang w:val="it-IT"/>
        </w:rPr>
        <w:t xml:space="preserve">Abbiamo messo il campo “password” di tipo </w:t>
      </w:r>
      <w:r w:rsidR="003E6372">
        <w:rPr>
          <w:lang w:val="it-IT"/>
        </w:rPr>
        <w:t>“</w:t>
      </w:r>
      <w:r>
        <w:rPr>
          <w:lang w:val="it-IT"/>
        </w:rPr>
        <w:t>stringa a lunghezza fissa</w:t>
      </w:r>
      <w:r w:rsidR="003E6372">
        <w:rPr>
          <w:lang w:val="it-IT"/>
        </w:rPr>
        <w:t>”</w:t>
      </w:r>
      <w:r>
        <w:rPr>
          <w:lang w:val="it-IT"/>
        </w:rPr>
        <w:t xml:space="preserve"> poiché </w:t>
      </w:r>
      <w:r w:rsidR="00D9105F">
        <w:rPr>
          <w:lang w:val="it-IT"/>
        </w:rPr>
        <w:t>il nostro database avrà</w:t>
      </w:r>
      <w:r>
        <w:rPr>
          <w:lang w:val="it-IT"/>
        </w:rPr>
        <w:t xml:space="preserve"> la possibilità di memorizzare password crittografate con </w:t>
      </w:r>
      <w:hyperlink r:id="rId1" w:history="1">
        <w:r w:rsidRPr="001B7C21">
          <w:rPr>
            <w:rStyle w:val="Collegamentoipertestuale"/>
            <w:lang w:val="it-IT"/>
          </w:rPr>
          <w:t>algoritmi di hash</w:t>
        </w:r>
      </w:hyperlink>
      <w:r>
        <w:rPr>
          <w:lang w:val="it-IT"/>
        </w:rPr>
        <w:t xml:space="preserve"> (es.: </w:t>
      </w:r>
      <w:hyperlink r:id="rId2" w:history="1">
        <w:r w:rsidRPr="001B7C21">
          <w:rPr>
            <w:rStyle w:val="Collegamentoipertestuale"/>
            <w:lang w:val="it-IT"/>
          </w:rPr>
          <w:t>MD5</w:t>
        </w:r>
      </w:hyperlink>
      <w:r>
        <w:rPr>
          <w:lang w:val="it-IT"/>
        </w:rPr>
        <w:t>)</w:t>
      </w:r>
      <w:r w:rsidR="000C2AB6">
        <w:rPr>
          <w:lang w:val="it-IT"/>
        </w:rPr>
        <w:t>, che saranno composte da stringhe di lunghezza fissa.</w:t>
      </w:r>
    </w:p>
  </w:footnote>
  <w:footnote w:id="6">
    <w:p w14:paraId="02403A85" w14:textId="151E257B" w:rsidR="00E223AF" w:rsidRPr="00E223AF" w:rsidRDefault="00E223AF" w:rsidP="006C1B74">
      <w:pPr>
        <w:pStyle w:val="Testonotaapidipagina"/>
        <w:jc w:val="both"/>
        <w:rPr>
          <w:lang w:val="it-IT"/>
        </w:rPr>
      </w:pPr>
      <w:r>
        <w:rPr>
          <w:rStyle w:val="Rimandonotaapidipagina"/>
        </w:rPr>
        <w:footnoteRef/>
      </w:r>
      <w:r w:rsidRPr="00797F5E">
        <w:rPr>
          <w:lang w:val="it-IT"/>
        </w:rPr>
        <w:t xml:space="preserve"> </w:t>
      </w:r>
      <w:r w:rsidR="006C1B74">
        <w:rPr>
          <w:lang w:val="it-IT"/>
        </w:rPr>
        <w:t>Intendiamo un numero medio di tre file multimediali caricati all’interno di un Post o di una Segnalazione.</w:t>
      </w:r>
    </w:p>
  </w:footnote>
</w:footnotes>
</file>

<file path=word/intelligence2.xml><?xml version="1.0" encoding="utf-8"?>
<int2:intelligence xmlns:int2="http://schemas.microsoft.com/office/intelligence/2020/intelligence" xmlns:oel="http://schemas.microsoft.com/office/2019/extlst">
  <int2:observations>
    <int2:textHash int2:hashCode="1iFXF704uUQd0y" int2:id="AJDXlHcL">
      <int2:state int2:value="Rejected" int2:type="LegacyProofing"/>
    </int2:textHash>
    <int2:textHash int2:hashCode="14imQVvz38PB8f" int2:id="M8FilhKI">
      <int2:state int2:value="Rejected" int2:type="LegacyProofing"/>
    </int2:textHash>
    <int2:textHash int2:hashCode="maSEG0zidJGI7M" int2:id="QMsvkJG3">
      <int2:state int2:value="Rejected" int2:type="LegacyProofing"/>
    </int2:textHash>
    <int2:textHash int2:hashCode="T2Lk9mdj8qU/5Z" int2:id="Uex8eUm7">
      <int2:state int2:value="Rejected" int2:type="LegacyProofing"/>
    </int2:textHash>
    <int2:textHash int2:hashCode="5wFl15oSgt40Cc" int2:id="nUxG0oG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8B3CAA"/>
    <w:multiLevelType w:val="hybridMultilevel"/>
    <w:tmpl w:val="F9ACD7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364E30B"/>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A07872"/>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F97ACA"/>
    <w:multiLevelType w:val="hybridMultilevel"/>
    <w:tmpl w:val="4DD69A50"/>
    <w:lvl w:ilvl="0" w:tplc="04100005">
      <w:start w:val="1"/>
      <w:numFmt w:val="bullet"/>
      <w:lvlText w:val=""/>
      <w:lvlJc w:val="left"/>
      <w:pPr>
        <w:ind w:left="360" w:hanging="360"/>
      </w:pPr>
      <w:rPr>
        <w:rFonts w:ascii="Wingdings" w:hAnsi="Wingdings" w:hint="default"/>
      </w:rPr>
    </w:lvl>
    <w:lvl w:ilvl="1" w:tplc="04100001">
      <w:start w:val="1"/>
      <w:numFmt w:val="bullet"/>
      <w:lvlText w:val=""/>
      <w:lvlJc w:val="left"/>
      <w:pPr>
        <w:ind w:left="785"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0AFD49CB"/>
    <w:multiLevelType w:val="multilevel"/>
    <w:tmpl w:val="6E8EB3B6"/>
    <w:lvl w:ilvl="0">
      <w:start w:val="7"/>
      <w:numFmt w:val="decimal"/>
      <w:lvlText w:val="%1."/>
      <w:lvlJc w:val="left"/>
      <w:pPr>
        <w:ind w:left="360" w:hanging="360"/>
      </w:pPr>
      <w:rPr>
        <w:rFonts w:hint="default"/>
      </w:rPr>
    </w:lvl>
    <w:lvl w:ilvl="1">
      <w:start w:val="1"/>
      <w:numFmt w:val="decimal"/>
      <w:lvlText w:val="%1."/>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10763BDD"/>
    <w:multiLevelType w:val="hybridMultilevel"/>
    <w:tmpl w:val="BE9AC26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12B8546A"/>
    <w:multiLevelType w:val="hybridMultilevel"/>
    <w:tmpl w:val="6FF0D754"/>
    <w:lvl w:ilvl="0" w:tplc="04100005">
      <w:start w:val="1"/>
      <w:numFmt w:val="bullet"/>
      <w:lvlText w:val=""/>
      <w:lvlJc w:val="left"/>
      <w:pPr>
        <w:ind w:left="360" w:hanging="360"/>
      </w:pPr>
      <w:rPr>
        <w:rFonts w:ascii="Wingdings" w:hAnsi="Wingdings" w:hint="default"/>
      </w:rPr>
    </w:lvl>
    <w:lvl w:ilvl="1" w:tplc="04100001">
      <w:start w:val="1"/>
      <w:numFmt w:val="bullet"/>
      <w:lvlText w:val=""/>
      <w:lvlJc w:val="left"/>
      <w:pPr>
        <w:ind w:left="785"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3C80E3B"/>
    <w:multiLevelType w:val="hybridMultilevel"/>
    <w:tmpl w:val="5BBA4D72"/>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441328E"/>
    <w:multiLevelType w:val="hybridMultilevel"/>
    <w:tmpl w:val="3FC4B34E"/>
    <w:lvl w:ilvl="0" w:tplc="4C164994">
      <w:start w:val="1"/>
      <w:numFmt w:val="decimal"/>
      <w:lvlText w:val="RV%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C684B58"/>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FFD7735"/>
    <w:multiLevelType w:val="hybridMultilevel"/>
    <w:tmpl w:val="F99EBBA2"/>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8550FD2"/>
    <w:multiLevelType w:val="hybridMultilevel"/>
    <w:tmpl w:val="00B6B69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B7976E9"/>
    <w:multiLevelType w:val="hybridMultilevel"/>
    <w:tmpl w:val="0D1AEC94"/>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F24345B"/>
    <w:multiLevelType w:val="hybridMultilevel"/>
    <w:tmpl w:val="D1449F26"/>
    <w:lvl w:ilvl="0" w:tplc="1F601548">
      <w:numFmt w:val="bullet"/>
      <w:lvlText w:val="-"/>
      <w:lvlJc w:val="left"/>
      <w:pPr>
        <w:ind w:left="720" w:hanging="360"/>
      </w:pPr>
      <w:rPr>
        <w:rFonts w:ascii="Courier New" w:eastAsiaTheme="minorEastAsia" w:hAnsi="Courier New" w:cs="Courier New" w:hint="default"/>
        <w:color w:val="766E6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3D59DF"/>
    <w:multiLevelType w:val="hybridMultilevel"/>
    <w:tmpl w:val="FC92F4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AD1A97"/>
    <w:multiLevelType w:val="hybridMultilevel"/>
    <w:tmpl w:val="C79075F2"/>
    <w:lvl w:ilvl="0" w:tplc="69CE8C82">
      <w:numFmt w:val="bullet"/>
      <w:lvlText w:val="-"/>
      <w:lvlJc w:val="left"/>
      <w:pPr>
        <w:ind w:left="720" w:hanging="360"/>
      </w:pPr>
      <w:rPr>
        <w:rFonts w:ascii="Courier New" w:eastAsiaTheme="minorEastAsia" w:hAnsi="Courier New" w:cs="Courier New" w:hint="default"/>
        <w:color w:val="766E6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7D3D63"/>
    <w:multiLevelType w:val="multilevel"/>
    <w:tmpl w:val="FFFFFFFF"/>
    <w:lvl w:ilvl="0">
      <w:start w:val="1"/>
      <w:numFmt w:val="decimal"/>
      <w:lvlText w:val="%1."/>
      <w:lvlJc w:val="left"/>
      <w:pPr>
        <w:ind w:left="360" w:hanging="360"/>
      </w:pPr>
    </w:lvl>
    <w:lvl w:ilvl="1">
      <w:start w:val="1"/>
      <w:numFmt w:val="decimal"/>
      <w:lvlText w:val="%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BEF0E31"/>
    <w:multiLevelType w:val="hybridMultilevel"/>
    <w:tmpl w:val="44A0109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3C0CD1"/>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C08549"/>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A3E7213"/>
    <w:multiLevelType w:val="multilevel"/>
    <w:tmpl w:val="FFFFFFFF"/>
    <w:lvl w:ilvl="0">
      <w:start w:val="1"/>
      <w:numFmt w:val="decimal"/>
      <w:lvlText w:val="%1."/>
      <w:lvlJc w:val="left"/>
      <w:pPr>
        <w:ind w:left="360" w:hanging="360"/>
      </w:pPr>
    </w:lvl>
    <w:lvl w:ilvl="1">
      <w:start w:val="1"/>
      <w:numFmt w:val="decimal"/>
      <w:lvlText w:val="%1."/>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C4A79B0"/>
    <w:multiLevelType w:val="hybridMultilevel"/>
    <w:tmpl w:val="3E8E33AC"/>
    <w:lvl w:ilvl="0" w:tplc="CE9234C8">
      <w:numFmt w:val="bullet"/>
      <w:lvlText w:val=""/>
      <w:lvlJc w:val="left"/>
      <w:pPr>
        <w:ind w:left="720" w:hanging="360"/>
      </w:pPr>
      <w:rPr>
        <w:rFonts w:ascii="Wingdings" w:eastAsiaTheme="minorEastAsia" w:hAnsi="Wingdings" w:cs="Courier New" w:hint="default"/>
        <w:color w:val="766E6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371388"/>
    <w:multiLevelType w:val="hybridMultilevel"/>
    <w:tmpl w:val="0876E4B0"/>
    <w:lvl w:ilvl="0" w:tplc="943E771E">
      <w:start w:val="1"/>
      <w:numFmt w:val="decimal"/>
      <w:lvlText w:val="RV%1."/>
      <w:lvlJc w:val="left"/>
      <w:pPr>
        <w:ind w:left="360" w:hanging="360"/>
      </w:pPr>
      <w:rPr>
        <w:rFonts w:hint="default"/>
        <w:b/>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5174E9DB"/>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25C5EC7"/>
    <w:multiLevelType w:val="hybridMultilevel"/>
    <w:tmpl w:val="105E4F64"/>
    <w:lvl w:ilvl="0" w:tplc="0410000F">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7FB0D49"/>
    <w:multiLevelType w:val="hybridMultilevel"/>
    <w:tmpl w:val="AE686BF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5D5E38D1"/>
    <w:multiLevelType w:val="hybridMultilevel"/>
    <w:tmpl w:val="C6D438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983C27"/>
    <w:multiLevelType w:val="hybridMultilevel"/>
    <w:tmpl w:val="85FA65D0"/>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602920EE"/>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0737656"/>
    <w:multiLevelType w:val="hybridMultilevel"/>
    <w:tmpl w:val="44CE13D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35C096B"/>
    <w:multiLevelType w:val="hybridMultilevel"/>
    <w:tmpl w:val="0B4CA0FE"/>
    <w:lvl w:ilvl="0" w:tplc="04100005">
      <w:start w:val="1"/>
      <w:numFmt w:val="bullet"/>
      <w:lvlText w:val=""/>
      <w:lvlJc w:val="left"/>
      <w:pPr>
        <w:ind w:left="360" w:hanging="360"/>
      </w:pPr>
      <w:rPr>
        <w:rFonts w:ascii="Wingdings" w:hAnsi="Wingdings" w:hint="default"/>
      </w:rPr>
    </w:lvl>
    <w:lvl w:ilvl="1" w:tplc="04100001">
      <w:start w:val="1"/>
      <w:numFmt w:val="bullet"/>
      <w:lvlText w:val=""/>
      <w:lvlJc w:val="left"/>
      <w:pPr>
        <w:ind w:left="785" w:hanging="360"/>
      </w:pPr>
      <w:rPr>
        <w:rFonts w:ascii="Symbol" w:hAnsi="Symbol"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33" w15:restartNumberingAfterBreak="0">
    <w:nsid w:val="63F16AEC"/>
    <w:multiLevelType w:val="hybridMultilevel"/>
    <w:tmpl w:val="36468E58"/>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652639CF"/>
    <w:multiLevelType w:val="hybridMultilevel"/>
    <w:tmpl w:val="C30C5F32"/>
    <w:lvl w:ilvl="0" w:tplc="99AA831C">
      <w:start w:val="1"/>
      <w:numFmt w:val="decimal"/>
      <w:lvlText w:val="RV%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5B06397"/>
    <w:multiLevelType w:val="hybridMultilevel"/>
    <w:tmpl w:val="DD70AB32"/>
    <w:lvl w:ilvl="0" w:tplc="A454D8EE">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681314C"/>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83223D0"/>
    <w:multiLevelType w:val="hybridMultilevel"/>
    <w:tmpl w:val="FEC8C338"/>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6F53207A"/>
    <w:multiLevelType w:val="hybridMultilevel"/>
    <w:tmpl w:val="643EF632"/>
    <w:lvl w:ilvl="0" w:tplc="A73C417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EC7900"/>
    <w:multiLevelType w:val="hybridMultilevel"/>
    <w:tmpl w:val="1952D5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0CE51D9"/>
    <w:multiLevelType w:val="hybridMultilevel"/>
    <w:tmpl w:val="D95091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15:restartNumberingAfterBreak="0">
    <w:nsid w:val="70F836DA"/>
    <w:multiLevelType w:val="hybridMultilevel"/>
    <w:tmpl w:val="E68C4C46"/>
    <w:lvl w:ilvl="0" w:tplc="B6C41F44">
      <w:numFmt w:val="bullet"/>
      <w:lvlText w:val="-"/>
      <w:lvlJc w:val="left"/>
      <w:pPr>
        <w:ind w:left="720" w:hanging="360"/>
      </w:pPr>
      <w:rPr>
        <w:rFonts w:ascii="Courier New" w:eastAsiaTheme="minorEastAsia" w:hAnsi="Courier New" w:cs="Courier New" w:hint="default"/>
        <w:color w:val="766E6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1970145"/>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27079DA"/>
    <w:multiLevelType w:val="hybridMultilevel"/>
    <w:tmpl w:val="44668432"/>
    <w:lvl w:ilvl="0" w:tplc="943E771E">
      <w:start w:val="1"/>
      <w:numFmt w:val="decimal"/>
      <w:lvlText w:val="RV%1."/>
      <w:lvlJc w:val="left"/>
      <w:pPr>
        <w:ind w:left="57" w:hanging="57"/>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999961A"/>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9106677">
    <w:abstractNumId w:val="0"/>
  </w:num>
  <w:num w:numId="2" w16cid:durableId="2042244746">
    <w:abstractNumId w:val="40"/>
  </w:num>
  <w:num w:numId="3" w16cid:durableId="53892621">
    <w:abstractNumId w:val="19"/>
  </w:num>
  <w:num w:numId="4" w16cid:durableId="1759592601">
    <w:abstractNumId w:val="7"/>
  </w:num>
  <w:num w:numId="5" w16cid:durableId="1683773475">
    <w:abstractNumId w:val="9"/>
  </w:num>
  <w:num w:numId="6" w16cid:durableId="426972286">
    <w:abstractNumId w:val="33"/>
  </w:num>
  <w:num w:numId="7" w16cid:durableId="1182235045">
    <w:abstractNumId w:val="8"/>
  </w:num>
  <w:num w:numId="8" w16cid:durableId="1762945361">
    <w:abstractNumId w:val="5"/>
  </w:num>
  <w:num w:numId="9" w16cid:durableId="1293829707">
    <w:abstractNumId w:val="32"/>
  </w:num>
  <w:num w:numId="10" w16cid:durableId="1453328836">
    <w:abstractNumId w:val="37"/>
  </w:num>
  <w:num w:numId="11" w16cid:durableId="260799576">
    <w:abstractNumId w:val="12"/>
  </w:num>
  <w:num w:numId="12" w16cid:durableId="482627014">
    <w:abstractNumId w:val="27"/>
  </w:num>
  <w:num w:numId="13" w16cid:durableId="1951545102">
    <w:abstractNumId w:val="29"/>
  </w:num>
  <w:num w:numId="14" w16cid:durableId="2016759815">
    <w:abstractNumId w:val="43"/>
  </w:num>
  <w:num w:numId="15" w16cid:durableId="775441221">
    <w:abstractNumId w:val="14"/>
  </w:num>
  <w:num w:numId="16" w16cid:durableId="227156371">
    <w:abstractNumId w:val="1"/>
  </w:num>
  <w:num w:numId="17" w16cid:durableId="814639723">
    <w:abstractNumId w:val="39"/>
  </w:num>
  <w:num w:numId="18" w16cid:durableId="1366833684">
    <w:abstractNumId w:val="11"/>
  </w:num>
  <w:num w:numId="19" w16cid:durableId="1076828641">
    <w:abstractNumId w:val="18"/>
  </w:num>
  <w:num w:numId="20" w16cid:durableId="1980765168">
    <w:abstractNumId w:val="22"/>
  </w:num>
  <w:num w:numId="21" w16cid:durableId="329404582">
    <w:abstractNumId w:val="6"/>
  </w:num>
  <w:num w:numId="22" w16cid:durableId="650014659">
    <w:abstractNumId w:val="4"/>
  </w:num>
  <w:num w:numId="23" w16cid:durableId="1806847296">
    <w:abstractNumId w:val="42"/>
  </w:num>
  <w:num w:numId="24" w16cid:durableId="1175539052">
    <w:abstractNumId w:val="36"/>
  </w:num>
  <w:num w:numId="25" w16cid:durableId="1813911651">
    <w:abstractNumId w:val="30"/>
  </w:num>
  <w:num w:numId="26" w16cid:durableId="1360427196">
    <w:abstractNumId w:val="3"/>
  </w:num>
  <w:num w:numId="27" w16cid:durableId="547498311">
    <w:abstractNumId w:val="21"/>
  </w:num>
  <w:num w:numId="28" w16cid:durableId="1265381769">
    <w:abstractNumId w:val="20"/>
  </w:num>
  <w:num w:numId="29" w16cid:durableId="302852037">
    <w:abstractNumId w:val="44"/>
  </w:num>
  <w:num w:numId="30" w16cid:durableId="1668363393">
    <w:abstractNumId w:val="25"/>
  </w:num>
  <w:num w:numId="31" w16cid:durableId="1941792487">
    <w:abstractNumId w:val="16"/>
  </w:num>
  <w:num w:numId="32" w16cid:durableId="198858371">
    <w:abstractNumId w:val="2"/>
  </w:num>
  <w:num w:numId="33" w16cid:durableId="801115806">
    <w:abstractNumId w:val="31"/>
  </w:num>
  <w:num w:numId="34" w16cid:durableId="1760906290">
    <w:abstractNumId w:val="34"/>
  </w:num>
  <w:num w:numId="35" w16cid:durableId="1330063629">
    <w:abstractNumId w:val="38"/>
  </w:num>
  <w:num w:numId="36" w16cid:durableId="607155338">
    <w:abstractNumId w:val="10"/>
  </w:num>
  <w:num w:numId="37" w16cid:durableId="726801687">
    <w:abstractNumId w:val="13"/>
  </w:num>
  <w:num w:numId="38" w16cid:durableId="742486835">
    <w:abstractNumId w:val="26"/>
  </w:num>
  <w:num w:numId="39" w16cid:durableId="993412040">
    <w:abstractNumId w:val="24"/>
  </w:num>
  <w:num w:numId="40" w16cid:durableId="538664349">
    <w:abstractNumId w:val="28"/>
  </w:num>
  <w:num w:numId="41" w16cid:durableId="523131298">
    <w:abstractNumId w:val="35"/>
  </w:num>
  <w:num w:numId="42" w16cid:durableId="1941253852">
    <w:abstractNumId w:val="17"/>
  </w:num>
  <w:num w:numId="43" w16cid:durableId="1460877592">
    <w:abstractNumId w:val="23"/>
  </w:num>
  <w:num w:numId="44" w16cid:durableId="333457159">
    <w:abstractNumId w:val="15"/>
  </w:num>
  <w:num w:numId="45" w16cid:durableId="1625429151">
    <w:abstractNumId w:val="4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attachedTemplate r:id="rId1"/>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8EB"/>
    <w:rsid w:val="000002A8"/>
    <w:rsid w:val="000002A9"/>
    <w:rsid w:val="00000B8B"/>
    <w:rsid w:val="00000D1E"/>
    <w:rsid w:val="00001215"/>
    <w:rsid w:val="000012D9"/>
    <w:rsid w:val="00001849"/>
    <w:rsid w:val="00002665"/>
    <w:rsid w:val="00002CD9"/>
    <w:rsid w:val="000031F1"/>
    <w:rsid w:val="0000358E"/>
    <w:rsid w:val="000035FF"/>
    <w:rsid w:val="00003D17"/>
    <w:rsid w:val="00003EB6"/>
    <w:rsid w:val="00004AF0"/>
    <w:rsid w:val="00004C56"/>
    <w:rsid w:val="00005119"/>
    <w:rsid w:val="00005236"/>
    <w:rsid w:val="0000539C"/>
    <w:rsid w:val="00005A0A"/>
    <w:rsid w:val="00005B9D"/>
    <w:rsid w:val="00005E77"/>
    <w:rsid w:val="000069E3"/>
    <w:rsid w:val="00006B9E"/>
    <w:rsid w:val="00006C20"/>
    <w:rsid w:val="00007257"/>
    <w:rsid w:val="000076DA"/>
    <w:rsid w:val="0000784A"/>
    <w:rsid w:val="00007BFA"/>
    <w:rsid w:val="000109DD"/>
    <w:rsid w:val="00010ECE"/>
    <w:rsid w:val="0001125B"/>
    <w:rsid w:val="00011340"/>
    <w:rsid w:val="00011602"/>
    <w:rsid w:val="000117F4"/>
    <w:rsid w:val="0001189F"/>
    <w:rsid w:val="000119B6"/>
    <w:rsid w:val="00011CD0"/>
    <w:rsid w:val="00012535"/>
    <w:rsid w:val="0001274D"/>
    <w:rsid w:val="0001282F"/>
    <w:rsid w:val="00012AA6"/>
    <w:rsid w:val="00013DF4"/>
    <w:rsid w:val="00013E3E"/>
    <w:rsid w:val="00013ED5"/>
    <w:rsid w:val="00013EDF"/>
    <w:rsid w:val="000141BD"/>
    <w:rsid w:val="00014634"/>
    <w:rsid w:val="000146B4"/>
    <w:rsid w:val="00014CC8"/>
    <w:rsid w:val="00015307"/>
    <w:rsid w:val="00015EE9"/>
    <w:rsid w:val="00016183"/>
    <w:rsid w:val="00016239"/>
    <w:rsid w:val="000168D6"/>
    <w:rsid w:val="00016EB5"/>
    <w:rsid w:val="00017113"/>
    <w:rsid w:val="00017353"/>
    <w:rsid w:val="00017697"/>
    <w:rsid w:val="000176E7"/>
    <w:rsid w:val="00017CAA"/>
    <w:rsid w:val="00017DF7"/>
    <w:rsid w:val="00017F6E"/>
    <w:rsid w:val="00017FA5"/>
    <w:rsid w:val="00020108"/>
    <w:rsid w:val="00020252"/>
    <w:rsid w:val="0002052F"/>
    <w:rsid w:val="000207E8"/>
    <w:rsid w:val="00020807"/>
    <w:rsid w:val="00020A4D"/>
    <w:rsid w:val="00020B37"/>
    <w:rsid w:val="00020BBE"/>
    <w:rsid w:val="00021E74"/>
    <w:rsid w:val="00022207"/>
    <w:rsid w:val="000226E4"/>
    <w:rsid w:val="00022D4A"/>
    <w:rsid w:val="00024F2F"/>
    <w:rsid w:val="00024FB2"/>
    <w:rsid w:val="00024FF2"/>
    <w:rsid w:val="00025134"/>
    <w:rsid w:val="0002523F"/>
    <w:rsid w:val="00025661"/>
    <w:rsid w:val="00026891"/>
    <w:rsid w:val="000268BD"/>
    <w:rsid w:val="000270F5"/>
    <w:rsid w:val="00027740"/>
    <w:rsid w:val="00027AC8"/>
    <w:rsid w:val="00030003"/>
    <w:rsid w:val="00030203"/>
    <w:rsid w:val="00030435"/>
    <w:rsid w:val="00030466"/>
    <w:rsid w:val="000306E6"/>
    <w:rsid w:val="00030C93"/>
    <w:rsid w:val="00031412"/>
    <w:rsid w:val="0003194C"/>
    <w:rsid w:val="000322A2"/>
    <w:rsid w:val="00032756"/>
    <w:rsid w:val="00033568"/>
    <w:rsid w:val="00033CE0"/>
    <w:rsid w:val="0003412A"/>
    <w:rsid w:val="00034187"/>
    <w:rsid w:val="00034232"/>
    <w:rsid w:val="0003518D"/>
    <w:rsid w:val="0003571C"/>
    <w:rsid w:val="00035728"/>
    <w:rsid w:val="0003596B"/>
    <w:rsid w:val="00035C02"/>
    <w:rsid w:val="0003610C"/>
    <w:rsid w:val="000362ED"/>
    <w:rsid w:val="00036585"/>
    <w:rsid w:val="00036634"/>
    <w:rsid w:val="00036790"/>
    <w:rsid w:val="0003686E"/>
    <w:rsid w:val="00036A39"/>
    <w:rsid w:val="00036FF4"/>
    <w:rsid w:val="0003763A"/>
    <w:rsid w:val="000376D2"/>
    <w:rsid w:val="0003780C"/>
    <w:rsid w:val="000379EC"/>
    <w:rsid w:val="00037D79"/>
    <w:rsid w:val="00037FA6"/>
    <w:rsid w:val="0004010C"/>
    <w:rsid w:val="0004022B"/>
    <w:rsid w:val="0004056A"/>
    <w:rsid w:val="00040616"/>
    <w:rsid w:val="000406CB"/>
    <w:rsid w:val="00040EE6"/>
    <w:rsid w:val="00041D31"/>
    <w:rsid w:val="00041E3A"/>
    <w:rsid w:val="00042081"/>
    <w:rsid w:val="000426B1"/>
    <w:rsid w:val="00042D56"/>
    <w:rsid w:val="0004313C"/>
    <w:rsid w:val="00043DAE"/>
    <w:rsid w:val="0004406B"/>
    <w:rsid w:val="00044128"/>
    <w:rsid w:val="00044516"/>
    <w:rsid w:val="00044603"/>
    <w:rsid w:val="00044A6E"/>
    <w:rsid w:val="00044B0E"/>
    <w:rsid w:val="00044B6C"/>
    <w:rsid w:val="00044C2D"/>
    <w:rsid w:val="0004585E"/>
    <w:rsid w:val="00045C46"/>
    <w:rsid w:val="000467CE"/>
    <w:rsid w:val="000469AB"/>
    <w:rsid w:val="00046CEA"/>
    <w:rsid w:val="00046D8F"/>
    <w:rsid w:val="00046EF8"/>
    <w:rsid w:val="00047371"/>
    <w:rsid w:val="00047BE1"/>
    <w:rsid w:val="00050184"/>
    <w:rsid w:val="0005057E"/>
    <w:rsid w:val="0005073B"/>
    <w:rsid w:val="00050CEB"/>
    <w:rsid w:val="000511FD"/>
    <w:rsid w:val="000512FF"/>
    <w:rsid w:val="00051336"/>
    <w:rsid w:val="00051364"/>
    <w:rsid w:val="00051735"/>
    <w:rsid w:val="000518AE"/>
    <w:rsid w:val="00051ECA"/>
    <w:rsid w:val="000520B9"/>
    <w:rsid w:val="000521A9"/>
    <w:rsid w:val="000526B6"/>
    <w:rsid w:val="00052C9F"/>
    <w:rsid w:val="000531A9"/>
    <w:rsid w:val="00053C01"/>
    <w:rsid w:val="00053EEF"/>
    <w:rsid w:val="00053EF0"/>
    <w:rsid w:val="0005401C"/>
    <w:rsid w:val="0005451A"/>
    <w:rsid w:val="00054571"/>
    <w:rsid w:val="00054902"/>
    <w:rsid w:val="00054D02"/>
    <w:rsid w:val="00054DC5"/>
    <w:rsid w:val="000552BE"/>
    <w:rsid w:val="00055388"/>
    <w:rsid w:val="000554F8"/>
    <w:rsid w:val="00055D7F"/>
    <w:rsid w:val="00055D98"/>
    <w:rsid w:val="00056471"/>
    <w:rsid w:val="00056735"/>
    <w:rsid w:val="00056955"/>
    <w:rsid w:val="00056B73"/>
    <w:rsid w:val="000570E6"/>
    <w:rsid w:val="00057139"/>
    <w:rsid w:val="00057413"/>
    <w:rsid w:val="00057529"/>
    <w:rsid w:val="0005755B"/>
    <w:rsid w:val="00060443"/>
    <w:rsid w:val="000608DB"/>
    <w:rsid w:val="00060B65"/>
    <w:rsid w:val="00060F80"/>
    <w:rsid w:val="000616C2"/>
    <w:rsid w:val="00061B18"/>
    <w:rsid w:val="00061B73"/>
    <w:rsid w:val="00061EC1"/>
    <w:rsid w:val="00062F20"/>
    <w:rsid w:val="0006313F"/>
    <w:rsid w:val="0006378B"/>
    <w:rsid w:val="00063AAD"/>
    <w:rsid w:val="00063B96"/>
    <w:rsid w:val="000640B9"/>
    <w:rsid w:val="000642E9"/>
    <w:rsid w:val="00064551"/>
    <w:rsid w:val="00064BED"/>
    <w:rsid w:val="00065423"/>
    <w:rsid w:val="00065721"/>
    <w:rsid w:val="0006614C"/>
    <w:rsid w:val="00066630"/>
    <w:rsid w:val="0006680B"/>
    <w:rsid w:val="00066B62"/>
    <w:rsid w:val="00067AFB"/>
    <w:rsid w:val="00067FC3"/>
    <w:rsid w:val="00070045"/>
    <w:rsid w:val="000706A9"/>
    <w:rsid w:val="000706BF"/>
    <w:rsid w:val="00070A9E"/>
    <w:rsid w:val="00070D36"/>
    <w:rsid w:val="000710AD"/>
    <w:rsid w:val="00071920"/>
    <w:rsid w:val="00071EE0"/>
    <w:rsid w:val="00071FC8"/>
    <w:rsid w:val="00072314"/>
    <w:rsid w:val="00072365"/>
    <w:rsid w:val="000723D2"/>
    <w:rsid w:val="00072558"/>
    <w:rsid w:val="000725FF"/>
    <w:rsid w:val="00072670"/>
    <w:rsid w:val="00072E22"/>
    <w:rsid w:val="00073368"/>
    <w:rsid w:val="0007359C"/>
    <w:rsid w:val="000736D8"/>
    <w:rsid w:val="000736E6"/>
    <w:rsid w:val="0007371D"/>
    <w:rsid w:val="00073750"/>
    <w:rsid w:val="00073FF3"/>
    <w:rsid w:val="00075C1F"/>
    <w:rsid w:val="00076120"/>
    <w:rsid w:val="000765AE"/>
    <w:rsid w:val="00076732"/>
    <w:rsid w:val="000769AD"/>
    <w:rsid w:val="0007704E"/>
    <w:rsid w:val="0007778E"/>
    <w:rsid w:val="000779D8"/>
    <w:rsid w:val="00077E4F"/>
    <w:rsid w:val="0008000B"/>
    <w:rsid w:val="00080329"/>
    <w:rsid w:val="00080B63"/>
    <w:rsid w:val="000812CB"/>
    <w:rsid w:val="00081520"/>
    <w:rsid w:val="000815FE"/>
    <w:rsid w:val="00081687"/>
    <w:rsid w:val="00081901"/>
    <w:rsid w:val="00081B9E"/>
    <w:rsid w:val="00081C2F"/>
    <w:rsid w:val="00082045"/>
    <w:rsid w:val="000825F8"/>
    <w:rsid w:val="0008260F"/>
    <w:rsid w:val="000831AD"/>
    <w:rsid w:val="000838F7"/>
    <w:rsid w:val="00083B1D"/>
    <w:rsid w:val="000840A7"/>
    <w:rsid w:val="00084219"/>
    <w:rsid w:val="00084264"/>
    <w:rsid w:val="00084476"/>
    <w:rsid w:val="00084619"/>
    <w:rsid w:val="00084AAC"/>
    <w:rsid w:val="00084BCE"/>
    <w:rsid w:val="00085431"/>
    <w:rsid w:val="00085584"/>
    <w:rsid w:val="00085972"/>
    <w:rsid w:val="0008614D"/>
    <w:rsid w:val="000861E6"/>
    <w:rsid w:val="00086465"/>
    <w:rsid w:val="000867CE"/>
    <w:rsid w:val="00086832"/>
    <w:rsid w:val="00086889"/>
    <w:rsid w:val="000869C3"/>
    <w:rsid w:val="00086E35"/>
    <w:rsid w:val="0008720D"/>
    <w:rsid w:val="000873E2"/>
    <w:rsid w:val="00087643"/>
    <w:rsid w:val="0008764E"/>
    <w:rsid w:val="000877AB"/>
    <w:rsid w:val="0008784D"/>
    <w:rsid w:val="00087E72"/>
    <w:rsid w:val="0009011F"/>
    <w:rsid w:val="0009025E"/>
    <w:rsid w:val="0009044F"/>
    <w:rsid w:val="000906C5"/>
    <w:rsid w:val="000907A0"/>
    <w:rsid w:val="000908FD"/>
    <w:rsid w:val="00090A06"/>
    <w:rsid w:val="00090ADD"/>
    <w:rsid w:val="00091E0B"/>
    <w:rsid w:val="0009250F"/>
    <w:rsid w:val="000926A8"/>
    <w:rsid w:val="00092B30"/>
    <w:rsid w:val="00092C82"/>
    <w:rsid w:val="00092EB9"/>
    <w:rsid w:val="0009321A"/>
    <w:rsid w:val="000933BB"/>
    <w:rsid w:val="00093AF6"/>
    <w:rsid w:val="00093D1D"/>
    <w:rsid w:val="00093FF7"/>
    <w:rsid w:val="0009449E"/>
    <w:rsid w:val="000945D9"/>
    <w:rsid w:val="00094B73"/>
    <w:rsid w:val="00095CE9"/>
    <w:rsid w:val="00095F52"/>
    <w:rsid w:val="00096360"/>
    <w:rsid w:val="00096775"/>
    <w:rsid w:val="00096907"/>
    <w:rsid w:val="00096908"/>
    <w:rsid w:val="00096E24"/>
    <w:rsid w:val="000A0087"/>
    <w:rsid w:val="000A0EA6"/>
    <w:rsid w:val="000A1A47"/>
    <w:rsid w:val="000A1CDF"/>
    <w:rsid w:val="000A1DBE"/>
    <w:rsid w:val="000A2543"/>
    <w:rsid w:val="000A2AC3"/>
    <w:rsid w:val="000A32BD"/>
    <w:rsid w:val="000A39A4"/>
    <w:rsid w:val="000A39C5"/>
    <w:rsid w:val="000A4110"/>
    <w:rsid w:val="000A5373"/>
    <w:rsid w:val="000A552D"/>
    <w:rsid w:val="000A5765"/>
    <w:rsid w:val="000A62C1"/>
    <w:rsid w:val="000A63F0"/>
    <w:rsid w:val="000A6660"/>
    <w:rsid w:val="000A6955"/>
    <w:rsid w:val="000A72A3"/>
    <w:rsid w:val="000A73D8"/>
    <w:rsid w:val="000A7460"/>
    <w:rsid w:val="000A75A0"/>
    <w:rsid w:val="000A7A27"/>
    <w:rsid w:val="000A7C40"/>
    <w:rsid w:val="000A7C93"/>
    <w:rsid w:val="000A7E31"/>
    <w:rsid w:val="000B019A"/>
    <w:rsid w:val="000B084A"/>
    <w:rsid w:val="000B0A29"/>
    <w:rsid w:val="000B0CB6"/>
    <w:rsid w:val="000B0E00"/>
    <w:rsid w:val="000B1AE6"/>
    <w:rsid w:val="000B1CE8"/>
    <w:rsid w:val="000B2374"/>
    <w:rsid w:val="000B244E"/>
    <w:rsid w:val="000B2930"/>
    <w:rsid w:val="000B3520"/>
    <w:rsid w:val="000B4170"/>
    <w:rsid w:val="000B4712"/>
    <w:rsid w:val="000B4994"/>
    <w:rsid w:val="000B4A62"/>
    <w:rsid w:val="000B4B8D"/>
    <w:rsid w:val="000B4C73"/>
    <w:rsid w:val="000B5126"/>
    <w:rsid w:val="000B513B"/>
    <w:rsid w:val="000B518F"/>
    <w:rsid w:val="000B5333"/>
    <w:rsid w:val="000B5861"/>
    <w:rsid w:val="000B5AAB"/>
    <w:rsid w:val="000B5C60"/>
    <w:rsid w:val="000B5F57"/>
    <w:rsid w:val="000B5F6B"/>
    <w:rsid w:val="000B5F7A"/>
    <w:rsid w:val="000B6835"/>
    <w:rsid w:val="000B6ADC"/>
    <w:rsid w:val="000B731F"/>
    <w:rsid w:val="000B734C"/>
    <w:rsid w:val="000B73BF"/>
    <w:rsid w:val="000B7552"/>
    <w:rsid w:val="000B76B7"/>
    <w:rsid w:val="000B7AE3"/>
    <w:rsid w:val="000B7C33"/>
    <w:rsid w:val="000C054C"/>
    <w:rsid w:val="000C0F9B"/>
    <w:rsid w:val="000C11FD"/>
    <w:rsid w:val="000C1568"/>
    <w:rsid w:val="000C172C"/>
    <w:rsid w:val="000C178A"/>
    <w:rsid w:val="000C1795"/>
    <w:rsid w:val="000C19FC"/>
    <w:rsid w:val="000C1FBD"/>
    <w:rsid w:val="000C2122"/>
    <w:rsid w:val="000C2AB6"/>
    <w:rsid w:val="000C3EE6"/>
    <w:rsid w:val="000C4008"/>
    <w:rsid w:val="000C48D4"/>
    <w:rsid w:val="000C500D"/>
    <w:rsid w:val="000C550D"/>
    <w:rsid w:val="000C5938"/>
    <w:rsid w:val="000C5A69"/>
    <w:rsid w:val="000C5BEB"/>
    <w:rsid w:val="000C5CD8"/>
    <w:rsid w:val="000C66C7"/>
    <w:rsid w:val="000C66DA"/>
    <w:rsid w:val="000C671F"/>
    <w:rsid w:val="000C6724"/>
    <w:rsid w:val="000C6CBB"/>
    <w:rsid w:val="000C7064"/>
    <w:rsid w:val="000C70E1"/>
    <w:rsid w:val="000C74D5"/>
    <w:rsid w:val="000C7600"/>
    <w:rsid w:val="000C7BFD"/>
    <w:rsid w:val="000C7C7E"/>
    <w:rsid w:val="000D099E"/>
    <w:rsid w:val="000D0DAB"/>
    <w:rsid w:val="000D0E7A"/>
    <w:rsid w:val="000D120E"/>
    <w:rsid w:val="000D1407"/>
    <w:rsid w:val="000D18D5"/>
    <w:rsid w:val="000D238F"/>
    <w:rsid w:val="000D2FDE"/>
    <w:rsid w:val="000D3149"/>
    <w:rsid w:val="000D32C8"/>
    <w:rsid w:val="000D34BC"/>
    <w:rsid w:val="000D34F3"/>
    <w:rsid w:val="000D40E5"/>
    <w:rsid w:val="000D4432"/>
    <w:rsid w:val="000D499D"/>
    <w:rsid w:val="000D4B74"/>
    <w:rsid w:val="000D4E39"/>
    <w:rsid w:val="000D4EBB"/>
    <w:rsid w:val="000D50C6"/>
    <w:rsid w:val="000D52C0"/>
    <w:rsid w:val="000D5645"/>
    <w:rsid w:val="000D573A"/>
    <w:rsid w:val="000D5BB2"/>
    <w:rsid w:val="000D5FAE"/>
    <w:rsid w:val="000D6472"/>
    <w:rsid w:val="000D6937"/>
    <w:rsid w:val="000D6BEB"/>
    <w:rsid w:val="000D6FB6"/>
    <w:rsid w:val="000D7186"/>
    <w:rsid w:val="000D764C"/>
    <w:rsid w:val="000D78F8"/>
    <w:rsid w:val="000D7952"/>
    <w:rsid w:val="000E01CF"/>
    <w:rsid w:val="000E0A6C"/>
    <w:rsid w:val="000E0A7E"/>
    <w:rsid w:val="000E0AC5"/>
    <w:rsid w:val="000E17D7"/>
    <w:rsid w:val="000E1A1D"/>
    <w:rsid w:val="000E1A6C"/>
    <w:rsid w:val="000E1C1F"/>
    <w:rsid w:val="000E1C7F"/>
    <w:rsid w:val="000E1CBA"/>
    <w:rsid w:val="000E2121"/>
    <w:rsid w:val="000E2633"/>
    <w:rsid w:val="000E2657"/>
    <w:rsid w:val="000E27F2"/>
    <w:rsid w:val="000E3283"/>
    <w:rsid w:val="000E38BA"/>
    <w:rsid w:val="000E3D5B"/>
    <w:rsid w:val="000E3D72"/>
    <w:rsid w:val="000E432D"/>
    <w:rsid w:val="000E4905"/>
    <w:rsid w:val="000E4E2E"/>
    <w:rsid w:val="000E4F24"/>
    <w:rsid w:val="000E55BA"/>
    <w:rsid w:val="000E56BD"/>
    <w:rsid w:val="000E5C04"/>
    <w:rsid w:val="000E6B65"/>
    <w:rsid w:val="000E6B83"/>
    <w:rsid w:val="000E7128"/>
    <w:rsid w:val="000E75FB"/>
    <w:rsid w:val="000E7E93"/>
    <w:rsid w:val="000F0366"/>
    <w:rsid w:val="000F0618"/>
    <w:rsid w:val="000F06BB"/>
    <w:rsid w:val="000F0829"/>
    <w:rsid w:val="000F08AC"/>
    <w:rsid w:val="000F09E6"/>
    <w:rsid w:val="000F0F8F"/>
    <w:rsid w:val="000F11DC"/>
    <w:rsid w:val="000F12F9"/>
    <w:rsid w:val="000F14A5"/>
    <w:rsid w:val="000F16A7"/>
    <w:rsid w:val="000F16F8"/>
    <w:rsid w:val="000F1730"/>
    <w:rsid w:val="000F1834"/>
    <w:rsid w:val="000F1870"/>
    <w:rsid w:val="000F1F87"/>
    <w:rsid w:val="000F1FCE"/>
    <w:rsid w:val="000F2331"/>
    <w:rsid w:val="000F25A2"/>
    <w:rsid w:val="000F26F4"/>
    <w:rsid w:val="000F28D1"/>
    <w:rsid w:val="000F2D63"/>
    <w:rsid w:val="000F3002"/>
    <w:rsid w:val="000F34B6"/>
    <w:rsid w:val="000F411C"/>
    <w:rsid w:val="000F438A"/>
    <w:rsid w:val="000F466E"/>
    <w:rsid w:val="000F492C"/>
    <w:rsid w:val="000F4ED1"/>
    <w:rsid w:val="000F4EF8"/>
    <w:rsid w:val="000F5027"/>
    <w:rsid w:val="000F55EC"/>
    <w:rsid w:val="000F5921"/>
    <w:rsid w:val="000F5952"/>
    <w:rsid w:val="000F5EDC"/>
    <w:rsid w:val="000F6A2C"/>
    <w:rsid w:val="000F6DC8"/>
    <w:rsid w:val="000F7013"/>
    <w:rsid w:val="001000B6"/>
    <w:rsid w:val="001000DD"/>
    <w:rsid w:val="001000DE"/>
    <w:rsid w:val="0010067F"/>
    <w:rsid w:val="001007EE"/>
    <w:rsid w:val="0010093C"/>
    <w:rsid w:val="0010093F"/>
    <w:rsid w:val="00100AD0"/>
    <w:rsid w:val="00100EEC"/>
    <w:rsid w:val="00100FA3"/>
    <w:rsid w:val="00100FBA"/>
    <w:rsid w:val="001010D7"/>
    <w:rsid w:val="001013AD"/>
    <w:rsid w:val="001014A3"/>
    <w:rsid w:val="001015C3"/>
    <w:rsid w:val="001016F1"/>
    <w:rsid w:val="00101913"/>
    <w:rsid w:val="00101AF9"/>
    <w:rsid w:val="00101B8D"/>
    <w:rsid w:val="0010254B"/>
    <w:rsid w:val="001026F8"/>
    <w:rsid w:val="00102871"/>
    <w:rsid w:val="0010295A"/>
    <w:rsid w:val="00102EB0"/>
    <w:rsid w:val="00102F25"/>
    <w:rsid w:val="001035AB"/>
    <w:rsid w:val="00104C4F"/>
    <w:rsid w:val="00104CFE"/>
    <w:rsid w:val="0010521F"/>
    <w:rsid w:val="0010528C"/>
    <w:rsid w:val="00105B37"/>
    <w:rsid w:val="0010635B"/>
    <w:rsid w:val="001066F2"/>
    <w:rsid w:val="00106B02"/>
    <w:rsid w:val="00106E8F"/>
    <w:rsid w:val="00107076"/>
    <w:rsid w:val="00107296"/>
    <w:rsid w:val="001076B1"/>
    <w:rsid w:val="0010785D"/>
    <w:rsid w:val="00107CE7"/>
    <w:rsid w:val="001101C2"/>
    <w:rsid w:val="001104D3"/>
    <w:rsid w:val="001105F8"/>
    <w:rsid w:val="0011066B"/>
    <w:rsid w:val="001107EC"/>
    <w:rsid w:val="00110801"/>
    <w:rsid w:val="00110A64"/>
    <w:rsid w:val="0011119D"/>
    <w:rsid w:val="0011152C"/>
    <w:rsid w:val="00111615"/>
    <w:rsid w:val="00111A1E"/>
    <w:rsid w:val="00111C05"/>
    <w:rsid w:val="00111CB4"/>
    <w:rsid w:val="00112212"/>
    <w:rsid w:val="001124D0"/>
    <w:rsid w:val="001124E3"/>
    <w:rsid w:val="001124F2"/>
    <w:rsid w:val="0011282B"/>
    <w:rsid w:val="0011284D"/>
    <w:rsid w:val="00112D11"/>
    <w:rsid w:val="00112DCF"/>
    <w:rsid w:val="001131A8"/>
    <w:rsid w:val="001132D3"/>
    <w:rsid w:val="001134F8"/>
    <w:rsid w:val="0011356A"/>
    <w:rsid w:val="001138E4"/>
    <w:rsid w:val="00113927"/>
    <w:rsid w:val="00113B8C"/>
    <w:rsid w:val="00113DFA"/>
    <w:rsid w:val="001144E1"/>
    <w:rsid w:val="00114773"/>
    <w:rsid w:val="00114825"/>
    <w:rsid w:val="00114B6C"/>
    <w:rsid w:val="00114C49"/>
    <w:rsid w:val="00115029"/>
    <w:rsid w:val="001151CB"/>
    <w:rsid w:val="00115205"/>
    <w:rsid w:val="0011547A"/>
    <w:rsid w:val="001157B7"/>
    <w:rsid w:val="00115A32"/>
    <w:rsid w:val="00115ED6"/>
    <w:rsid w:val="00116A6E"/>
    <w:rsid w:val="00116C37"/>
    <w:rsid w:val="00116E79"/>
    <w:rsid w:val="00117192"/>
    <w:rsid w:val="0011762C"/>
    <w:rsid w:val="00117750"/>
    <w:rsid w:val="00117C89"/>
    <w:rsid w:val="00117E51"/>
    <w:rsid w:val="001202E1"/>
    <w:rsid w:val="0012033B"/>
    <w:rsid w:val="0012049E"/>
    <w:rsid w:val="00120676"/>
    <w:rsid w:val="00120765"/>
    <w:rsid w:val="00120958"/>
    <w:rsid w:val="00120E02"/>
    <w:rsid w:val="00120F39"/>
    <w:rsid w:val="00121182"/>
    <w:rsid w:val="00121394"/>
    <w:rsid w:val="00121CAE"/>
    <w:rsid w:val="00122315"/>
    <w:rsid w:val="001223B2"/>
    <w:rsid w:val="001223BB"/>
    <w:rsid w:val="0012289C"/>
    <w:rsid w:val="00122C67"/>
    <w:rsid w:val="00122C8C"/>
    <w:rsid w:val="00122DA8"/>
    <w:rsid w:val="00122E8B"/>
    <w:rsid w:val="001230BD"/>
    <w:rsid w:val="0012344B"/>
    <w:rsid w:val="001239AB"/>
    <w:rsid w:val="00123A91"/>
    <w:rsid w:val="00123C3E"/>
    <w:rsid w:val="0012405E"/>
    <w:rsid w:val="00124102"/>
    <w:rsid w:val="00124202"/>
    <w:rsid w:val="00124506"/>
    <w:rsid w:val="00124707"/>
    <w:rsid w:val="00124C30"/>
    <w:rsid w:val="00124E89"/>
    <w:rsid w:val="00125992"/>
    <w:rsid w:val="00125B55"/>
    <w:rsid w:val="00125D56"/>
    <w:rsid w:val="00125F94"/>
    <w:rsid w:val="00126242"/>
    <w:rsid w:val="00126417"/>
    <w:rsid w:val="00126750"/>
    <w:rsid w:val="0012684B"/>
    <w:rsid w:val="00126E6D"/>
    <w:rsid w:val="00126F11"/>
    <w:rsid w:val="00126F22"/>
    <w:rsid w:val="001270F3"/>
    <w:rsid w:val="001272A0"/>
    <w:rsid w:val="001303D6"/>
    <w:rsid w:val="0013076B"/>
    <w:rsid w:val="00130853"/>
    <w:rsid w:val="00130936"/>
    <w:rsid w:val="0013113E"/>
    <w:rsid w:val="001312E2"/>
    <w:rsid w:val="00131554"/>
    <w:rsid w:val="001317CA"/>
    <w:rsid w:val="001319FF"/>
    <w:rsid w:val="001320BA"/>
    <w:rsid w:val="00132151"/>
    <w:rsid w:val="001325C5"/>
    <w:rsid w:val="001329AF"/>
    <w:rsid w:val="00132B69"/>
    <w:rsid w:val="00132E0D"/>
    <w:rsid w:val="0013318C"/>
    <w:rsid w:val="001333A9"/>
    <w:rsid w:val="00133439"/>
    <w:rsid w:val="00133779"/>
    <w:rsid w:val="00133B4D"/>
    <w:rsid w:val="00133D38"/>
    <w:rsid w:val="0013401C"/>
    <w:rsid w:val="00134206"/>
    <w:rsid w:val="00134BE0"/>
    <w:rsid w:val="001351E7"/>
    <w:rsid w:val="00135B58"/>
    <w:rsid w:val="0013636A"/>
    <w:rsid w:val="00136720"/>
    <w:rsid w:val="00136DDF"/>
    <w:rsid w:val="00137238"/>
    <w:rsid w:val="001376B6"/>
    <w:rsid w:val="001376D6"/>
    <w:rsid w:val="00137777"/>
    <w:rsid w:val="00137CD2"/>
    <w:rsid w:val="00140222"/>
    <w:rsid w:val="001402E7"/>
    <w:rsid w:val="00140901"/>
    <w:rsid w:val="00140C09"/>
    <w:rsid w:val="0014100B"/>
    <w:rsid w:val="00141161"/>
    <w:rsid w:val="001414E1"/>
    <w:rsid w:val="0014175B"/>
    <w:rsid w:val="00141AAC"/>
    <w:rsid w:val="00141DBD"/>
    <w:rsid w:val="00141EF7"/>
    <w:rsid w:val="00142478"/>
    <w:rsid w:val="001428E7"/>
    <w:rsid w:val="001429A8"/>
    <w:rsid w:val="001429E2"/>
    <w:rsid w:val="00142A23"/>
    <w:rsid w:val="00142B14"/>
    <w:rsid w:val="00142C00"/>
    <w:rsid w:val="00143343"/>
    <w:rsid w:val="00143A86"/>
    <w:rsid w:val="00143AAF"/>
    <w:rsid w:val="00143BD4"/>
    <w:rsid w:val="00143C63"/>
    <w:rsid w:val="00143D23"/>
    <w:rsid w:val="00144017"/>
    <w:rsid w:val="00144156"/>
    <w:rsid w:val="001441E5"/>
    <w:rsid w:val="00144B02"/>
    <w:rsid w:val="00144BC9"/>
    <w:rsid w:val="00145084"/>
    <w:rsid w:val="001453AF"/>
    <w:rsid w:val="0014561F"/>
    <w:rsid w:val="001456AC"/>
    <w:rsid w:val="001461BD"/>
    <w:rsid w:val="001461D1"/>
    <w:rsid w:val="00146784"/>
    <w:rsid w:val="00146CE9"/>
    <w:rsid w:val="00147581"/>
    <w:rsid w:val="00147912"/>
    <w:rsid w:val="00147981"/>
    <w:rsid w:val="00147BF2"/>
    <w:rsid w:val="00147EB5"/>
    <w:rsid w:val="001503DC"/>
    <w:rsid w:val="00150B71"/>
    <w:rsid w:val="00150DE5"/>
    <w:rsid w:val="00150E73"/>
    <w:rsid w:val="00150F4B"/>
    <w:rsid w:val="00150FBD"/>
    <w:rsid w:val="00151012"/>
    <w:rsid w:val="0015132B"/>
    <w:rsid w:val="0015168A"/>
    <w:rsid w:val="00151D42"/>
    <w:rsid w:val="00151F43"/>
    <w:rsid w:val="001522E2"/>
    <w:rsid w:val="001523F0"/>
    <w:rsid w:val="00152672"/>
    <w:rsid w:val="00152A21"/>
    <w:rsid w:val="00152F61"/>
    <w:rsid w:val="00152FC9"/>
    <w:rsid w:val="0015382A"/>
    <w:rsid w:val="00153951"/>
    <w:rsid w:val="001539BC"/>
    <w:rsid w:val="00153A7B"/>
    <w:rsid w:val="00153F1B"/>
    <w:rsid w:val="001548C9"/>
    <w:rsid w:val="00154EB3"/>
    <w:rsid w:val="00155133"/>
    <w:rsid w:val="001555F9"/>
    <w:rsid w:val="00155AE6"/>
    <w:rsid w:val="00155B2E"/>
    <w:rsid w:val="00156821"/>
    <w:rsid w:val="00156A66"/>
    <w:rsid w:val="00156AB2"/>
    <w:rsid w:val="00156D61"/>
    <w:rsid w:val="00156F6F"/>
    <w:rsid w:val="00157204"/>
    <w:rsid w:val="001578C2"/>
    <w:rsid w:val="001579BB"/>
    <w:rsid w:val="00157A1E"/>
    <w:rsid w:val="00160176"/>
    <w:rsid w:val="0016027C"/>
    <w:rsid w:val="001604D5"/>
    <w:rsid w:val="001604E7"/>
    <w:rsid w:val="00160C05"/>
    <w:rsid w:val="00160C78"/>
    <w:rsid w:val="00160CF0"/>
    <w:rsid w:val="00160F9F"/>
    <w:rsid w:val="001611F8"/>
    <w:rsid w:val="0016127A"/>
    <w:rsid w:val="001615F8"/>
    <w:rsid w:val="00161EC7"/>
    <w:rsid w:val="00162183"/>
    <w:rsid w:val="0016285E"/>
    <w:rsid w:val="00162BD0"/>
    <w:rsid w:val="00162BD5"/>
    <w:rsid w:val="00162D19"/>
    <w:rsid w:val="001632CA"/>
    <w:rsid w:val="0016337B"/>
    <w:rsid w:val="00163F24"/>
    <w:rsid w:val="00164AD2"/>
    <w:rsid w:val="00164D98"/>
    <w:rsid w:val="00165873"/>
    <w:rsid w:val="00165E88"/>
    <w:rsid w:val="00166488"/>
    <w:rsid w:val="00166832"/>
    <w:rsid w:val="00166B58"/>
    <w:rsid w:val="00166E71"/>
    <w:rsid w:val="00167AC1"/>
    <w:rsid w:val="00167BBE"/>
    <w:rsid w:val="00170106"/>
    <w:rsid w:val="0017019A"/>
    <w:rsid w:val="0017027C"/>
    <w:rsid w:val="001708E9"/>
    <w:rsid w:val="00170FA1"/>
    <w:rsid w:val="001713AB"/>
    <w:rsid w:val="0017180D"/>
    <w:rsid w:val="00171827"/>
    <w:rsid w:val="00171CB7"/>
    <w:rsid w:val="00171F14"/>
    <w:rsid w:val="00171FDD"/>
    <w:rsid w:val="00172A16"/>
    <w:rsid w:val="00172EAC"/>
    <w:rsid w:val="00172F36"/>
    <w:rsid w:val="0017303A"/>
    <w:rsid w:val="001736D3"/>
    <w:rsid w:val="00173723"/>
    <w:rsid w:val="00174353"/>
    <w:rsid w:val="00174662"/>
    <w:rsid w:val="001749B9"/>
    <w:rsid w:val="00174AB4"/>
    <w:rsid w:val="00174ED9"/>
    <w:rsid w:val="0017514B"/>
    <w:rsid w:val="001752F3"/>
    <w:rsid w:val="001757CB"/>
    <w:rsid w:val="001759C6"/>
    <w:rsid w:val="001760DB"/>
    <w:rsid w:val="001767D1"/>
    <w:rsid w:val="00176BF9"/>
    <w:rsid w:val="00176C24"/>
    <w:rsid w:val="00176C79"/>
    <w:rsid w:val="001772F2"/>
    <w:rsid w:val="00177740"/>
    <w:rsid w:val="001777E5"/>
    <w:rsid w:val="00177913"/>
    <w:rsid w:val="00177A76"/>
    <w:rsid w:val="00177CB3"/>
    <w:rsid w:val="00177E7B"/>
    <w:rsid w:val="00180210"/>
    <w:rsid w:val="0018039C"/>
    <w:rsid w:val="0018051B"/>
    <w:rsid w:val="00180832"/>
    <w:rsid w:val="00180B62"/>
    <w:rsid w:val="00180FE7"/>
    <w:rsid w:val="001813B2"/>
    <w:rsid w:val="00181890"/>
    <w:rsid w:val="00181994"/>
    <w:rsid w:val="00181C4C"/>
    <w:rsid w:val="00181E80"/>
    <w:rsid w:val="00182270"/>
    <w:rsid w:val="0018254A"/>
    <w:rsid w:val="001827AF"/>
    <w:rsid w:val="00182CB2"/>
    <w:rsid w:val="00182D9A"/>
    <w:rsid w:val="001833A2"/>
    <w:rsid w:val="001837C2"/>
    <w:rsid w:val="001837E9"/>
    <w:rsid w:val="00183C8D"/>
    <w:rsid w:val="00183F36"/>
    <w:rsid w:val="0018492B"/>
    <w:rsid w:val="00184B4B"/>
    <w:rsid w:val="00184BBD"/>
    <w:rsid w:val="00184C6E"/>
    <w:rsid w:val="00184D03"/>
    <w:rsid w:val="001850A1"/>
    <w:rsid w:val="001850B8"/>
    <w:rsid w:val="001852BF"/>
    <w:rsid w:val="001854CA"/>
    <w:rsid w:val="00185F24"/>
    <w:rsid w:val="001863E4"/>
    <w:rsid w:val="001871D2"/>
    <w:rsid w:val="0018722B"/>
    <w:rsid w:val="00187248"/>
    <w:rsid w:val="00187392"/>
    <w:rsid w:val="00187C0A"/>
    <w:rsid w:val="00187E2F"/>
    <w:rsid w:val="00187E43"/>
    <w:rsid w:val="00187EA4"/>
    <w:rsid w:val="001901E7"/>
    <w:rsid w:val="00190CEF"/>
    <w:rsid w:val="00190E7C"/>
    <w:rsid w:val="00190ED4"/>
    <w:rsid w:val="00191CEC"/>
    <w:rsid w:val="00192069"/>
    <w:rsid w:val="0019246E"/>
    <w:rsid w:val="00192555"/>
    <w:rsid w:val="001928F1"/>
    <w:rsid w:val="00192919"/>
    <w:rsid w:val="00193233"/>
    <w:rsid w:val="001936F9"/>
    <w:rsid w:val="00193B9B"/>
    <w:rsid w:val="00193C4A"/>
    <w:rsid w:val="00193FF1"/>
    <w:rsid w:val="001941FE"/>
    <w:rsid w:val="0019476F"/>
    <w:rsid w:val="00194BD5"/>
    <w:rsid w:val="0019520B"/>
    <w:rsid w:val="00195693"/>
    <w:rsid w:val="001959C2"/>
    <w:rsid w:val="00195D53"/>
    <w:rsid w:val="0019737F"/>
    <w:rsid w:val="00197BD0"/>
    <w:rsid w:val="001A0685"/>
    <w:rsid w:val="001A0D0C"/>
    <w:rsid w:val="001A102F"/>
    <w:rsid w:val="001A1082"/>
    <w:rsid w:val="001A19FC"/>
    <w:rsid w:val="001A1B21"/>
    <w:rsid w:val="001A24C4"/>
    <w:rsid w:val="001A27FE"/>
    <w:rsid w:val="001A2B8A"/>
    <w:rsid w:val="001A36E4"/>
    <w:rsid w:val="001A3995"/>
    <w:rsid w:val="001A3B4A"/>
    <w:rsid w:val="001A3E23"/>
    <w:rsid w:val="001A410E"/>
    <w:rsid w:val="001A4CF3"/>
    <w:rsid w:val="001A51C3"/>
    <w:rsid w:val="001A535C"/>
    <w:rsid w:val="001A54F0"/>
    <w:rsid w:val="001A583D"/>
    <w:rsid w:val="001A5AF8"/>
    <w:rsid w:val="001A5F83"/>
    <w:rsid w:val="001A63D5"/>
    <w:rsid w:val="001A6798"/>
    <w:rsid w:val="001A6CFB"/>
    <w:rsid w:val="001A7026"/>
    <w:rsid w:val="001B0003"/>
    <w:rsid w:val="001B04AF"/>
    <w:rsid w:val="001B0695"/>
    <w:rsid w:val="001B08FD"/>
    <w:rsid w:val="001B0C81"/>
    <w:rsid w:val="001B0EF3"/>
    <w:rsid w:val="001B14C7"/>
    <w:rsid w:val="001B18CC"/>
    <w:rsid w:val="001B1932"/>
    <w:rsid w:val="001B1C44"/>
    <w:rsid w:val="001B1EDC"/>
    <w:rsid w:val="001B1FE4"/>
    <w:rsid w:val="001B2007"/>
    <w:rsid w:val="001B21F8"/>
    <w:rsid w:val="001B2C2B"/>
    <w:rsid w:val="001B2C89"/>
    <w:rsid w:val="001B2E82"/>
    <w:rsid w:val="001B3965"/>
    <w:rsid w:val="001B4562"/>
    <w:rsid w:val="001B465C"/>
    <w:rsid w:val="001B4703"/>
    <w:rsid w:val="001B4D48"/>
    <w:rsid w:val="001B4E20"/>
    <w:rsid w:val="001B5485"/>
    <w:rsid w:val="001B562D"/>
    <w:rsid w:val="001B5BD9"/>
    <w:rsid w:val="001B5E9D"/>
    <w:rsid w:val="001B5FA6"/>
    <w:rsid w:val="001B6223"/>
    <w:rsid w:val="001B65EF"/>
    <w:rsid w:val="001B66B9"/>
    <w:rsid w:val="001B6707"/>
    <w:rsid w:val="001B6E03"/>
    <w:rsid w:val="001B6F6E"/>
    <w:rsid w:val="001B7559"/>
    <w:rsid w:val="001B7742"/>
    <w:rsid w:val="001B7A0D"/>
    <w:rsid w:val="001B7C21"/>
    <w:rsid w:val="001B7EF2"/>
    <w:rsid w:val="001C0726"/>
    <w:rsid w:val="001C08CE"/>
    <w:rsid w:val="001C08F4"/>
    <w:rsid w:val="001C1A1D"/>
    <w:rsid w:val="001C20E1"/>
    <w:rsid w:val="001C2788"/>
    <w:rsid w:val="001C2D46"/>
    <w:rsid w:val="001C2DB7"/>
    <w:rsid w:val="001C32D8"/>
    <w:rsid w:val="001C339E"/>
    <w:rsid w:val="001C361B"/>
    <w:rsid w:val="001C382C"/>
    <w:rsid w:val="001C388C"/>
    <w:rsid w:val="001C4244"/>
    <w:rsid w:val="001C425A"/>
    <w:rsid w:val="001C4881"/>
    <w:rsid w:val="001C5103"/>
    <w:rsid w:val="001C5D91"/>
    <w:rsid w:val="001C5F75"/>
    <w:rsid w:val="001C60A5"/>
    <w:rsid w:val="001C633C"/>
    <w:rsid w:val="001C6ABC"/>
    <w:rsid w:val="001C6F34"/>
    <w:rsid w:val="001C6FB0"/>
    <w:rsid w:val="001C7486"/>
    <w:rsid w:val="001C7680"/>
    <w:rsid w:val="001C7A21"/>
    <w:rsid w:val="001C7BB7"/>
    <w:rsid w:val="001C7F0C"/>
    <w:rsid w:val="001D09C5"/>
    <w:rsid w:val="001D0F78"/>
    <w:rsid w:val="001D0F7F"/>
    <w:rsid w:val="001D0FFD"/>
    <w:rsid w:val="001D1278"/>
    <w:rsid w:val="001D12BA"/>
    <w:rsid w:val="001D241D"/>
    <w:rsid w:val="001D25D5"/>
    <w:rsid w:val="001D2E50"/>
    <w:rsid w:val="001D37E6"/>
    <w:rsid w:val="001D392B"/>
    <w:rsid w:val="001D3B21"/>
    <w:rsid w:val="001D4088"/>
    <w:rsid w:val="001D4BEA"/>
    <w:rsid w:val="001D5456"/>
    <w:rsid w:val="001D5CCA"/>
    <w:rsid w:val="001D5D08"/>
    <w:rsid w:val="001D5D79"/>
    <w:rsid w:val="001D5F5A"/>
    <w:rsid w:val="001D6285"/>
    <w:rsid w:val="001D658A"/>
    <w:rsid w:val="001D682B"/>
    <w:rsid w:val="001D6D5F"/>
    <w:rsid w:val="001D6E9E"/>
    <w:rsid w:val="001D71AF"/>
    <w:rsid w:val="001D73E8"/>
    <w:rsid w:val="001D770A"/>
    <w:rsid w:val="001D79C0"/>
    <w:rsid w:val="001D7C55"/>
    <w:rsid w:val="001DFC38"/>
    <w:rsid w:val="001E0295"/>
    <w:rsid w:val="001E0E83"/>
    <w:rsid w:val="001E1234"/>
    <w:rsid w:val="001E1899"/>
    <w:rsid w:val="001E1A71"/>
    <w:rsid w:val="001E1EEC"/>
    <w:rsid w:val="001E206B"/>
    <w:rsid w:val="001E267E"/>
    <w:rsid w:val="001E2715"/>
    <w:rsid w:val="001E2A2F"/>
    <w:rsid w:val="001E31EC"/>
    <w:rsid w:val="001E340F"/>
    <w:rsid w:val="001E3C25"/>
    <w:rsid w:val="001E3CED"/>
    <w:rsid w:val="001E41DA"/>
    <w:rsid w:val="001E4365"/>
    <w:rsid w:val="001E4885"/>
    <w:rsid w:val="001E4EAE"/>
    <w:rsid w:val="001E50F9"/>
    <w:rsid w:val="001E536F"/>
    <w:rsid w:val="001E5576"/>
    <w:rsid w:val="001E571E"/>
    <w:rsid w:val="001E579D"/>
    <w:rsid w:val="001E5C2D"/>
    <w:rsid w:val="001E6072"/>
    <w:rsid w:val="001E634F"/>
    <w:rsid w:val="001E6F56"/>
    <w:rsid w:val="001E771D"/>
    <w:rsid w:val="001E7E67"/>
    <w:rsid w:val="001F089B"/>
    <w:rsid w:val="001F0998"/>
    <w:rsid w:val="001F09EE"/>
    <w:rsid w:val="001F15D2"/>
    <w:rsid w:val="001F1838"/>
    <w:rsid w:val="001F22B2"/>
    <w:rsid w:val="001F230E"/>
    <w:rsid w:val="001F23EB"/>
    <w:rsid w:val="001F2979"/>
    <w:rsid w:val="001F2EFA"/>
    <w:rsid w:val="001F32BD"/>
    <w:rsid w:val="001F360B"/>
    <w:rsid w:val="001F38D0"/>
    <w:rsid w:val="001F3CB8"/>
    <w:rsid w:val="001F402E"/>
    <w:rsid w:val="001F4068"/>
    <w:rsid w:val="001F4529"/>
    <w:rsid w:val="001F4674"/>
    <w:rsid w:val="001F4A88"/>
    <w:rsid w:val="001F4E83"/>
    <w:rsid w:val="001F5201"/>
    <w:rsid w:val="001F5384"/>
    <w:rsid w:val="001F5AD4"/>
    <w:rsid w:val="001F5D3A"/>
    <w:rsid w:val="001F5DDC"/>
    <w:rsid w:val="001F6127"/>
    <w:rsid w:val="001F6153"/>
    <w:rsid w:val="001F639B"/>
    <w:rsid w:val="001F658F"/>
    <w:rsid w:val="001F6CB1"/>
    <w:rsid w:val="001F7695"/>
    <w:rsid w:val="00200220"/>
    <w:rsid w:val="0020061C"/>
    <w:rsid w:val="002007DC"/>
    <w:rsid w:val="00200F90"/>
    <w:rsid w:val="002011C0"/>
    <w:rsid w:val="00201224"/>
    <w:rsid w:val="00201460"/>
    <w:rsid w:val="002015A7"/>
    <w:rsid w:val="0020164A"/>
    <w:rsid w:val="0020175C"/>
    <w:rsid w:val="00202598"/>
    <w:rsid w:val="00202DBB"/>
    <w:rsid w:val="00203120"/>
    <w:rsid w:val="0020317C"/>
    <w:rsid w:val="0020365B"/>
    <w:rsid w:val="002043B4"/>
    <w:rsid w:val="00205509"/>
    <w:rsid w:val="00205538"/>
    <w:rsid w:val="00205ACE"/>
    <w:rsid w:val="002066A7"/>
    <w:rsid w:val="002067CC"/>
    <w:rsid w:val="00206E80"/>
    <w:rsid w:val="00206FC1"/>
    <w:rsid w:val="002075D0"/>
    <w:rsid w:val="002076AC"/>
    <w:rsid w:val="0020788A"/>
    <w:rsid w:val="00207F06"/>
    <w:rsid w:val="002100B7"/>
    <w:rsid w:val="002102B1"/>
    <w:rsid w:val="002104FD"/>
    <w:rsid w:val="00210645"/>
    <w:rsid w:val="002108C5"/>
    <w:rsid w:val="00210AFB"/>
    <w:rsid w:val="00210CC3"/>
    <w:rsid w:val="002110D3"/>
    <w:rsid w:val="002111C0"/>
    <w:rsid w:val="00211226"/>
    <w:rsid w:val="002113CC"/>
    <w:rsid w:val="00211AAC"/>
    <w:rsid w:val="002121BF"/>
    <w:rsid w:val="00212269"/>
    <w:rsid w:val="00212318"/>
    <w:rsid w:val="00212B1F"/>
    <w:rsid w:val="00212D08"/>
    <w:rsid w:val="00212D44"/>
    <w:rsid w:val="00213296"/>
    <w:rsid w:val="002134AE"/>
    <w:rsid w:val="00213754"/>
    <w:rsid w:val="00213A68"/>
    <w:rsid w:val="00213B87"/>
    <w:rsid w:val="002142BF"/>
    <w:rsid w:val="002146B8"/>
    <w:rsid w:val="00214F30"/>
    <w:rsid w:val="00214F73"/>
    <w:rsid w:val="00215AC9"/>
    <w:rsid w:val="00216668"/>
    <w:rsid w:val="0021672E"/>
    <w:rsid w:val="002168B7"/>
    <w:rsid w:val="00216E5E"/>
    <w:rsid w:val="00216F92"/>
    <w:rsid w:val="00217251"/>
    <w:rsid w:val="002176AB"/>
    <w:rsid w:val="00217773"/>
    <w:rsid w:val="002179BF"/>
    <w:rsid w:val="00217C9B"/>
    <w:rsid w:val="00220306"/>
    <w:rsid w:val="00220597"/>
    <w:rsid w:val="0022077C"/>
    <w:rsid w:val="00220C2F"/>
    <w:rsid w:val="00220D09"/>
    <w:rsid w:val="00220D6D"/>
    <w:rsid w:val="0022106A"/>
    <w:rsid w:val="002210AC"/>
    <w:rsid w:val="002210DC"/>
    <w:rsid w:val="00221470"/>
    <w:rsid w:val="00221BEB"/>
    <w:rsid w:val="00222097"/>
    <w:rsid w:val="0022211D"/>
    <w:rsid w:val="00222563"/>
    <w:rsid w:val="002229A6"/>
    <w:rsid w:val="00222BBF"/>
    <w:rsid w:val="00222F9F"/>
    <w:rsid w:val="00223045"/>
    <w:rsid w:val="00223520"/>
    <w:rsid w:val="00224059"/>
    <w:rsid w:val="00224636"/>
    <w:rsid w:val="00226457"/>
    <w:rsid w:val="00227996"/>
    <w:rsid w:val="00227FF8"/>
    <w:rsid w:val="0023039E"/>
    <w:rsid w:val="002303A9"/>
    <w:rsid w:val="00230491"/>
    <w:rsid w:val="002308AB"/>
    <w:rsid w:val="002311F0"/>
    <w:rsid w:val="0023135D"/>
    <w:rsid w:val="0023166C"/>
    <w:rsid w:val="00231AD5"/>
    <w:rsid w:val="00232421"/>
    <w:rsid w:val="002326CA"/>
    <w:rsid w:val="00232753"/>
    <w:rsid w:val="00232A55"/>
    <w:rsid w:val="00232E40"/>
    <w:rsid w:val="00233100"/>
    <w:rsid w:val="0023334E"/>
    <w:rsid w:val="00233489"/>
    <w:rsid w:val="00233697"/>
    <w:rsid w:val="00233892"/>
    <w:rsid w:val="00233A9C"/>
    <w:rsid w:val="00233BD5"/>
    <w:rsid w:val="00234234"/>
    <w:rsid w:val="002343FE"/>
    <w:rsid w:val="002348D7"/>
    <w:rsid w:val="002350C0"/>
    <w:rsid w:val="00235119"/>
    <w:rsid w:val="00235426"/>
    <w:rsid w:val="00235B8F"/>
    <w:rsid w:val="00236030"/>
    <w:rsid w:val="0023642C"/>
    <w:rsid w:val="002367E9"/>
    <w:rsid w:val="00236A2B"/>
    <w:rsid w:val="00236C9E"/>
    <w:rsid w:val="00236D38"/>
    <w:rsid w:val="00236DDE"/>
    <w:rsid w:val="00236E55"/>
    <w:rsid w:val="00236FDA"/>
    <w:rsid w:val="002370A3"/>
    <w:rsid w:val="002370EA"/>
    <w:rsid w:val="0023710E"/>
    <w:rsid w:val="0023728E"/>
    <w:rsid w:val="00237431"/>
    <w:rsid w:val="00237978"/>
    <w:rsid w:val="00237D2D"/>
    <w:rsid w:val="00240358"/>
    <w:rsid w:val="002403A6"/>
    <w:rsid w:val="002408CF"/>
    <w:rsid w:val="00240A39"/>
    <w:rsid w:val="00240CE4"/>
    <w:rsid w:val="00240FBC"/>
    <w:rsid w:val="00241112"/>
    <w:rsid w:val="002414DE"/>
    <w:rsid w:val="002419A6"/>
    <w:rsid w:val="00241D83"/>
    <w:rsid w:val="00241FC8"/>
    <w:rsid w:val="00242099"/>
    <w:rsid w:val="002420A2"/>
    <w:rsid w:val="00242365"/>
    <w:rsid w:val="002426B5"/>
    <w:rsid w:val="00242A94"/>
    <w:rsid w:val="00242B24"/>
    <w:rsid w:val="00242EAD"/>
    <w:rsid w:val="00242FDD"/>
    <w:rsid w:val="002431B1"/>
    <w:rsid w:val="002434CE"/>
    <w:rsid w:val="00243567"/>
    <w:rsid w:val="002436F6"/>
    <w:rsid w:val="00243AC8"/>
    <w:rsid w:val="00243CDF"/>
    <w:rsid w:val="00243D51"/>
    <w:rsid w:val="00244708"/>
    <w:rsid w:val="00244E46"/>
    <w:rsid w:val="00245229"/>
    <w:rsid w:val="00245769"/>
    <w:rsid w:val="00245C99"/>
    <w:rsid w:val="00245F00"/>
    <w:rsid w:val="0024620D"/>
    <w:rsid w:val="002463F4"/>
    <w:rsid w:val="00246478"/>
    <w:rsid w:val="0024648D"/>
    <w:rsid w:val="00246598"/>
    <w:rsid w:val="00246E1D"/>
    <w:rsid w:val="00246F9B"/>
    <w:rsid w:val="00247127"/>
    <w:rsid w:val="00247653"/>
    <w:rsid w:val="00247BD5"/>
    <w:rsid w:val="002503D8"/>
    <w:rsid w:val="0025089F"/>
    <w:rsid w:val="00250D31"/>
    <w:rsid w:val="002518A1"/>
    <w:rsid w:val="00251DAA"/>
    <w:rsid w:val="00252B96"/>
    <w:rsid w:val="002530AE"/>
    <w:rsid w:val="00253743"/>
    <w:rsid w:val="00253B6B"/>
    <w:rsid w:val="00253DBB"/>
    <w:rsid w:val="0025414E"/>
    <w:rsid w:val="002546ED"/>
    <w:rsid w:val="00254B8C"/>
    <w:rsid w:val="00254C95"/>
    <w:rsid w:val="00255157"/>
    <w:rsid w:val="002556F3"/>
    <w:rsid w:val="00255818"/>
    <w:rsid w:val="00255D1E"/>
    <w:rsid w:val="00255EAC"/>
    <w:rsid w:val="00256585"/>
    <w:rsid w:val="00257622"/>
    <w:rsid w:val="0025CC7E"/>
    <w:rsid w:val="00260357"/>
    <w:rsid w:val="00260AB3"/>
    <w:rsid w:val="00260CD4"/>
    <w:rsid w:val="00260D4E"/>
    <w:rsid w:val="00261AF5"/>
    <w:rsid w:val="002621D1"/>
    <w:rsid w:val="00262438"/>
    <w:rsid w:val="00262D53"/>
    <w:rsid w:val="002634C4"/>
    <w:rsid w:val="002634C5"/>
    <w:rsid w:val="002636A6"/>
    <w:rsid w:val="00263A2C"/>
    <w:rsid w:val="0026423A"/>
    <w:rsid w:val="0026435C"/>
    <w:rsid w:val="00264382"/>
    <w:rsid w:val="00264456"/>
    <w:rsid w:val="00264624"/>
    <w:rsid w:val="0026529E"/>
    <w:rsid w:val="00265B55"/>
    <w:rsid w:val="00265B6B"/>
    <w:rsid w:val="00266774"/>
    <w:rsid w:val="002669B3"/>
    <w:rsid w:val="00266ECA"/>
    <w:rsid w:val="00266FEC"/>
    <w:rsid w:val="002670C4"/>
    <w:rsid w:val="00267175"/>
    <w:rsid w:val="00267294"/>
    <w:rsid w:val="00267494"/>
    <w:rsid w:val="0026774C"/>
    <w:rsid w:val="00267812"/>
    <w:rsid w:val="00267B92"/>
    <w:rsid w:val="00267FA2"/>
    <w:rsid w:val="0027009A"/>
    <w:rsid w:val="00270360"/>
    <w:rsid w:val="00270EFE"/>
    <w:rsid w:val="00271359"/>
    <w:rsid w:val="002718B4"/>
    <w:rsid w:val="00271B8D"/>
    <w:rsid w:val="002724E2"/>
    <w:rsid w:val="002726BC"/>
    <w:rsid w:val="00272730"/>
    <w:rsid w:val="00272839"/>
    <w:rsid w:val="00272955"/>
    <w:rsid w:val="0027296A"/>
    <w:rsid w:val="00272AC5"/>
    <w:rsid w:val="00272E0F"/>
    <w:rsid w:val="00272F67"/>
    <w:rsid w:val="0027362B"/>
    <w:rsid w:val="00273CD4"/>
    <w:rsid w:val="00273EB1"/>
    <w:rsid w:val="002742CA"/>
    <w:rsid w:val="002744B9"/>
    <w:rsid w:val="00274637"/>
    <w:rsid w:val="00274658"/>
    <w:rsid w:val="002747FC"/>
    <w:rsid w:val="00274917"/>
    <w:rsid w:val="00274A84"/>
    <w:rsid w:val="00274ACF"/>
    <w:rsid w:val="00274B14"/>
    <w:rsid w:val="00274B3A"/>
    <w:rsid w:val="00274E42"/>
    <w:rsid w:val="00274E51"/>
    <w:rsid w:val="002753FC"/>
    <w:rsid w:val="00275B98"/>
    <w:rsid w:val="00275C99"/>
    <w:rsid w:val="002762AF"/>
    <w:rsid w:val="0027647A"/>
    <w:rsid w:val="002764C8"/>
    <w:rsid w:val="00276793"/>
    <w:rsid w:val="002769B4"/>
    <w:rsid w:val="00276A29"/>
    <w:rsid w:val="00276B09"/>
    <w:rsid w:val="00276BE0"/>
    <w:rsid w:val="00276F5E"/>
    <w:rsid w:val="002775A5"/>
    <w:rsid w:val="002779C5"/>
    <w:rsid w:val="00277AC9"/>
    <w:rsid w:val="00277F40"/>
    <w:rsid w:val="002802D6"/>
    <w:rsid w:val="00280DBD"/>
    <w:rsid w:val="00280FD8"/>
    <w:rsid w:val="002813B4"/>
    <w:rsid w:val="00281D5E"/>
    <w:rsid w:val="0028220C"/>
    <w:rsid w:val="0028225B"/>
    <w:rsid w:val="00282F27"/>
    <w:rsid w:val="0028312F"/>
    <w:rsid w:val="002831C5"/>
    <w:rsid w:val="00283239"/>
    <w:rsid w:val="00283280"/>
    <w:rsid w:val="002835B5"/>
    <w:rsid w:val="00283CB2"/>
    <w:rsid w:val="00284246"/>
    <w:rsid w:val="002844A4"/>
    <w:rsid w:val="00284569"/>
    <w:rsid w:val="002849E8"/>
    <w:rsid w:val="00284A5E"/>
    <w:rsid w:val="00284DE0"/>
    <w:rsid w:val="00285041"/>
    <w:rsid w:val="0028509A"/>
    <w:rsid w:val="002855D0"/>
    <w:rsid w:val="002860FB"/>
    <w:rsid w:val="00286988"/>
    <w:rsid w:val="00286CCC"/>
    <w:rsid w:val="00287495"/>
    <w:rsid w:val="00287593"/>
    <w:rsid w:val="0028793C"/>
    <w:rsid w:val="00287B48"/>
    <w:rsid w:val="00287B79"/>
    <w:rsid w:val="00287BA7"/>
    <w:rsid w:val="00287C5F"/>
    <w:rsid w:val="00290297"/>
    <w:rsid w:val="00290621"/>
    <w:rsid w:val="00290756"/>
    <w:rsid w:val="002908E3"/>
    <w:rsid w:val="00290AC8"/>
    <w:rsid w:val="00290AE9"/>
    <w:rsid w:val="00290E69"/>
    <w:rsid w:val="0029102F"/>
    <w:rsid w:val="002910C1"/>
    <w:rsid w:val="002918AB"/>
    <w:rsid w:val="00291C31"/>
    <w:rsid w:val="002923D9"/>
    <w:rsid w:val="00292943"/>
    <w:rsid w:val="002929DD"/>
    <w:rsid w:val="00292ACC"/>
    <w:rsid w:val="00292FAC"/>
    <w:rsid w:val="00293055"/>
    <w:rsid w:val="002930E1"/>
    <w:rsid w:val="00293568"/>
    <w:rsid w:val="00293898"/>
    <w:rsid w:val="0029419C"/>
    <w:rsid w:val="00294C04"/>
    <w:rsid w:val="0029537B"/>
    <w:rsid w:val="00295948"/>
    <w:rsid w:val="00296611"/>
    <w:rsid w:val="00296A03"/>
    <w:rsid w:val="00296A24"/>
    <w:rsid w:val="0029742F"/>
    <w:rsid w:val="00297A34"/>
    <w:rsid w:val="00297CF9"/>
    <w:rsid w:val="002A0030"/>
    <w:rsid w:val="002A03D7"/>
    <w:rsid w:val="002A0452"/>
    <w:rsid w:val="002A0809"/>
    <w:rsid w:val="002A0A8C"/>
    <w:rsid w:val="002A0B18"/>
    <w:rsid w:val="002A0F28"/>
    <w:rsid w:val="002A1B92"/>
    <w:rsid w:val="002A1E11"/>
    <w:rsid w:val="002A2226"/>
    <w:rsid w:val="002A2A2B"/>
    <w:rsid w:val="002A2D71"/>
    <w:rsid w:val="002A3157"/>
    <w:rsid w:val="002A3358"/>
    <w:rsid w:val="002A38F1"/>
    <w:rsid w:val="002A39C7"/>
    <w:rsid w:val="002A3BA1"/>
    <w:rsid w:val="002A3CB3"/>
    <w:rsid w:val="002A443C"/>
    <w:rsid w:val="002A47A8"/>
    <w:rsid w:val="002A4F7B"/>
    <w:rsid w:val="002A5009"/>
    <w:rsid w:val="002A5313"/>
    <w:rsid w:val="002A5995"/>
    <w:rsid w:val="002A59EB"/>
    <w:rsid w:val="002A67B2"/>
    <w:rsid w:val="002A6AA5"/>
    <w:rsid w:val="002A70E6"/>
    <w:rsid w:val="002A7190"/>
    <w:rsid w:val="002A77CD"/>
    <w:rsid w:val="002A7D8A"/>
    <w:rsid w:val="002A7F4C"/>
    <w:rsid w:val="002B069A"/>
    <w:rsid w:val="002B0A58"/>
    <w:rsid w:val="002B1235"/>
    <w:rsid w:val="002B1859"/>
    <w:rsid w:val="002B1D7B"/>
    <w:rsid w:val="002B1E2C"/>
    <w:rsid w:val="002B2031"/>
    <w:rsid w:val="002B210E"/>
    <w:rsid w:val="002B21C7"/>
    <w:rsid w:val="002B25F6"/>
    <w:rsid w:val="002B2EDF"/>
    <w:rsid w:val="002B35BE"/>
    <w:rsid w:val="002B35E4"/>
    <w:rsid w:val="002B3F7B"/>
    <w:rsid w:val="002B4102"/>
    <w:rsid w:val="002B5065"/>
    <w:rsid w:val="002B5204"/>
    <w:rsid w:val="002B5696"/>
    <w:rsid w:val="002B5E96"/>
    <w:rsid w:val="002B6A8D"/>
    <w:rsid w:val="002B7168"/>
    <w:rsid w:val="002B7217"/>
    <w:rsid w:val="002B723F"/>
    <w:rsid w:val="002B7423"/>
    <w:rsid w:val="002B7B58"/>
    <w:rsid w:val="002B7FC0"/>
    <w:rsid w:val="002C004D"/>
    <w:rsid w:val="002C064E"/>
    <w:rsid w:val="002C120D"/>
    <w:rsid w:val="002C1420"/>
    <w:rsid w:val="002C1698"/>
    <w:rsid w:val="002C16EA"/>
    <w:rsid w:val="002C1BCE"/>
    <w:rsid w:val="002C1D14"/>
    <w:rsid w:val="002C20FE"/>
    <w:rsid w:val="002C295E"/>
    <w:rsid w:val="002C2AEC"/>
    <w:rsid w:val="002C2C10"/>
    <w:rsid w:val="002C2D9A"/>
    <w:rsid w:val="002C2EDF"/>
    <w:rsid w:val="002C3039"/>
    <w:rsid w:val="002C341D"/>
    <w:rsid w:val="002C399E"/>
    <w:rsid w:val="002C3FBE"/>
    <w:rsid w:val="002C4031"/>
    <w:rsid w:val="002C40E3"/>
    <w:rsid w:val="002C42D3"/>
    <w:rsid w:val="002C450B"/>
    <w:rsid w:val="002C4CEE"/>
    <w:rsid w:val="002C503D"/>
    <w:rsid w:val="002C565C"/>
    <w:rsid w:val="002C577F"/>
    <w:rsid w:val="002C57D6"/>
    <w:rsid w:val="002C59D7"/>
    <w:rsid w:val="002C5F84"/>
    <w:rsid w:val="002C63FF"/>
    <w:rsid w:val="002C6CB4"/>
    <w:rsid w:val="002C77A5"/>
    <w:rsid w:val="002C7900"/>
    <w:rsid w:val="002C7C46"/>
    <w:rsid w:val="002C7D93"/>
    <w:rsid w:val="002D0330"/>
    <w:rsid w:val="002D0929"/>
    <w:rsid w:val="002D1514"/>
    <w:rsid w:val="002D19A6"/>
    <w:rsid w:val="002D1CA4"/>
    <w:rsid w:val="002D2287"/>
    <w:rsid w:val="002D229D"/>
    <w:rsid w:val="002D2A48"/>
    <w:rsid w:val="002D2B7B"/>
    <w:rsid w:val="002D2ED0"/>
    <w:rsid w:val="002D30C7"/>
    <w:rsid w:val="002D31E9"/>
    <w:rsid w:val="002D3258"/>
    <w:rsid w:val="002D36CD"/>
    <w:rsid w:val="002D3999"/>
    <w:rsid w:val="002D3B42"/>
    <w:rsid w:val="002D3C7F"/>
    <w:rsid w:val="002D447D"/>
    <w:rsid w:val="002D49AD"/>
    <w:rsid w:val="002D4E40"/>
    <w:rsid w:val="002D51F8"/>
    <w:rsid w:val="002D521D"/>
    <w:rsid w:val="002D52CF"/>
    <w:rsid w:val="002D568E"/>
    <w:rsid w:val="002D5AD1"/>
    <w:rsid w:val="002D5D78"/>
    <w:rsid w:val="002D6BAB"/>
    <w:rsid w:val="002D6D12"/>
    <w:rsid w:val="002D70FA"/>
    <w:rsid w:val="002D7206"/>
    <w:rsid w:val="002E05F8"/>
    <w:rsid w:val="002E066E"/>
    <w:rsid w:val="002E090A"/>
    <w:rsid w:val="002E0DA2"/>
    <w:rsid w:val="002E0E82"/>
    <w:rsid w:val="002E11F3"/>
    <w:rsid w:val="002E1273"/>
    <w:rsid w:val="002E1612"/>
    <w:rsid w:val="002E1A75"/>
    <w:rsid w:val="002E1D45"/>
    <w:rsid w:val="002E1D5C"/>
    <w:rsid w:val="002E20ED"/>
    <w:rsid w:val="002E23D9"/>
    <w:rsid w:val="002E2404"/>
    <w:rsid w:val="002E2778"/>
    <w:rsid w:val="002E2FE9"/>
    <w:rsid w:val="002E33AF"/>
    <w:rsid w:val="002E39D8"/>
    <w:rsid w:val="002E39F9"/>
    <w:rsid w:val="002E3A91"/>
    <w:rsid w:val="002E4452"/>
    <w:rsid w:val="002E4B8D"/>
    <w:rsid w:val="002E5820"/>
    <w:rsid w:val="002E5912"/>
    <w:rsid w:val="002E5F47"/>
    <w:rsid w:val="002E672A"/>
    <w:rsid w:val="002E697D"/>
    <w:rsid w:val="002E6C72"/>
    <w:rsid w:val="002E7A46"/>
    <w:rsid w:val="002E7ADD"/>
    <w:rsid w:val="002E7C67"/>
    <w:rsid w:val="002E7D75"/>
    <w:rsid w:val="002E7DB7"/>
    <w:rsid w:val="002F01E8"/>
    <w:rsid w:val="002F0225"/>
    <w:rsid w:val="002F094F"/>
    <w:rsid w:val="002F0B1D"/>
    <w:rsid w:val="002F0D1B"/>
    <w:rsid w:val="002F11B3"/>
    <w:rsid w:val="002F1341"/>
    <w:rsid w:val="002F13E3"/>
    <w:rsid w:val="002F1487"/>
    <w:rsid w:val="002F1598"/>
    <w:rsid w:val="002F1923"/>
    <w:rsid w:val="002F1C40"/>
    <w:rsid w:val="002F2106"/>
    <w:rsid w:val="002F2378"/>
    <w:rsid w:val="002F2668"/>
    <w:rsid w:val="002F2736"/>
    <w:rsid w:val="002F290B"/>
    <w:rsid w:val="002F291E"/>
    <w:rsid w:val="002F29B8"/>
    <w:rsid w:val="002F2D49"/>
    <w:rsid w:val="002F2FE4"/>
    <w:rsid w:val="002F3364"/>
    <w:rsid w:val="002F41AB"/>
    <w:rsid w:val="002F456F"/>
    <w:rsid w:val="002F4924"/>
    <w:rsid w:val="002F4962"/>
    <w:rsid w:val="002F4B52"/>
    <w:rsid w:val="002F4B79"/>
    <w:rsid w:val="002F4BDA"/>
    <w:rsid w:val="002F517B"/>
    <w:rsid w:val="002F5232"/>
    <w:rsid w:val="002F585A"/>
    <w:rsid w:val="002F5A70"/>
    <w:rsid w:val="002F5DC8"/>
    <w:rsid w:val="002F605C"/>
    <w:rsid w:val="002F664F"/>
    <w:rsid w:val="002F66A2"/>
    <w:rsid w:val="00300056"/>
    <w:rsid w:val="003009C3"/>
    <w:rsid w:val="00300BC0"/>
    <w:rsid w:val="00300F46"/>
    <w:rsid w:val="00300F47"/>
    <w:rsid w:val="0030125B"/>
    <w:rsid w:val="003012F0"/>
    <w:rsid w:val="0030167D"/>
    <w:rsid w:val="00301A74"/>
    <w:rsid w:val="003028B9"/>
    <w:rsid w:val="00302A14"/>
    <w:rsid w:val="00302F8B"/>
    <w:rsid w:val="00303469"/>
    <w:rsid w:val="003035CC"/>
    <w:rsid w:val="0030371F"/>
    <w:rsid w:val="003044E0"/>
    <w:rsid w:val="00304555"/>
    <w:rsid w:val="003047CA"/>
    <w:rsid w:val="00304907"/>
    <w:rsid w:val="00304939"/>
    <w:rsid w:val="00304E58"/>
    <w:rsid w:val="00305036"/>
    <w:rsid w:val="0030506A"/>
    <w:rsid w:val="003059E4"/>
    <w:rsid w:val="00305DAA"/>
    <w:rsid w:val="00305EEC"/>
    <w:rsid w:val="00306379"/>
    <w:rsid w:val="003065DC"/>
    <w:rsid w:val="003065FF"/>
    <w:rsid w:val="003066FF"/>
    <w:rsid w:val="003077BE"/>
    <w:rsid w:val="00307944"/>
    <w:rsid w:val="00307EE4"/>
    <w:rsid w:val="003100B2"/>
    <w:rsid w:val="003100F0"/>
    <w:rsid w:val="00311157"/>
    <w:rsid w:val="00311428"/>
    <w:rsid w:val="003116F7"/>
    <w:rsid w:val="00311CA5"/>
    <w:rsid w:val="00311D14"/>
    <w:rsid w:val="00311D62"/>
    <w:rsid w:val="003130CF"/>
    <w:rsid w:val="0031315C"/>
    <w:rsid w:val="00313639"/>
    <w:rsid w:val="00313700"/>
    <w:rsid w:val="0031392E"/>
    <w:rsid w:val="00313A61"/>
    <w:rsid w:val="00313B51"/>
    <w:rsid w:val="00314465"/>
    <w:rsid w:val="00314467"/>
    <w:rsid w:val="00314881"/>
    <w:rsid w:val="00314AFF"/>
    <w:rsid w:val="003151B8"/>
    <w:rsid w:val="003155B4"/>
    <w:rsid w:val="00315617"/>
    <w:rsid w:val="00315733"/>
    <w:rsid w:val="00315AFD"/>
    <w:rsid w:val="003166FD"/>
    <w:rsid w:val="00316731"/>
    <w:rsid w:val="00316A5C"/>
    <w:rsid w:val="00316A8D"/>
    <w:rsid w:val="00316D2F"/>
    <w:rsid w:val="00316F9E"/>
    <w:rsid w:val="00317013"/>
    <w:rsid w:val="00317498"/>
    <w:rsid w:val="003174DE"/>
    <w:rsid w:val="003175FA"/>
    <w:rsid w:val="0031761E"/>
    <w:rsid w:val="00317A7F"/>
    <w:rsid w:val="00317BE5"/>
    <w:rsid w:val="00317BFD"/>
    <w:rsid w:val="00317E0B"/>
    <w:rsid w:val="003201C5"/>
    <w:rsid w:val="00320240"/>
    <w:rsid w:val="00320492"/>
    <w:rsid w:val="00320861"/>
    <w:rsid w:val="00320FA7"/>
    <w:rsid w:val="00321536"/>
    <w:rsid w:val="00321CCD"/>
    <w:rsid w:val="00321E40"/>
    <w:rsid w:val="003220B4"/>
    <w:rsid w:val="0032210A"/>
    <w:rsid w:val="00322149"/>
    <w:rsid w:val="003224CE"/>
    <w:rsid w:val="0032270C"/>
    <w:rsid w:val="003227B8"/>
    <w:rsid w:val="00322837"/>
    <w:rsid w:val="00322C96"/>
    <w:rsid w:val="00322E15"/>
    <w:rsid w:val="003230DB"/>
    <w:rsid w:val="00323475"/>
    <w:rsid w:val="00323DB8"/>
    <w:rsid w:val="00323E1B"/>
    <w:rsid w:val="00324046"/>
    <w:rsid w:val="0032470A"/>
    <w:rsid w:val="0032493D"/>
    <w:rsid w:val="00324AFF"/>
    <w:rsid w:val="003252A0"/>
    <w:rsid w:val="003259B1"/>
    <w:rsid w:val="003259BC"/>
    <w:rsid w:val="003263F2"/>
    <w:rsid w:val="003265F1"/>
    <w:rsid w:val="003265FC"/>
    <w:rsid w:val="00326943"/>
    <w:rsid w:val="00326D82"/>
    <w:rsid w:val="00326F53"/>
    <w:rsid w:val="00327B4B"/>
    <w:rsid w:val="00327C53"/>
    <w:rsid w:val="00327D8B"/>
    <w:rsid w:val="00330204"/>
    <w:rsid w:val="003304D5"/>
    <w:rsid w:val="00330589"/>
    <w:rsid w:val="00330791"/>
    <w:rsid w:val="0033098C"/>
    <w:rsid w:val="00330F11"/>
    <w:rsid w:val="00331B21"/>
    <w:rsid w:val="00331C59"/>
    <w:rsid w:val="00331D89"/>
    <w:rsid w:val="00331F14"/>
    <w:rsid w:val="00331F4D"/>
    <w:rsid w:val="00332535"/>
    <w:rsid w:val="003326A4"/>
    <w:rsid w:val="00332AFB"/>
    <w:rsid w:val="00332BD8"/>
    <w:rsid w:val="003337F6"/>
    <w:rsid w:val="00333B66"/>
    <w:rsid w:val="00333DB5"/>
    <w:rsid w:val="00334273"/>
    <w:rsid w:val="003344B7"/>
    <w:rsid w:val="003347DF"/>
    <w:rsid w:val="00334BA3"/>
    <w:rsid w:val="00334D08"/>
    <w:rsid w:val="00335776"/>
    <w:rsid w:val="00335914"/>
    <w:rsid w:val="0033598D"/>
    <w:rsid w:val="003359A7"/>
    <w:rsid w:val="00335A59"/>
    <w:rsid w:val="00335ADA"/>
    <w:rsid w:val="00336106"/>
    <w:rsid w:val="00336687"/>
    <w:rsid w:val="0033681B"/>
    <w:rsid w:val="003369A1"/>
    <w:rsid w:val="00336D55"/>
    <w:rsid w:val="00337151"/>
    <w:rsid w:val="00337BDD"/>
    <w:rsid w:val="00337C44"/>
    <w:rsid w:val="0034012D"/>
    <w:rsid w:val="0034049E"/>
    <w:rsid w:val="00340BAD"/>
    <w:rsid w:val="00340DAC"/>
    <w:rsid w:val="0034104A"/>
    <w:rsid w:val="0034138C"/>
    <w:rsid w:val="0034227C"/>
    <w:rsid w:val="00342560"/>
    <w:rsid w:val="0034344F"/>
    <w:rsid w:val="00343AFD"/>
    <w:rsid w:val="003443D5"/>
    <w:rsid w:val="0034472E"/>
    <w:rsid w:val="00344A2D"/>
    <w:rsid w:val="003452DF"/>
    <w:rsid w:val="003453B5"/>
    <w:rsid w:val="003453BF"/>
    <w:rsid w:val="003456CD"/>
    <w:rsid w:val="003457AB"/>
    <w:rsid w:val="00345B23"/>
    <w:rsid w:val="00345CD4"/>
    <w:rsid w:val="00346844"/>
    <w:rsid w:val="00346918"/>
    <w:rsid w:val="00346D08"/>
    <w:rsid w:val="00346E49"/>
    <w:rsid w:val="00347BF7"/>
    <w:rsid w:val="00350645"/>
    <w:rsid w:val="003508C1"/>
    <w:rsid w:val="00350A25"/>
    <w:rsid w:val="00350C09"/>
    <w:rsid w:val="00350C24"/>
    <w:rsid w:val="00350C75"/>
    <w:rsid w:val="00350CED"/>
    <w:rsid w:val="00351473"/>
    <w:rsid w:val="00351547"/>
    <w:rsid w:val="00351548"/>
    <w:rsid w:val="00351C03"/>
    <w:rsid w:val="00352762"/>
    <w:rsid w:val="003527BD"/>
    <w:rsid w:val="003527E8"/>
    <w:rsid w:val="00352F83"/>
    <w:rsid w:val="00353218"/>
    <w:rsid w:val="00353D41"/>
    <w:rsid w:val="00354169"/>
    <w:rsid w:val="00354398"/>
    <w:rsid w:val="00354711"/>
    <w:rsid w:val="00354781"/>
    <w:rsid w:val="003548FF"/>
    <w:rsid w:val="00354C0E"/>
    <w:rsid w:val="00354C4E"/>
    <w:rsid w:val="00354E0E"/>
    <w:rsid w:val="003553BF"/>
    <w:rsid w:val="00355CC7"/>
    <w:rsid w:val="00355D6F"/>
    <w:rsid w:val="00355DB7"/>
    <w:rsid w:val="0035604B"/>
    <w:rsid w:val="00356072"/>
    <w:rsid w:val="003566D9"/>
    <w:rsid w:val="003566DD"/>
    <w:rsid w:val="00357253"/>
    <w:rsid w:val="003572EC"/>
    <w:rsid w:val="00357336"/>
    <w:rsid w:val="0035757E"/>
    <w:rsid w:val="00357590"/>
    <w:rsid w:val="00357623"/>
    <w:rsid w:val="00357858"/>
    <w:rsid w:val="00357A79"/>
    <w:rsid w:val="00357E10"/>
    <w:rsid w:val="00360E65"/>
    <w:rsid w:val="0036158F"/>
    <w:rsid w:val="003619BB"/>
    <w:rsid w:val="003619C3"/>
    <w:rsid w:val="00361DCC"/>
    <w:rsid w:val="00361E4F"/>
    <w:rsid w:val="00361EEB"/>
    <w:rsid w:val="003629D6"/>
    <w:rsid w:val="00362BCB"/>
    <w:rsid w:val="00362E29"/>
    <w:rsid w:val="00362F7D"/>
    <w:rsid w:val="003636E7"/>
    <w:rsid w:val="00363920"/>
    <w:rsid w:val="00363B45"/>
    <w:rsid w:val="00363E40"/>
    <w:rsid w:val="00364445"/>
    <w:rsid w:val="003647A0"/>
    <w:rsid w:val="00364865"/>
    <w:rsid w:val="00364A8B"/>
    <w:rsid w:val="00365343"/>
    <w:rsid w:val="003654DE"/>
    <w:rsid w:val="00366516"/>
    <w:rsid w:val="003665C2"/>
    <w:rsid w:val="003668B8"/>
    <w:rsid w:val="00366E10"/>
    <w:rsid w:val="00366EE8"/>
    <w:rsid w:val="0036794B"/>
    <w:rsid w:val="003679DA"/>
    <w:rsid w:val="003706CF"/>
    <w:rsid w:val="00370D98"/>
    <w:rsid w:val="00371232"/>
    <w:rsid w:val="003712DC"/>
    <w:rsid w:val="003715A5"/>
    <w:rsid w:val="0037210A"/>
    <w:rsid w:val="00372164"/>
    <w:rsid w:val="003727FE"/>
    <w:rsid w:val="00372A66"/>
    <w:rsid w:val="00372A7F"/>
    <w:rsid w:val="00372DB4"/>
    <w:rsid w:val="00373179"/>
    <w:rsid w:val="003745F5"/>
    <w:rsid w:val="003751C8"/>
    <w:rsid w:val="00375707"/>
    <w:rsid w:val="00375911"/>
    <w:rsid w:val="00375968"/>
    <w:rsid w:val="00375BDF"/>
    <w:rsid w:val="00376314"/>
    <w:rsid w:val="0037655F"/>
    <w:rsid w:val="003769F3"/>
    <w:rsid w:val="00376B21"/>
    <w:rsid w:val="003770AB"/>
    <w:rsid w:val="003772A2"/>
    <w:rsid w:val="003776A6"/>
    <w:rsid w:val="00377CFF"/>
    <w:rsid w:val="00377E97"/>
    <w:rsid w:val="00380547"/>
    <w:rsid w:val="00380908"/>
    <w:rsid w:val="00380A1B"/>
    <w:rsid w:val="00380C1E"/>
    <w:rsid w:val="00380FA8"/>
    <w:rsid w:val="003810E2"/>
    <w:rsid w:val="003814B6"/>
    <w:rsid w:val="0038160C"/>
    <w:rsid w:val="003816D9"/>
    <w:rsid w:val="00381DA0"/>
    <w:rsid w:val="003821BF"/>
    <w:rsid w:val="003825B1"/>
    <w:rsid w:val="0038262B"/>
    <w:rsid w:val="003833FC"/>
    <w:rsid w:val="00383C65"/>
    <w:rsid w:val="003846F4"/>
    <w:rsid w:val="003849F5"/>
    <w:rsid w:val="00384E61"/>
    <w:rsid w:val="00385300"/>
    <w:rsid w:val="003857E2"/>
    <w:rsid w:val="00385EEA"/>
    <w:rsid w:val="00386308"/>
    <w:rsid w:val="00386513"/>
    <w:rsid w:val="0038652A"/>
    <w:rsid w:val="00386872"/>
    <w:rsid w:val="00386E10"/>
    <w:rsid w:val="00386F08"/>
    <w:rsid w:val="00387103"/>
    <w:rsid w:val="00387426"/>
    <w:rsid w:val="003878CA"/>
    <w:rsid w:val="00387C5E"/>
    <w:rsid w:val="00390AE1"/>
    <w:rsid w:val="00391306"/>
    <w:rsid w:val="003913C5"/>
    <w:rsid w:val="0039179A"/>
    <w:rsid w:val="00391C80"/>
    <w:rsid w:val="00391E8C"/>
    <w:rsid w:val="00391EF5"/>
    <w:rsid w:val="003921ED"/>
    <w:rsid w:val="0039288C"/>
    <w:rsid w:val="003928C6"/>
    <w:rsid w:val="00392919"/>
    <w:rsid w:val="00392928"/>
    <w:rsid w:val="00392D8D"/>
    <w:rsid w:val="0039371C"/>
    <w:rsid w:val="00393820"/>
    <w:rsid w:val="00393A20"/>
    <w:rsid w:val="00393A2C"/>
    <w:rsid w:val="003940DA"/>
    <w:rsid w:val="00394384"/>
    <w:rsid w:val="0039481B"/>
    <w:rsid w:val="0039491F"/>
    <w:rsid w:val="00394921"/>
    <w:rsid w:val="00394B40"/>
    <w:rsid w:val="0039543F"/>
    <w:rsid w:val="003955B7"/>
    <w:rsid w:val="00395D3B"/>
    <w:rsid w:val="0039632C"/>
    <w:rsid w:val="0039636D"/>
    <w:rsid w:val="003963F4"/>
    <w:rsid w:val="003964F7"/>
    <w:rsid w:val="003973E4"/>
    <w:rsid w:val="0039775D"/>
    <w:rsid w:val="00397E6E"/>
    <w:rsid w:val="00397FB3"/>
    <w:rsid w:val="003A0676"/>
    <w:rsid w:val="003A09C8"/>
    <w:rsid w:val="003A0A44"/>
    <w:rsid w:val="003A0E92"/>
    <w:rsid w:val="003A1B8E"/>
    <w:rsid w:val="003A1D67"/>
    <w:rsid w:val="003A1FAB"/>
    <w:rsid w:val="003A2641"/>
    <w:rsid w:val="003A2B74"/>
    <w:rsid w:val="003A32DA"/>
    <w:rsid w:val="003A41D4"/>
    <w:rsid w:val="003A4906"/>
    <w:rsid w:val="003A491A"/>
    <w:rsid w:val="003A4B56"/>
    <w:rsid w:val="003A5098"/>
    <w:rsid w:val="003A6BF0"/>
    <w:rsid w:val="003A7763"/>
    <w:rsid w:val="003A77A6"/>
    <w:rsid w:val="003B0281"/>
    <w:rsid w:val="003B02D2"/>
    <w:rsid w:val="003B04DD"/>
    <w:rsid w:val="003B0657"/>
    <w:rsid w:val="003B06EB"/>
    <w:rsid w:val="003B0A12"/>
    <w:rsid w:val="003B0F01"/>
    <w:rsid w:val="003B0F30"/>
    <w:rsid w:val="003B0FBC"/>
    <w:rsid w:val="003B16DE"/>
    <w:rsid w:val="003B17EE"/>
    <w:rsid w:val="003B18B0"/>
    <w:rsid w:val="003B1A3A"/>
    <w:rsid w:val="003B1AF0"/>
    <w:rsid w:val="003B1D2C"/>
    <w:rsid w:val="003B1E9D"/>
    <w:rsid w:val="003B1EBF"/>
    <w:rsid w:val="003B1F8A"/>
    <w:rsid w:val="003B21A7"/>
    <w:rsid w:val="003B288B"/>
    <w:rsid w:val="003B289B"/>
    <w:rsid w:val="003B289C"/>
    <w:rsid w:val="003B2E28"/>
    <w:rsid w:val="003B2E77"/>
    <w:rsid w:val="003B3009"/>
    <w:rsid w:val="003B30C4"/>
    <w:rsid w:val="003B32FC"/>
    <w:rsid w:val="003B33D9"/>
    <w:rsid w:val="003B35F0"/>
    <w:rsid w:val="003B3C66"/>
    <w:rsid w:val="003B42FC"/>
    <w:rsid w:val="003B4C7B"/>
    <w:rsid w:val="003B4CDD"/>
    <w:rsid w:val="003B52AE"/>
    <w:rsid w:val="003B53D2"/>
    <w:rsid w:val="003B58B0"/>
    <w:rsid w:val="003B59E5"/>
    <w:rsid w:val="003B5D5C"/>
    <w:rsid w:val="003B6099"/>
    <w:rsid w:val="003B63EB"/>
    <w:rsid w:val="003B6774"/>
    <w:rsid w:val="003B6A61"/>
    <w:rsid w:val="003B7010"/>
    <w:rsid w:val="003B705F"/>
    <w:rsid w:val="003B7564"/>
    <w:rsid w:val="003B7E05"/>
    <w:rsid w:val="003B7E41"/>
    <w:rsid w:val="003B7E7E"/>
    <w:rsid w:val="003C03BC"/>
    <w:rsid w:val="003C0504"/>
    <w:rsid w:val="003C05EA"/>
    <w:rsid w:val="003C0A03"/>
    <w:rsid w:val="003C13A6"/>
    <w:rsid w:val="003C1514"/>
    <w:rsid w:val="003C1954"/>
    <w:rsid w:val="003C2D92"/>
    <w:rsid w:val="003C374E"/>
    <w:rsid w:val="003C410B"/>
    <w:rsid w:val="003C41C5"/>
    <w:rsid w:val="003C4208"/>
    <w:rsid w:val="003C43DF"/>
    <w:rsid w:val="003C445E"/>
    <w:rsid w:val="003C4813"/>
    <w:rsid w:val="003C4DD4"/>
    <w:rsid w:val="003C4E35"/>
    <w:rsid w:val="003C55AE"/>
    <w:rsid w:val="003C5D50"/>
    <w:rsid w:val="003C6842"/>
    <w:rsid w:val="003C69D0"/>
    <w:rsid w:val="003C6F8D"/>
    <w:rsid w:val="003C740C"/>
    <w:rsid w:val="003C74DD"/>
    <w:rsid w:val="003C75A0"/>
    <w:rsid w:val="003C768C"/>
    <w:rsid w:val="003D045D"/>
    <w:rsid w:val="003D0591"/>
    <w:rsid w:val="003D0CDA"/>
    <w:rsid w:val="003D14B3"/>
    <w:rsid w:val="003D1755"/>
    <w:rsid w:val="003D2496"/>
    <w:rsid w:val="003D2504"/>
    <w:rsid w:val="003D2DF3"/>
    <w:rsid w:val="003D3018"/>
    <w:rsid w:val="003D310C"/>
    <w:rsid w:val="003D322C"/>
    <w:rsid w:val="003D34C1"/>
    <w:rsid w:val="003D34CB"/>
    <w:rsid w:val="003D416A"/>
    <w:rsid w:val="003D41DE"/>
    <w:rsid w:val="003D4642"/>
    <w:rsid w:val="003D5ED5"/>
    <w:rsid w:val="003D6123"/>
    <w:rsid w:val="003D63DD"/>
    <w:rsid w:val="003D6882"/>
    <w:rsid w:val="003D6CA2"/>
    <w:rsid w:val="003D72F2"/>
    <w:rsid w:val="003D7572"/>
    <w:rsid w:val="003D79BF"/>
    <w:rsid w:val="003E0444"/>
    <w:rsid w:val="003E08A6"/>
    <w:rsid w:val="003E09F4"/>
    <w:rsid w:val="003E0CDA"/>
    <w:rsid w:val="003E11FB"/>
    <w:rsid w:val="003E1475"/>
    <w:rsid w:val="003E168E"/>
    <w:rsid w:val="003E1786"/>
    <w:rsid w:val="003E1D26"/>
    <w:rsid w:val="003E1DCE"/>
    <w:rsid w:val="003E1DFA"/>
    <w:rsid w:val="003E26D1"/>
    <w:rsid w:val="003E28AA"/>
    <w:rsid w:val="003E2C3E"/>
    <w:rsid w:val="003E34DB"/>
    <w:rsid w:val="003E3959"/>
    <w:rsid w:val="003E3A0F"/>
    <w:rsid w:val="003E3C80"/>
    <w:rsid w:val="003E3FDC"/>
    <w:rsid w:val="003E4146"/>
    <w:rsid w:val="003E4856"/>
    <w:rsid w:val="003E4A0A"/>
    <w:rsid w:val="003E4DD2"/>
    <w:rsid w:val="003E528E"/>
    <w:rsid w:val="003E57F5"/>
    <w:rsid w:val="003E59CB"/>
    <w:rsid w:val="003E5ABE"/>
    <w:rsid w:val="003E5B7C"/>
    <w:rsid w:val="003E5D0E"/>
    <w:rsid w:val="003E626B"/>
    <w:rsid w:val="003E6372"/>
    <w:rsid w:val="003E6588"/>
    <w:rsid w:val="003E6B87"/>
    <w:rsid w:val="003E738C"/>
    <w:rsid w:val="003E7991"/>
    <w:rsid w:val="003E7C18"/>
    <w:rsid w:val="003E7D46"/>
    <w:rsid w:val="003E7E61"/>
    <w:rsid w:val="003EA240"/>
    <w:rsid w:val="003F05CF"/>
    <w:rsid w:val="003F0740"/>
    <w:rsid w:val="003F0CB5"/>
    <w:rsid w:val="003F1172"/>
    <w:rsid w:val="003F162E"/>
    <w:rsid w:val="003F179F"/>
    <w:rsid w:val="003F1E4D"/>
    <w:rsid w:val="003F1EB9"/>
    <w:rsid w:val="003F1F53"/>
    <w:rsid w:val="003F1FB2"/>
    <w:rsid w:val="003F1FD2"/>
    <w:rsid w:val="003F200D"/>
    <w:rsid w:val="003F2206"/>
    <w:rsid w:val="003F22F0"/>
    <w:rsid w:val="003F2606"/>
    <w:rsid w:val="003F26B9"/>
    <w:rsid w:val="003F29E1"/>
    <w:rsid w:val="003F2A87"/>
    <w:rsid w:val="003F2B1D"/>
    <w:rsid w:val="003F307B"/>
    <w:rsid w:val="003F334D"/>
    <w:rsid w:val="003F378A"/>
    <w:rsid w:val="003F3A31"/>
    <w:rsid w:val="003F3AD2"/>
    <w:rsid w:val="003F3B67"/>
    <w:rsid w:val="003F3CA3"/>
    <w:rsid w:val="003F4073"/>
    <w:rsid w:val="003F4107"/>
    <w:rsid w:val="003F4797"/>
    <w:rsid w:val="003F482E"/>
    <w:rsid w:val="003F4B53"/>
    <w:rsid w:val="003F4B99"/>
    <w:rsid w:val="003F4EEE"/>
    <w:rsid w:val="003F50D2"/>
    <w:rsid w:val="003F52AA"/>
    <w:rsid w:val="003F5410"/>
    <w:rsid w:val="003F5B99"/>
    <w:rsid w:val="003F5DC7"/>
    <w:rsid w:val="003F6087"/>
    <w:rsid w:val="003F6652"/>
    <w:rsid w:val="003F66AE"/>
    <w:rsid w:val="003F67FB"/>
    <w:rsid w:val="003F6915"/>
    <w:rsid w:val="003F6CB8"/>
    <w:rsid w:val="003F6DD5"/>
    <w:rsid w:val="003F7E0C"/>
    <w:rsid w:val="003F7F31"/>
    <w:rsid w:val="0040042C"/>
    <w:rsid w:val="00400446"/>
    <w:rsid w:val="004004B1"/>
    <w:rsid w:val="00400787"/>
    <w:rsid w:val="00400848"/>
    <w:rsid w:val="00400A29"/>
    <w:rsid w:val="00400C4A"/>
    <w:rsid w:val="00401229"/>
    <w:rsid w:val="00401CE9"/>
    <w:rsid w:val="00401EE4"/>
    <w:rsid w:val="00402280"/>
    <w:rsid w:val="00402444"/>
    <w:rsid w:val="0040259B"/>
    <w:rsid w:val="0040267B"/>
    <w:rsid w:val="004026B6"/>
    <w:rsid w:val="0040292C"/>
    <w:rsid w:val="00402976"/>
    <w:rsid w:val="00402A89"/>
    <w:rsid w:val="0040323C"/>
    <w:rsid w:val="004033A9"/>
    <w:rsid w:val="004034EE"/>
    <w:rsid w:val="00403C04"/>
    <w:rsid w:val="00404526"/>
    <w:rsid w:val="004047AB"/>
    <w:rsid w:val="0040483C"/>
    <w:rsid w:val="0040498D"/>
    <w:rsid w:val="00404A5A"/>
    <w:rsid w:val="004053F4"/>
    <w:rsid w:val="00405F5F"/>
    <w:rsid w:val="00406071"/>
    <w:rsid w:val="0040637C"/>
    <w:rsid w:val="004065E0"/>
    <w:rsid w:val="004072A5"/>
    <w:rsid w:val="004077C0"/>
    <w:rsid w:val="00407F67"/>
    <w:rsid w:val="0041051D"/>
    <w:rsid w:val="00410969"/>
    <w:rsid w:val="00410B8E"/>
    <w:rsid w:val="00410BB8"/>
    <w:rsid w:val="0041198F"/>
    <w:rsid w:val="00411EBC"/>
    <w:rsid w:val="00411FE3"/>
    <w:rsid w:val="00412038"/>
    <w:rsid w:val="00412E8C"/>
    <w:rsid w:val="00412FF5"/>
    <w:rsid w:val="004131B9"/>
    <w:rsid w:val="004131DC"/>
    <w:rsid w:val="00413769"/>
    <w:rsid w:val="00413954"/>
    <w:rsid w:val="00413973"/>
    <w:rsid w:val="00413F3D"/>
    <w:rsid w:val="00414618"/>
    <w:rsid w:val="00414C54"/>
    <w:rsid w:val="00415376"/>
    <w:rsid w:val="00415400"/>
    <w:rsid w:val="004155C3"/>
    <w:rsid w:val="00415B48"/>
    <w:rsid w:val="0041628C"/>
    <w:rsid w:val="00416330"/>
    <w:rsid w:val="004168E4"/>
    <w:rsid w:val="00416F34"/>
    <w:rsid w:val="004173C8"/>
    <w:rsid w:val="004174BB"/>
    <w:rsid w:val="004175C7"/>
    <w:rsid w:val="004176DC"/>
    <w:rsid w:val="00417AAD"/>
    <w:rsid w:val="00417AC5"/>
    <w:rsid w:val="00417C01"/>
    <w:rsid w:val="00417ED1"/>
    <w:rsid w:val="00420739"/>
    <w:rsid w:val="00420854"/>
    <w:rsid w:val="004211E4"/>
    <w:rsid w:val="004216DA"/>
    <w:rsid w:val="00421EBE"/>
    <w:rsid w:val="0042210C"/>
    <w:rsid w:val="0042256A"/>
    <w:rsid w:val="00422625"/>
    <w:rsid w:val="00422911"/>
    <w:rsid w:val="00423106"/>
    <w:rsid w:val="004236FB"/>
    <w:rsid w:val="004239DA"/>
    <w:rsid w:val="00423B6C"/>
    <w:rsid w:val="00423CBF"/>
    <w:rsid w:val="00423E55"/>
    <w:rsid w:val="004248AD"/>
    <w:rsid w:val="004248C7"/>
    <w:rsid w:val="00424B97"/>
    <w:rsid w:val="00424C2A"/>
    <w:rsid w:val="00424D56"/>
    <w:rsid w:val="00424E2F"/>
    <w:rsid w:val="00424E3C"/>
    <w:rsid w:val="0042515C"/>
    <w:rsid w:val="00425400"/>
    <w:rsid w:val="00425651"/>
    <w:rsid w:val="004258EB"/>
    <w:rsid w:val="004260BC"/>
    <w:rsid w:val="00426116"/>
    <w:rsid w:val="004261BE"/>
    <w:rsid w:val="00426548"/>
    <w:rsid w:val="004268F8"/>
    <w:rsid w:val="00426B9D"/>
    <w:rsid w:val="00426B9F"/>
    <w:rsid w:val="00426BB3"/>
    <w:rsid w:val="00426BC2"/>
    <w:rsid w:val="00426FB6"/>
    <w:rsid w:val="004273C5"/>
    <w:rsid w:val="004277E3"/>
    <w:rsid w:val="00427CAE"/>
    <w:rsid w:val="00430014"/>
    <w:rsid w:val="004303C6"/>
    <w:rsid w:val="00430533"/>
    <w:rsid w:val="00430795"/>
    <w:rsid w:val="004309C2"/>
    <w:rsid w:val="00430B3F"/>
    <w:rsid w:val="0043135C"/>
    <w:rsid w:val="00431BC2"/>
    <w:rsid w:val="00431C47"/>
    <w:rsid w:val="00431D4C"/>
    <w:rsid w:val="00432086"/>
    <w:rsid w:val="00432089"/>
    <w:rsid w:val="00432C15"/>
    <w:rsid w:val="00432E4E"/>
    <w:rsid w:val="00433298"/>
    <w:rsid w:val="00433379"/>
    <w:rsid w:val="004336C2"/>
    <w:rsid w:val="00433806"/>
    <w:rsid w:val="004338DC"/>
    <w:rsid w:val="00433BD1"/>
    <w:rsid w:val="00433C13"/>
    <w:rsid w:val="00433C2A"/>
    <w:rsid w:val="00433E0D"/>
    <w:rsid w:val="00434063"/>
    <w:rsid w:val="00434078"/>
    <w:rsid w:val="00434361"/>
    <w:rsid w:val="004343B8"/>
    <w:rsid w:val="004349E6"/>
    <w:rsid w:val="00434C80"/>
    <w:rsid w:val="0043511D"/>
    <w:rsid w:val="00435A3F"/>
    <w:rsid w:val="004360B5"/>
    <w:rsid w:val="004363F6"/>
    <w:rsid w:val="0043689F"/>
    <w:rsid w:val="00436AD1"/>
    <w:rsid w:val="00436CBC"/>
    <w:rsid w:val="004374E8"/>
    <w:rsid w:val="0043780C"/>
    <w:rsid w:val="00437A27"/>
    <w:rsid w:val="004405EA"/>
    <w:rsid w:val="004406FC"/>
    <w:rsid w:val="00440903"/>
    <w:rsid w:val="00441B57"/>
    <w:rsid w:val="00441F41"/>
    <w:rsid w:val="0044225D"/>
    <w:rsid w:val="0044265F"/>
    <w:rsid w:val="004427B1"/>
    <w:rsid w:val="00442A34"/>
    <w:rsid w:val="00442D19"/>
    <w:rsid w:val="00442F5D"/>
    <w:rsid w:val="004430A8"/>
    <w:rsid w:val="004435D0"/>
    <w:rsid w:val="00443944"/>
    <w:rsid w:val="0044425E"/>
    <w:rsid w:val="004443BC"/>
    <w:rsid w:val="00444C70"/>
    <w:rsid w:val="00444CC8"/>
    <w:rsid w:val="00445033"/>
    <w:rsid w:val="004450A9"/>
    <w:rsid w:val="004455A9"/>
    <w:rsid w:val="004456A4"/>
    <w:rsid w:val="00446310"/>
    <w:rsid w:val="004463B6"/>
    <w:rsid w:val="0044655B"/>
    <w:rsid w:val="004465E4"/>
    <w:rsid w:val="00446CA5"/>
    <w:rsid w:val="00446EDD"/>
    <w:rsid w:val="00447195"/>
    <w:rsid w:val="00447319"/>
    <w:rsid w:val="004475C4"/>
    <w:rsid w:val="00447901"/>
    <w:rsid w:val="00450927"/>
    <w:rsid w:val="00450A44"/>
    <w:rsid w:val="00450C0D"/>
    <w:rsid w:val="00451291"/>
    <w:rsid w:val="004518D9"/>
    <w:rsid w:val="00451B31"/>
    <w:rsid w:val="004520ED"/>
    <w:rsid w:val="0045239C"/>
    <w:rsid w:val="0045245D"/>
    <w:rsid w:val="00452486"/>
    <w:rsid w:val="004525CB"/>
    <w:rsid w:val="00452735"/>
    <w:rsid w:val="00452B2C"/>
    <w:rsid w:val="004533D7"/>
    <w:rsid w:val="0045346D"/>
    <w:rsid w:val="00453D85"/>
    <w:rsid w:val="00453DEC"/>
    <w:rsid w:val="00453EB9"/>
    <w:rsid w:val="004543F0"/>
    <w:rsid w:val="004545C6"/>
    <w:rsid w:val="00454A7A"/>
    <w:rsid w:val="00454C3C"/>
    <w:rsid w:val="004551AA"/>
    <w:rsid w:val="00455214"/>
    <w:rsid w:val="0045553F"/>
    <w:rsid w:val="0045570C"/>
    <w:rsid w:val="00455AEA"/>
    <w:rsid w:val="00455F71"/>
    <w:rsid w:val="004560C0"/>
    <w:rsid w:val="004560DF"/>
    <w:rsid w:val="004564FB"/>
    <w:rsid w:val="0045679A"/>
    <w:rsid w:val="00456A5E"/>
    <w:rsid w:val="00456B01"/>
    <w:rsid w:val="00456C6D"/>
    <w:rsid w:val="00456F40"/>
    <w:rsid w:val="004606A1"/>
    <w:rsid w:val="004606EA"/>
    <w:rsid w:val="00460846"/>
    <w:rsid w:val="00460CCB"/>
    <w:rsid w:val="00460EF9"/>
    <w:rsid w:val="00460FFF"/>
    <w:rsid w:val="004611BB"/>
    <w:rsid w:val="0046177C"/>
    <w:rsid w:val="004618C0"/>
    <w:rsid w:val="00462156"/>
    <w:rsid w:val="00462478"/>
    <w:rsid w:val="00462E82"/>
    <w:rsid w:val="00463C1E"/>
    <w:rsid w:val="00463C47"/>
    <w:rsid w:val="0046442D"/>
    <w:rsid w:val="004647BD"/>
    <w:rsid w:val="00464ADB"/>
    <w:rsid w:val="004655D8"/>
    <w:rsid w:val="00465626"/>
    <w:rsid w:val="00465B7D"/>
    <w:rsid w:val="00465BB7"/>
    <w:rsid w:val="00465EFE"/>
    <w:rsid w:val="00465F17"/>
    <w:rsid w:val="00465FC6"/>
    <w:rsid w:val="0046619D"/>
    <w:rsid w:val="00466333"/>
    <w:rsid w:val="004663E5"/>
    <w:rsid w:val="00466454"/>
    <w:rsid w:val="00466599"/>
    <w:rsid w:val="00466DB9"/>
    <w:rsid w:val="00466E3F"/>
    <w:rsid w:val="00466F9C"/>
    <w:rsid w:val="0046709E"/>
    <w:rsid w:val="00467695"/>
    <w:rsid w:val="00467746"/>
    <w:rsid w:val="00467CF8"/>
    <w:rsid w:val="00467D48"/>
    <w:rsid w:val="00470373"/>
    <w:rsid w:val="00470400"/>
    <w:rsid w:val="00470837"/>
    <w:rsid w:val="0047128B"/>
    <w:rsid w:val="00471563"/>
    <w:rsid w:val="004719F2"/>
    <w:rsid w:val="004720C2"/>
    <w:rsid w:val="00472238"/>
    <w:rsid w:val="004724E5"/>
    <w:rsid w:val="0047261A"/>
    <w:rsid w:val="004727B6"/>
    <w:rsid w:val="00472EC3"/>
    <w:rsid w:val="00473843"/>
    <w:rsid w:val="00473A23"/>
    <w:rsid w:val="00473D5B"/>
    <w:rsid w:val="00473DBC"/>
    <w:rsid w:val="00473EB2"/>
    <w:rsid w:val="004742EC"/>
    <w:rsid w:val="00474473"/>
    <w:rsid w:val="00474519"/>
    <w:rsid w:val="00474639"/>
    <w:rsid w:val="00474701"/>
    <w:rsid w:val="00475469"/>
    <w:rsid w:val="004755A3"/>
    <w:rsid w:val="00475614"/>
    <w:rsid w:val="00475D42"/>
    <w:rsid w:val="00476044"/>
    <w:rsid w:val="00476297"/>
    <w:rsid w:val="00476E01"/>
    <w:rsid w:val="0047705E"/>
    <w:rsid w:val="004774E1"/>
    <w:rsid w:val="00477B37"/>
    <w:rsid w:val="00480C95"/>
    <w:rsid w:val="00481033"/>
    <w:rsid w:val="004810F8"/>
    <w:rsid w:val="00481394"/>
    <w:rsid w:val="004815E8"/>
    <w:rsid w:val="004818A2"/>
    <w:rsid w:val="00481A1A"/>
    <w:rsid w:val="00481B56"/>
    <w:rsid w:val="00481B67"/>
    <w:rsid w:val="0048200C"/>
    <w:rsid w:val="0048245F"/>
    <w:rsid w:val="0048294E"/>
    <w:rsid w:val="00483399"/>
    <w:rsid w:val="00483696"/>
    <w:rsid w:val="0048399C"/>
    <w:rsid w:val="00483C76"/>
    <w:rsid w:val="00483EE7"/>
    <w:rsid w:val="004844EB"/>
    <w:rsid w:val="00484D86"/>
    <w:rsid w:val="00484FE4"/>
    <w:rsid w:val="00485F20"/>
    <w:rsid w:val="00485FAF"/>
    <w:rsid w:val="00486234"/>
    <w:rsid w:val="00486B70"/>
    <w:rsid w:val="00486BFC"/>
    <w:rsid w:val="00486E27"/>
    <w:rsid w:val="0048760E"/>
    <w:rsid w:val="00487A0C"/>
    <w:rsid w:val="00487A51"/>
    <w:rsid w:val="00487ABF"/>
    <w:rsid w:val="00487E10"/>
    <w:rsid w:val="00490E37"/>
    <w:rsid w:val="00491028"/>
    <w:rsid w:val="00491063"/>
    <w:rsid w:val="004914F7"/>
    <w:rsid w:val="0049154A"/>
    <w:rsid w:val="00491586"/>
    <w:rsid w:val="0049196A"/>
    <w:rsid w:val="00491AC9"/>
    <w:rsid w:val="00491CE1"/>
    <w:rsid w:val="00491EA7"/>
    <w:rsid w:val="00492145"/>
    <w:rsid w:val="004922BC"/>
    <w:rsid w:val="0049241F"/>
    <w:rsid w:val="00492676"/>
    <w:rsid w:val="00492B56"/>
    <w:rsid w:val="0049301D"/>
    <w:rsid w:val="00493157"/>
    <w:rsid w:val="00493389"/>
    <w:rsid w:val="00493699"/>
    <w:rsid w:val="00493A79"/>
    <w:rsid w:val="00493D52"/>
    <w:rsid w:val="0049403E"/>
    <w:rsid w:val="004941D7"/>
    <w:rsid w:val="004949EC"/>
    <w:rsid w:val="00494BA7"/>
    <w:rsid w:val="00494F8D"/>
    <w:rsid w:val="00495497"/>
    <w:rsid w:val="004954A7"/>
    <w:rsid w:val="00495B42"/>
    <w:rsid w:val="00495C8B"/>
    <w:rsid w:val="00495D1F"/>
    <w:rsid w:val="0049636B"/>
    <w:rsid w:val="00496607"/>
    <w:rsid w:val="0049662F"/>
    <w:rsid w:val="00496C0E"/>
    <w:rsid w:val="00497227"/>
    <w:rsid w:val="004973D0"/>
    <w:rsid w:val="00497862"/>
    <w:rsid w:val="00497BE7"/>
    <w:rsid w:val="00497F5B"/>
    <w:rsid w:val="004A0FAC"/>
    <w:rsid w:val="004A1A43"/>
    <w:rsid w:val="004A2056"/>
    <w:rsid w:val="004A2070"/>
    <w:rsid w:val="004A2166"/>
    <w:rsid w:val="004A2179"/>
    <w:rsid w:val="004A21A7"/>
    <w:rsid w:val="004A23AE"/>
    <w:rsid w:val="004A27D4"/>
    <w:rsid w:val="004A2805"/>
    <w:rsid w:val="004A296A"/>
    <w:rsid w:val="004A3197"/>
    <w:rsid w:val="004A39E6"/>
    <w:rsid w:val="004A3F86"/>
    <w:rsid w:val="004A42F8"/>
    <w:rsid w:val="004A490B"/>
    <w:rsid w:val="004A522B"/>
    <w:rsid w:val="004A53C3"/>
    <w:rsid w:val="004A5507"/>
    <w:rsid w:val="004A5E92"/>
    <w:rsid w:val="004A6630"/>
    <w:rsid w:val="004A6979"/>
    <w:rsid w:val="004A7221"/>
    <w:rsid w:val="004A7E82"/>
    <w:rsid w:val="004B0402"/>
    <w:rsid w:val="004B1336"/>
    <w:rsid w:val="004B13C3"/>
    <w:rsid w:val="004B155E"/>
    <w:rsid w:val="004B159C"/>
    <w:rsid w:val="004B160F"/>
    <w:rsid w:val="004B1AFE"/>
    <w:rsid w:val="004B1B23"/>
    <w:rsid w:val="004B1B4B"/>
    <w:rsid w:val="004B21BD"/>
    <w:rsid w:val="004B2BBA"/>
    <w:rsid w:val="004B2CC9"/>
    <w:rsid w:val="004B3301"/>
    <w:rsid w:val="004B38D5"/>
    <w:rsid w:val="004B3C89"/>
    <w:rsid w:val="004B3E58"/>
    <w:rsid w:val="004B3E67"/>
    <w:rsid w:val="004B429B"/>
    <w:rsid w:val="004B49E8"/>
    <w:rsid w:val="004B4CE2"/>
    <w:rsid w:val="004B5086"/>
    <w:rsid w:val="004B5223"/>
    <w:rsid w:val="004B58B6"/>
    <w:rsid w:val="004B5937"/>
    <w:rsid w:val="004B5FB5"/>
    <w:rsid w:val="004B6157"/>
    <w:rsid w:val="004B6897"/>
    <w:rsid w:val="004B695B"/>
    <w:rsid w:val="004B69B6"/>
    <w:rsid w:val="004B6A2B"/>
    <w:rsid w:val="004B6D1C"/>
    <w:rsid w:val="004B7F91"/>
    <w:rsid w:val="004B7FF5"/>
    <w:rsid w:val="004C009E"/>
    <w:rsid w:val="004C043A"/>
    <w:rsid w:val="004C088A"/>
    <w:rsid w:val="004C0EA5"/>
    <w:rsid w:val="004C0F54"/>
    <w:rsid w:val="004C1945"/>
    <w:rsid w:val="004C1B2B"/>
    <w:rsid w:val="004C22CE"/>
    <w:rsid w:val="004C2BFF"/>
    <w:rsid w:val="004C3857"/>
    <w:rsid w:val="004C3BB9"/>
    <w:rsid w:val="004C3E2A"/>
    <w:rsid w:val="004C3F58"/>
    <w:rsid w:val="004C408D"/>
    <w:rsid w:val="004C437E"/>
    <w:rsid w:val="004C457C"/>
    <w:rsid w:val="004C4737"/>
    <w:rsid w:val="004C4746"/>
    <w:rsid w:val="004C4893"/>
    <w:rsid w:val="004C526F"/>
    <w:rsid w:val="004C529A"/>
    <w:rsid w:val="004C5B95"/>
    <w:rsid w:val="004C5BFC"/>
    <w:rsid w:val="004C61B3"/>
    <w:rsid w:val="004C6321"/>
    <w:rsid w:val="004C6333"/>
    <w:rsid w:val="004C6642"/>
    <w:rsid w:val="004C6BCF"/>
    <w:rsid w:val="004C6F91"/>
    <w:rsid w:val="004C7203"/>
    <w:rsid w:val="004C72DF"/>
    <w:rsid w:val="004C79E1"/>
    <w:rsid w:val="004C7DE8"/>
    <w:rsid w:val="004C7FF4"/>
    <w:rsid w:val="004D0035"/>
    <w:rsid w:val="004D003A"/>
    <w:rsid w:val="004D03DF"/>
    <w:rsid w:val="004D0477"/>
    <w:rsid w:val="004D0958"/>
    <w:rsid w:val="004D0E64"/>
    <w:rsid w:val="004D0E93"/>
    <w:rsid w:val="004D0F4A"/>
    <w:rsid w:val="004D136B"/>
    <w:rsid w:val="004D1420"/>
    <w:rsid w:val="004D15E2"/>
    <w:rsid w:val="004D1AA1"/>
    <w:rsid w:val="004D1B28"/>
    <w:rsid w:val="004D200B"/>
    <w:rsid w:val="004D2276"/>
    <w:rsid w:val="004D25A8"/>
    <w:rsid w:val="004D2919"/>
    <w:rsid w:val="004D2990"/>
    <w:rsid w:val="004D3827"/>
    <w:rsid w:val="004D419E"/>
    <w:rsid w:val="004D41F7"/>
    <w:rsid w:val="004D5C61"/>
    <w:rsid w:val="004D637F"/>
    <w:rsid w:val="004D6776"/>
    <w:rsid w:val="004D6D12"/>
    <w:rsid w:val="004D6F84"/>
    <w:rsid w:val="004D71A3"/>
    <w:rsid w:val="004D72FE"/>
    <w:rsid w:val="004D7572"/>
    <w:rsid w:val="004D79F8"/>
    <w:rsid w:val="004E039D"/>
    <w:rsid w:val="004E0573"/>
    <w:rsid w:val="004E0692"/>
    <w:rsid w:val="004E06F4"/>
    <w:rsid w:val="004E08A9"/>
    <w:rsid w:val="004E08C9"/>
    <w:rsid w:val="004E0C43"/>
    <w:rsid w:val="004E0CEA"/>
    <w:rsid w:val="004E0FA6"/>
    <w:rsid w:val="004E114F"/>
    <w:rsid w:val="004E12A3"/>
    <w:rsid w:val="004E12AB"/>
    <w:rsid w:val="004E132B"/>
    <w:rsid w:val="004E17B8"/>
    <w:rsid w:val="004E1A25"/>
    <w:rsid w:val="004E1C34"/>
    <w:rsid w:val="004E1DF9"/>
    <w:rsid w:val="004E1F08"/>
    <w:rsid w:val="004E27ED"/>
    <w:rsid w:val="004E2B14"/>
    <w:rsid w:val="004E2BE1"/>
    <w:rsid w:val="004E2CC8"/>
    <w:rsid w:val="004E326C"/>
    <w:rsid w:val="004E3448"/>
    <w:rsid w:val="004E36E7"/>
    <w:rsid w:val="004E383E"/>
    <w:rsid w:val="004E4A00"/>
    <w:rsid w:val="004E4D42"/>
    <w:rsid w:val="004E506F"/>
    <w:rsid w:val="004E5501"/>
    <w:rsid w:val="004E5D57"/>
    <w:rsid w:val="004E60E2"/>
    <w:rsid w:val="004E6169"/>
    <w:rsid w:val="004E61F0"/>
    <w:rsid w:val="004E67A7"/>
    <w:rsid w:val="004E6985"/>
    <w:rsid w:val="004E6B4C"/>
    <w:rsid w:val="004E6D80"/>
    <w:rsid w:val="004E757C"/>
    <w:rsid w:val="004E7639"/>
    <w:rsid w:val="004E790C"/>
    <w:rsid w:val="004E7E9A"/>
    <w:rsid w:val="004F0186"/>
    <w:rsid w:val="004F06D5"/>
    <w:rsid w:val="004F07E8"/>
    <w:rsid w:val="004F0AFD"/>
    <w:rsid w:val="004F123D"/>
    <w:rsid w:val="004F161B"/>
    <w:rsid w:val="004F1C15"/>
    <w:rsid w:val="004F1EA5"/>
    <w:rsid w:val="004F2103"/>
    <w:rsid w:val="004F2393"/>
    <w:rsid w:val="004F27AF"/>
    <w:rsid w:val="004F2BBE"/>
    <w:rsid w:val="004F302E"/>
    <w:rsid w:val="004F3792"/>
    <w:rsid w:val="004F3B49"/>
    <w:rsid w:val="004F3EA9"/>
    <w:rsid w:val="004F40C1"/>
    <w:rsid w:val="004F441B"/>
    <w:rsid w:val="004F48C2"/>
    <w:rsid w:val="004F4BF6"/>
    <w:rsid w:val="004F4DC1"/>
    <w:rsid w:val="004F528F"/>
    <w:rsid w:val="004F52B4"/>
    <w:rsid w:val="004F55A7"/>
    <w:rsid w:val="004F561C"/>
    <w:rsid w:val="004F5F90"/>
    <w:rsid w:val="004F6958"/>
    <w:rsid w:val="004F6E48"/>
    <w:rsid w:val="004F7529"/>
    <w:rsid w:val="004F773A"/>
    <w:rsid w:val="004F7E82"/>
    <w:rsid w:val="005001BD"/>
    <w:rsid w:val="005005E6"/>
    <w:rsid w:val="005006AA"/>
    <w:rsid w:val="00500828"/>
    <w:rsid w:val="00500857"/>
    <w:rsid w:val="0050090E"/>
    <w:rsid w:val="00500F0C"/>
    <w:rsid w:val="00501514"/>
    <w:rsid w:val="0050151F"/>
    <w:rsid w:val="005018F6"/>
    <w:rsid w:val="005019A6"/>
    <w:rsid w:val="00501CD9"/>
    <w:rsid w:val="00501D5D"/>
    <w:rsid w:val="00501EB8"/>
    <w:rsid w:val="005020CF"/>
    <w:rsid w:val="0050231B"/>
    <w:rsid w:val="0050297A"/>
    <w:rsid w:val="00502CD6"/>
    <w:rsid w:val="005033BA"/>
    <w:rsid w:val="00503B7E"/>
    <w:rsid w:val="00503C9E"/>
    <w:rsid w:val="0050461C"/>
    <w:rsid w:val="0050470D"/>
    <w:rsid w:val="005047BE"/>
    <w:rsid w:val="00504E09"/>
    <w:rsid w:val="005052A5"/>
    <w:rsid w:val="00505747"/>
    <w:rsid w:val="00505C86"/>
    <w:rsid w:val="00505D50"/>
    <w:rsid w:val="00506A7B"/>
    <w:rsid w:val="00506B98"/>
    <w:rsid w:val="00506DC4"/>
    <w:rsid w:val="00507565"/>
    <w:rsid w:val="0051008C"/>
    <w:rsid w:val="005100CC"/>
    <w:rsid w:val="0051057F"/>
    <w:rsid w:val="00510729"/>
    <w:rsid w:val="00510932"/>
    <w:rsid w:val="00510FD9"/>
    <w:rsid w:val="0051180B"/>
    <w:rsid w:val="00511C71"/>
    <w:rsid w:val="00512086"/>
    <w:rsid w:val="005132A4"/>
    <w:rsid w:val="00513357"/>
    <w:rsid w:val="005136A5"/>
    <w:rsid w:val="005138C3"/>
    <w:rsid w:val="00513E4B"/>
    <w:rsid w:val="00514001"/>
    <w:rsid w:val="0051443C"/>
    <w:rsid w:val="00514BA0"/>
    <w:rsid w:val="00514C97"/>
    <w:rsid w:val="00514EEE"/>
    <w:rsid w:val="00514F57"/>
    <w:rsid w:val="00515783"/>
    <w:rsid w:val="0051619F"/>
    <w:rsid w:val="00516589"/>
    <w:rsid w:val="00516BBF"/>
    <w:rsid w:val="005171EC"/>
    <w:rsid w:val="00517320"/>
    <w:rsid w:val="0051732B"/>
    <w:rsid w:val="005174E4"/>
    <w:rsid w:val="00517AAB"/>
    <w:rsid w:val="00517D89"/>
    <w:rsid w:val="00517E7B"/>
    <w:rsid w:val="00517EB8"/>
    <w:rsid w:val="00520017"/>
    <w:rsid w:val="005200EE"/>
    <w:rsid w:val="005208A0"/>
    <w:rsid w:val="005211E4"/>
    <w:rsid w:val="00521F9B"/>
    <w:rsid w:val="00522201"/>
    <w:rsid w:val="005224F5"/>
    <w:rsid w:val="0052296B"/>
    <w:rsid w:val="00522CF2"/>
    <w:rsid w:val="00523355"/>
    <w:rsid w:val="00523BDC"/>
    <w:rsid w:val="005240A2"/>
    <w:rsid w:val="00524589"/>
    <w:rsid w:val="005247C8"/>
    <w:rsid w:val="00524866"/>
    <w:rsid w:val="00524C26"/>
    <w:rsid w:val="00524FA4"/>
    <w:rsid w:val="00525806"/>
    <w:rsid w:val="0052581F"/>
    <w:rsid w:val="00525BA3"/>
    <w:rsid w:val="00525CF0"/>
    <w:rsid w:val="00525ED7"/>
    <w:rsid w:val="0052660A"/>
    <w:rsid w:val="00526612"/>
    <w:rsid w:val="005268C2"/>
    <w:rsid w:val="00526ABF"/>
    <w:rsid w:val="00526B4A"/>
    <w:rsid w:val="00526B74"/>
    <w:rsid w:val="00527522"/>
    <w:rsid w:val="0052793A"/>
    <w:rsid w:val="00530104"/>
    <w:rsid w:val="00530F40"/>
    <w:rsid w:val="005318FD"/>
    <w:rsid w:val="00531EF4"/>
    <w:rsid w:val="00531FFD"/>
    <w:rsid w:val="00532BD5"/>
    <w:rsid w:val="00532EA0"/>
    <w:rsid w:val="00532EAB"/>
    <w:rsid w:val="00532F3E"/>
    <w:rsid w:val="0053314C"/>
    <w:rsid w:val="005332C6"/>
    <w:rsid w:val="00533464"/>
    <w:rsid w:val="005337F3"/>
    <w:rsid w:val="0053519D"/>
    <w:rsid w:val="005355E1"/>
    <w:rsid w:val="00536241"/>
    <w:rsid w:val="00536473"/>
    <w:rsid w:val="00536665"/>
    <w:rsid w:val="00536804"/>
    <w:rsid w:val="00536880"/>
    <w:rsid w:val="00536C96"/>
    <w:rsid w:val="00536F28"/>
    <w:rsid w:val="00536FD0"/>
    <w:rsid w:val="00537370"/>
    <w:rsid w:val="00537ABA"/>
    <w:rsid w:val="00537F30"/>
    <w:rsid w:val="0054037C"/>
    <w:rsid w:val="00540505"/>
    <w:rsid w:val="00540B26"/>
    <w:rsid w:val="00540E05"/>
    <w:rsid w:val="005410DA"/>
    <w:rsid w:val="005413BC"/>
    <w:rsid w:val="0054173E"/>
    <w:rsid w:val="00541B40"/>
    <w:rsid w:val="0054408C"/>
    <w:rsid w:val="00544779"/>
    <w:rsid w:val="00544DC2"/>
    <w:rsid w:val="00544F42"/>
    <w:rsid w:val="00545137"/>
    <w:rsid w:val="0054519E"/>
    <w:rsid w:val="00545207"/>
    <w:rsid w:val="00545A95"/>
    <w:rsid w:val="0054600E"/>
    <w:rsid w:val="00546019"/>
    <w:rsid w:val="00546283"/>
    <w:rsid w:val="00546F86"/>
    <w:rsid w:val="005479E2"/>
    <w:rsid w:val="00550685"/>
    <w:rsid w:val="00550C5A"/>
    <w:rsid w:val="00550D20"/>
    <w:rsid w:val="00550E95"/>
    <w:rsid w:val="00550F58"/>
    <w:rsid w:val="005514DC"/>
    <w:rsid w:val="005516EC"/>
    <w:rsid w:val="005516F1"/>
    <w:rsid w:val="00551AC7"/>
    <w:rsid w:val="0055212A"/>
    <w:rsid w:val="0055235C"/>
    <w:rsid w:val="005525A7"/>
    <w:rsid w:val="00552970"/>
    <w:rsid w:val="00553253"/>
    <w:rsid w:val="00553496"/>
    <w:rsid w:val="005534A3"/>
    <w:rsid w:val="00553E9F"/>
    <w:rsid w:val="00554BA9"/>
    <w:rsid w:val="00554C6E"/>
    <w:rsid w:val="00555018"/>
    <w:rsid w:val="00555353"/>
    <w:rsid w:val="00555C61"/>
    <w:rsid w:val="0055672F"/>
    <w:rsid w:val="0055686D"/>
    <w:rsid w:val="00556889"/>
    <w:rsid w:val="00557754"/>
    <w:rsid w:val="005601C7"/>
    <w:rsid w:val="00560A39"/>
    <w:rsid w:val="00560D61"/>
    <w:rsid w:val="00560D87"/>
    <w:rsid w:val="00560DBE"/>
    <w:rsid w:val="00560F7D"/>
    <w:rsid w:val="00561465"/>
    <w:rsid w:val="005619B9"/>
    <w:rsid w:val="00561A2D"/>
    <w:rsid w:val="00562077"/>
    <w:rsid w:val="005629AB"/>
    <w:rsid w:val="005630E6"/>
    <w:rsid w:val="00563256"/>
    <w:rsid w:val="0056328B"/>
    <w:rsid w:val="0056329E"/>
    <w:rsid w:val="00563523"/>
    <w:rsid w:val="005638DA"/>
    <w:rsid w:val="00564427"/>
    <w:rsid w:val="005648AA"/>
    <w:rsid w:val="00564F82"/>
    <w:rsid w:val="005651A0"/>
    <w:rsid w:val="00565FD8"/>
    <w:rsid w:val="00566712"/>
    <w:rsid w:val="005667F6"/>
    <w:rsid w:val="00566A4B"/>
    <w:rsid w:val="00567131"/>
    <w:rsid w:val="00567491"/>
    <w:rsid w:val="005674CD"/>
    <w:rsid w:val="00567581"/>
    <w:rsid w:val="005675D9"/>
    <w:rsid w:val="0056769E"/>
    <w:rsid w:val="005703F8"/>
    <w:rsid w:val="005704E4"/>
    <w:rsid w:val="005704FB"/>
    <w:rsid w:val="00570A98"/>
    <w:rsid w:val="00570D04"/>
    <w:rsid w:val="00571462"/>
    <w:rsid w:val="0057189B"/>
    <w:rsid w:val="0057249B"/>
    <w:rsid w:val="00572612"/>
    <w:rsid w:val="00572B46"/>
    <w:rsid w:val="00572C4F"/>
    <w:rsid w:val="00572D2B"/>
    <w:rsid w:val="00572E6C"/>
    <w:rsid w:val="00573054"/>
    <w:rsid w:val="00573965"/>
    <w:rsid w:val="00573BF8"/>
    <w:rsid w:val="00573E05"/>
    <w:rsid w:val="00573FBE"/>
    <w:rsid w:val="005740D1"/>
    <w:rsid w:val="005743F7"/>
    <w:rsid w:val="00574D30"/>
    <w:rsid w:val="005752D1"/>
    <w:rsid w:val="00575848"/>
    <w:rsid w:val="00575D5D"/>
    <w:rsid w:val="00576103"/>
    <w:rsid w:val="00576396"/>
    <w:rsid w:val="00576581"/>
    <w:rsid w:val="005765AA"/>
    <w:rsid w:val="00576891"/>
    <w:rsid w:val="00576942"/>
    <w:rsid w:val="00576966"/>
    <w:rsid w:val="00576AD3"/>
    <w:rsid w:val="00576C15"/>
    <w:rsid w:val="0057703B"/>
    <w:rsid w:val="005771BC"/>
    <w:rsid w:val="005771CC"/>
    <w:rsid w:val="005779C5"/>
    <w:rsid w:val="00577ABB"/>
    <w:rsid w:val="00577BD8"/>
    <w:rsid w:val="00580285"/>
    <w:rsid w:val="00580954"/>
    <w:rsid w:val="00580B30"/>
    <w:rsid w:val="00580B49"/>
    <w:rsid w:val="00580D54"/>
    <w:rsid w:val="005815B1"/>
    <w:rsid w:val="005816D0"/>
    <w:rsid w:val="005817B7"/>
    <w:rsid w:val="00581B63"/>
    <w:rsid w:val="00581BA6"/>
    <w:rsid w:val="00582128"/>
    <w:rsid w:val="005822A8"/>
    <w:rsid w:val="0058284B"/>
    <w:rsid w:val="005828A8"/>
    <w:rsid w:val="00582C14"/>
    <w:rsid w:val="005830EC"/>
    <w:rsid w:val="005831B9"/>
    <w:rsid w:val="0058326E"/>
    <w:rsid w:val="0058366E"/>
    <w:rsid w:val="00583820"/>
    <w:rsid w:val="005838ED"/>
    <w:rsid w:val="00584022"/>
    <w:rsid w:val="005846C7"/>
    <w:rsid w:val="00584B12"/>
    <w:rsid w:val="00584EBE"/>
    <w:rsid w:val="0058522D"/>
    <w:rsid w:val="00585820"/>
    <w:rsid w:val="00585C79"/>
    <w:rsid w:val="00585C87"/>
    <w:rsid w:val="0058600C"/>
    <w:rsid w:val="00586154"/>
    <w:rsid w:val="0058690E"/>
    <w:rsid w:val="00586B83"/>
    <w:rsid w:val="00586F5D"/>
    <w:rsid w:val="00586FA8"/>
    <w:rsid w:val="005878B0"/>
    <w:rsid w:val="0059004B"/>
    <w:rsid w:val="00590393"/>
    <w:rsid w:val="00590434"/>
    <w:rsid w:val="005906CC"/>
    <w:rsid w:val="005906F8"/>
    <w:rsid w:val="00592364"/>
    <w:rsid w:val="005924D7"/>
    <w:rsid w:val="0059268E"/>
    <w:rsid w:val="00593054"/>
    <w:rsid w:val="00593258"/>
    <w:rsid w:val="005936EC"/>
    <w:rsid w:val="005942A3"/>
    <w:rsid w:val="005945AC"/>
    <w:rsid w:val="005947FC"/>
    <w:rsid w:val="005948E2"/>
    <w:rsid w:val="00594D37"/>
    <w:rsid w:val="00594DEA"/>
    <w:rsid w:val="00594FD1"/>
    <w:rsid w:val="00595CB2"/>
    <w:rsid w:val="00596318"/>
    <w:rsid w:val="00596362"/>
    <w:rsid w:val="005963DD"/>
    <w:rsid w:val="00596587"/>
    <w:rsid w:val="0059680B"/>
    <w:rsid w:val="00596E75"/>
    <w:rsid w:val="005972C4"/>
    <w:rsid w:val="005973C1"/>
    <w:rsid w:val="005975F8"/>
    <w:rsid w:val="0059766D"/>
    <w:rsid w:val="00597872"/>
    <w:rsid w:val="00597A41"/>
    <w:rsid w:val="00597F85"/>
    <w:rsid w:val="005A0003"/>
    <w:rsid w:val="005A006E"/>
    <w:rsid w:val="005A0193"/>
    <w:rsid w:val="005A0859"/>
    <w:rsid w:val="005A12B0"/>
    <w:rsid w:val="005A147A"/>
    <w:rsid w:val="005A195C"/>
    <w:rsid w:val="005A19D2"/>
    <w:rsid w:val="005A1D95"/>
    <w:rsid w:val="005A1EB1"/>
    <w:rsid w:val="005A1EE8"/>
    <w:rsid w:val="005A28B0"/>
    <w:rsid w:val="005A29C9"/>
    <w:rsid w:val="005A3460"/>
    <w:rsid w:val="005A34A3"/>
    <w:rsid w:val="005A3757"/>
    <w:rsid w:val="005A39EA"/>
    <w:rsid w:val="005A44A6"/>
    <w:rsid w:val="005A46E0"/>
    <w:rsid w:val="005A4719"/>
    <w:rsid w:val="005A4A72"/>
    <w:rsid w:val="005A4EB2"/>
    <w:rsid w:val="005A5190"/>
    <w:rsid w:val="005A55B9"/>
    <w:rsid w:val="005A643D"/>
    <w:rsid w:val="005A65BD"/>
    <w:rsid w:val="005A666F"/>
    <w:rsid w:val="005A68E6"/>
    <w:rsid w:val="005A72C5"/>
    <w:rsid w:val="005A7415"/>
    <w:rsid w:val="005A7A86"/>
    <w:rsid w:val="005A7BC4"/>
    <w:rsid w:val="005B015A"/>
    <w:rsid w:val="005B02F3"/>
    <w:rsid w:val="005B04E2"/>
    <w:rsid w:val="005B062A"/>
    <w:rsid w:val="005B09CA"/>
    <w:rsid w:val="005B0C43"/>
    <w:rsid w:val="005B1369"/>
    <w:rsid w:val="005B18CF"/>
    <w:rsid w:val="005B19F6"/>
    <w:rsid w:val="005B272A"/>
    <w:rsid w:val="005B3060"/>
    <w:rsid w:val="005B3133"/>
    <w:rsid w:val="005B3193"/>
    <w:rsid w:val="005B33B7"/>
    <w:rsid w:val="005B353A"/>
    <w:rsid w:val="005B353B"/>
    <w:rsid w:val="005B3727"/>
    <w:rsid w:val="005B38EF"/>
    <w:rsid w:val="005B3BDE"/>
    <w:rsid w:val="005B3BE8"/>
    <w:rsid w:val="005B3DDE"/>
    <w:rsid w:val="005B4223"/>
    <w:rsid w:val="005B42D6"/>
    <w:rsid w:val="005B4306"/>
    <w:rsid w:val="005B49F2"/>
    <w:rsid w:val="005B4B3E"/>
    <w:rsid w:val="005B4D32"/>
    <w:rsid w:val="005B4E3E"/>
    <w:rsid w:val="005B5387"/>
    <w:rsid w:val="005B5494"/>
    <w:rsid w:val="005B569E"/>
    <w:rsid w:val="005B57C2"/>
    <w:rsid w:val="005B5C0D"/>
    <w:rsid w:val="005B5CEB"/>
    <w:rsid w:val="005B6284"/>
    <w:rsid w:val="005B6538"/>
    <w:rsid w:val="005B6A34"/>
    <w:rsid w:val="005B6EDD"/>
    <w:rsid w:val="005B7842"/>
    <w:rsid w:val="005C09BF"/>
    <w:rsid w:val="005C0AF3"/>
    <w:rsid w:val="005C0BB3"/>
    <w:rsid w:val="005C0CB7"/>
    <w:rsid w:val="005C1001"/>
    <w:rsid w:val="005C1236"/>
    <w:rsid w:val="005C1314"/>
    <w:rsid w:val="005C174D"/>
    <w:rsid w:val="005C189E"/>
    <w:rsid w:val="005C1A69"/>
    <w:rsid w:val="005C1B8B"/>
    <w:rsid w:val="005C1DDA"/>
    <w:rsid w:val="005C24C1"/>
    <w:rsid w:val="005C251B"/>
    <w:rsid w:val="005C286C"/>
    <w:rsid w:val="005C2F08"/>
    <w:rsid w:val="005C3036"/>
    <w:rsid w:val="005C30F6"/>
    <w:rsid w:val="005C381F"/>
    <w:rsid w:val="005C39ED"/>
    <w:rsid w:val="005C3AA8"/>
    <w:rsid w:val="005C3C93"/>
    <w:rsid w:val="005C41D3"/>
    <w:rsid w:val="005C461E"/>
    <w:rsid w:val="005C4887"/>
    <w:rsid w:val="005C4ED9"/>
    <w:rsid w:val="005C4F41"/>
    <w:rsid w:val="005C5323"/>
    <w:rsid w:val="005C5671"/>
    <w:rsid w:val="005C6482"/>
    <w:rsid w:val="005C66FB"/>
    <w:rsid w:val="005C677A"/>
    <w:rsid w:val="005C6E07"/>
    <w:rsid w:val="005C6EBE"/>
    <w:rsid w:val="005C70DC"/>
    <w:rsid w:val="005C7182"/>
    <w:rsid w:val="005D05FB"/>
    <w:rsid w:val="005D0C73"/>
    <w:rsid w:val="005D0D5E"/>
    <w:rsid w:val="005D23CD"/>
    <w:rsid w:val="005D2D16"/>
    <w:rsid w:val="005D2E65"/>
    <w:rsid w:val="005D3625"/>
    <w:rsid w:val="005D382C"/>
    <w:rsid w:val="005D3CA1"/>
    <w:rsid w:val="005D3E1D"/>
    <w:rsid w:val="005D3F39"/>
    <w:rsid w:val="005D4283"/>
    <w:rsid w:val="005D4BC5"/>
    <w:rsid w:val="005D51DF"/>
    <w:rsid w:val="005D5223"/>
    <w:rsid w:val="005D5DC7"/>
    <w:rsid w:val="005D65B5"/>
    <w:rsid w:val="005D6893"/>
    <w:rsid w:val="005D74AB"/>
    <w:rsid w:val="005E00A0"/>
    <w:rsid w:val="005E051B"/>
    <w:rsid w:val="005E0688"/>
    <w:rsid w:val="005E08F5"/>
    <w:rsid w:val="005E0A70"/>
    <w:rsid w:val="005E1061"/>
    <w:rsid w:val="005E1393"/>
    <w:rsid w:val="005E161A"/>
    <w:rsid w:val="005E2218"/>
    <w:rsid w:val="005E290C"/>
    <w:rsid w:val="005E2B2D"/>
    <w:rsid w:val="005E3886"/>
    <w:rsid w:val="005E403C"/>
    <w:rsid w:val="005E4462"/>
    <w:rsid w:val="005E4C00"/>
    <w:rsid w:val="005E4D97"/>
    <w:rsid w:val="005E4F1C"/>
    <w:rsid w:val="005E55E4"/>
    <w:rsid w:val="005E5D28"/>
    <w:rsid w:val="005E5DC9"/>
    <w:rsid w:val="005E5E93"/>
    <w:rsid w:val="005E5F2F"/>
    <w:rsid w:val="005E60FE"/>
    <w:rsid w:val="005E65CA"/>
    <w:rsid w:val="005E683F"/>
    <w:rsid w:val="005E684D"/>
    <w:rsid w:val="005E687A"/>
    <w:rsid w:val="005E6BF7"/>
    <w:rsid w:val="005E6F13"/>
    <w:rsid w:val="005E708D"/>
    <w:rsid w:val="005E7569"/>
    <w:rsid w:val="005E77E4"/>
    <w:rsid w:val="005E79E1"/>
    <w:rsid w:val="005E7A14"/>
    <w:rsid w:val="005E7ECA"/>
    <w:rsid w:val="005F021A"/>
    <w:rsid w:val="005F0296"/>
    <w:rsid w:val="005F0511"/>
    <w:rsid w:val="005F1292"/>
    <w:rsid w:val="005F15F4"/>
    <w:rsid w:val="005F17A9"/>
    <w:rsid w:val="005F17E8"/>
    <w:rsid w:val="005F20E8"/>
    <w:rsid w:val="005F24D2"/>
    <w:rsid w:val="005F29DA"/>
    <w:rsid w:val="005F3197"/>
    <w:rsid w:val="005F32CD"/>
    <w:rsid w:val="005F35BD"/>
    <w:rsid w:val="005F3878"/>
    <w:rsid w:val="005F3F1B"/>
    <w:rsid w:val="005F41BD"/>
    <w:rsid w:val="005F46EB"/>
    <w:rsid w:val="005F4707"/>
    <w:rsid w:val="005F47A6"/>
    <w:rsid w:val="005F4F3F"/>
    <w:rsid w:val="005F5150"/>
    <w:rsid w:val="005F51F1"/>
    <w:rsid w:val="005F5DD5"/>
    <w:rsid w:val="005F62BB"/>
    <w:rsid w:val="005F646B"/>
    <w:rsid w:val="005F70ED"/>
    <w:rsid w:val="005F73E9"/>
    <w:rsid w:val="005F7715"/>
    <w:rsid w:val="005F779A"/>
    <w:rsid w:val="005F7E4F"/>
    <w:rsid w:val="006000AD"/>
    <w:rsid w:val="00600410"/>
    <w:rsid w:val="00600DCE"/>
    <w:rsid w:val="00600E69"/>
    <w:rsid w:val="00600F30"/>
    <w:rsid w:val="006011DD"/>
    <w:rsid w:val="00601341"/>
    <w:rsid w:val="006014CD"/>
    <w:rsid w:val="006026D3"/>
    <w:rsid w:val="00602797"/>
    <w:rsid w:val="0060292B"/>
    <w:rsid w:val="00602A1F"/>
    <w:rsid w:val="00602F18"/>
    <w:rsid w:val="00603006"/>
    <w:rsid w:val="00603134"/>
    <w:rsid w:val="0060393A"/>
    <w:rsid w:val="00603C0A"/>
    <w:rsid w:val="00603C20"/>
    <w:rsid w:val="00603DC9"/>
    <w:rsid w:val="00603F41"/>
    <w:rsid w:val="00604986"/>
    <w:rsid w:val="00604D3A"/>
    <w:rsid w:val="00604EC5"/>
    <w:rsid w:val="00604F12"/>
    <w:rsid w:val="00605050"/>
    <w:rsid w:val="006050C6"/>
    <w:rsid w:val="006050D0"/>
    <w:rsid w:val="006051DF"/>
    <w:rsid w:val="00605275"/>
    <w:rsid w:val="0060551B"/>
    <w:rsid w:val="006057B1"/>
    <w:rsid w:val="00605ACF"/>
    <w:rsid w:val="00605C66"/>
    <w:rsid w:val="00605C81"/>
    <w:rsid w:val="00605C8A"/>
    <w:rsid w:val="00605DDB"/>
    <w:rsid w:val="00606064"/>
    <w:rsid w:val="00606258"/>
    <w:rsid w:val="00606911"/>
    <w:rsid w:val="006070DD"/>
    <w:rsid w:val="00607416"/>
    <w:rsid w:val="00607A3E"/>
    <w:rsid w:val="006106D9"/>
    <w:rsid w:val="006107B6"/>
    <w:rsid w:val="00610812"/>
    <w:rsid w:val="006108F2"/>
    <w:rsid w:val="00610BD6"/>
    <w:rsid w:val="00610F08"/>
    <w:rsid w:val="00611240"/>
    <w:rsid w:val="006112A6"/>
    <w:rsid w:val="006112AC"/>
    <w:rsid w:val="006112FD"/>
    <w:rsid w:val="006119F7"/>
    <w:rsid w:val="00612124"/>
    <w:rsid w:val="00612130"/>
    <w:rsid w:val="0061258E"/>
    <w:rsid w:val="00613319"/>
    <w:rsid w:val="006133A3"/>
    <w:rsid w:val="006134BE"/>
    <w:rsid w:val="00613CD2"/>
    <w:rsid w:val="00613F13"/>
    <w:rsid w:val="00613F6F"/>
    <w:rsid w:val="00614098"/>
    <w:rsid w:val="00614E45"/>
    <w:rsid w:val="0061522E"/>
    <w:rsid w:val="0061552D"/>
    <w:rsid w:val="00615E14"/>
    <w:rsid w:val="00615E93"/>
    <w:rsid w:val="00616053"/>
    <w:rsid w:val="00616938"/>
    <w:rsid w:val="00617255"/>
    <w:rsid w:val="006176C4"/>
    <w:rsid w:val="00617A2E"/>
    <w:rsid w:val="006191C7"/>
    <w:rsid w:val="006204B8"/>
    <w:rsid w:val="00620C7C"/>
    <w:rsid w:val="00620F2D"/>
    <w:rsid w:val="00620F65"/>
    <w:rsid w:val="0062109D"/>
    <w:rsid w:val="00621187"/>
    <w:rsid w:val="0062174A"/>
    <w:rsid w:val="006218F2"/>
    <w:rsid w:val="00621AE2"/>
    <w:rsid w:val="00621BC7"/>
    <w:rsid w:val="00621D54"/>
    <w:rsid w:val="00622188"/>
    <w:rsid w:val="006223B1"/>
    <w:rsid w:val="006224DC"/>
    <w:rsid w:val="00622B9C"/>
    <w:rsid w:val="00622BBC"/>
    <w:rsid w:val="00622D2F"/>
    <w:rsid w:val="0062306C"/>
    <w:rsid w:val="00623664"/>
    <w:rsid w:val="00623696"/>
    <w:rsid w:val="006237B5"/>
    <w:rsid w:val="006239EE"/>
    <w:rsid w:val="006239FF"/>
    <w:rsid w:val="00623DAC"/>
    <w:rsid w:val="00624758"/>
    <w:rsid w:val="0062486E"/>
    <w:rsid w:val="00624E0B"/>
    <w:rsid w:val="00624E6E"/>
    <w:rsid w:val="00624ECE"/>
    <w:rsid w:val="00625108"/>
    <w:rsid w:val="0062515A"/>
    <w:rsid w:val="0062566B"/>
    <w:rsid w:val="0062580C"/>
    <w:rsid w:val="00626A04"/>
    <w:rsid w:val="0062754C"/>
    <w:rsid w:val="006277E1"/>
    <w:rsid w:val="00627864"/>
    <w:rsid w:val="006308DF"/>
    <w:rsid w:val="00630AA7"/>
    <w:rsid w:val="00630C77"/>
    <w:rsid w:val="00630EAD"/>
    <w:rsid w:val="0063137C"/>
    <w:rsid w:val="0063144A"/>
    <w:rsid w:val="006314DC"/>
    <w:rsid w:val="00631863"/>
    <w:rsid w:val="006319F9"/>
    <w:rsid w:val="00632007"/>
    <w:rsid w:val="00632042"/>
    <w:rsid w:val="0063285A"/>
    <w:rsid w:val="00632B9F"/>
    <w:rsid w:val="00632EB5"/>
    <w:rsid w:val="00633088"/>
    <w:rsid w:val="006333BA"/>
    <w:rsid w:val="006338C9"/>
    <w:rsid w:val="00633C21"/>
    <w:rsid w:val="00634448"/>
    <w:rsid w:val="006346A2"/>
    <w:rsid w:val="00634A9A"/>
    <w:rsid w:val="00634B05"/>
    <w:rsid w:val="00634C98"/>
    <w:rsid w:val="00634F8B"/>
    <w:rsid w:val="006350BF"/>
    <w:rsid w:val="00635120"/>
    <w:rsid w:val="0063525C"/>
    <w:rsid w:val="00635410"/>
    <w:rsid w:val="00635976"/>
    <w:rsid w:val="00635993"/>
    <w:rsid w:val="00636867"/>
    <w:rsid w:val="00636A09"/>
    <w:rsid w:val="00636A4B"/>
    <w:rsid w:val="00636E92"/>
    <w:rsid w:val="00637084"/>
    <w:rsid w:val="00637184"/>
    <w:rsid w:val="00637186"/>
    <w:rsid w:val="00637204"/>
    <w:rsid w:val="00637CF6"/>
    <w:rsid w:val="00637DBF"/>
    <w:rsid w:val="00637E85"/>
    <w:rsid w:val="00637ECC"/>
    <w:rsid w:val="00637F10"/>
    <w:rsid w:val="00637F89"/>
    <w:rsid w:val="00640154"/>
    <w:rsid w:val="006402D4"/>
    <w:rsid w:val="006402D6"/>
    <w:rsid w:val="00640A49"/>
    <w:rsid w:val="00640AC8"/>
    <w:rsid w:val="00641AA2"/>
    <w:rsid w:val="00641AF6"/>
    <w:rsid w:val="006427E4"/>
    <w:rsid w:val="006434EE"/>
    <w:rsid w:val="00643FB7"/>
    <w:rsid w:val="006446D6"/>
    <w:rsid w:val="006449AC"/>
    <w:rsid w:val="00644B5C"/>
    <w:rsid w:val="00644C51"/>
    <w:rsid w:val="00644FB5"/>
    <w:rsid w:val="00645E26"/>
    <w:rsid w:val="00645EF7"/>
    <w:rsid w:val="006463E4"/>
    <w:rsid w:val="006464DD"/>
    <w:rsid w:val="00646696"/>
    <w:rsid w:val="006466B9"/>
    <w:rsid w:val="00646CFB"/>
    <w:rsid w:val="00646EF1"/>
    <w:rsid w:val="00647531"/>
    <w:rsid w:val="00647DE0"/>
    <w:rsid w:val="0065055E"/>
    <w:rsid w:val="00650793"/>
    <w:rsid w:val="006507EB"/>
    <w:rsid w:val="0065080C"/>
    <w:rsid w:val="00650B50"/>
    <w:rsid w:val="00650DE7"/>
    <w:rsid w:val="00651031"/>
    <w:rsid w:val="006510FB"/>
    <w:rsid w:val="006518A6"/>
    <w:rsid w:val="006518D1"/>
    <w:rsid w:val="00651964"/>
    <w:rsid w:val="00651F7D"/>
    <w:rsid w:val="0065207D"/>
    <w:rsid w:val="006520FB"/>
    <w:rsid w:val="00652521"/>
    <w:rsid w:val="00652A81"/>
    <w:rsid w:val="00652B4D"/>
    <w:rsid w:val="00652CDA"/>
    <w:rsid w:val="00652D86"/>
    <w:rsid w:val="006531B2"/>
    <w:rsid w:val="00653376"/>
    <w:rsid w:val="00653656"/>
    <w:rsid w:val="00653C6F"/>
    <w:rsid w:val="00654B4E"/>
    <w:rsid w:val="00654C43"/>
    <w:rsid w:val="00654D42"/>
    <w:rsid w:val="00654DC4"/>
    <w:rsid w:val="00654ECD"/>
    <w:rsid w:val="00655125"/>
    <w:rsid w:val="0065536F"/>
    <w:rsid w:val="0065538C"/>
    <w:rsid w:val="006556B0"/>
    <w:rsid w:val="00655979"/>
    <w:rsid w:val="00655A31"/>
    <w:rsid w:val="00655AAA"/>
    <w:rsid w:val="00656408"/>
    <w:rsid w:val="00656887"/>
    <w:rsid w:val="0065717B"/>
    <w:rsid w:val="00657495"/>
    <w:rsid w:val="00657629"/>
    <w:rsid w:val="00657928"/>
    <w:rsid w:val="00657BBD"/>
    <w:rsid w:val="0066035B"/>
    <w:rsid w:val="0066046C"/>
    <w:rsid w:val="00660704"/>
    <w:rsid w:val="00660B17"/>
    <w:rsid w:val="00660F1E"/>
    <w:rsid w:val="00660F54"/>
    <w:rsid w:val="00661541"/>
    <w:rsid w:val="00661766"/>
    <w:rsid w:val="00661A4D"/>
    <w:rsid w:val="00661C23"/>
    <w:rsid w:val="00661F56"/>
    <w:rsid w:val="00662333"/>
    <w:rsid w:val="006623AF"/>
    <w:rsid w:val="00662922"/>
    <w:rsid w:val="00662B87"/>
    <w:rsid w:val="00662CE3"/>
    <w:rsid w:val="00662D27"/>
    <w:rsid w:val="00663496"/>
    <w:rsid w:val="0066398A"/>
    <w:rsid w:val="00663A36"/>
    <w:rsid w:val="00663A61"/>
    <w:rsid w:val="00663ADE"/>
    <w:rsid w:val="006643B4"/>
    <w:rsid w:val="00664D56"/>
    <w:rsid w:val="006652AC"/>
    <w:rsid w:val="00665760"/>
    <w:rsid w:val="00665A6E"/>
    <w:rsid w:val="00665D67"/>
    <w:rsid w:val="00665FBE"/>
    <w:rsid w:val="00666111"/>
    <w:rsid w:val="006661D6"/>
    <w:rsid w:val="00666541"/>
    <w:rsid w:val="006665D6"/>
    <w:rsid w:val="00667582"/>
    <w:rsid w:val="0066760B"/>
    <w:rsid w:val="00667753"/>
    <w:rsid w:val="0067015B"/>
    <w:rsid w:val="006703E8"/>
    <w:rsid w:val="00670737"/>
    <w:rsid w:val="0067080F"/>
    <w:rsid w:val="00670822"/>
    <w:rsid w:val="00670C9E"/>
    <w:rsid w:val="006712D8"/>
    <w:rsid w:val="0067134F"/>
    <w:rsid w:val="00671A99"/>
    <w:rsid w:val="00671E46"/>
    <w:rsid w:val="00671EDA"/>
    <w:rsid w:val="00672663"/>
    <w:rsid w:val="006726D1"/>
    <w:rsid w:val="006729F7"/>
    <w:rsid w:val="00672ACA"/>
    <w:rsid w:val="006732D8"/>
    <w:rsid w:val="00673931"/>
    <w:rsid w:val="0067441B"/>
    <w:rsid w:val="006746DE"/>
    <w:rsid w:val="0067497A"/>
    <w:rsid w:val="00674DAA"/>
    <w:rsid w:val="006750DD"/>
    <w:rsid w:val="0067541A"/>
    <w:rsid w:val="00675B7A"/>
    <w:rsid w:val="00675F4F"/>
    <w:rsid w:val="0067698E"/>
    <w:rsid w:val="00676D05"/>
    <w:rsid w:val="0067742C"/>
    <w:rsid w:val="006775DD"/>
    <w:rsid w:val="00677D38"/>
    <w:rsid w:val="00677EB1"/>
    <w:rsid w:val="00677FAA"/>
    <w:rsid w:val="00680C14"/>
    <w:rsid w:val="00680F37"/>
    <w:rsid w:val="00680FAE"/>
    <w:rsid w:val="00681533"/>
    <w:rsid w:val="006816A6"/>
    <w:rsid w:val="00681FF8"/>
    <w:rsid w:val="0068224C"/>
    <w:rsid w:val="006826C1"/>
    <w:rsid w:val="00682B3F"/>
    <w:rsid w:val="00682F33"/>
    <w:rsid w:val="00683046"/>
    <w:rsid w:val="0068392B"/>
    <w:rsid w:val="006839BE"/>
    <w:rsid w:val="00683C8A"/>
    <w:rsid w:val="006840B2"/>
    <w:rsid w:val="006844A4"/>
    <w:rsid w:val="0068450C"/>
    <w:rsid w:val="006845E8"/>
    <w:rsid w:val="006848B9"/>
    <w:rsid w:val="00684927"/>
    <w:rsid w:val="00684C0D"/>
    <w:rsid w:val="00685261"/>
    <w:rsid w:val="0068532D"/>
    <w:rsid w:val="006853A2"/>
    <w:rsid w:val="00685BDC"/>
    <w:rsid w:val="006860DC"/>
    <w:rsid w:val="006861F3"/>
    <w:rsid w:val="0068638C"/>
    <w:rsid w:val="0068674D"/>
    <w:rsid w:val="00686C2D"/>
    <w:rsid w:val="00686FCB"/>
    <w:rsid w:val="006870B0"/>
    <w:rsid w:val="0068733B"/>
    <w:rsid w:val="00687956"/>
    <w:rsid w:val="00690151"/>
    <w:rsid w:val="0069015C"/>
    <w:rsid w:val="00690C56"/>
    <w:rsid w:val="00690C81"/>
    <w:rsid w:val="00691307"/>
    <w:rsid w:val="006914E7"/>
    <w:rsid w:val="0069153C"/>
    <w:rsid w:val="00691C76"/>
    <w:rsid w:val="00691F5C"/>
    <w:rsid w:val="00691FDE"/>
    <w:rsid w:val="006925F0"/>
    <w:rsid w:val="0069269C"/>
    <w:rsid w:val="0069279B"/>
    <w:rsid w:val="00692CA4"/>
    <w:rsid w:val="006933FF"/>
    <w:rsid w:val="00693444"/>
    <w:rsid w:val="0069346B"/>
    <w:rsid w:val="00693899"/>
    <w:rsid w:val="00693A1C"/>
    <w:rsid w:val="00693B8D"/>
    <w:rsid w:val="006949F9"/>
    <w:rsid w:val="00695204"/>
    <w:rsid w:val="006954ED"/>
    <w:rsid w:val="00695767"/>
    <w:rsid w:val="006957EC"/>
    <w:rsid w:val="00695AE3"/>
    <w:rsid w:val="00695F9D"/>
    <w:rsid w:val="00696874"/>
    <w:rsid w:val="00697770"/>
    <w:rsid w:val="006978B7"/>
    <w:rsid w:val="006979E1"/>
    <w:rsid w:val="00697B16"/>
    <w:rsid w:val="006A03DE"/>
    <w:rsid w:val="006A054B"/>
    <w:rsid w:val="006A0828"/>
    <w:rsid w:val="006A0EB9"/>
    <w:rsid w:val="006A1657"/>
    <w:rsid w:val="006A16A9"/>
    <w:rsid w:val="006A17B9"/>
    <w:rsid w:val="006A1C0D"/>
    <w:rsid w:val="006A1D21"/>
    <w:rsid w:val="006A21FE"/>
    <w:rsid w:val="006A2230"/>
    <w:rsid w:val="006A2DFD"/>
    <w:rsid w:val="006A32B3"/>
    <w:rsid w:val="006A384A"/>
    <w:rsid w:val="006A3AB5"/>
    <w:rsid w:val="006A3C3B"/>
    <w:rsid w:val="006A3CD8"/>
    <w:rsid w:val="006A46BD"/>
    <w:rsid w:val="006A4CDB"/>
    <w:rsid w:val="006A5064"/>
    <w:rsid w:val="006A554F"/>
    <w:rsid w:val="006A5561"/>
    <w:rsid w:val="006A5582"/>
    <w:rsid w:val="006A5956"/>
    <w:rsid w:val="006A59B9"/>
    <w:rsid w:val="006A5F7B"/>
    <w:rsid w:val="006A69F0"/>
    <w:rsid w:val="006A6B95"/>
    <w:rsid w:val="006A6DC3"/>
    <w:rsid w:val="006A7279"/>
    <w:rsid w:val="006A7655"/>
    <w:rsid w:val="006A7D35"/>
    <w:rsid w:val="006A7E0D"/>
    <w:rsid w:val="006B0089"/>
    <w:rsid w:val="006B04D7"/>
    <w:rsid w:val="006B085B"/>
    <w:rsid w:val="006B0C71"/>
    <w:rsid w:val="006B103F"/>
    <w:rsid w:val="006B10ED"/>
    <w:rsid w:val="006B12C6"/>
    <w:rsid w:val="006B16C3"/>
    <w:rsid w:val="006B1C37"/>
    <w:rsid w:val="006B23DA"/>
    <w:rsid w:val="006B2446"/>
    <w:rsid w:val="006B2497"/>
    <w:rsid w:val="006B2CBB"/>
    <w:rsid w:val="006B2DB4"/>
    <w:rsid w:val="006B33EF"/>
    <w:rsid w:val="006B38F8"/>
    <w:rsid w:val="006B4088"/>
    <w:rsid w:val="006B4AB1"/>
    <w:rsid w:val="006B4ED3"/>
    <w:rsid w:val="006B529E"/>
    <w:rsid w:val="006B560A"/>
    <w:rsid w:val="006B5E24"/>
    <w:rsid w:val="006B5FC8"/>
    <w:rsid w:val="006B6264"/>
    <w:rsid w:val="006B6686"/>
    <w:rsid w:val="006B6733"/>
    <w:rsid w:val="006B68E8"/>
    <w:rsid w:val="006B704C"/>
    <w:rsid w:val="006B748C"/>
    <w:rsid w:val="006B7517"/>
    <w:rsid w:val="006B76A0"/>
    <w:rsid w:val="006C1758"/>
    <w:rsid w:val="006C1B74"/>
    <w:rsid w:val="006C1C6A"/>
    <w:rsid w:val="006C1C6B"/>
    <w:rsid w:val="006C2EC6"/>
    <w:rsid w:val="006C3A1D"/>
    <w:rsid w:val="006C3B36"/>
    <w:rsid w:val="006C3DE9"/>
    <w:rsid w:val="006C4775"/>
    <w:rsid w:val="006C4F00"/>
    <w:rsid w:val="006C51FF"/>
    <w:rsid w:val="006C5E6F"/>
    <w:rsid w:val="006C618B"/>
    <w:rsid w:val="006C6A91"/>
    <w:rsid w:val="006C7187"/>
    <w:rsid w:val="006C7304"/>
    <w:rsid w:val="006C7BD2"/>
    <w:rsid w:val="006C7D2C"/>
    <w:rsid w:val="006D0355"/>
    <w:rsid w:val="006D05FB"/>
    <w:rsid w:val="006D09F1"/>
    <w:rsid w:val="006D0CC5"/>
    <w:rsid w:val="006D0D23"/>
    <w:rsid w:val="006D0D60"/>
    <w:rsid w:val="006D119B"/>
    <w:rsid w:val="006D13E2"/>
    <w:rsid w:val="006D1685"/>
    <w:rsid w:val="006D16BA"/>
    <w:rsid w:val="006D248B"/>
    <w:rsid w:val="006D2494"/>
    <w:rsid w:val="006D2509"/>
    <w:rsid w:val="006D298B"/>
    <w:rsid w:val="006D2DA9"/>
    <w:rsid w:val="006D3311"/>
    <w:rsid w:val="006D3D57"/>
    <w:rsid w:val="006D440B"/>
    <w:rsid w:val="006D4600"/>
    <w:rsid w:val="006D4749"/>
    <w:rsid w:val="006D47D3"/>
    <w:rsid w:val="006D4C2C"/>
    <w:rsid w:val="006D4DF7"/>
    <w:rsid w:val="006D4EAC"/>
    <w:rsid w:val="006D54A9"/>
    <w:rsid w:val="006D58E1"/>
    <w:rsid w:val="006D5E7D"/>
    <w:rsid w:val="006D60D9"/>
    <w:rsid w:val="006D64B1"/>
    <w:rsid w:val="006D674F"/>
    <w:rsid w:val="006D6761"/>
    <w:rsid w:val="006D6918"/>
    <w:rsid w:val="006D6B60"/>
    <w:rsid w:val="006D6F4F"/>
    <w:rsid w:val="006D7100"/>
    <w:rsid w:val="006D738B"/>
    <w:rsid w:val="006D78A5"/>
    <w:rsid w:val="006D78EF"/>
    <w:rsid w:val="006D7CDF"/>
    <w:rsid w:val="006D7F83"/>
    <w:rsid w:val="006E1671"/>
    <w:rsid w:val="006E17D4"/>
    <w:rsid w:val="006E2623"/>
    <w:rsid w:val="006E27B0"/>
    <w:rsid w:val="006E2F12"/>
    <w:rsid w:val="006E30B1"/>
    <w:rsid w:val="006E38A4"/>
    <w:rsid w:val="006E38E1"/>
    <w:rsid w:val="006E3AF1"/>
    <w:rsid w:val="006E419D"/>
    <w:rsid w:val="006E4BB0"/>
    <w:rsid w:val="006E4E4F"/>
    <w:rsid w:val="006E51AF"/>
    <w:rsid w:val="006E5313"/>
    <w:rsid w:val="006E5446"/>
    <w:rsid w:val="006E5FAA"/>
    <w:rsid w:val="006E626E"/>
    <w:rsid w:val="006E6855"/>
    <w:rsid w:val="006E69C7"/>
    <w:rsid w:val="006E7149"/>
    <w:rsid w:val="006E714A"/>
    <w:rsid w:val="006E74E6"/>
    <w:rsid w:val="006E798B"/>
    <w:rsid w:val="006F037B"/>
    <w:rsid w:val="006F048C"/>
    <w:rsid w:val="006F06AF"/>
    <w:rsid w:val="006F0B34"/>
    <w:rsid w:val="006F0C9D"/>
    <w:rsid w:val="006F1404"/>
    <w:rsid w:val="006F1DA9"/>
    <w:rsid w:val="006F242A"/>
    <w:rsid w:val="006F266C"/>
    <w:rsid w:val="006F29AB"/>
    <w:rsid w:val="006F29F1"/>
    <w:rsid w:val="006F2FF4"/>
    <w:rsid w:val="006F31A2"/>
    <w:rsid w:val="006F31D9"/>
    <w:rsid w:val="006F455A"/>
    <w:rsid w:val="006F46C8"/>
    <w:rsid w:val="006F4848"/>
    <w:rsid w:val="006F4D75"/>
    <w:rsid w:val="006F4F16"/>
    <w:rsid w:val="006F5479"/>
    <w:rsid w:val="006F54C7"/>
    <w:rsid w:val="006F58DF"/>
    <w:rsid w:val="006F5A5F"/>
    <w:rsid w:val="006F5ED8"/>
    <w:rsid w:val="006F5FC2"/>
    <w:rsid w:val="006F5FED"/>
    <w:rsid w:val="006F600D"/>
    <w:rsid w:val="006F6122"/>
    <w:rsid w:val="006F6371"/>
    <w:rsid w:val="006F6A74"/>
    <w:rsid w:val="006F6D7D"/>
    <w:rsid w:val="006F6EEC"/>
    <w:rsid w:val="006F72B7"/>
    <w:rsid w:val="006F7735"/>
    <w:rsid w:val="006F7740"/>
    <w:rsid w:val="006F7CD3"/>
    <w:rsid w:val="007000DA"/>
    <w:rsid w:val="00700636"/>
    <w:rsid w:val="00701700"/>
    <w:rsid w:val="00701A93"/>
    <w:rsid w:val="00701D6D"/>
    <w:rsid w:val="007028C3"/>
    <w:rsid w:val="0070301A"/>
    <w:rsid w:val="00703054"/>
    <w:rsid w:val="0070340B"/>
    <w:rsid w:val="00703420"/>
    <w:rsid w:val="00703FFA"/>
    <w:rsid w:val="007043E7"/>
    <w:rsid w:val="00704C66"/>
    <w:rsid w:val="00704C83"/>
    <w:rsid w:val="00705860"/>
    <w:rsid w:val="00705A1B"/>
    <w:rsid w:val="00705AD4"/>
    <w:rsid w:val="007065C4"/>
    <w:rsid w:val="007065D7"/>
    <w:rsid w:val="00706920"/>
    <w:rsid w:val="00706A51"/>
    <w:rsid w:val="00706B8D"/>
    <w:rsid w:val="00706C78"/>
    <w:rsid w:val="00707935"/>
    <w:rsid w:val="007079AE"/>
    <w:rsid w:val="00707C8C"/>
    <w:rsid w:val="0071052D"/>
    <w:rsid w:val="00710C62"/>
    <w:rsid w:val="00711111"/>
    <w:rsid w:val="0071114E"/>
    <w:rsid w:val="007113B8"/>
    <w:rsid w:val="0071174C"/>
    <w:rsid w:val="00711811"/>
    <w:rsid w:val="0071225D"/>
    <w:rsid w:val="00712DA5"/>
    <w:rsid w:val="00713155"/>
    <w:rsid w:val="0071327D"/>
    <w:rsid w:val="00713581"/>
    <w:rsid w:val="0071376D"/>
    <w:rsid w:val="00713A29"/>
    <w:rsid w:val="00713D3F"/>
    <w:rsid w:val="00713DD3"/>
    <w:rsid w:val="00713FD3"/>
    <w:rsid w:val="007145E7"/>
    <w:rsid w:val="00714B0B"/>
    <w:rsid w:val="00715507"/>
    <w:rsid w:val="00716246"/>
    <w:rsid w:val="00716339"/>
    <w:rsid w:val="007165EE"/>
    <w:rsid w:val="00717473"/>
    <w:rsid w:val="007174B3"/>
    <w:rsid w:val="00717597"/>
    <w:rsid w:val="00717730"/>
    <w:rsid w:val="00717F49"/>
    <w:rsid w:val="00720B07"/>
    <w:rsid w:val="00721065"/>
    <w:rsid w:val="0072115B"/>
    <w:rsid w:val="00721462"/>
    <w:rsid w:val="00721848"/>
    <w:rsid w:val="007228AA"/>
    <w:rsid w:val="00722966"/>
    <w:rsid w:val="007229A1"/>
    <w:rsid w:val="00722C92"/>
    <w:rsid w:val="00722FCC"/>
    <w:rsid w:val="00723775"/>
    <w:rsid w:val="00723ABC"/>
    <w:rsid w:val="007241E3"/>
    <w:rsid w:val="00724FC4"/>
    <w:rsid w:val="007251AE"/>
    <w:rsid w:val="0072556A"/>
    <w:rsid w:val="007255DE"/>
    <w:rsid w:val="007262A8"/>
    <w:rsid w:val="007263AE"/>
    <w:rsid w:val="007263FA"/>
    <w:rsid w:val="00726552"/>
    <w:rsid w:val="007268D7"/>
    <w:rsid w:val="00726B89"/>
    <w:rsid w:val="00727A7C"/>
    <w:rsid w:val="00727BDA"/>
    <w:rsid w:val="0073007B"/>
    <w:rsid w:val="00730EA7"/>
    <w:rsid w:val="00731A50"/>
    <w:rsid w:val="00731FAB"/>
    <w:rsid w:val="007320FE"/>
    <w:rsid w:val="0073232F"/>
    <w:rsid w:val="0073255B"/>
    <w:rsid w:val="00732620"/>
    <w:rsid w:val="007327E7"/>
    <w:rsid w:val="00732BB3"/>
    <w:rsid w:val="007333E8"/>
    <w:rsid w:val="00733711"/>
    <w:rsid w:val="0073379D"/>
    <w:rsid w:val="00733B2D"/>
    <w:rsid w:val="00733BF3"/>
    <w:rsid w:val="007341B5"/>
    <w:rsid w:val="007341CC"/>
    <w:rsid w:val="007342DE"/>
    <w:rsid w:val="007345FE"/>
    <w:rsid w:val="007348F2"/>
    <w:rsid w:val="00734F12"/>
    <w:rsid w:val="00735041"/>
    <w:rsid w:val="007363DA"/>
    <w:rsid w:val="00736759"/>
    <w:rsid w:val="0073677C"/>
    <w:rsid w:val="00736BFA"/>
    <w:rsid w:val="00736C89"/>
    <w:rsid w:val="00736F72"/>
    <w:rsid w:val="0073722D"/>
    <w:rsid w:val="0073767C"/>
    <w:rsid w:val="0073784A"/>
    <w:rsid w:val="00737A0D"/>
    <w:rsid w:val="00740299"/>
    <w:rsid w:val="00740332"/>
    <w:rsid w:val="0074057E"/>
    <w:rsid w:val="007409AB"/>
    <w:rsid w:val="00742021"/>
    <w:rsid w:val="00742148"/>
    <w:rsid w:val="00742AB1"/>
    <w:rsid w:val="00742BE3"/>
    <w:rsid w:val="00743A09"/>
    <w:rsid w:val="007446A3"/>
    <w:rsid w:val="00744822"/>
    <w:rsid w:val="00744892"/>
    <w:rsid w:val="00744F11"/>
    <w:rsid w:val="00745035"/>
    <w:rsid w:val="0074612B"/>
    <w:rsid w:val="00746313"/>
    <w:rsid w:val="00746495"/>
    <w:rsid w:val="007466E2"/>
    <w:rsid w:val="0074691B"/>
    <w:rsid w:val="00746DAF"/>
    <w:rsid w:val="00746FA9"/>
    <w:rsid w:val="00747235"/>
    <w:rsid w:val="007479B2"/>
    <w:rsid w:val="007479DD"/>
    <w:rsid w:val="007501BC"/>
    <w:rsid w:val="007502EF"/>
    <w:rsid w:val="00750B0F"/>
    <w:rsid w:val="00751149"/>
    <w:rsid w:val="007522B2"/>
    <w:rsid w:val="00752368"/>
    <w:rsid w:val="007528A3"/>
    <w:rsid w:val="00752F56"/>
    <w:rsid w:val="0075311C"/>
    <w:rsid w:val="00753763"/>
    <w:rsid w:val="00753986"/>
    <w:rsid w:val="00753ABC"/>
    <w:rsid w:val="00753E33"/>
    <w:rsid w:val="00753E53"/>
    <w:rsid w:val="0075433A"/>
    <w:rsid w:val="00754DAD"/>
    <w:rsid w:val="00755662"/>
    <w:rsid w:val="00755931"/>
    <w:rsid w:val="007559B4"/>
    <w:rsid w:val="00755FD3"/>
    <w:rsid w:val="0075600A"/>
    <w:rsid w:val="0075657A"/>
    <w:rsid w:val="00756A98"/>
    <w:rsid w:val="00756C0C"/>
    <w:rsid w:val="0075704C"/>
    <w:rsid w:val="00757264"/>
    <w:rsid w:val="00757494"/>
    <w:rsid w:val="00757C87"/>
    <w:rsid w:val="00757F65"/>
    <w:rsid w:val="0076081E"/>
    <w:rsid w:val="00760D51"/>
    <w:rsid w:val="00760F1C"/>
    <w:rsid w:val="00761293"/>
    <w:rsid w:val="0076183C"/>
    <w:rsid w:val="00761E6C"/>
    <w:rsid w:val="00761F8A"/>
    <w:rsid w:val="0076277B"/>
    <w:rsid w:val="00763136"/>
    <w:rsid w:val="00763173"/>
    <w:rsid w:val="00763333"/>
    <w:rsid w:val="007639E3"/>
    <w:rsid w:val="0076408F"/>
    <w:rsid w:val="0076467F"/>
    <w:rsid w:val="00764E0F"/>
    <w:rsid w:val="00764E99"/>
    <w:rsid w:val="007652D4"/>
    <w:rsid w:val="00765B5D"/>
    <w:rsid w:val="00765EFD"/>
    <w:rsid w:val="00766082"/>
    <w:rsid w:val="00766751"/>
    <w:rsid w:val="00766C83"/>
    <w:rsid w:val="00766F17"/>
    <w:rsid w:val="007674CF"/>
    <w:rsid w:val="00767C03"/>
    <w:rsid w:val="00767C09"/>
    <w:rsid w:val="00767D26"/>
    <w:rsid w:val="00770147"/>
    <w:rsid w:val="00770522"/>
    <w:rsid w:val="00770694"/>
    <w:rsid w:val="00770B19"/>
    <w:rsid w:val="00770D6C"/>
    <w:rsid w:val="00770DA5"/>
    <w:rsid w:val="00770F4B"/>
    <w:rsid w:val="0077199E"/>
    <w:rsid w:val="00771A77"/>
    <w:rsid w:val="00772238"/>
    <w:rsid w:val="007723D9"/>
    <w:rsid w:val="007727BF"/>
    <w:rsid w:val="00772A47"/>
    <w:rsid w:val="0077309B"/>
    <w:rsid w:val="0077381E"/>
    <w:rsid w:val="00773C34"/>
    <w:rsid w:val="00773CCB"/>
    <w:rsid w:val="00773FA3"/>
    <w:rsid w:val="007749D5"/>
    <w:rsid w:val="00774A7A"/>
    <w:rsid w:val="00775095"/>
    <w:rsid w:val="00775690"/>
    <w:rsid w:val="00775702"/>
    <w:rsid w:val="0077616A"/>
    <w:rsid w:val="007762C1"/>
    <w:rsid w:val="00776446"/>
    <w:rsid w:val="0077686A"/>
    <w:rsid w:val="007768D8"/>
    <w:rsid w:val="00776E2E"/>
    <w:rsid w:val="0077721C"/>
    <w:rsid w:val="007773B7"/>
    <w:rsid w:val="00777836"/>
    <w:rsid w:val="00780570"/>
    <w:rsid w:val="00780A1D"/>
    <w:rsid w:val="00780FCC"/>
    <w:rsid w:val="0078137D"/>
    <w:rsid w:val="00781815"/>
    <w:rsid w:val="00781C5B"/>
    <w:rsid w:val="007826A8"/>
    <w:rsid w:val="007828C0"/>
    <w:rsid w:val="00782909"/>
    <w:rsid w:val="00782A0D"/>
    <w:rsid w:val="00782E47"/>
    <w:rsid w:val="007832C9"/>
    <w:rsid w:val="007838C0"/>
    <w:rsid w:val="00783B81"/>
    <w:rsid w:val="00783D5F"/>
    <w:rsid w:val="00783E8D"/>
    <w:rsid w:val="00784056"/>
    <w:rsid w:val="00784478"/>
    <w:rsid w:val="00784990"/>
    <w:rsid w:val="00784BB0"/>
    <w:rsid w:val="00785088"/>
    <w:rsid w:val="00785648"/>
    <w:rsid w:val="00785CEE"/>
    <w:rsid w:val="00785E28"/>
    <w:rsid w:val="00785E5E"/>
    <w:rsid w:val="00786538"/>
    <w:rsid w:val="00786585"/>
    <w:rsid w:val="00786A0D"/>
    <w:rsid w:val="00786CE1"/>
    <w:rsid w:val="00787305"/>
    <w:rsid w:val="007873F2"/>
    <w:rsid w:val="007874B4"/>
    <w:rsid w:val="00787508"/>
    <w:rsid w:val="00790321"/>
    <w:rsid w:val="0079034B"/>
    <w:rsid w:val="007904A8"/>
    <w:rsid w:val="0079070A"/>
    <w:rsid w:val="00790D10"/>
    <w:rsid w:val="00790F40"/>
    <w:rsid w:val="00791210"/>
    <w:rsid w:val="007914E8"/>
    <w:rsid w:val="00791D73"/>
    <w:rsid w:val="00791F62"/>
    <w:rsid w:val="007924B2"/>
    <w:rsid w:val="00793196"/>
    <w:rsid w:val="00793895"/>
    <w:rsid w:val="0079391B"/>
    <w:rsid w:val="00793FC3"/>
    <w:rsid w:val="007946C6"/>
    <w:rsid w:val="0079488B"/>
    <w:rsid w:val="00794C37"/>
    <w:rsid w:val="00794C88"/>
    <w:rsid w:val="00794DBD"/>
    <w:rsid w:val="00794E62"/>
    <w:rsid w:val="007950A3"/>
    <w:rsid w:val="00795573"/>
    <w:rsid w:val="0079573B"/>
    <w:rsid w:val="00796009"/>
    <w:rsid w:val="007960C7"/>
    <w:rsid w:val="00796D6E"/>
    <w:rsid w:val="00797F5E"/>
    <w:rsid w:val="007A01AA"/>
    <w:rsid w:val="007A0231"/>
    <w:rsid w:val="007A0710"/>
    <w:rsid w:val="007A0A29"/>
    <w:rsid w:val="007A0EF4"/>
    <w:rsid w:val="007A147C"/>
    <w:rsid w:val="007A154D"/>
    <w:rsid w:val="007A18B7"/>
    <w:rsid w:val="007A1902"/>
    <w:rsid w:val="007A1D6F"/>
    <w:rsid w:val="007A1F4E"/>
    <w:rsid w:val="007A2AF3"/>
    <w:rsid w:val="007A2E4A"/>
    <w:rsid w:val="007A3555"/>
    <w:rsid w:val="007A3674"/>
    <w:rsid w:val="007A40E4"/>
    <w:rsid w:val="007A44FE"/>
    <w:rsid w:val="007A5631"/>
    <w:rsid w:val="007A56CA"/>
    <w:rsid w:val="007A5741"/>
    <w:rsid w:val="007A5B88"/>
    <w:rsid w:val="007A5FFF"/>
    <w:rsid w:val="007A6134"/>
    <w:rsid w:val="007A61F7"/>
    <w:rsid w:val="007A6846"/>
    <w:rsid w:val="007A6996"/>
    <w:rsid w:val="007A6AA3"/>
    <w:rsid w:val="007A6ADA"/>
    <w:rsid w:val="007A6B36"/>
    <w:rsid w:val="007A7037"/>
    <w:rsid w:val="007A704A"/>
    <w:rsid w:val="007A7800"/>
    <w:rsid w:val="007A78D6"/>
    <w:rsid w:val="007A7DE6"/>
    <w:rsid w:val="007B05AC"/>
    <w:rsid w:val="007B088C"/>
    <w:rsid w:val="007B0DC6"/>
    <w:rsid w:val="007B0E86"/>
    <w:rsid w:val="007B100F"/>
    <w:rsid w:val="007B121F"/>
    <w:rsid w:val="007B18A2"/>
    <w:rsid w:val="007B1C11"/>
    <w:rsid w:val="007B234E"/>
    <w:rsid w:val="007B2501"/>
    <w:rsid w:val="007B2888"/>
    <w:rsid w:val="007B2D5C"/>
    <w:rsid w:val="007B2F6C"/>
    <w:rsid w:val="007B3467"/>
    <w:rsid w:val="007B35F7"/>
    <w:rsid w:val="007B3828"/>
    <w:rsid w:val="007B38F5"/>
    <w:rsid w:val="007B3C59"/>
    <w:rsid w:val="007B3E36"/>
    <w:rsid w:val="007B485E"/>
    <w:rsid w:val="007B48F3"/>
    <w:rsid w:val="007B507F"/>
    <w:rsid w:val="007B50B1"/>
    <w:rsid w:val="007B53B0"/>
    <w:rsid w:val="007B53E9"/>
    <w:rsid w:val="007B5A21"/>
    <w:rsid w:val="007B5D6A"/>
    <w:rsid w:val="007B6228"/>
    <w:rsid w:val="007B6430"/>
    <w:rsid w:val="007B67E7"/>
    <w:rsid w:val="007B7039"/>
    <w:rsid w:val="007B755F"/>
    <w:rsid w:val="007B7624"/>
    <w:rsid w:val="007B7B7A"/>
    <w:rsid w:val="007C00EA"/>
    <w:rsid w:val="007C01D3"/>
    <w:rsid w:val="007C0A02"/>
    <w:rsid w:val="007C0AE0"/>
    <w:rsid w:val="007C129A"/>
    <w:rsid w:val="007C1E5E"/>
    <w:rsid w:val="007C31DD"/>
    <w:rsid w:val="007C3DE8"/>
    <w:rsid w:val="007C44DC"/>
    <w:rsid w:val="007C4CC1"/>
    <w:rsid w:val="007C4D5A"/>
    <w:rsid w:val="007C5100"/>
    <w:rsid w:val="007C517D"/>
    <w:rsid w:val="007C51AE"/>
    <w:rsid w:val="007C53CC"/>
    <w:rsid w:val="007C561A"/>
    <w:rsid w:val="007C5DD8"/>
    <w:rsid w:val="007C61F5"/>
    <w:rsid w:val="007C68FF"/>
    <w:rsid w:val="007C7AC4"/>
    <w:rsid w:val="007C7B7D"/>
    <w:rsid w:val="007D00BB"/>
    <w:rsid w:val="007D0280"/>
    <w:rsid w:val="007D0671"/>
    <w:rsid w:val="007D0AF2"/>
    <w:rsid w:val="007D0B17"/>
    <w:rsid w:val="007D1249"/>
    <w:rsid w:val="007D1449"/>
    <w:rsid w:val="007D15E6"/>
    <w:rsid w:val="007D1CBF"/>
    <w:rsid w:val="007D1F36"/>
    <w:rsid w:val="007D261C"/>
    <w:rsid w:val="007D2999"/>
    <w:rsid w:val="007D2B58"/>
    <w:rsid w:val="007D2B6F"/>
    <w:rsid w:val="007D2E62"/>
    <w:rsid w:val="007D327E"/>
    <w:rsid w:val="007D33B2"/>
    <w:rsid w:val="007D3791"/>
    <w:rsid w:val="007D3A32"/>
    <w:rsid w:val="007D3A9B"/>
    <w:rsid w:val="007D3E08"/>
    <w:rsid w:val="007D4375"/>
    <w:rsid w:val="007D459A"/>
    <w:rsid w:val="007D4C5B"/>
    <w:rsid w:val="007D4EFF"/>
    <w:rsid w:val="007D5C7F"/>
    <w:rsid w:val="007D67E2"/>
    <w:rsid w:val="007D72AC"/>
    <w:rsid w:val="007D7891"/>
    <w:rsid w:val="007E02D5"/>
    <w:rsid w:val="007E0381"/>
    <w:rsid w:val="007E0503"/>
    <w:rsid w:val="007E0583"/>
    <w:rsid w:val="007E0E9E"/>
    <w:rsid w:val="007E0FBD"/>
    <w:rsid w:val="007E13F4"/>
    <w:rsid w:val="007E1493"/>
    <w:rsid w:val="007E14C2"/>
    <w:rsid w:val="007E1883"/>
    <w:rsid w:val="007E1938"/>
    <w:rsid w:val="007E1958"/>
    <w:rsid w:val="007E1C8F"/>
    <w:rsid w:val="007E1D38"/>
    <w:rsid w:val="007E2264"/>
    <w:rsid w:val="007E2F53"/>
    <w:rsid w:val="007E3296"/>
    <w:rsid w:val="007E3321"/>
    <w:rsid w:val="007E3611"/>
    <w:rsid w:val="007E3649"/>
    <w:rsid w:val="007E3C9E"/>
    <w:rsid w:val="007E3E6E"/>
    <w:rsid w:val="007E42ED"/>
    <w:rsid w:val="007E4342"/>
    <w:rsid w:val="007E446E"/>
    <w:rsid w:val="007E5346"/>
    <w:rsid w:val="007E5A10"/>
    <w:rsid w:val="007E5BFC"/>
    <w:rsid w:val="007E5F7F"/>
    <w:rsid w:val="007E6325"/>
    <w:rsid w:val="007E6843"/>
    <w:rsid w:val="007E6B30"/>
    <w:rsid w:val="007E6E99"/>
    <w:rsid w:val="007E70D2"/>
    <w:rsid w:val="007E74C8"/>
    <w:rsid w:val="007E78E4"/>
    <w:rsid w:val="007E7ABF"/>
    <w:rsid w:val="007E7CAA"/>
    <w:rsid w:val="007F0466"/>
    <w:rsid w:val="007F04BB"/>
    <w:rsid w:val="007F06C9"/>
    <w:rsid w:val="007F0E05"/>
    <w:rsid w:val="007F1374"/>
    <w:rsid w:val="007F16C0"/>
    <w:rsid w:val="007F1979"/>
    <w:rsid w:val="007F1C5F"/>
    <w:rsid w:val="007F2374"/>
    <w:rsid w:val="007F372D"/>
    <w:rsid w:val="007F3AF5"/>
    <w:rsid w:val="007F3C5D"/>
    <w:rsid w:val="007F3F10"/>
    <w:rsid w:val="007F3FBB"/>
    <w:rsid w:val="007F49E9"/>
    <w:rsid w:val="007F4CF2"/>
    <w:rsid w:val="007F54BB"/>
    <w:rsid w:val="007F54FB"/>
    <w:rsid w:val="007F5A10"/>
    <w:rsid w:val="007F604F"/>
    <w:rsid w:val="007F63E3"/>
    <w:rsid w:val="007F6A7B"/>
    <w:rsid w:val="007F6B40"/>
    <w:rsid w:val="007F6D35"/>
    <w:rsid w:val="007F6EFD"/>
    <w:rsid w:val="007F708D"/>
    <w:rsid w:val="007F709D"/>
    <w:rsid w:val="007F78A7"/>
    <w:rsid w:val="00800048"/>
    <w:rsid w:val="008002A4"/>
    <w:rsid w:val="00800537"/>
    <w:rsid w:val="008006C7"/>
    <w:rsid w:val="00800825"/>
    <w:rsid w:val="00800DFF"/>
    <w:rsid w:val="00801066"/>
    <w:rsid w:val="008013E4"/>
    <w:rsid w:val="00801C94"/>
    <w:rsid w:val="00801FC6"/>
    <w:rsid w:val="00802493"/>
    <w:rsid w:val="00802608"/>
    <w:rsid w:val="00802A38"/>
    <w:rsid w:val="00802A6C"/>
    <w:rsid w:val="00802D97"/>
    <w:rsid w:val="00802ED3"/>
    <w:rsid w:val="00802F54"/>
    <w:rsid w:val="0080330C"/>
    <w:rsid w:val="0080343D"/>
    <w:rsid w:val="0080373D"/>
    <w:rsid w:val="00803AA4"/>
    <w:rsid w:val="00803E3E"/>
    <w:rsid w:val="008040AB"/>
    <w:rsid w:val="008042FF"/>
    <w:rsid w:val="008043AB"/>
    <w:rsid w:val="00804848"/>
    <w:rsid w:val="00804AA7"/>
    <w:rsid w:val="0080533B"/>
    <w:rsid w:val="00805CB0"/>
    <w:rsid w:val="00805D55"/>
    <w:rsid w:val="00805D6A"/>
    <w:rsid w:val="00805DF9"/>
    <w:rsid w:val="0080665B"/>
    <w:rsid w:val="00806AA9"/>
    <w:rsid w:val="008070CD"/>
    <w:rsid w:val="00807842"/>
    <w:rsid w:val="00807C28"/>
    <w:rsid w:val="00807F44"/>
    <w:rsid w:val="00810197"/>
    <w:rsid w:val="008102E3"/>
    <w:rsid w:val="008108C7"/>
    <w:rsid w:val="00810D3D"/>
    <w:rsid w:val="00811156"/>
    <w:rsid w:val="00811A7E"/>
    <w:rsid w:val="00812570"/>
    <w:rsid w:val="0081278E"/>
    <w:rsid w:val="00813D39"/>
    <w:rsid w:val="00813E5B"/>
    <w:rsid w:val="00813FBB"/>
    <w:rsid w:val="008140EE"/>
    <w:rsid w:val="00814138"/>
    <w:rsid w:val="00814595"/>
    <w:rsid w:val="008148DD"/>
    <w:rsid w:val="00814EC6"/>
    <w:rsid w:val="0081504A"/>
    <w:rsid w:val="00815529"/>
    <w:rsid w:val="008155C8"/>
    <w:rsid w:val="00815B43"/>
    <w:rsid w:val="00815B6A"/>
    <w:rsid w:val="00815BF5"/>
    <w:rsid w:val="00815D85"/>
    <w:rsid w:val="00816296"/>
    <w:rsid w:val="008165AB"/>
    <w:rsid w:val="00816FDA"/>
    <w:rsid w:val="008176F7"/>
    <w:rsid w:val="00817842"/>
    <w:rsid w:val="00817F8F"/>
    <w:rsid w:val="008200B9"/>
    <w:rsid w:val="00820539"/>
    <w:rsid w:val="008206F6"/>
    <w:rsid w:val="008214E3"/>
    <w:rsid w:val="0082200C"/>
    <w:rsid w:val="00822AD5"/>
    <w:rsid w:val="0082313C"/>
    <w:rsid w:val="0082327E"/>
    <w:rsid w:val="008233BF"/>
    <w:rsid w:val="00823AC0"/>
    <w:rsid w:val="0082400B"/>
    <w:rsid w:val="008243F6"/>
    <w:rsid w:val="00824A79"/>
    <w:rsid w:val="0082514D"/>
    <w:rsid w:val="008257A9"/>
    <w:rsid w:val="00825ED3"/>
    <w:rsid w:val="008262FD"/>
    <w:rsid w:val="00826B36"/>
    <w:rsid w:val="00826B44"/>
    <w:rsid w:val="00826DE9"/>
    <w:rsid w:val="00826E22"/>
    <w:rsid w:val="00827735"/>
    <w:rsid w:val="00827B19"/>
    <w:rsid w:val="00827C3C"/>
    <w:rsid w:val="00827D35"/>
    <w:rsid w:val="0083021F"/>
    <w:rsid w:val="00830E39"/>
    <w:rsid w:val="00830EDA"/>
    <w:rsid w:val="008313E5"/>
    <w:rsid w:val="0083158F"/>
    <w:rsid w:val="0083178E"/>
    <w:rsid w:val="00831A11"/>
    <w:rsid w:val="00831D56"/>
    <w:rsid w:val="00832C60"/>
    <w:rsid w:val="00832D1D"/>
    <w:rsid w:val="00832EFA"/>
    <w:rsid w:val="00832FA3"/>
    <w:rsid w:val="008336B9"/>
    <w:rsid w:val="00833DC7"/>
    <w:rsid w:val="008341D3"/>
    <w:rsid w:val="0083424E"/>
    <w:rsid w:val="008343E7"/>
    <w:rsid w:val="00834641"/>
    <w:rsid w:val="00834DD1"/>
    <w:rsid w:val="00836A53"/>
    <w:rsid w:val="00836B7C"/>
    <w:rsid w:val="00836C96"/>
    <w:rsid w:val="00836F86"/>
    <w:rsid w:val="00837962"/>
    <w:rsid w:val="008400D6"/>
    <w:rsid w:val="0084074C"/>
    <w:rsid w:val="0084096F"/>
    <w:rsid w:val="00840E68"/>
    <w:rsid w:val="008412B5"/>
    <w:rsid w:val="0084158A"/>
    <w:rsid w:val="00842095"/>
    <w:rsid w:val="0084224F"/>
    <w:rsid w:val="0084314D"/>
    <w:rsid w:val="00843767"/>
    <w:rsid w:val="00843AA6"/>
    <w:rsid w:val="0084413D"/>
    <w:rsid w:val="008447BC"/>
    <w:rsid w:val="00844865"/>
    <w:rsid w:val="00844E77"/>
    <w:rsid w:val="00844EEF"/>
    <w:rsid w:val="008452E6"/>
    <w:rsid w:val="00845374"/>
    <w:rsid w:val="00845459"/>
    <w:rsid w:val="008457BA"/>
    <w:rsid w:val="00846411"/>
    <w:rsid w:val="008464C6"/>
    <w:rsid w:val="00846A7D"/>
    <w:rsid w:val="00846D3C"/>
    <w:rsid w:val="008471CD"/>
    <w:rsid w:val="008474D1"/>
    <w:rsid w:val="008474ED"/>
    <w:rsid w:val="0084753F"/>
    <w:rsid w:val="00847732"/>
    <w:rsid w:val="00850038"/>
    <w:rsid w:val="00850072"/>
    <w:rsid w:val="008513B4"/>
    <w:rsid w:val="008516D1"/>
    <w:rsid w:val="00851738"/>
    <w:rsid w:val="00851878"/>
    <w:rsid w:val="00851961"/>
    <w:rsid w:val="0085224E"/>
    <w:rsid w:val="00852A1A"/>
    <w:rsid w:val="00852C98"/>
    <w:rsid w:val="00852D7D"/>
    <w:rsid w:val="00852E8A"/>
    <w:rsid w:val="00852F5A"/>
    <w:rsid w:val="00853152"/>
    <w:rsid w:val="00853634"/>
    <w:rsid w:val="008536B0"/>
    <w:rsid w:val="008536B8"/>
    <w:rsid w:val="00853A36"/>
    <w:rsid w:val="00853AD4"/>
    <w:rsid w:val="00853C51"/>
    <w:rsid w:val="00853EE9"/>
    <w:rsid w:val="008540DD"/>
    <w:rsid w:val="008541FB"/>
    <w:rsid w:val="008543AB"/>
    <w:rsid w:val="00854811"/>
    <w:rsid w:val="00854821"/>
    <w:rsid w:val="00854EE7"/>
    <w:rsid w:val="008550E4"/>
    <w:rsid w:val="008551AC"/>
    <w:rsid w:val="0085591E"/>
    <w:rsid w:val="00855B04"/>
    <w:rsid w:val="0085615A"/>
    <w:rsid w:val="00857309"/>
    <w:rsid w:val="00857458"/>
    <w:rsid w:val="00857971"/>
    <w:rsid w:val="0086013B"/>
    <w:rsid w:val="00860499"/>
    <w:rsid w:val="0086063B"/>
    <w:rsid w:val="00860738"/>
    <w:rsid w:val="00860809"/>
    <w:rsid w:val="00860B1A"/>
    <w:rsid w:val="008615BE"/>
    <w:rsid w:val="00861D82"/>
    <w:rsid w:val="00861DBE"/>
    <w:rsid w:val="0086200E"/>
    <w:rsid w:val="00862395"/>
    <w:rsid w:val="00862B81"/>
    <w:rsid w:val="00862D40"/>
    <w:rsid w:val="00862E7D"/>
    <w:rsid w:val="00862EEC"/>
    <w:rsid w:val="00862FD1"/>
    <w:rsid w:val="00863C5A"/>
    <w:rsid w:val="0086405D"/>
    <w:rsid w:val="00864092"/>
    <w:rsid w:val="00864108"/>
    <w:rsid w:val="008641C9"/>
    <w:rsid w:val="00864468"/>
    <w:rsid w:val="00865424"/>
    <w:rsid w:val="00865A39"/>
    <w:rsid w:val="00865E99"/>
    <w:rsid w:val="00866694"/>
    <w:rsid w:val="008669B6"/>
    <w:rsid w:val="008670B5"/>
    <w:rsid w:val="0086791D"/>
    <w:rsid w:val="008679B5"/>
    <w:rsid w:val="00867AE0"/>
    <w:rsid w:val="00867F31"/>
    <w:rsid w:val="00870230"/>
    <w:rsid w:val="008703B7"/>
    <w:rsid w:val="008705E6"/>
    <w:rsid w:val="008709BF"/>
    <w:rsid w:val="008710EA"/>
    <w:rsid w:val="00871957"/>
    <w:rsid w:val="00872314"/>
    <w:rsid w:val="00872362"/>
    <w:rsid w:val="008723C2"/>
    <w:rsid w:val="008724D3"/>
    <w:rsid w:val="00872B2F"/>
    <w:rsid w:val="00872BDA"/>
    <w:rsid w:val="00872CE0"/>
    <w:rsid w:val="00872D95"/>
    <w:rsid w:val="00872E62"/>
    <w:rsid w:val="00872F20"/>
    <w:rsid w:val="0087343D"/>
    <w:rsid w:val="00873444"/>
    <w:rsid w:val="008734DE"/>
    <w:rsid w:val="00873573"/>
    <w:rsid w:val="0087376E"/>
    <w:rsid w:val="00873BA5"/>
    <w:rsid w:val="00873CC8"/>
    <w:rsid w:val="008741BA"/>
    <w:rsid w:val="00874446"/>
    <w:rsid w:val="0087449A"/>
    <w:rsid w:val="00874AAC"/>
    <w:rsid w:val="00874DA4"/>
    <w:rsid w:val="00874E2A"/>
    <w:rsid w:val="008756E8"/>
    <w:rsid w:val="0087583C"/>
    <w:rsid w:val="00875A14"/>
    <w:rsid w:val="00875C7D"/>
    <w:rsid w:val="0087602E"/>
    <w:rsid w:val="00876062"/>
    <w:rsid w:val="0087690D"/>
    <w:rsid w:val="00876960"/>
    <w:rsid w:val="00876ADE"/>
    <w:rsid w:val="00876D9E"/>
    <w:rsid w:val="00876DCB"/>
    <w:rsid w:val="00876EA6"/>
    <w:rsid w:val="00876FFD"/>
    <w:rsid w:val="008770B6"/>
    <w:rsid w:val="00877798"/>
    <w:rsid w:val="0087788B"/>
    <w:rsid w:val="008778CD"/>
    <w:rsid w:val="00877AD3"/>
    <w:rsid w:val="00877B72"/>
    <w:rsid w:val="00877CC9"/>
    <w:rsid w:val="00877D92"/>
    <w:rsid w:val="008805D0"/>
    <w:rsid w:val="0088062D"/>
    <w:rsid w:val="008806BB"/>
    <w:rsid w:val="0088087C"/>
    <w:rsid w:val="00880D6C"/>
    <w:rsid w:val="00880ED1"/>
    <w:rsid w:val="0088138F"/>
    <w:rsid w:val="008813D0"/>
    <w:rsid w:val="0088161E"/>
    <w:rsid w:val="008816C1"/>
    <w:rsid w:val="00881A6F"/>
    <w:rsid w:val="00881C7E"/>
    <w:rsid w:val="008826B3"/>
    <w:rsid w:val="00882E45"/>
    <w:rsid w:val="00883266"/>
    <w:rsid w:val="00883CD1"/>
    <w:rsid w:val="0088431A"/>
    <w:rsid w:val="008845B5"/>
    <w:rsid w:val="00884793"/>
    <w:rsid w:val="008847A1"/>
    <w:rsid w:val="0088483C"/>
    <w:rsid w:val="00884B92"/>
    <w:rsid w:val="00885117"/>
    <w:rsid w:val="00885360"/>
    <w:rsid w:val="0088592E"/>
    <w:rsid w:val="00885B3A"/>
    <w:rsid w:val="00885CBD"/>
    <w:rsid w:val="00885FD9"/>
    <w:rsid w:val="00886027"/>
    <w:rsid w:val="00886A36"/>
    <w:rsid w:val="00886DC6"/>
    <w:rsid w:val="008870AE"/>
    <w:rsid w:val="0088719F"/>
    <w:rsid w:val="0088720E"/>
    <w:rsid w:val="008873E2"/>
    <w:rsid w:val="00887415"/>
    <w:rsid w:val="008877E4"/>
    <w:rsid w:val="00887942"/>
    <w:rsid w:val="008881B1"/>
    <w:rsid w:val="008900E2"/>
    <w:rsid w:val="008905FB"/>
    <w:rsid w:val="0089062C"/>
    <w:rsid w:val="0089082C"/>
    <w:rsid w:val="0089154F"/>
    <w:rsid w:val="0089159E"/>
    <w:rsid w:val="0089172D"/>
    <w:rsid w:val="008917CA"/>
    <w:rsid w:val="00891915"/>
    <w:rsid w:val="00891917"/>
    <w:rsid w:val="00891A7B"/>
    <w:rsid w:val="00891C9C"/>
    <w:rsid w:val="00891CE8"/>
    <w:rsid w:val="008926CA"/>
    <w:rsid w:val="0089272B"/>
    <w:rsid w:val="00892DF9"/>
    <w:rsid w:val="0089325E"/>
    <w:rsid w:val="008935CB"/>
    <w:rsid w:val="00893602"/>
    <w:rsid w:val="008946D1"/>
    <w:rsid w:val="008948B8"/>
    <w:rsid w:val="00894BDD"/>
    <w:rsid w:val="00894E0F"/>
    <w:rsid w:val="00895197"/>
    <w:rsid w:val="00895251"/>
    <w:rsid w:val="0089536B"/>
    <w:rsid w:val="00895639"/>
    <w:rsid w:val="00895C5C"/>
    <w:rsid w:val="00895E84"/>
    <w:rsid w:val="0089619A"/>
    <w:rsid w:val="0089640E"/>
    <w:rsid w:val="008966DC"/>
    <w:rsid w:val="00896C3B"/>
    <w:rsid w:val="00896D29"/>
    <w:rsid w:val="00896F80"/>
    <w:rsid w:val="00897245"/>
    <w:rsid w:val="00897268"/>
    <w:rsid w:val="008972AD"/>
    <w:rsid w:val="008A021F"/>
    <w:rsid w:val="008A0D3E"/>
    <w:rsid w:val="008A0F96"/>
    <w:rsid w:val="008A1604"/>
    <w:rsid w:val="008A1D0C"/>
    <w:rsid w:val="008A28B6"/>
    <w:rsid w:val="008A357C"/>
    <w:rsid w:val="008A394F"/>
    <w:rsid w:val="008A3C7D"/>
    <w:rsid w:val="008A40E1"/>
    <w:rsid w:val="008A46FC"/>
    <w:rsid w:val="008A5121"/>
    <w:rsid w:val="008A5176"/>
    <w:rsid w:val="008A517F"/>
    <w:rsid w:val="008A530B"/>
    <w:rsid w:val="008A669B"/>
    <w:rsid w:val="008A66B7"/>
    <w:rsid w:val="008A6755"/>
    <w:rsid w:val="008A688E"/>
    <w:rsid w:val="008A6949"/>
    <w:rsid w:val="008A6C7B"/>
    <w:rsid w:val="008A6FE3"/>
    <w:rsid w:val="008A72F1"/>
    <w:rsid w:val="008A79E7"/>
    <w:rsid w:val="008A7D0F"/>
    <w:rsid w:val="008B0037"/>
    <w:rsid w:val="008B01B2"/>
    <w:rsid w:val="008B0571"/>
    <w:rsid w:val="008B0BA0"/>
    <w:rsid w:val="008B0C96"/>
    <w:rsid w:val="008B0F4A"/>
    <w:rsid w:val="008B1086"/>
    <w:rsid w:val="008B1225"/>
    <w:rsid w:val="008B13DE"/>
    <w:rsid w:val="008B1705"/>
    <w:rsid w:val="008B1755"/>
    <w:rsid w:val="008B1782"/>
    <w:rsid w:val="008B17F7"/>
    <w:rsid w:val="008B1991"/>
    <w:rsid w:val="008B19B3"/>
    <w:rsid w:val="008B2216"/>
    <w:rsid w:val="008B23A3"/>
    <w:rsid w:val="008B25C7"/>
    <w:rsid w:val="008B261B"/>
    <w:rsid w:val="008B2661"/>
    <w:rsid w:val="008B3300"/>
    <w:rsid w:val="008B3320"/>
    <w:rsid w:val="008B3389"/>
    <w:rsid w:val="008B341A"/>
    <w:rsid w:val="008B3774"/>
    <w:rsid w:val="008B37BE"/>
    <w:rsid w:val="008B3C65"/>
    <w:rsid w:val="008B3C91"/>
    <w:rsid w:val="008B44E6"/>
    <w:rsid w:val="008B4862"/>
    <w:rsid w:val="008B4BD4"/>
    <w:rsid w:val="008B5023"/>
    <w:rsid w:val="008B5042"/>
    <w:rsid w:val="008B53F1"/>
    <w:rsid w:val="008B54BE"/>
    <w:rsid w:val="008B5578"/>
    <w:rsid w:val="008B585D"/>
    <w:rsid w:val="008B5BDD"/>
    <w:rsid w:val="008B5E2A"/>
    <w:rsid w:val="008B5EDD"/>
    <w:rsid w:val="008B6154"/>
    <w:rsid w:val="008B6281"/>
    <w:rsid w:val="008B7279"/>
    <w:rsid w:val="008B7735"/>
    <w:rsid w:val="008B7A4A"/>
    <w:rsid w:val="008B7D16"/>
    <w:rsid w:val="008C0E43"/>
    <w:rsid w:val="008C19F4"/>
    <w:rsid w:val="008C1F0B"/>
    <w:rsid w:val="008C23A6"/>
    <w:rsid w:val="008C2516"/>
    <w:rsid w:val="008C2B0C"/>
    <w:rsid w:val="008C2DAC"/>
    <w:rsid w:val="008C3162"/>
    <w:rsid w:val="008C3296"/>
    <w:rsid w:val="008C32DC"/>
    <w:rsid w:val="008C348C"/>
    <w:rsid w:val="008C35AE"/>
    <w:rsid w:val="008C3D27"/>
    <w:rsid w:val="008C4651"/>
    <w:rsid w:val="008C48E4"/>
    <w:rsid w:val="008C4AF0"/>
    <w:rsid w:val="008C4DD0"/>
    <w:rsid w:val="008C575A"/>
    <w:rsid w:val="008C5AF0"/>
    <w:rsid w:val="008C5EFF"/>
    <w:rsid w:val="008C5FA8"/>
    <w:rsid w:val="008C6029"/>
    <w:rsid w:val="008C622C"/>
    <w:rsid w:val="008C6344"/>
    <w:rsid w:val="008C68B1"/>
    <w:rsid w:val="008C6E48"/>
    <w:rsid w:val="008C701F"/>
    <w:rsid w:val="008C70CB"/>
    <w:rsid w:val="008C7174"/>
    <w:rsid w:val="008C7AC0"/>
    <w:rsid w:val="008C7D71"/>
    <w:rsid w:val="008D03A3"/>
    <w:rsid w:val="008D0728"/>
    <w:rsid w:val="008D0CA4"/>
    <w:rsid w:val="008D0E8F"/>
    <w:rsid w:val="008D0F43"/>
    <w:rsid w:val="008D1624"/>
    <w:rsid w:val="008D1EA1"/>
    <w:rsid w:val="008D2454"/>
    <w:rsid w:val="008D33DE"/>
    <w:rsid w:val="008D38A2"/>
    <w:rsid w:val="008D4881"/>
    <w:rsid w:val="008D4C1A"/>
    <w:rsid w:val="008D4FA8"/>
    <w:rsid w:val="008D4FF3"/>
    <w:rsid w:val="008D543C"/>
    <w:rsid w:val="008D5BDE"/>
    <w:rsid w:val="008D6522"/>
    <w:rsid w:val="008D703E"/>
    <w:rsid w:val="008D74EE"/>
    <w:rsid w:val="008D77F5"/>
    <w:rsid w:val="008E0100"/>
    <w:rsid w:val="008E0107"/>
    <w:rsid w:val="008E05CA"/>
    <w:rsid w:val="008E05D7"/>
    <w:rsid w:val="008E1AD9"/>
    <w:rsid w:val="008E1AE5"/>
    <w:rsid w:val="008E1BFC"/>
    <w:rsid w:val="008E23E4"/>
    <w:rsid w:val="008E23F5"/>
    <w:rsid w:val="008E2A36"/>
    <w:rsid w:val="008E3504"/>
    <w:rsid w:val="008E3932"/>
    <w:rsid w:val="008E39DD"/>
    <w:rsid w:val="008E4438"/>
    <w:rsid w:val="008E4543"/>
    <w:rsid w:val="008E4574"/>
    <w:rsid w:val="008E4B62"/>
    <w:rsid w:val="008E4BDF"/>
    <w:rsid w:val="008E4D65"/>
    <w:rsid w:val="008E5006"/>
    <w:rsid w:val="008E536E"/>
    <w:rsid w:val="008E5541"/>
    <w:rsid w:val="008E5706"/>
    <w:rsid w:val="008E60B1"/>
    <w:rsid w:val="008E61DE"/>
    <w:rsid w:val="008E63CE"/>
    <w:rsid w:val="008E649B"/>
    <w:rsid w:val="008E6B6A"/>
    <w:rsid w:val="008E6BB8"/>
    <w:rsid w:val="008E6FF1"/>
    <w:rsid w:val="008E713D"/>
    <w:rsid w:val="008E78BD"/>
    <w:rsid w:val="008E7A1E"/>
    <w:rsid w:val="008E7B7A"/>
    <w:rsid w:val="008E7E97"/>
    <w:rsid w:val="008F03C0"/>
    <w:rsid w:val="008F09E2"/>
    <w:rsid w:val="008F0CE2"/>
    <w:rsid w:val="008F12EB"/>
    <w:rsid w:val="008F150D"/>
    <w:rsid w:val="008F1763"/>
    <w:rsid w:val="008F289F"/>
    <w:rsid w:val="008F28F7"/>
    <w:rsid w:val="008F299A"/>
    <w:rsid w:val="008F2A37"/>
    <w:rsid w:val="008F2B51"/>
    <w:rsid w:val="008F3854"/>
    <w:rsid w:val="008F41E4"/>
    <w:rsid w:val="008F47BD"/>
    <w:rsid w:val="008F4848"/>
    <w:rsid w:val="008F4B37"/>
    <w:rsid w:val="008F4F47"/>
    <w:rsid w:val="008F50DF"/>
    <w:rsid w:val="008F531B"/>
    <w:rsid w:val="008F538F"/>
    <w:rsid w:val="008F53F4"/>
    <w:rsid w:val="008F561D"/>
    <w:rsid w:val="008F5B22"/>
    <w:rsid w:val="008F5DB1"/>
    <w:rsid w:val="008F6150"/>
    <w:rsid w:val="008F64B4"/>
    <w:rsid w:val="008F64C2"/>
    <w:rsid w:val="008F6562"/>
    <w:rsid w:val="008F6865"/>
    <w:rsid w:val="008F6FB8"/>
    <w:rsid w:val="008F7394"/>
    <w:rsid w:val="008F7B59"/>
    <w:rsid w:val="008F7BE4"/>
    <w:rsid w:val="008F7FDE"/>
    <w:rsid w:val="009006D8"/>
    <w:rsid w:val="009006FB"/>
    <w:rsid w:val="00901BDD"/>
    <w:rsid w:val="009021E2"/>
    <w:rsid w:val="009021E8"/>
    <w:rsid w:val="00902696"/>
    <w:rsid w:val="009026A5"/>
    <w:rsid w:val="009026FD"/>
    <w:rsid w:val="00902960"/>
    <w:rsid w:val="00902DA8"/>
    <w:rsid w:val="009035A9"/>
    <w:rsid w:val="00903863"/>
    <w:rsid w:val="00903915"/>
    <w:rsid w:val="00903ABB"/>
    <w:rsid w:val="00903C7A"/>
    <w:rsid w:val="00903CEE"/>
    <w:rsid w:val="00903D50"/>
    <w:rsid w:val="00904294"/>
    <w:rsid w:val="00904594"/>
    <w:rsid w:val="009045EF"/>
    <w:rsid w:val="00904639"/>
    <w:rsid w:val="0090475A"/>
    <w:rsid w:val="00905083"/>
    <w:rsid w:val="00905155"/>
    <w:rsid w:val="0090518D"/>
    <w:rsid w:val="0090573F"/>
    <w:rsid w:val="00905A20"/>
    <w:rsid w:val="00905F52"/>
    <w:rsid w:val="009077C9"/>
    <w:rsid w:val="00907A52"/>
    <w:rsid w:val="00907DCD"/>
    <w:rsid w:val="009100E4"/>
    <w:rsid w:val="00910168"/>
    <w:rsid w:val="00910A83"/>
    <w:rsid w:val="00910C97"/>
    <w:rsid w:val="00910EC9"/>
    <w:rsid w:val="009111F4"/>
    <w:rsid w:val="00911814"/>
    <w:rsid w:val="00911C29"/>
    <w:rsid w:val="00911C4B"/>
    <w:rsid w:val="00911E5A"/>
    <w:rsid w:val="00911EBF"/>
    <w:rsid w:val="00912A71"/>
    <w:rsid w:val="00912E28"/>
    <w:rsid w:val="00912F5B"/>
    <w:rsid w:val="00913094"/>
    <w:rsid w:val="009132CE"/>
    <w:rsid w:val="00913537"/>
    <w:rsid w:val="0091354F"/>
    <w:rsid w:val="009137E0"/>
    <w:rsid w:val="00913956"/>
    <w:rsid w:val="00914708"/>
    <w:rsid w:val="0091473A"/>
    <w:rsid w:val="00914A1F"/>
    <w:rsid w:val="00914AAC"/>
    <w:rsid w:val="00914B74"/>
    <w:rsid w:val="00914D43"/>
    <w:rsid w:val="00915BDD"/>
    <w:rsid w:val="00916187"/>
    <w:rsid w:val="00916D5D"/>
    <w:rsid w:val="0091702C"/>
    <w:rsid w:val="00917190"/>
    <w:rsid w:val="00917A69"/>
    <w:rsid w:val="00917DB6"/>
    <w:rsid w:val="009204B2"/>
    <w:rsid w:val="0092056D"/>
    <w:rsid w:val="0092094C"/>
    <w:rsid w:val="00920C42"/>
    <w:rsid w:val="00920F19"/>
    <w:rsid w:val="00921169"/>
    <w:rsid w:val="009215F0"/>
    <w:rsid w:val="0092186D"/>
    <w:rsid w:val="00921E3C"/>
    <w:rsid w:val="00922B1C"/>
    <w:rsid w:val="009233C8"/>
    <w:rsid w:val="00923E5E"/>
    <w:rsid w:val="00923ED5"/>
    <w:rsid w:val="009240DB"/>
    <w:rsid w:val="0092420B"/>
    <w:rsid w:val="009242D0"/>
    <w:rsid w:val="0092452E"/>
    <w:rsid w:val="00924617"/>
    <w:rsid w:val="00924658"/>
    <w:rsid w:val="009251C0"/>
    <w:rsid w:val="00925512"/>
    <w:rsid w:val="00925E35"/>
    <w:rsid w:val="009260F9"/>
    <w:rsid w:val="00926366"/>
    <w:rsid w:val="0092760C"/>
    <w:rsid w:val="00927755"/>
    <w:rsid w:val="0092778D"/>
    <w:rsid w:val="00927A87"/>
    <w:rsid w:val="0093002E"/>
    <w:rsid w:val="00930864"/>
    <w:rsid w:val="00931E4B"/>
    <w:rsid w:val="009323D4"/>
    <w:rsid w:val="00932602"/>
    <w:rsid w:val="00932A14"/>
    <w:rsid w:val="00932D5B"/>
    <w:rsid w:val="00932E8F"/>
    <w:rsid w:val="00932FA7"/>
    <w:rsid w:val="0093385D"/>
    <w:rsid w:val="00933A7F"/>
    <w:rsid w:val="00934492"/>
    <w:rsid w:val="00934CF8"/>
    <w:rsid w:val="00935243"/>
    <w:rsid w:val="009352B0"/>
    <w:rsid w:val="009354C3"/>
    <w:rsid w:val="009355B5"/>
    <w:rsid w:val="009358DA"/>
    <w:rsid w:val="00935E8E"/>
    <w:rsid w:val="00935FFD"/>
    <w:rsid w:val="0093622F"/>
    <w:rsid w:val="00936925"/>
    <w:rsid w:val="00936BFD"/>
    <w:rsid w:val="00936CEF"/>
    <w:rsid w:val="0093706B"/>
    <w:rsid w:val="009373E4"/>
    <w:rsid w:val="00937494"/>
    <w:rsid w:val="009374D1"/>
    <w:rsid w:val="009379AB"/>
    <w:rsid w:val="009400D8"/>
    <w:rsid w:val="0094024B"/>
    <w:rsid w:val="009403AB"/>
    <w:rsid w:val="009403F6"/>
    <w:rsid w:val="00940B27"/>
    <w:rsid w:val="00940BD2"/>
    <w:rsid w:val="00941469"/>
    <w:rsid w:val="0094170E"/>
    <w:rsid w:val="00942407"/>
    <w:rsid w:val="009425DA"/>
    <w:rsid w:val="00942E59"/>
    <w:rsid w:val="00943054"/>
    <w:rsid w:val="0094327F"/>
    <w:rsid w:val="009432AB"/>
    <w:rsid w:val="00943537"/>
    <w:rsid w:val="00943865"/>
    <w:rsid w:val="009439DB"/>
    <w:rsid w:val="00943A6C"/>
    <w:rsid w:val="00943BE2"/>
    <w:rsid w:val="00943CD9"/>
    <w:rsid w:val="00943ED7"/>
    <w:rsid w:val="00943EEE"/>
    <w:rsid w:val="009440C1"/>
    <w:rsid w:val="00944353"/>
    <w:rsid w:val="00944640"/>
    <w:rsid w:val="00944A9A"/>
    <w:rsid w:val="00944BF7"/>
    <w:rsid w:val="00944E90"/>
    <w:rsid w:val="00945313"/>
    <w:rsid w:val="0094596E"/>
    <w:rsid w:val="00945C08"/>
    <w:rsid w:val="00946875"/>
    <w:rsid w:val="00946C7E"/>
    <w:rsid w:val="00946CAE"/>
    <w:rsid w:val="00946FAA"/>
    <w:rsid w:val="009473EB"/>
    <w:rsid w:val="00947455"/>
    <w:rsid w:val="00947A7E"/>
    <w:rsid w:val="00947B44"/>
    <w:rsid w:val="0094F969"/>
    <w:rsid w:val="00950073"/>
    <w:rsid w:val="0095013D"/>
    <w:rsid w:val="009501BB"/>
    <w:rsid w:val="00950224"/>
    <w:rsid w:val="00950A0C"/>
    <w:rsid w:val="00950D41"/>
    <w:rsid w:val="009511D4"/>
    <w:rsid w:val="00951DA0"/>
    <w:rsid w:val="009522EA"/>
    <w:rsid w:val="00952532"/>
    <w:rsid w:val="009529AF"/>
    <w:rsid w:val="00952C72"/>
    <w:rsid w:val="00952DB6"/>
    <w:rsid w:val="0095319C"/>
    <w:rsid w:val="0095330C"/>
    <w:rsid w:val="0095371B"/>
    <w:rsid w:val="0095393C"/>
    <w:rsid w:val="00953A60"/>
    <w:rsid w:val="00953B75"/>
    <w:rsid w:val="00953D65"/>
    <w:rsid w:val="00953DBD"/>
    <w:rsid w:val="00954551"/>
    <w:rsid w:val="00954822"/>
    <w:rsid w:val="00954AF4"/>
    <w:rsid w:val="00954BFB"/>
    <w:rsid w:val="00954FA2"/>
    <w:rsid w:val="00955083"/>
    <w:rsid w:val="009553D0"/>
    <w:rsid w:val="00955657"/>
    <w:rsid w:val="00955882"/>
    <w:rsid w:val="00955D08"/>
    <w:rsid w:val="00955D7E"/>
    <w:rsid w:val="00956449"/>
    <w:rsid w:val="009565FB"/>
    <w:rsid w:val="00956A0A"/>
    <w:rsid w:val="00956AEF"/>
    <w:rsid w:val="00956C7A"/>
    <w:rsid w:val="009570FE"/>
    <w:rsid w:val="009571ED"/>
    <w:rsid w:val="0095730A"/>
    <w:rsid w:val="009577EE"/>
    <w:rsid w:val="009579BF"/>
    <w:rsid w:val="009579C3"/>
    <w:rsid w:val="00957EDD"/>
    <w:rsid w:val="009600CB"/>
    <w:rsid w:val="00960108"/>
    <w:rsid w:val="009601B7"/>
    <w:rsid w:val="00960DF3"/>
    <w:rsid w:val="009610F8"/>
    <w:rsid w:val="009614BA"/>
    <w:rsid w:val="00961DF4"/>
    <w:rsid w:val="00962158"/>
    <w:rsid w:val="00962274"/>
    <w:rsid w:val="00962F04"/>
    <w:rsid w:val="00963A22"/>
    <w:rsid w:val="00963CD2"/>
    <w:rsid w:val="00963D35"/>
    <w:rsid w:val="00964018"/>
    <w:rsid w:val="00964B8D"/>
    <w:rsid w:val="00964DAB"/>
    <w:rsid w:val="00964E79"/>
    <w:rsid w:val="00965373"/>
    <w:rsid w:val="009655D8"/>
    <w:rsid w:val="009656CD"/>
    <w:rsid w:val="0096589F"/>
    <w:rsid w:val="00965938"/>
    <w:rsid w:val="00965C43"/>
    <w:rsid w:val="0096633D"/>
    <w:rsid w:val="00966474"/>
    <w:rsid w:val="00966E7E"/>
    <w:rsid w:val="009676B2"/>
    <w:rsid w:val="00967810"/>
    <w:rsid w:val="00967B71"/>
    <w:rsid w:val="0097030A"/>
    <w:rsid w:val="009707DB"/>
    <w:rsid w:val="00970D2B"/>
    <w:rsid w:val="00970E74"/>
    <w:rsid w:val="009713AB"/>
    <w:rsid w:val="00971F59"/>
    <w:rsid w:val="00971F60"/>
    <w:rsid w:val="009722A2"/>
    <w:rsid w:val="00972BC3"/>
    <w:rsid w:val="00972E24"/>
    <w:rsid w:val="0097330B"/>
    <w:rsid w:val="009733B5"/>
    <w:rsid w:val="0097353D"/>
    <w:rsid w:val="009736F2"/>
    <w:rsid w:val="0097372F"/>
    <w:rsid w:val="009738AF"/>
    <w:rsid w:val="00973F64"/>
    <w:rsid w:val="00974178"/>
    <w:rsid w:val="00974485"/>
    <w:rsid w:val="0097486B"/>
    <w:rsid w:val="00974EFE"/>
    <w:rsid w:val="0097562D"/>
    <w:rsid w:val="00975B13"/>
    <w:rsid w:val="0097674A"/>
    <w:rsid w:val="0097685E"/>
    <w:rsid w:val="0097687C"/>
    <w:rsid w:val="00976D26"/>
    <w:rsid w:val="00977062"/>
    <w:rsid w:val="0097713B"/>
    <w:rsid w:val="009774F3"/>
    <w:rsid w:val="0097777D"/>
    <w:rsid w:val="00977794"/>
    <w:rsid w:val="0097792B"/>
    <w:rsid w:val="00977A64"/>
    <w:rsid w:val="00977F65"/>
    <w:rsid w:val="00977F7C"/>
    <w:rsid w:val="009810FC"/>
    <w:rsid w:val="009812A5"/>
    <w:rsid w:val="00981B7A"/>
    <w:rsid w:val="00981F3A"/>
    <w:rsid w:val="009822D3"/>
    <w:rsid w:val="00982F10"/>
    <w:rsid w:val="00983290"/>
    <w:rsid w:val="00983550"/>
    <w:rsid w:val="00983D74"/>
    <w:rsid w:val="00984CD5"/>
    <w:rsid w:val="00985046"/>
    <w:rsid w:val="009850D8"/>
    <w:rsid w:val="00985781"/>
    <w:rsid w:val="00985A5F"/>
    <w:rsid w:val="00985A97"/>
    <w:rsid w:val="00986147"/>
    <w:rsid w:val="0098663B"/>
    <w:rsid w:val="009868FF"/>
    <w:rsid w:val="00986DFC"/>
    <w:rsid w:val="00986E12"/>
    <w:rsid w:val="00986E9F"/>
    <w:rsid w:val="00986EDF"/>
    <w:rsid w:val="009873FF"/>
    <w:rsid w:val="009903CC"/>
    <w:rsid w:val="00990C10"/>
    <w:rsid w:val="00990D39"/>
    <w:rsid w:val="009910ED"/>
    <w:rsid w:val="009912D4"/>
    <w:rsid w:val="00991BB4"/>
    <w:rsid w:val="00991BEF"/>
    <w:rsid w:val="00991EEA"/>
    <w:rsid w:val="009920D4"/>
    <w:rsid w:val="00992570"/>
    <w:rsid w:val="00992C87"/>
    <w:rsid w:val="00992F55"/>
    <w:rsid w:val="0099377D"/>
    <w:rsid w:val="00993B49"/>
    <w:rsid w:val="009940CD"/>
    <w:rsid w:val="009941E2"/>
    <w:rsid w:val="0099425F"/>
    <w:rsid w:val="0099452D"/>
    <w:rsid w:val="00994B8E"/>
    <w:rsid w:val="009955CD"/>
    <w:rsid w:val="00995A47"/>
    <w:rsid w:val="00995FB8"/>
    <w:rsid w:val="00996047"/>
    <w:rsid w:val="009961C2"/>
    <w:rsid w:val="009969ED"/>
    <w:rsid w:val="00996E3B"/>
    <w:rsid w:val="009972D6"/>
    <w:rsid w:val="00997429"/>
    <w:rsid w:val="00997807"/>
    <w:rsid w:val="00997A87"/>
    <w:rsid w:val="00997ADD"/>
    <w:rsid w:val="00997B33"/>
    <w:rsid w:val="00997EAB"/>
    <w:rsid w:val="00997FC3"/>
    <w:rsid w:val="009A0833"/>
    <w:rsid w:val="009A1427"/>
    <w:rsid w:val="009A18A7"/>
    <w:rsid w:val="009A1B83"/>
    <w:rsid w:val="009A2103"/>
    <w:rsid w:val="009A2116"/>
    <w:rsid w:val="009A25BA"/>
    <w:rsid w:val="009A2894"/>
    <w:rsid w:val="009A28E5"/>
    <w:rsid w:val="009A2C78"/>
    <w:rsid w:val="009A2D4F"/>
    <w:rsid w:val="009A2E02"/>
    <w:rsid w:val="009A32C1"/>
    <w:rsid w:val="009A3361"/>
    <w:rsid w:val="009A34A1"/>
    <w:rsid w:val="009A3F6E"/>
    <w:rsid w:val="009A42E1"/>
    <w:rsid w:val="009A462F"/>
    <w:rsid w:val="009A4667"/>
    <w:rsid w:val="009A46D4"/>
    <w:rsid w:val="009A5005"/>
    <w:rsid w:val="009A5073"/>
    <w:rsid w:val="009A5142"/>
    <w:rsid w:val="009A53CC"/>
    <w:rsid w:val="009A5586"/>
    <w:rsid w:val="009A5B62"/>
    <w:rsid w:val="009A67D7"/>
    <w:rsid w:val="009A68CA"/>
    <w:rsid w:val="009A6A6E"/>
    <w:rsid w:val="009A6C33"/>
    <w:rsid w:val="009A6CE1"/>
    <w:rsid w:val="009A71B4"/>
    <w:rsid w:val="009A7269"/>
    <w:rsid w:val="009A7572"/>
    <w:rsid w:val="009A75AD"/>
    <w:rsid w:val="009A7633"/>
    <w:rsid w:val="009A793E"/>
    <w:rsid w:val="009A7EA4"/>
    <w:rsid w:val="009A7F5F"/>
    <w:rsid w:val="009AE336"/>
    <w:rsid w:val="009B12C8"/>
    <w:rsid w:val="009B1359"/>
    <w:rsid w:val="009B14DB"/>
    <w:rsid w:val="009B22C5"/>
    <w:rsid w:val="009B269D"/>
    <w:rsid w:val="009B28AD"/>
    <w:rsid w:val="009B32BC"/>
    <w:rsid w:val="009B34C7"/>
    <w:rsid w:val="009B36A5"/>
    <w:rsid w:val="009B3B5F"/>
    <w:rsid w:val="009B3DE3"/>
    <w:rsid w:val="009B416C"/>
    <w:rsid w:val="009B4649"/>
    <w:rsid w:val="009B4780"/>
    <w:rsid w:val="009B4A38"/>
    <w:rsid w:val="009B4C50"/>
    <w:rsid w:val="009B5275"/>
    <w:rsid w:val="009B56A9"/>
    <w:rsid w:val="009B582F"/>
    <w:rsid w:val="009B5AA1"/>
    <w:rsid w:val="009B5C68"/>
    <w:rsid w:val="009B61AB"/>
    <w:rsid w:val="009B62C0"/>
    <w:rsid w:val="009B6331"/>
    <w:rsid w:val="009B6624"/>
    <w:rsid w:val="009B7172"/>
    <w:rsid w:val="009B71A0"/>
    <w:rsid w:val="009B7972"/>
    <w:rsid w:val="009C03FB"/>
    <w:rsid w:val="009C0588"/>
    <w:rsid w:val="009C0B94"/>
    <w:rsid w:val="009C0C07"/>
    <w:rsid w:val="009C109E"/>
    <w:rsid w:val="009C111F"/>
    <w:rsid w:val="009C1190"/>
    <w:rsid w:val="009C189A"/>
    <w:rsid w:val="009C1925"/>
    <w:rsid w:val="009C1D3E"/>
    <w:rsid w:val="009C2188"/>
    <w:rsid w:val="009C2240"/>
    <w:rsid w:val="009C32F9"/>
    <w:rsid w:val="009C3947"/>
    <w:rsid w:val="009C3BE6"/>
    <w:rsid w:val="009C3D55"/>
    <w:rsid w:val="009C3EBF"/>
    <w:rsid w:val="009C413D"/>
    <w:rsid w:val="009C4961"/>
    <w:rsid w:val="009C4A48"/>
    <w:rsid w:val="009C4F6E"/>
    <w:rsid w:val="009C53F3"/>
    <w:rsid w:val="009C5A86"/>
    <w:rsid w:val="009C5FD8"/>
    <w:rsid w:val="009C6682"/>
    <w:rsid w:val="009C683B"/>
    <w:rsid w:val="009C6AB3"/>
    <w:rsid w:val="009C742B"/>
    <w:rsid w:val="009C743E"/>
    <w:rsid w:val="009C750A"/>
    <w:rsid w:val="009C76A5"/>
    <w:rsid w:val="009C7DED"/>
    <w:rsid w:val="009C7F88"/>
    <w:rsid w:val="009D0264"/>
    <w:rsid w:val="009D02F6"/>
    <w:rsid w:val="009D108E"/>
    <w:rsid w:val="009D1417"/>
    <w:rsid w:val="009D1FAB"/>
    <w:rsid w:val="009D245F"/>
    <w:rsid w:val="009D30B2"/>
    <w:rsid w:val="009D34F9"/>
    <w:rsid w:val="009D3D95"/>
    <w:rsid w:val="009D3E45"/>
    <w:rsid w:val="009D438E"/>
    <w:rsid w:val="009D43DD"/>
    <w:rsid w:val="009D464A"/>
    <w:rsid w:val="009D4BBB"/>
    <w:rsid w:val="009D504E"/>
    <w:rsid w:val="009D53F8"/>
    <w:rsid w:val="009D5465"/>
    <w:rsid w:val="009D55E2"/>
    <w:rsid w:val="009D5845"/>
    <w:rsid w:val="009D5A2E"/>
    <w:rsid w:val="009D5AFE"/>
    <w:rsid w:val="009D5B9A"/>
    <w:rsid w:val="009D5E46"/>
    <w:rsid w:val="009D609E"/>
    <w:rsid w:val="009D60C4"/>
    <w:rsid w:val="009D66FC"/>
    <w:rsid w:val="009D695B"/>
    <w:rsid w:val="009D6BEF"/>
    <w:rsid w:val="009D6D9D"/>
    <w:rsid w:val="009D6F75"/>
    <w:rsid w:val="009D712F"/>
    <w:rsid w:val="009D76C7"/>
    <w:rsid w:val="009D7730"/>
    <w:rsid w:val="009D7B02"/>
    <w:rsid w:val="009D7C32"/>
    <w:rsid w:val="009D7F17"/>
    <w:rsid w:val="009E0251"/>
    <w:rsid w:val="009E0374"/>
    <w:rsid w:val="009E03EC"/>
    <w:rsid w:val="009E09A6"/>
    <w:rsid w:val="009E0B84"/>
    <w:rsid w:val="009E0CEE"/>
    <w:rsid w:val="009E0DEE"/>
    <w:rsid w:val="009E0E76"/>
    <w:rsid w:val="009E0EFF"/>
    <w:rsid w:val="009E1312"/>
    <w:rsid w:val="009E1831"/>
    <w:rsid w:val="009E1860"/>
    <w:rsid w:val="009E1A5D"/>
    <w:rsid w:val="009E1AF1"/>
    <w:rsid w:val="009E1D7D"/>
    <w:rsid w:val="009E2252"/>
    <w:rsid w:val="009E2342"/>
    <w:rsid w:val="009E2375"/>
    <w:rsid w:val="009E2C93"/>
    <w:rsid w:val="009E3228"/>
    <w:rsid w:val="009E32C7"/>
    <w:rsid w:val="009E4564"/>
    <w:rsid w:val="009E46FA"/>
    <w:rsid w:val="009E4710"/>
    <w:rsid w:val="009E471A"/>
    <w:rsid w:val="009E4783"/>
    <w:rsid w:val="009E4C86"/>
    <w:rsid w:val="009E5583"/>
    <w:rsid w:val="009E5741"/>
    <w:rsid w:val="009E5764"/>
    <w:rsid w:val="009E57AC"/>
    <w:rsid w:val="009E5926"/>
    <w:rsid w:val="009E59FE"/>
    <w:rsid w:val="009E5A02"/>
    <w:rsid w:val="009E60CC"/>
    <w:rsid w:val="009E760C"/>
    <w:rsid w:val="009E7A05"/>
    <w:rsid w:val="009E7A31"/>
    <w:rsid w:val="009E7D30"/>
    <w:rsid w:val="009E7E9A"/>
    <w:rsid w:val="009F00B8"/>
    <w:rsid w:val="009F0438"/>
    <w:rsid w:val="009F0630"/>
    <w:rsid w:val="009F08C6"/>
    <w:rsid w:val="009F10FA"/>
    <w:rsid w:val="009F132D"/>
    <w:rsid w:val="009F134E"/>
    <w:rsid w:val="009F1592"/>
    <w:rsid w:val="009F1661"/>
    <w:rsid w:val="009F1812"/>
    <w:rsid w:val="009F1899"/>
    <w:rsid w:val="009F1E4E"/>
    <w:rsid w:val="009F1EEA"/>
    <w:rsid w:val="009F1F69"/>
    <w:rsid w:val="009F2042"/>
    <w:rsid w:val="009F207E"/>
    <w:rsid w:val="009F21B7"/>
    <w:rsid w:val="009F24FA"/>
    <w:rsid w:val="009F2640"/>
    <w:rsid w:val="009F27A4"/>
    <w:rsid w:val="009F2AB4"/>
    <w:rsid w:val="009F2E66"/>
    <w:rsid w:val="009F34AB"/>
    <w:rsid w:val="009F388D"/>
    <w:rsid w:val="009F3AAA"/>
    <w:rsid w:val="009F41BD"/>
    <w:rsid w:val="009F433B"/>
    <w:rsid w:val="009F47B6"/>
    <w:rsid w:val="009F54AD"/>
    <w:rsid w:val="009F55C6"/>
    <w:rsid w:val="009F6660"/>
    <w:rsid w:val="009F6A22"/>
    <w:rsid w:val="009F6B30"/>
    <w:rsid w:val="009F6B45"/>
    <w:rsid w:val="009F7585"/>
    <w:rsid w:val="009F78D7"/>
    <w:rsid w:val="009F78FA"/>
    <w:rsid w:val="009F79B7"/>
    <w:rsid w:val="009F7B00"/>
    <w:rsid w:val="009F7B98"/>
    <w:rsid w:val="00A0051E"/>
    <w:rsid w:val="00A005DC"/>
    <w:rsid w:val="00A00A98"/>
    <w:rsid w:val="00A00C8C"/>
    <w:rsid w:val="00A00CA4"/>
    <w:rsid w:val="00A00FC9"/>
    <w:rsid w:val="00A0166A"/>
    <w:rsid w:val="00A017BD"/>
    <w:rsid w:val="00A01A44"/>
    <w:rsid w:val="00A01BD3"/>
    <w:rsid w:val="00A01D97"/>
    <w:rsid w:val="00A02063"/>
    <w:rsid w:val="00A027E8"/>
    <w:rsid w:val="00A029D3"/>
    <w:rsid w:val="00A03A3C"/>
    <w:rsid w:val="00A03A41"/>
    <w:rsid w:val="00A03C11"/>
    <w:rsid w:val="00A0438A"/>
    <w:rsid w:val="00A0444E"/>
    <w:rsid w:val="00A045F9"/>
    <w:rsid w:val="00A04686"/>
    <w:rsid w:val="00A0472B"/>
    <w:rsid w:val="00A0473A"/>
    <w:rsid w:val="00A04827"/>
    <w:rsid w:val="00A04988"/>
    <w:rsid w:val="00A052DE"/>
    <w:rsid w:val="00A05622"/>
    <w:rsid w:val="00A0579F"/>
    <w:rsid w:val="00A05E26"/>
    <w:rsid w:val="00A05E63"/>
    <w:rsid w:val="00A062A9"/>
    <w:rsid w:val="00A062B0"/>
    <w:rsid w:val="00A068A3"/>
    <w:rsid w:val="00A06DDE"/>
    <w:rsid w:val="00A071DB"/>
    <w:rsid w:val="00A074A1"/>
    <w:rsid w:val="00A0781B"/>
    <w:rsid w:val="00A07EE2"/>
    <w:rsid w:val="00A10117"/>
    <w:rsid w:val="00A11B63"/>
    <w:rsid w:val="00A11EB8"/>
    <w:rsid w:val="00A123CD"/>
    <w:rsid w:val="00A1278C"/>
    <w:rsid w:val="00A12857"/>
    <w:rsid w:val="00A1296D"/>
    <w:rsid w:val="00A1311F"/>
    <w:rsid w:val="00A13671"/>
    <w:rsid w:val="00A13A64"/>
    <w:rsid w:val="00A14326"/>
    <w:rsid w:val="00A14510"/>
    <w:rsid w:val="00A14603"/>
    <w:rsid w:val="00A14910"/>
    <w:rsid w:val="00A14E64"/>
    <w:rsid w:val="00A14F63"/>
    <w:rsid w:val="00A15314"/>
    <w:rsid w:val="00A15741"/>
    <w:rsid w:val="00A15D73"/>
    <w:rsid w:val="00A16039"/>
    <w:rsid w:val="00A161EA"/>
    <w:rsid w:val="00A16628"/>
    <w:rsid w:val="00A16E7E"/>
    <w:rsid w:val="00A1705C"/>
    <w:rsid w:val="00A17334"/>
    <w:rsid w:val="00A17465"/>
    <w:rsid w:val="00A17751"/>
    <w:rsid w:val="00A1779B"/>
    <w:rsid w:val="00A17B92"/>
    <w:rsid w:val="00A20333"/>
    <w:rsid w:val="00A204A8"/>
    <w:rsid w:val="00A20B08"/>
    <w:rsid w:val="00A20CA9"/>
    <w:rsid w:val="00A20CBE"/>
    <w:rsid w:val="00A211FA"/>
    <w:rsid w:val="00A216B1"/>
    <w:rsid w:val="00A219B3"/>
    <w:rsid w:val="00A219BA"/>
    <w:rsid w:val="00A23518"/>
    <w:rsid w:val="00A23E18"/>
    <w:rsid w:val="00A23E7B"/>
    <w:rsid w:val="00A2400B"/>
    <w:rsid w:val="00A2445C"/>
    <w:rsid w:val="00A2487B"/>
    <w:rsid w:val="00A24ECB"/>
    <w:rsid w:val="00A2500E"/>
    <w:rsid w:val="00A251CC"/>
    <w:rsid w:val="00A2545F"/>
    <w:rsid w:val="00A25B7B"/>
    <w:rsid w:val="00A267FD"/>
    <w:rsid w:val="00A26B1B"/>
    <w:rsid w:val="00A27224"/>
    <w:rsid w:val="00A272CA"/>
    <w:rsid w:val="00A2730B"/>
    <w:rsid w:val="00A27B3F"/>
    <w:rsid w:val="00A27B4A"/>
    <w:rsid w:val="00A303AB"/>
    <w:rsid w:val="00A3056F"/>
    <w:rsid w:val="00A30574"/>
    <w:rsid w:val="00A30888"/>
    <w:rsid w:val="00A31000"/>
    <w:rsid w:val="00A3220C"/>
    <w:rsid w:val="00A323E4"/>
    <w:rsid w:val="00A325A4"/>
    <w:rsid w:val="00A32630"/>
    <w:rsid w:val="00A329CD"/>
    <w:rsid w:val="00A32A8C"/>
    <w:rsid w:val="00A33077"/>
    <w:rsid w:val="00A3328C"/>
    <w:rsid w:val="00A3371E"/>
    <w:rsid w:val="00A33859"/>
    <w:rsid w:val="00A33CB9"/>
    <w:rsid w:val="00A34189"/>
    <w:rsid w:val="00A3452A"/>
    <w:rsid w:val="00A34AB5"/>
    <w:rsid w:val="00A34C75"/>
    <w:rsid w:val="00A3522C"/>
    <w:rsid w:val="00A35839"/>
    <w:rsid w:val="00A35F3B"/>
    <w:rsid w:val="00A36015"/>
    <w:rsid w:val="00A36183"/>
    <w:rsid w:val="00A361C7"/>
    <w:rsid w:val="00A361D1"/>
    <w:rsid w:val="00A36278"/>
    <w:rsid w:val="00A366A0"/>
    <w:rsid w:val="00A368B1"/>
    <w:rsid w:val="00A3798D"/>
    <w:rsid w:val="00A4029D"/>
    <w:rsid w:val="00A40518"/>
    <w:rsid w:val="00A40526"/>
    <w:rsid w:val="00A406CF"/>
    <w:rsid w:val="00A4136E"/>
    <w:rsid w:val="00A416AA"/>
    <w:rsid w:val="00A41C41"/>
    <w:rsid w:val="00A41F24"/>
    <w:rsid w:val="00A425B0"/>
    <w:rsid w:val="00A42A1C"/>
    <w:rsid w:val="00A42AB8"/>
    <w:rsid w:val="00A42B27"/>
    <w:rsid w:val="00A42B31"/>
    <w:rsid w:val="00A42DC5"/>
    <w:rsid w:val="00A42FE1"/>
    <w:rsid w:val="00A4314E"/>
    <w:rsid w:val="00A432C8"/>
    <w:rsid w:val="00A43C4F"/>
    <w:rsid w:val="00A43C73"/>
    <w:rsid w:val="00A43E84"/>
    <w:rsid w:val="00A443F5"/>
    <w:rsid w:val="00A4441F"/>
    <w:rsid w:val="00A447EF"/>
    <w:rsid w:val="00A44A46"/>
    <w:rsid w:val="00A44B2B"/>
    <w:rsid w:val="00A44DBC"/>
    <w:rsid w:val="00A45485"/>
    <w:rsid w:val="00A45AFF"/>
    <w:rsid w:val="00A46160"/>
    <w:rsid w:val="00A46476"/>
    <w:rsid w:val="00A4677A"/>
    <w:rsid w:val="00A46945"/>
    <w:rsid w:val="00A46FB8"/>
    <w:rsid w:val="00A470E2"/>
    <w:rsid w:val="00A47259"/>
    <w:rsid w:val="00A472DD"/>
    <w:rsid w:val="00A4742F"/>
    <w:rsid w:val="00A4772C"/>
    <w:rsid w:val="00A47874"/>
    <w:rsid w:val="00A479E5"/>
    <w:rsid w:val="00A47BEB"/>
    <w:rsid w:val="00A47ED9"/>
    <w:rsid w:val="00A47FD7"/>
    <w:rsid w:val="00A47FEF"/>
    <w:rsid w:val="00A504B8"/>
    <w:rsid w:val="00A5143C"/>
    <w:rsid w:val="00A515D5"/>
    <w:rsid w:val="00A5185F"/>
    <w:rsid w:val="00A51881"/>
    <w:rsid w:val="00A51C36"/>
    <w:rsid w:val="00A51D26"/>
    <w:rsid w:val="00A51EA1"/>
    <w:rsid w:val="00A51EFE"/>
    <w:rsid w:val="00A524AD"/>
    <w:rsid w:val="00A52781"/>
    <w:rsid w:val="00A5340B"/>
    <w:rsid w:val="00A53664"/>
    <w:rsid w:val="00A537F6"/>
    <w:rsid w:val="00A54045"/>
    <w:rsid w:val="00A54121"/>
    <w:rsid w:val="00A5465B"/>
    <w:rsid w:val="00A5472A"/>
    <w:rsid w:val="00A549E9"/>
    <w:rsid w:val="00A54D4F"/>
    <w:rsid w:val="00A558D9"/>
    <w:rsid w:val="00A55ADD"/>
    <w:rsid w:val="00A55D24"/>
    <w:rsid w:val="00A56907"/>
    <w:rsid w:val="00A56D15"/>
    <w:rsid w:val="00A5722E"/>
    <w:rsid w:val="00A57605"/>
    <w:rsid w:val="00A57929"/>
    <w:rsid w:val="00A60579"/>
    <w:rsid w:val="00A60EDA"/>
    <w:rsid w:val="00A60F1F"/>
    <w:rsid w:val="00A615E3"/>
    <w:rsid w:val="00A61799"/>
    <w:rsid w:val="00A61B58"/>
    <w:rsid w:val="00A61C17"/>
    <w:rsid w:val="00A61FA5"/>
    <w:rsid w:val="00A62163"/>
    <w:rsid w:val="00A6236D"/>
    <w:rsid w:val="00A6243A"/>
    <w:rsid w:val="00A62812"/>
    <w:rsid w:val="00A62BDA"/>
    <w:rsid w:val="00A62BE7"/>
    <w:rsid w:val="00A62C42"/>
    <w:rsid w:val="00A62D12"/>
    <w:rsid w:val="00A635F8"/>
    <w:rsid w:val="00A6372D"/>
    <w:rsid w:val="00A638D1"/>
    <w:rsid w:val="00A63BD4"/>
    <w:rsid w:val="00A63BE6"/>
    <w:rsid w:val="00A63D5C"/>
    <w:rsid w:val="00A6449B"/>
    <w:rsid w:val="00A6452F"/>
    <w:rsid w:val="00A64E4D"/>
    <w:rsid w:val="00A65877"/>
    <w:rsid w:val="00A663E3"/>
    <w:rsid w:val="00A6687F"/>
    <w:rsid w:val="00A6710F"/>
    <w:rsid w:val="00A67567"/>
    <w:rsid w:val="00A6763D"/>
    <w:rsid w:val="00A676EB"/>
    <w:rsid w:val="00A70948"/>
    <w:rsid w:val="00A70D91"/>
    <w:rsid w:val="00A7124F"/>
    <w:rsid w:val="00A71698"/>
    <w:rsid w:val="00A7211C"/>
    <w:rsid w:val="00A72B0A"/>
    <w:rsid w:val="00A72BB5"/>
    <w:rsid w:val="00A72CD8"/>
    <w:rsid w:val="00A72DD8"/>
    <w:rsid w:val="00A72F06"/>
    <w:rsid w:val="00A735D0"/>
    <w:rsid w:val="00A73AF0"/>
    <w:rsid w:val="00A73C01"/>
    <w:rsid w:val="00A7466C"/>
    <w:rsid w:val="00A7472C"/>
    <w:rsid w:val="00A74B5C"/>
    <w:rsid w:val="00A7562C"/>
    <w:rsid w:val="00A75689"/>
    <w:rsid w:val="00A75BB5"/>
    <w:rsid w:val="00A75D00"/>
    <w:rsid w:val="00A75EE3"/>
    <w:rsid w:val="00A762D7"/>
    <w:rsid w:val="00A76580"/>
    <w:rsid w:val="00A76DF8"/>
    <w:rsid w:val="00A800B0"/>
    <w:rsid w:val="00A80175"/>
    <w:rsid w:val="00A801F4"/>
    <w:rsid w:val="00A8035D"/>
    <w:rsid w:val="00A804A5"/>
    <w:rsid w:val="00A804C2"/>
    <w:rsid w:val="00A8085A"/>
    <w:rsid w:val="00A80B1D"/>
    <w:rsid w:val="00A80FBA"/>
    <w:rsid w:val="00A81093"/>
    <w:rsid w:val="00A81317"/>
    <w:rsid w:val="00A816CB"/>
    <w:rsid w:val="00A81CB8"/>
    <w:rsid w:val="00A81EAE"/>
    <w:rsid w:val="00A81F49"/>
    <w:rsid w:val="00A820BC"/>
    <w:rsid w:val="00A8227A"/>
    <w:rsid w:val="00A82989"/>
    <w:rsid w:val="00A82C97"/>
    <w:rsid w:val="00A83205"/>
    <w:rsid w:val="00A83735"/>
    <w:rsid w:val="00A84347"/>
    <w:rsid w:val="00A84592"/>
    <w:rsid w:val="00A84898"/>
    <w:rsid w:val="00A84D4D"/>
    <w:rsid w:val="00A84DBA"/>
    <w:rsid w:val="00A84EF6"/>
    <w:rsid w:val="00A8533C"/>
    <w:rsid w:val="00A857C1"/>
    <w:rsid w:val="00A858F8"/>
    <w:rsid w:val="00A85CBA"/>
    <w:rsid w:val="00A85CFE"/>
    <w:rsid w:val="00A85DE1"/>
    <w:rsid w:val="00A85FC4"/>
    <w:rsid w:val="00A86441"/>
    <w:rsid w:val="00A8680B"/>
    <w:rsid w:val="00A86A6C"/>
    <w:rsid w:val="00A87346"/>
    <w:rsid w:val="00A87417"/>
    <w:rsid w:val="00A87AB4"/>
    <w:rsid w:val="00A87B38"/>
    <w:rsid w:val="00A87E49"/>
    <w:rsid w:val="00A9080D"/>
    <w:rsid w:val="00A9146F"/>
    <w:rsid w:val="00A9156F"/>
    <w:rsid w:val="00A91676"/>
    <w:rsid w:val="00A9178A"/>
    <w:rsid w:val="00A91872"/>
    <w:rsid w:val="00A920D8"/>
    <w:rsid w:val="00A92269"/>
    <w:rsid w:val="00A922B0"/>
    <w:rsid w:val="00A923B7"/>
    <w:rsid w:val="00A92AC3"/>
    <w:rsid w:val="00A92DA6"/>
    <w:rsid w:val="00A92F75"/>
    <w:rsid w:val="00A9327C"/>
    <w:rsid w:val="00A9392E"/>
    <w:rsid w:val="00A93957"/>
    <w:rsid w:val="00A93CB1"/>
    <w:rsid w:val="00A94243"/>
    <w:rsid w:val="00A94D85"/>
    <w:rsid w:val="00A94E9D"/>
    <w:rsid w:val="00A94EFE"/>
    <w:rsid w:val="00A94F1E"/>
    <w:rsid w:val="00A9509D"/>
    <w:rsid w:val="00A95429"/>
    <w:rsid w:val="00A95716"/>
    <w:rsid w:val="00A95786"/>
    <w:rsid w:val="00A957AC"/>
    <w:rsid w:val="00A95D37"/>
    <w:rsid w:val="00A964AD"/>
    <w:rsid w:val="00A96A8A"/>
    <w:rsid w:val="00A96B25"/>
    <w:rsid w:val="00A96C50"/>
    <w:rsid w:val="00A96DA5"/>
    <w:rsid w:val="00A971B8"/>
    <w:rsid w:val="00AA019D"/>
    <w:rsid w:val="00AA0201"/>
    <w:rsid w:val="00AA0393"/>
    <w:rsid w:val="00AA060B"/>
    <w:rsid w:val="00AA0640"/>
    <w:rsid w:val="00AA1D7B"/>
    <w:rsid w:val="00AA2170"/>
    <w:rsid w:val="00AA21BC"/>
    <w:rsid w:val="00AA22F5"/>
    <w:rsid w:val="00AA274D"/>
    <w:rsid w:val="00AA2A16"/>
    <w:rsid w:val="00AA2B25"/>
    <w:rsid w:val="00AA2BFE"/>
    <w:rsid w:val="00AA2D64"/>
    <w:rsid w:val="00AA3610"/>
    <w:rsid w:val="00AA3AEB"/>
    <w:rsid w:val="00AA413F"/>
    <w:rsid w:val="00AA4664"/>
    <w:rsid w:val="00AA4698"/>
    <w:rsid w:val="00AA4D95"/>
    <w:rsid w:val="00AA4E06"/>
    <w:rsid w:val="00AA4FA8"/>
    <w:rsid w:val="00AA5041"/>
    <w:rsid w:val="00AA5096"/>
    <w:rsid w:val="00AA50A6"/>
    <w:rsid w:val="00AA523E"/>
    <w:rsid w:val="00AA543C"/>
    <w:rsid w:val="00AA5684"/>
    <w:rsid w:val="00AA68F8"/>
    <w:rsid w:val="00AA6984"/>
    <w:rsid w:val="00AA6BC4"/>
    <w:rsid w:val="00AA6CB7"/>
    <w:rsid w:val="00AA747B"/>
    <w:rsid w:val="00AA7BFB"/>
    <w:rsid w:val="00AA7D5A"/>
    <w:rsid w:val="00AB0296"/>
    <w:rsid w:val="00AB0424"/>
    <w:rsid w:val="00AB058A"/>
    <w:rsid w:val="00AB0BC0"/>
    <w:rsid w:val="00AB0C94"/>
    <w:rsid w:val="00AB100F"/>
    <w:rsid w:val="00AB108C"/>
    <w:rsid w:val="00AB186A"/>
    <w:rsid w:val="00AB1892"/>
    <w:rsid w:val="00AB1940"/>
    <w:rsid w:val="00AB1F31"/>
    <w:rsid w:val="00AB2FD9"/>
    <w:rsid w:val="00AB37BB"/>
    <w:rsid w:val="00AB3A4D"/>
    <w:rsid w:val="00AB3C53"/>
    <w:rsid w:val="00AB3CE7"/>
    <w:rsid w:val="00AB3FBC"/>
    <w:rsid w:val="00AB46A5"/>
    <w:rsid w:val="00AB4706"/>
    <w:rsid w:val="00AB50A4"/>
    <w:rsid w:val="00AB50D7"/>
    <w:rsid w:val="00AB5259"/>
    <w:rsid w:val="00AB58F3"/>
    <w:rsid w:val="00AB6524"/>
    <w:rsid w:val="00AB6586"/>
    <w:rsid w:val="00AB6A46"/>
    <w:rsid w:val="00AB6B84"/>
    <w:rsid w:val="00AB7A88"/>
    <w:rsid w:val="00AB7AD9"/>
    <w:rsid w:val="00AB7B97"/>
    <w:rsid w:val="00AC06CD"/>
    <w:rsid w:val="00AC08DC"/>
    <w:rsid w:val="00AC0EA2"/>
    <w:rsid w:val="00AC0F73"/>
    <w:rsid w:val="00AC1511"/>
    <w:rsid w:val="00AC1664"/>
    <w:rsid w:val="00AC17CE"/>
    <w:rsid w:val="00AC1876"/>
    <w:rsid w:val="00AC1ACB"/>
    <w:rsid w:val="00AC1BFE"/>
    <w:rsid w:val="00AC24CC"/>
    <w:rsid w:val="00AC282C"/>
    <w:rsid w:val="00AC2CBE"/>
    <w:rsid w:val="00AC324B"/>
    <w:rsid w:val="00AC3658"/>
    <w:rsid w:val="00AC382D"/>
    <w:rsid w:val="00AC3A0C"/>
    <w:rsid w:val="00AC3CAD"/>
    <w:rsid w:val="00AC3D0C"/>
    <w:rsid w:val="00AC3E21"/>
    <w:rsid w:val="00AC456D"/>
    <w:rsid w:val="00AC4B1E"/>
    <w:rsid w:val="00AC5613"/>
    <w:rsid w:val="00AC5824"/>
    <w:rsid w:val="00AC5F65"/>
    <w:rsid w:val="00AC5FCE"/>
    <w:rsid w:val="00AC68EE"/>
    <w:rsid w:val="00AC6CA2"/>
    <w:rsid w:val="00AC745F"/>
    <w:rsid w:val="00AC7F4E"/>
    <w:rsid w:val="00AD0755"/>
    <w:rsid w:val="00AD115E"/>
    <w:rsid w:val="00AD1340"/>
    <w:rsid w:val="00AD1B26"/>
    <w:rsid w:val="00AD1BE9"/>
    <w:rsid w:val="00AD218A"/>
    <w:rsid w:val="00AD2600"/>
    <w:rsid w:val="00AD26DA"/>
    <w:rsid w:val="00AD2775"/>
    <w:rsid w:val="00AD279C"/>
    <w:rsid w:val="00AD37C9"/>
    <w:rsid w:val="00AD3A1F"/>
    <w:rsid w:val="00AD3BD8"/>
    <w:rsid w:val="00AD423E"/>
    <w:rsid w:val="00AD443A"/>
    <w:rsid w:val="00AD467E"/>
    <w:rsid w:val="00AD4A0B"/>
    <w:rsid w:val="00AD4C90"/>
    <w:rsid w:val="00AD4E0C"/>
    <w:rsid w:val="00AD502D"/>
    <w:rsid w:val="00AD5116"/>
    <w:rsid w:val="00AD56B0"/>
    <w:rsid w:val="00AD599D"/>
    <w:rsid w:val="00AD687C"/>
    <w:rsid w:val="00AD6960"/>
    <w:rsid w:val="00AD7586"/>
    <w:rsid w:val="00AD767E"/>
    <w:rsid w:val="00AD790F"/>
    <w:rsid w:val="00AD7CB4"/>
    <w:rsid w:val="00AE0799"/>
    <w:rsid w:val="00AE0E3B"/>
    <w:rsid w:val="00AE11FB"/>
    <w:rsid w:val="00AE16E4"/>
    <w:rsid w:val="00AE18DD"/>
    <w:rsid w:val="00AE1979"/>
    <w:rsid w:val="00AE27D6"/>
    <w:rsid w:val="00AE2BEF"/>
    <w:rsid w:val="00AE2C00"/>
    <w:rsid w:val="00AE2ECE"/>
    <w:rsid w:val="00AE331A"/>
    <w:rsid w:val="00AE3611"/>
    <w:rsid w:val="00AE395F"/>
    <w:rsid w:val="00AE3C4E"/>
    <w:rsid w:val="00AE40F9"/>
    <w:rsid w:val="00AE43A1"/>
    <w:rsid w:val="00AE4850"/>
    <w:rsid w:val="00AE4D72"/>
    <w:rsid w:val="00AE4E50"/>
    <w:rsid w:val="00AE555B"/>
    <w:rsid w:val="00AE56F3"/>
    <w:rsid w:val="00AE591C"/>
    <w:rsid w:val="00AE5982"/>
    <w:rsid w:val="00AE5AB6"/>
    <w:rsid w:val="00AE5D03"/>
    <w:rsid w:val="00AE6375"/>
    <w:rsid w:val="00AE66C1"/>
    <w:rsid w:val="00AE68B3"/>
    <w:rsid w:val="00AE6A55"/>
    <w:rsid w:val="00AE6B56"/>
    <w:rsid w:val="00AE6C92"/>
    <w:rsid w:val="00AE6CEF"/>
    <w:rsid w:val="00AE7221"/>
    <w:rsid w:val="00AE7287"/>
    <w:rsid w:val="00AE760A"/>
    <w:rsid w:val="00AE7876"/>
    <w:rsid w:val="00AE7AD1"/>
    <w:rsid w:val="00AE7F98"/>
    <w:rsid w:val="00AE7FDB"/>
    <w:rsid w:val="00AF0135"/>
    <w:rsid w:val="00AF0A02"/>
    <w:rsid w:val="00AF0D00"/>
    <w:rsid w:val="00AF0D9C"/>
    <w:rsid w:val="00AF0F25"/>
    <w:rsid w:val="00AF0FBE"/>
    <w:rsid w:val="00AF11D3"/>
    <w:rsid w:val="00AF211A"/>
    <w:rsid w:val="00AF22C8"/>
    <w:rsid w:val="00AF243B"/>
    <w:rsid w:val="00AF24B7"/>
    <w:rsid w:val="00AF2D34"/>
    <w:rsid w:val="00AF30A0"/>
    <w:rsid w:val="00AF315B"/>
    <w:rsid w:val="00AF329D"/>
    <w:rsid w:val="00AF3302"/>
    <w:rsid w:val="00AF3329"/>
    <w:rsid w:val="00AF3E04"/>
    <w:rsid w:val="00AF44C3"/>
    <w:rsid w:val="00AF44C6"/>
    <w:rsid w:val="00AF4522"/>
    <w:rsid w:val="00AF4581"/>
    <w:rsid w:val="00AF477D"/>
    <w:rsid w:val="00AF4815"/>
    <w:rsid w:val="00AF4914"/>
    <w:rsid w:val="00AF5928"/>
    <w:rsid w:val="00AF5C73"/>
    <w:rsid w:val="00AF5FE3"/>
    <w:rsid w:val="00AF63E7"/>
    <w:rsid w:val="00AF6558"/>
    <w:rsid w:val="00AF681D"/>
    <w:rsid w:val="00AF68EB"/>
    <w:rsid w:val="00AF6C30"/>
    <w:rsid w:val="00AF6DB4"/>
    <w:rsid w:val="00AF6E4C"/>
    <w:rsid w:val="00AF70CF"/>
    <w:rsid w:val="00AF76FF"/>
    <w:rsid w:val="00AF7771"/>
    <w:rsid w:val="00AF7819"/>
    <w:rsid w:val="00AF7D1D"/>
    <w:rsid w:val="00B0004D"/>
    <w:rsid w:val="00B0032F"/>
    <w:rsid w:val="00B0048E"/>
    <w:rsid w:val="00B0067E"/>
    <w:rsid w:val="00B007D7"/>
    <w:rsid w:val="00B0080D"/>
    <w:rsid w:val="00B00A96"/>
    <w:rsid w:val="00B00DE5"/>
    <w:rsid w:val="00B00DEC"/>
    <w:rsid w:val="00B00DF8"/>
    <w:rsid w:val="00B01070"/>
    <w:rsid w:val="00B0165A"/>
    <w:rsid w:val="00B01849"/>
    <w:rsid w:val="00B01F06"/>
    <w:rsid w:val="00B0211A"/>
    <w:rsid w:val="00B0227F"/>
    <w:rsid w:val="00B02898"/>
    <w:rsid w:val="00B02EDB"/>
    <w:rsid w:val="00B02EF6"/>
    <w:rsid w:val="00B0331F"/>
    <w:rsid w:val="00B0377D"/>
    <w:rsid w:val="00B03C68"/>
    <w:rsid w:val="00B0455F"/>
    <w:rsid w:val="00B04D2E"/>
    <w:rsid w:val="00B04D61"/>
    <w:rsid w:val="00B05089"/>
    <w:rsid w:val="00B05343"/>
    <w:rsid w:val="00B053A8"/>
    <w:rsid w:val="00B05686"/>
    <w:rsid w:val="00B05D29"/>
    <w:rsid w:val="00B06656"/>
    <w:rsid w:val="00B06676"/>
    <w:rsid w:val="00B06B23"/>
    <w:rsid w:val="00B06C03"/>
    <w:rsid w:val="00B071B5"/>
    <w:rsid w:val="00B07206"/>
    <w:rsid w:val="00B0753F"/>
    <w:rsid w:val="00B075A4"/>
    <w:rsid w:val="00B07D6C"/>
    <w:rsid w:val="00B1071C"/>
    <w:rsid w:val="00B10845"/>
    <w:rsid w:val="00B10D64"/>
    <w:rsid w:val="00B11A57"/>
    <w:rsid w:val="00B11BE0"/>
    <w:rsid w:val="00B121D4"/>
    <w:rsid w:val="00B12221"/>
    <w:rsid w:val="00B12804"/>
    <w:rsid w:val="00B1289D"/>
    <w:rsid w:val="00B1305B"/>
    <w:rsid w:val="00B133E3"/>
    <w:rsid w:val="00B135A1"/>
    <w:rsid w:val="00B1374F"/>
    <w:rsid w:val="00B1413A"/>
    <w:rsid w:val="00B141E8"/>
    <w:rsid w:val="00B14255"/>
    <w:rsid w:val="00B14753"/>
    <w:rsid w:val="00B147F5"/>
    <w:rsid w:val="00B14968"/>
    <w:rsid w:val="00B14B02"/>
    <w:rsid w:val="00B1512E"/>
    <w:rsid w:val="00B156D1"/>
    <w:rsid w:val="00B15B22"/>
    <w:rsid w:val="00B15EDC"/>
    <w:rsid w:val="00B16057"/>
    <w:rsid w:val="00B16079"/>
    <w:rsid w:val="00B16253"/>
    <w:rsid w:val="00B16307"/>
    <w:rsid w:val="00B16CA8"/>
    <w:rsid w:val="00B171A5"/>
    <w:rsid w:val="00B1747E"/>
    <w:rsid w:val="00B17687"/>
    <w:rsid w:val="00B17BC8"/>
    <w:rsid w:val="00B202E3"/>
    <w:rsid w:val="00B2081D"/>
    <w:rsid w:val="00B2099E"/>
    <w:rsid w:val="00B20C97"/>
    <w:rsid w:val="00B20C98"/>
    <w:rsid w:val="00B213A3"/>
    <w:rsid w:val="00B21B00"/>
    <w:rsid w:val="00B21D3E"/>
    <w:rsid w:val="00B21D61"/>
    <w:rsid w:val="00B21E1B"/>
    <w:rsid w:val="00B22527"/>
    <w:rsid w:val="00B225C8"/>
    <w:rsid w:val="00B22694"/>
    <w:rsid w:val="00B22E20"/>
    <w:rsid w:val="00B22ED1"/>
    <w:rsid w:val="00B22EFF"/>
    <w:rsid w:val="00B23068"/>
    <w:rsid w:val="00B23594"/>
    <w:rsid w:val="00B2365F"/>
    <w:rsid w:val="00B2377B"/>
    <w:rsid w:val="00B23A35"/>
    <w:rsid w:val="00B242BA"/>
    <w:rsid w:val="00B243F7"/>
    <w:rsid w:val="00B248FC"/>
    <w:rsid w:val="00B24B85"/>
    <w:rsid w:val="00B24D70"/>
    <w:rsid w:val="00B24E76"/>
    <w:rsid w:val="00B25109"/>
    <w:rsid w:val="00B25290"/>
    <w:rsid w:val="00B2539F"/>
    <w:rsid w:val="00B253CF"/>
    <w:rsid w:val="00B25791"/>
    <w:rsid w:val="00B2583D"/>
    <w:rsid w:val="00B2599A"/>
    <w:rsid w:val="00B25BD1"/>
    <w:rsid w:val="00B260B4"/>
    <w:rsid w:val="00B264D8"/>
    <w:rsid w:val="00B26773"/>
    <w:rsid w:val="00B2685E"/>
    <w:rsid w:val="00B26ADA"/>
    <w:rsid w:val="00B26C98"/>
    <w:rsid w:val="00B26D6A"/>
    <w:rsid w:val="00B271AD"/>
    <w:rsid w:val="00B27C2A"/>
    <w:rsid w:val="00B27D9E"/>
    <w:rsid w:val="00B27E76"/>
    <w:rsid w:val="00B2B51E"/>
    <w:rsid w:val="00B3028C"/>
    <w:rsid w:val="00B303BB"/>
    <w:rsid w:val="00B308F4"/>
    <w:rsid w:val="00B309E5"/>
    <w:rsid w:val="00B30BB2"/>
    <w:rsid w:val="00B30EAA"/>
    <w:rsid w:val="00B31EBB"/>
    <w:rsid w:val="00B32283"/>
    <w:rsid w:val="00B325CC"/>
    <w:rsid w:val="00B3295C"/>
    <w:rsid w:val="00B32A30"/>
    <w:rsid w:val="00B32B1A"/>
    <w:rsid w:val="00B336B0"/>
    <w:rsid w:val="00B33C2B"/>
    <w:rsid w:val="00B34115"/>
    <w:rsid w:val="00B34204"/>
    <w:rsid w:val="00B3432E"/>
    <w:rsid w:val="00B352AE"/>
    <w:rsid w:val="00B3542A"/>
    <w:rsid w:val="00B36267"/>
    <w:rsid w:val="00B362ED"/>
    <w:rsid w:val="00B36404"/>
    <w:rsid w:val="00B3663B"/>
    <w:rsid w:val="00B366C2"/>
    <w:rsid w:val="00B36DC7"/>
    <w:rsid w:val="00B3708E"/>
    <w:rsid w:val="00B3714C"/>
    <w:rsid w:val="00B3763B"/>
    <w:rsid w:val="00B37FB5"/>
    <w:rsid w:val="00B40012"/>
    <w:rsid w:val="00B4013E"/>
    <w:rsid w:val="00B4035A"/>
    <w:rsid w:val="00B40449"/>
    <w:rsid w:val="00B4069C"/>
    <w:rsid w:val="00B40837"/>
    <w:rsid w:val="00B40AE6"/>
    <w:rsid w:val="00B40BCD"/>
    <w:rsid w:val="00B40DEC"/>
    <w:rsid w:val="00B41079"/>
    <w:rsid w:val="00B41C48"/>
    <w:rsid w:val="00B41C99"/>
    <w:rsid w:val="00B422C3"/>
    <w:rsid w:val="00B425B6"/>
    <w:rsid w:val="00B42CB6"/>
    <w:rsid w:val="00B42FC9"/>
    <w:rsid w:val="00B42FDA"/>
    <w:rsid w:val="00B43A66"/>
    <w:rsid w:val="00B43B03"/>
    <w:rsid w:val="00B440BC"/>
    <w:rsid w:val="00B441F8"/>
    <w:rsid w:val="00B44395"/>
    <w:rsid w:val="00B4440C"/>
    <w:rsid w:val="00B44A93"/>
    <w:rsid w:val="00B44C7C"/>
    <w:rsid w:val="00B44CD6"/>
    <w:rsid w:val="00B44F39"/>
    <w:rsid w:val="00B452E7"/>
    <w:rsid w:val="00B45B48"/>
    <w:rsid w:val="00B45EB3"/>
    <w:rsid w:val="00B45F74"/>
    <w:rsid w:val="00B4636A"/>
    <w:rsid w:val="00B46B46"/>
    <w:rsid w:val="00B46B7E"/>
    <w:rsid w:val="00B46E95"/>
    <w:rsid w:val="00B4734A"/>
    <w:rsid w:val="00B500EF"/>
    <w:rsid w:val="00B50694"/>
    <w:rsid w:val="00B5091B"/>
    <w:rsid w:val="00B5096E"/>
    <w:rsid w:val="00B50DA9"/>
    <w:rsid w:val="00B51096"/>
    <w:rsid w:val="00B5152B"/>
    <w:rsid w:val="00B5165E"/>
    <w:rsid w:val="00B51758"/>
    <w:rsid w:val="00B51813"/>
    <w:rsid w:val="00B51D06"/>
    <w:rsid w:val="00B51EF6"/>
    <w:rsid w:val="00B52947"/>
    <w:rsid w:val="00B52AE9"/>
    <w:rsid w:val="00B53969"/>
    <w:rsid w:val="00B53BBB"/>
    <w:rsid w:val="00B53ED4"/>
    <w:rsid w:val="00B541B3"/>
    <w:rsid w:val="00B542E6"/>
    <w:rsid w:val="00B545C6"/>
    <w:rsid w:val="00B547A9"/>
    <w:rsid w:val="00B5494C"/>
    <w:rsid w:val="00B54BA4"/>
    <w:rsid w:val="00B54E9F"/>
    <w:rsid w:val="00B55046"/>
    <w:rsid w:val="00B55173"/>
    <w:rsid w:val="00B55225"/>
    <w:rsid w:val="00B55481"/>
    <w:rsid w:val="00B55552"/>
    <w:rsid w:val="00B5556B"/>
    <w:rsid w:val="00B55A8B"/>
    <w:rsid w:val="00B567E5"/>
    <w:rsid w:val="00B56D56"/>
    <w:rsid w:val="00B56DDB"/>
    <w:rsid w:val="00B56E74"/>
    <w:rsid w:val="00B56E90"/>
    <w:rsid w:val="00B570BC"/>
    <w:rsid w:val="00B57304"/>
    <w:rsid w:val="00B57D03"/>
    <w:rsid w:val="00B6022C"/>
    <w:rsid w:val="00B60B58"/>
    <w:rsid w:val="00B60BE1"/>
    <w:rsid w:val="00B618F9"/>
    <w:rsid w:val="00B62401"/>
    <w:rsid w:val="00B62998"/>
    <w:rsid w:val="00B63238"/>
    <w:rsid w:val="00B6358B"/>
    <w:rsid w:val="00B63611"/>
    <w:rsid w:val="00B636FA"/>
    <w:rsid w:val="00B6398B"/>
    <w:rsid w:val="00B6490E"/>
    <w:rsid w:val="00B64953"/>
    <w:rsid w:val="00B64D09"/>
    <w:rsid w:val="00B64D87"/>
    <w:rsid w:val="00B65004"/>
    <w:rsid w:val="00B65298"/>
    <w:rsid w:val="00B654D2"/>
    <w:rsid w:val="00B658A8"/>
    <w:rsid w:val="00B658B0"/>
    <w:rsid w:val="00B65BC2"/>
    <w:rsid w:val="00B65CDC"/>
    <w:rsid w:val="00B66196"/>
    <w:rsid w:val="00B666A5"/>
    <w:rsid w:val="00B66955"/>
    <w:rsid w:val="00B670CD"/>
    <w:rsid w:val="00B67165"/>
    <w:rsid w:val="00B67193"/>
    <w:rsid w:val="00B67282"/>
    <w:rsid w:val="00B6775B"/>
    <w:rsid w:val="00B678F9"/>
    <w:rsid w:val="00B7039B"/>
    <w:rsid w:val="00B70639"/>
    <w:rsid w:val="00B707ED"/>
    <w:rsid w:val="00B70A84"/>
    <w:rsid w:val="00B70A8A"/>
    <w:rsid w:val="00B70B4E"/>
    <w:rsid w:val="00B711BF"/>
    <w:rsid w:val="00B7139C"/>
    <w:rsid w:val="00B7159F"/>
    <w:rsid w:val="00B715B7"/>
    <w:rsid w:val="00B71A70"/>
    <w:rsid w:val="00B71BB4"/>
    <w:rsid w:val="00B71D87"/>
    <w:rsid w:val="00B71F5E"/>
    <w:rsid w:val="00B71FDE"/>
    <w:rsid w:val="00B72102"/>
    <w:rsid w:val="00B7240C"/>
    <w:rsid w:val="00B7255C"/>
    <w:rsid w:val="00B729E5"/>
    <w:rsid w:val="00B72D35"/>
    <w:rsid w:val="00B72E97"/>
    <w:rsid w:val="00B72F60"/>
    <w:rsid w:val="00B73213"/>
    <w:rsid w:val="00B73437"/>
    <w:rsid w:val="00B73974"/>
    <w:rsid w:val="00B73D95"/>
    <w:rsid w:val="00B742EA"/>
    <w:rsid w:val="00B7458C"/>
    <w:rsid w:val="00B74978"/>
    <w:rsid w:val="00B74AF1"/>
    <w:rsid w:val="00B75337"/>
    <w:rsid w:val="00B7589F"/>
    <w:rsid w:val="00B75A51"/>
    <w:rsid w:val="00B76200"/>
    <w:rsid w:val="00B768AB"/>
    <w:rsid w:val="00B76939"/>
    <w:rsid w:val="00B76E55"/>
    <w:rsid w:val="00B76FAB"/>
    <w:rsid w:val="00B77734"/>
    <w:rsid w:val="00B7788C"/>
    <w:rsid w:val="00B77BD0"/>
    <w:rsid w:val="00B77C11"/>
    <w:rsid w:val="00B77D8A"/>
    <w:rsid w:val="00B77F64"/>
    <w:rsid w:val="00B8000A"/>
    <w:rsid w:val="00B80C34"/>
    <w:rsid w:val="00B80F42"/>
    <w:rsid w:val="00B81236"/>
    <w:rsid w:val="00B8190E"/>
    <w:rsid w:val="00B81C68"/>
    <w:rsid w:val="00B82359"/>
    <w:rsid w:val="00B823B8"/>
    <w:rsid w:val="00B82550"/>
    <w:rsid w:val="00B82682"/>
    <w:rsid w:val="00B8286E"/>
    <w:rsid w:val="00B82CE4"/>
    <w:rsid w:val="00B83489"/>
    <w:rsid w:val="00B83ABC"/>
    <w:rsid w:val="00B83C2D"/>
    <w:rsid w:val="00B83C89"/>
    <w:rsid w:val="00B83D2B"/>
    <w:rsid w:val="00B83E82"/>
    <w:rsid w:val="00B83EDE"/>
    <w:rsid w:val="00B84657"/>
    <w:rsid w:val="00B84778"/>
    <w:rsid w:val="00B848FE"/>
    <w:rsid w:val="00B84E69"/>
    <w:rsid w:val="00B85533"/>
    <w:rsid w:val="00B857DE"/>
    <w:rsid w:val="00B85F56"/>
    <w:rsid w:val="00B868F5"/>
    <w:rsid w:val="00B873AE"/>
    <w:rsid w:val="00B873CC"/>
    <w:rsid w:val="00B90148"/>
    <w:rsid w:val="00B91108"/>
    <w:rsid w:val="00B919B3"/>
    <w:rsid w:val="00B91AC4"/>
    <w:rsid w:val="00B91F53"/>
    <w:rsid w:val="00B91FF9"/>
    <w:rsid w:val="00B921FD"/>
    <w:rsid w:val="00B926C0"/>
    <w:rsid w:val="00B93140"/>
    <w:rsid w:val="00B935C6"/>
    <w:rsid w:val="00B937A7"/>
    <w:rsid w:val="00B938E3"/>
    <w:rsid w:val="00B9453A"/>
    <w:rsid w:val="00B947B9"/>
    <w:rsid w:val="00B94EC3"/>
    <w:rsid w:val="00B95078"/>
    <w:rsid w:val="00B9545B"/>
    <w:rsid w:val="00B95479"/>
    <w:rsid w:val="00B95E2F"/>
    <w:rsid w:val="00B95FA7"/>
    <w:rsid w:val="00B96031"/>
    <w:rsid w:val="00B963B2"/>
    <w:rsid w:val="00B967A0"/>
    <w:rsid w:val="00B96A5F"/>
    <w:rsid w:val="00B96B82"/>
    <w:rsid w:val="00B970E5"/>
    <w:rsid w:val="00B97152"/>
    <w:rsid w:val="00B974F4"/>
    <w:rsid w:val="00B9790D"/>
    <w:rsid w:val="00B97B09"/>
    <w:rsid w:val="00B97F8D"/>
    <w:rsid w:val="00BA022C"/>
    <w:rsid w:val="00BA0806"/>
    <w:rsid w:val="00BA0F43"/>
    <w:rsid w:val="00BA0F6F"/>
    <w:rsid w:val="00BA197B"/>
    <w:rsid w:val="00BA1AA3"/>
    <w:rsid w:val="00BA1CB4"/>
    <w:rsid w:val="00BA1D2D"/>
    <w:rsid w:val="00BA1D5F"/>
    <w:rsid w:val="00BA2139"/>
    <w:rsid w:val="00BA2431"/>
    <w:rsid w:val="00BA25D5"/>
    <w:rsid w:val="00BA2882"/>
    <w:rsid w:val="00BA2FE5"/>
    <w:rsid w:val="00BA3472"/>
    <w:rsid w:val="00BA4436"/>
    <w:rsid w:val="00BA46AA"/>
    <w:rsid w:val="00BA534E"/>
    <w:rsid w:val="00BA57FB"/>
    <w:rsid w:val="00BA5A18"/>
    <w:rsid w:val="00BA618B"/>
    <w:rsid w:val="00BA663C"/>
    <w:rsid w:val="00BA6778"/>
    <w:rsid w:val="00BA6810"/>
    <w:rsid w:val="00BA6A5D"/>
    <w:rsid w:val="00BA6B6D"/>
    <w:rsid w:val="00BA6EE5"/>
    <w:rsid w:val="00BA73DE"/>
    <w:rsid w:val="00BA7699"/>
    <w:rsid w:val="00BA7B29"/>
    <w:rsid w:val="00BA7C98"/>
    <w:rsid w:val="00BA7FC8"/>
    <w:rsid w:val="00BB0235"/>
    <w:rsid w:val="00BB096B"/>
    <w:rsid w:val="00BB0A5D"/>
    <w:rsid w:val="00BB1729"/>
    <w:rsid w:val="00BB1D13"/>
    <w:rsid w:val="00BB1ED0"/>
    <w:rsid w:val="00BB1F95"/>
    <w:rsid w:val="00BB2331"/>
    <w:rsid w:val="00BB2C68"/>
    <w:rsid w:val="00BB37BD"/>
    <w:rsid w:val="00BB3BFF"/>
    <w:rsid w:val="00BB3D37"/>
    <w:rsid w:val="00BB4E24"/>
    <w:rsid w:val="00BB4E27"/>
    <w:rsid w:val="00BB51EF"/>
    <w:rsid w:val="00BB52A6"/>
    <w:rsid w:val="00BB575E"/>
    <w:rsid w:val="00BB59E9"/>
    <w:rsid w:val="00BB5DB4"/>
    <w:rsid w:val="00BB6074"/>
    <w:rsid w:val="00BB61EC"/>
    <w:rsid w:val="00BB6435"/>
    <w:rsid w:val="00BB6AA5"/>
    <w:rsid w:val="00BB6C08"/>
    <w:rsid w:val="00BB6C12"/>
    <w:rsid w:val="00BB7218"/>
    <w:rsid w:val="00BB74AF"/>
    <w:rsid w:val="00BB7F48"/>
    <w:rsid w:val="00BC0497"/>
    <w:rsid w:val="00BC0710"/>
    <w:rsid w:val="00BC0C61"/>
    <w:rsid w:val="00BC1122"/>
    <w:rsid w:val="00BC1CDA"/>
    <w:rsid w:val="00BC2006"/>
    <w:rsid w:val="00BC235C"/>
    <w:rsid w:val="00BC25DD"/>
    <w:rsid w:val="00BC29C3"/>
    <w:rsid w:val="00BC2E55"/>
    <w:rsid w:val="00BC31A5"/>
    <w:rsid w:val="00BC37C2"/>
    <w:rsid w:val="00BC3D41"/>
    <w:rsid w:val="00BC43B0"/>
    <w:rsid w:val="00BC48A4"/>
    <w:rsid w:val="00BC4947"/>
    <w:rsid w:val="00BC4C2C"/>
    <w:rsid w:val="00BC4F36"/>
    <w:rsid w:val="00BC540E"/>
    <w:rsid w:val="00BC5750"/>
    <w:rsid w:val="00BC5BB7"/>
    <w:rsid w:val="00BC5EDB"/>
    <w:rsid w:val="00BC6028"/>
    <w:rsid w:val="00BC6029"/>
    <w:rsid w:val="00BC67F0"/>
    <w:rsid w:val="00BC695F"/>
    <w:rsid w:val="00BC6B63"/>
    <w:rsid w:val="00BC6CAA"/>
    <w:rsid w:val="00BC6D1E"/>
    <w:rsid w:val="00BC6EB7"/>
    <w:rsid w:val="00BC6F84"/>
    <w:rsid w:val="00BC7084"/>
    <w:rsid w:val="00BC71D8"/>
    <w:rsid w:val="00BC754E"/>
    <w:rsid w:val="00BC779C"/>
    <w:rsid w:val="00BC790E"/>
    <w:rsid w:val="00BC7BC4"/>
    <w:rsid w:val="00BD00B1"/>
    <w:rsid w:val="00BD09F8"/>
    <w:rsid w:val="00BD0BA6"/>
    <w:rsid w:val="00BD0E72"/>
    <w:rsid w:val="00BD174E"/>
    <w:rsid w:val="00BD1EF4"/>
    <w:rsid w:val="00BD21F7"/>
    <w:rsid w:val="00BD2876"/>
    <w:rsid w:val="00BD2950"/>
    <w:rsid w:val="00BD2CDF"/>
    <w:rsid w:val="00BD3244"/>
    <w:rsid w:val="00BD3684"/>
    <w:rsid w:val="00BD36DF"/>
    <w:rsid w:val="00BD3B3B"/>
    <w:rsid w:val="00BD3D41"/>
    <w:rsid w:val="00BD3DD4"/>
    <w:rsid w:val="00BD4484"/>
    <w:rsid w:val="00BD4AA0"/>
    <w:rsid w:val="00BD518E"/>
    <w:rsid w:val="00BD53D9"/>
    <w:rsid w:val="00BD5403"/>
    <w:rsid w:val="00BD5476"/>
    <w:rsid w:val="00BD59A2"/>
    <w:rsid w:val="00BD59C0"/>
    <w:rsid w:val="00BD5D56"/>
    <w:rsid w:val="00BD5F82"/>
    <w:rsid w:val="00BD600F"/>
    <w:rsid w:val="00BD65AF"/>
    <w:rsid w:val="00BD6B14"/>
    <w:rsid w:val="00BD6C26"/>
    <w:rsid w:val="00BD6E2F"/>
    <w:rsid w:val="00BD716C"/>
    <w:rsid w:val="00BD71DD"/>
    <w:rsid w:val="00BD72F2"/>
    <w:rsid w:val="00BD7403"/>
    <w:rsid w:val="00BD74F1"/>
    <w:rsid w:val="00BD7B55"/>
    <w:rsid w:val="00BD7BB0"/>
    <w:rsid w:val="00BD7DC7"/>
    <w:rsid w:val="00BD7F27"/>
    <w:rsid w:val="00BE00FB"/>
    <w:rsid w:val="00BE0108"/>
    <w:rsid w:val="00BE0293"/>
    <w:rsid w:val="00BE080C"/>
    <w:rsid w:val="00BE0B60"/>
    <w:rsid w:val="00BE0E3A"/>
    <w:rsid w:val="00BE0FB7"/>
    <w:rsid w:val="00BE167C"/>
    <w:rsid w:val="00BE189E"/>
    <w:rsid w:val="00BE1EC5"/>
    <w:rsid w:val="00BE1EC6"/>
    <w:rsid w:val="00BE230B"/>
    <w:rsid w:val="00BE2361"/>
    <w:rsid w:val="00BE305A"/>
    <w:rsid w:val="00BE3CEA"/>
    <w:rsid w:val="00BE3D81"/>
    <w:rsid w:val="00BE3F96"/>
    <w:rsid w:val="00BE4124"/>
    <w:rsid w:val="00BE4259"/>
    <w:rsid w:val="00BE4904"/>
    <w:rsid w:val="00BE4924"/>
    <w:rsid w:val="00BE4B49"/>
    <w:rsid w:val="00BE4BC3"/>
    <w:rsid w:val="00BE4D91"/>
    <w:rsid w:val="00BE625D"/>
    <w:rsid w:val="00BE689B"/>
    <w:rsid w:val="00BE6982"/>
    <w:rsid w:val="00BE6ACC"/>
    <w:rsid w:val="00BE714A"/>
    <w:rsid w:val="00BE7C05"/>
    <w:rsid w:val="00BE7F77"/>
    <w:rsid w:val="00BF0041"/>
    <w:rsid w:val="00BF0204"/>
    <w:rsid w:val="00BF0264"/>
    <w:rsid w:val="00BF08EE"/>
    <w:rsid w:val="00BF113B"/>
    <w:rsid w:val="00BF13BE"/>
    <w:rsid w:val="00BF1540"/>
    <w:rsid w:val="00BF1971"/>
    <w:rsid w:val="00BF1B11"/>
    <w:rsid w:val="00BF22FD"/>
    <w:rsid w:val="00BF2480"/>
    <w:rsid w:val="00BF25BC"/>
    <w:rsid w:val="00BF2BF8"/>
    <w:rsid w:val="00BF2C63"/>
    <w:rsid w:val="00BF2E9D"/>
    <w:rsid w:val="00BF2EFE"/>
    <w:rsid w:val="00BF359D"/>
    <w:rsid w:val="00BF3611"/>
    <w:rsid w:val="00BF3E72"/>
    <w:rsid w:val="00BF3F92"/>
    <w:rsid w:val="00BF429F"/>
    <w:rsid w:val="00BF436F"/>
    <w:rsid w:val="00BF4663"/>
    <w:rsid w:val="00BF4835"/>
    <w:rsid w:val="00BF4A15"/>
    <w:rsid w:val="00BF51E2"/>
    <w:rsid w:val="00BF541D"/>
    <w:rsid w:val="00BF5438"/>
    <w:rsid w:val="00BF56D0"/>
    <w:rsid w:val="00BF5882"/>
    <w:rsid w:val="00BF621F"/>
    <w:rsid w:val="00BF692E"/>
    <w:rsid w:val="00BF6A5C"/>
    <w:rsid w:val="00BF6ABF"/>
    <w:rsid w:val="00BF7414"/>
    <w:rsid w:val="00BF79EB"/>
    <w:rsid w:val="00C0013E"/>
    <w:rsid w:val="00C004E8"/>
    <w:rsid w:val="00C00EB8"/>
    <w:rsid w:val="00C0131D"/>
    <w:rsid w:val="00C01444"/>
    <w:rsid w:val="00C01676"/>
    <w:rsid w:val="00C016EA"/>
    <w:rsid w:val="00C02552"/>
    <w:rsid w:val="00C025CD"/>
    <w:rsid w:val="00C0261E"/>
    <w:rsid w:val="00C028D2"/>
    <w:rsid w:val="00C02945"/>
    <w:rsid w:val="00C029B1"/>
    <w:rsid w:val="00C02BD7"/>
    <w:rsid w:val="00C033B9"/>
    <w:rsid w:val="00C035A0"/>
    <w:rsid w:val="00C03ABB"/>
    <w:rsid w:val="00C03E42"/>
    <w:rsid w:val="00C0403E"/>
    <w:rsid w:val="00C04989"/>
    <w:rsid w:val="00C04AD0"/>
    <w:rsid w:val="00C04EDD"/>
    <w:rsid w:val="00C05138"/>
    <w:rsid w:val="00C052F6"/>
    <w:rsid w:val="00C0539C"/>
    <w:rsid w:val="00C05516"/>
    <w:rsid w:val="00C05782"/>
    <w:rsid w:val="00C05CD9"/>
    <w:rsid w:val="00C062B4"/>
    <w:rsid w:val="00C0669A"/>
    <w:rsid w:val="00C06829"/>
    <w:rsid w:val="00C06A71"/>
    <w:rsid w:val="00C06B83"/>
    <w:rsid w:val="00C06C4E"/>
    <w:rsid w:val="00C07170"/>
    <w:rsid w:val="00C07576"/>
    <w:rsid w:val="00C10187"/>
    <w:rsid w:val="00C10D40"/>
    <w:rsid w:val="00C10DA5"/>
    <w:rsid w:val="00C1200E"/>
    <w:rsid w:val="00C1249A"/>
    <w:rsid w:val="00C12C69"/>
    <w:rsid w:val="00C12C8F"/>
    <w:rsid w:val="00C12E41"/>
    <w:rsid w:val="00C12F3C"/>
    <w:rsid w:val="00C13549"/>
    <w:rsid w:val="00C1384C"/>
    <w:rsid w:val="00C13B99"/>
    <w:rsid w:val="00C14918"/>
    <w:rsid w:val="00C14A4C"/>
    <w:rsid w:val="00C14E30"/>
    <w:rsid w:val="00C14F40"/>
    <w:rsid w:val="00C15509"/>
    <w:rsid w:val="00C15928"/>
    <w:rsid w:val="00C15DC8"/>
    <w:rsid w:val="00C16107"/>
    <w:rsid w:val="00C16119"/>
    <w:rsid w:val="00C16332"/>
    <w:rsid w:val="00C1686F"/>
    <w:rsid w:val="00C1696B"/>
    <w:rsid w:val="00C16C68"/>
    <w:rsid w:val="00C17118"/>
    <w:rsid w:val="00C1763D"/>
    <w:rsid w:val="00C20766"/>
    <w:rsid w:val="00C20B2E"/>
    <w:rsid w:val="00C20CEC"/>
    <w:rsid w:val="00C21933"/>
    <w:rsid w:val="00C223C7"/>
    <w:rsid w:val="00C224FA"/>
    <w:rsid w:val="00C2256F"/>
    <w:rsid w:val="00C22D34"/>
    <w:rsid w:val="00C232DD"/>
    <w:rsid w:val="00C23DA5"/>
    <w:rsid w:val="00C23DD5"/>
    <w:rsid w:val="00C248A4"/>
    <w:rsid w:val="00C249C0"/>
    <w:rsid w:val="00C25543"/>
    <w:rsid w:val="00C255C8"/>
    <w:rsid w:val="00C25A33"/>
    <w:rsid w:val="00C25D16"/>
    <w:rsid w:val="00C26278"/>
    <w:rsid w:val="00C262D0"/>
    <w:rsid w:val="00C26744"/>
    <w:rsid w:val="00C2728A"/>
    <w:rsid w:val="00C2784E"/>
    <w:rsid w:val="00C27968"/>
    <w:rsid w:val="00C27A3F"/>
    <w:rsid w:val="00C27E0A"/>
    <w:rsid w:val="00C30073"/>
    <w:rsid w:val="00C309B7"/>
    <w:rsid w:val="00C30A7B"/>
    <w:rsid w:val="00C30CDD"/>
    <w:rsid w:val="00C30D46"/>
    <w:rsid w:val="00C3107B"/>
    <w:rsid w:val="00C31114"/>
    <w:rsid w:val="00C31148"/>
    <w:rsid w:val="00C312AA"/>
    <w:rsid w:val="00C31310"/>
    <w:rsid w:val="00C31365"/>
    <w:rsid w:val="00C31467"/>
    <w:rsid w:val="00C31842"/>
    <w:rsid w:val="00C31892"/>
    <w:rsid w:val="00C31A4E"/>
    <w:rsid w:val="00C3217F"/>
    <w:rsid w:val="00C323CF"/>
    <w:rsid w:val="00C328DD"/>
    <w:rsid w:val="00C32DCD"/>
    <w:rsid w:val="00C32E9B"/>
    <w:rsid w:val="00C32F5D"/>
    <w:rsid w:val="00C343FC"/>
    <w:rsid w:val="00C3446D"/>
    <w:rsid w:val="00C34B86"/>
    <w:rsid w:val="00C34E91"/>
    <w:rsid w:val="00C35907"/>
    <w:rsid w:val="00C359D1"/>
    <w:rsid w:val="00C35D25"/>
    <w:rsid w:val="00C362C7"/>
    <w:rsid w:val="00C362FB"/>
    <w:rsid w:val="00C3634A"/>
    <w:rsid w:val="00C36727"/>
    <w:rsid w:val="00C36A0D"/>
    <w:rsid w:val="00C36C3D"/>
    <w:rsid w:val="00C36D70"/>
    <w:rsid w:val="00C36DAE"/>
    <w:rsid w:val="00C373AD"/>
    <w:rsid w:val="00C37554"/>
    <w:rsid w:val="00C377DB"/>
    <w:rsid w:val="00C37A18"/>
    <w:rsid w:val="00C37DA5"/>
    <w:rsid w:val="00C37DB1"/>
    <w:rsid w:val="00C401C7"/>
    <w:rsid w:val="00C40829"/>
    <w:rsid w:val="00C411FD"/>
    <w:rsid w:val="00C41F4C"/>
    <w:rsid w:val="00C41FA9"/>
    <w:rsid w:val="00C4201C"/>
    <w:rsid w:val="00C42388"/>
    <w:rsid w:val="00C42D50"/>
    <w:rsid w:val="00C42F9A"/>
    <w:rsid w:val="00C433E5"/>
    <w:rsid w:val="00C43B99"/>
    <w:rsid w:val="00C43EF5"/>
    <w:rsid w:val="00C44530"/>
    <w:rsid w:val="00C44895"/>
    <w:rsid w:val="00C44FFC"/>
    <w:rsid w:val="00C4526B"/>
    <w:rsid w:val="00C45A10"/>
    <w:rsid w:val="00C45C7B"/>
    <w:rsid w:val="00C45DDE"/>
    <w:rsid w:val="00C462AA"/>
    <w:rsid w:val="00C462D8"/>
    <w:rsid w:val="00C468C6"/>
    <w:rsid w:val="00C46C65"/>
    <w:rsid w:val="00C46D1D"/>
    <w:rsid w:val="00C46DC1"/>
    <w:rsid w:val="00C4731C"/>
    <w:rsid w:val="00C478DA"/>
    <w:rsid w:val="00C479B6"/>
    <w:rsid w:val="00C50135"/>
    <w:rsid w:val="00C50259"/>
    <w:rsid w:val="00C50C0D"/>
    <w:rsid w:val="00C50FF6"/>
    <w:rsid w:val="00C51744"/>
    <w:rsid w:val="00C5188F"/>
    <w:rsid w:val="00C51961"/>
    <w:rsid w:val="00C51A59"/>
    <w:rsid w:val="00C51CBD"/>
    <w:rsid w:val="00C527A5"/>
    <w:rsid w:val="00C5290D"/>
    <w:rsid w:val="00C52AE4"/>
    <w:rsid w:val="00C53615"/>
    <w:rsid w:val="00C536DE"/>
    <w:rsid w:val="00C537D3"/>
    <w:rsid w:val="00C53BF1"/>
    <w:rsid w:val="00C542E1"/>
    <w:rsid w:val="00C543B4"/>
    <w:rsid w:val="00C543DC"/>
    <w:rsid w:val="00C54412"/>
    <w:rsid w:val="00C54FF2"/>
    <w:rsid w:val="00C55B60"/>
    <w:rsid w:val="00C55BC8"/>
    <w:rsid w:val="00C55F45"/>
    <w:rsid w:val="00C564FC"/>
    <w:rsid w:val="00C568B3"/>
    <w:rsid w:val="00C568C5"/>
    <w:rsid w:val="00C56DC6"/>
    <w:rsid w:val="00C56FB9"/>
    <w:rsid w:val="00C570EF"/>
    <w:rsid w:val="00C57101"/>
    <w:rsid w:val="00C571A7"/>
    <w:rsid w:val="00C57210"/>
    <w:rsid w:val="00C57290"/>
    <w:rsid w:val="00C57348"/>
    <w:rsid w:val="00C57429"/>
    <w:rsid w:val="00C602E8"/>
    <w:rsid w:val="00C60C11"/>
    <w:rsid w:val="00C61698"/>
    <w:rsid w:val="00C62D51"/>
    <w:rsid w:val="00C63368"/>
    <w:rsid w:val="00C63A8C"/>
    <w:rsid w:val="00C63BFE"/>
    <w:rsid w:val="00C64F15"/>
    <w:rsid w:val="00C64F55"/>
    <w:rsid w:val="00C653AC"/>
    <w:rsid w:val="00C65B2F"/>
    <w:rsid w:val="00C65CBB"/>
    <w:rsid w:val="00C6669B"/>
    <w:rsid w:val="00C6687E"/>
    <w:rsid w:val="00C66D46"/>
    <w:rsid w:val="00C66E72"/>
    <w:rsid w:val="00C6735D"/>
    <w:rsid w:val="00C67772"/>
    <w:rsid w:val="00C678B7"/>
    <w:rsid w:val="00C678C0"/>
    <w:rsid w:val="00C67AD7"/>
    <w:rsid w:val="00C703F8"/>
    <w:rsid w:val="00C70501"/>
    <w:rsid w:val="00C7138A"/>
    <w:rsid w:val="00C72072"/>
    <w:rsid w:val="00C7241E"/>
    <w:rsid w:val="00C7266C"/>
    <w:rsid w:val="00C7269E"/>
    <w:rsid w:val="00C729B6"/>
    <w:rsid w:val="00C72BFB"/>
    <w:rsid w:val="00C736F6"/>
    <w:rsid w:val="00C737E4"/>
    <w:rsid w:val="00C737EC"/>
    <w:rsid w:val="00C739B9"/>
    <w:rsid w:val="00C73B8A"/>
    <w:rsid w:val="00C7463C"/>
    <w:rsid w:val="00C748BF"/>
    <w:rsid w:val="00C75126"/>
    <w:rsid w:val="00C7534C"/>
    <w:rsid w:val="00C756A4"/>
    <w:rsid w:val="00C75970"/>
    <w:rsid w:val="00C75BD6"/>
    <w:rsid w:val="00C75FF5"/>
    <w:rsid w:val="00C7664C"/>
    <w:rsid w:val="00C76869"/>
    <w:rsid w:val="00C76B8D"/>
    <w:rsid w:val="00C771BC"/>
    <w:rsid w:val="00C77503"/>
    <w:rsid w:val="00C77A27"/>
    <w:rsid w:val="00C77F7E"/>
    <w:rsid w:val="00C802F3"/>
    <w:rsid w:val="00C803D7"/>
    <w:rsid w:val="00C8070D"/>
    <w:rsid w:val="00C80B94"/>
    <w:rsid w:val="00C816E9"/>
    <w:rsid w:val="00C81DCC"/>
    <w:rsid w:val="00C81F9B"/>
    <w:rsid w:val="00C8230D"/>
    <w:rsid w:val="00C8292F"/>
    <w:rsid w:val="00C829F3"/>
    <w:rsid w:val="00C82A3E"/>
    <w:rsid w:val="00C830E8"/>
    <w:rsid w:val="00C834E3"/>
    <w:rsid w:val="00C83555"/>
    <w:rsid w:val="00C83626"/>
    <w:rsid w:val="00C83A9C"/>
    <w:rsid w:val="00C83E6F"/>
    <w:rsid w:val="00C83FA0"/>
    <w:rsid w:val="00C84188"/>
    <w:rsid w:val="00C8430D"/>
    <w:rsid w:val="00C845D1"/>
    <w:rsid w:val="00C846FA"/>
    <w:rsid w:val="00C84969"/>
    <w:rsid w:val="00C84E12"/>
    <w:rsid w:val="00C84EEF"/>
    <w:rsid w:val="00C84FC8"/>
    <w:rsid w:val="00C8503C"/>
    <w:rsid w:val="00C85D2F"/>
    <w:rsid w:val="00C85FB2"/>
    <w:rsid w:val="00C86245"/>
    <w:rsid w:val="00C8638F"/>
    <w:rsid w:val="00C868F3"/>
    <w:rsid w:val="00C869CE"/>
    <w:rsid w:val="00C86E2C"/>
    <w:rsid w:val="00C8706F"/>
    <w:rsid w:val="00C874E9"/>
    <w:rsid w:val="00C8750B"/>
    <w:rsid w:val="00C875CD"/>
    <w:rsid w:val="00C87822"/>
    <w:rsid w:val="00C87BAD"/>
    <w:rsid w:val="00C901C0"/>
    <w:rsid w:val="00C90484"/>
    <w:rsid w:val="00C9084F"/>
    <w:rsid w:val="00C9096E"/>
    <w:rsid w:val="00C91027"/>
    <w:rsid w:val="00C91208"/>
    <w:rsid w:val="00C91BA2"/>
    <w:rsid w:val="00C91EB9"/>
    <w:rsid w:val="00C91FBD"/>
    <w:rsid w:val="00C9250E"/>
    <w:rsid w:val="00C932CA"/>
    <w:rsid w:val="00C93AD9"/>
    <w:rsid w:val="00C93C3C"/>
    <w:rsid w:val="00C94456"/>
    <w:rsid w:val="00C9476E"/>
    <w:rsid w:val="00C94CC0"/>
    <w:rsid w:val="00C94EA5"/>
    <w:rsid w:val="00C950E9"/>
    <w:rsid w:val="00C9547D"/>
    <w:rsid w:val="00C95912"/>
    <w:rsid w:val="00C95939"/>
    <w:rsid w:val="00C95AE7"/>
    <w:rsid w:val="00C95C1B"/>
    <w:rsid w:val="00C95C62"/>
    <w:rsid w:val="00C95D94"/>
    <w:rsid w:val="00C96475"/>
    <w:rsid w:val="00C96D41"/>
    <w:rsid w:val="00CA0005"/>
    <w:rsid w:val="00CA01F8"/>
    <w:rsid w:val="00CA1024"/>
    <w:rsid w:val="00CA131C"/>
    <w:rsid w:val="00CA1462"/>
    <w:rsid w:val="00CA1515"/>
    <w:rsid w:val="00CA19A4"/>
    <w:rsid w:val="00CA269B"/>
    <w:rsid w:val="00CA2A0F"/>
    <w:rsid w:val="00CA3126"/>
    <w:rsid w:val="00CA3142"/>
    <w:rsid w:val="00CA3413"/>
    <w:rsid w:val="00CA3657"/>
    <w:rsid w:val="00CA369E"/>
    <w:rsid w:val="00CA3A1E"/>
    <w:rsid w:val="00CA3C1D"/>
    <w:rsid w:val="00CA3CFF"/>
    <w:rsid w:val="00CA3F2C"/>
    <w:rsid w:val="00CA41CD"/>
    <w:rsid w:val="00CA4700"/>
    <w:rsid w:val="00CA4A7B"/>
    <w:rsid w:val="00CA5881"/>
    <w:rsid w:val="00CA5B13"/>
    <w:rsid w:val="00CA5C84"/>
    <w:rsid w:val="00CA5D03"/>
    <w:rsid w:val="00CA6430"/>
    <w:rsid w:val="00CA647E"/>
    <w:rsid w:val="00CA64E4"/>
    <w:rsid w:val="00CA6671"/>
    <w:rsid w:val="00CA6CC5"/>
    <w:rsid w:val="00CA6FBF"/>
    <w:rsid w:val="00CA701D"/>
    <w:rsid w:val="00CA7314"/>
    <w:rsid w:val="00CA760E"/>
    <w:rsid w:val="00CA7680"/>
    <w:rsid w:val="00CA788A"/>
    <w:rsid w:val="00CA7FBA"/>
    <w:rsid w:val="00CB0749"/>
    <w:rsid w:val="00CB08C2"/>
    <w:rsid w:val="00CB0AAE"/>
    <w:rsid w:val="00CB104B"/>
    <w:rsid w:val="00CB121B"/>
    <w:rsid w:val="00CB1A8D"/>
    <w:rsid w:val="00CB1CFA"/>
    <w:rsid w:val="00CB1D40"/>
    <w:rsid w:val="00CB1FF3"/>
    <w:rsid w:val="00CB20B1"/>
    <w:rsid w:val="00CB2449"/>
    <w:rsid w:val="00CB2541"/>
    <w:rsid w:val="00CB2936"/>
    <w:rsid w:val="00CB2A2E"/>
    <w:rsid w:val="00CB2D14"/>
    <w:rsid w:val="00CB37A7"/>
    <w:rsid w:val="00CB3AF0"/>
    <w:rsid w:val="00CB434C"/>
    <w:rsid w:val="00CB456A"/>
    <w:rsid w:val="00CB468B"/>
    <w:rsid w:val="00CB4E8E"/>
    <w:rsid w:val="00CB509A"/>
    <w:rsid w:val="00CB57FE"/>
    <w:rsid w:val="00CB5A86"/>
    <w:rsid w:val="00CB67DE"/>
    <w:rsid w:val="00CB6A9B"/>
    <w:rsid w:val="00CB7B80"/>
    <w:rsid w:val="00CB7C8D"/>
    <w:rsid w:val="00CB7D27"/>
    <w:rsid w:val="00CB7ECF"/>
    <w:rsid w:val="00CB7F23"/>
    <w:rsid w:val="00CC099D"/>
    <w:rsid w:val="00CC1347"/>
    <w:rsid w:val="00CC1433"/>
    <w:rsid w:val="00CC1A82"/>
    <w:rsid w:val="00CC240E"/>
    <w:rsid w:val="00CC2677"/>
    <w:rsid w:val="00CC27D0"/>
    <w:rsid w:val="00CC3632"/>
    <w:rsid w:val="00CC39D2"/>
    <w:rsid w:val="00CC3A2A"/>
    <w:rsid w:val="00CC49D2"/>
    <w:rsid w:val="00CC4D29"/>
    <w:rsid w:val="00CC5370"/>
    <w:rsid w:val="00CC58DE"/>
    <w:rsid w:val="00CC5A56"/>
    <w:rsid w:val="00CC5D2E"/>
    <w:rsid w:val="00CC5D5F"/>
    <w:rsid w:val="00CC66CA"/>
    <w:rsid w:val="00CC6B30"/>
    <w:rsid w:val="00CC6EA0"/>
    <w:rsid w:val="00CC71E0"/>
    <w:rsid w:val="00CC74BC"/>
    <w:rsid w:val="00CC75C5"/>
    <w:rsid w:val="00CC7881"/>
    <w:rsid w:val="00CC7919"/>
    <w:rsid w:val="00CC7F0B"/>
    <w:rsid w:val="00CD060F"/>
    <w:rsid w:val="00CD07F6"/>
    <w:rsid w:val="00CD081A"/>
    <w:rsid w:val="00CD0D46"/>
    <w:rsid w:val="00CD1104"/>
    <w:rsid w:val="00CD1B26"/>
    <w:rsid w:val="00CD1E74"/>
    <w:rsid w:val="00CD1FB1"/>
    <w:rsid w:val="00CD306F"/>
    <w:rsid w:val="00CD3374"/>
    <w:rsid w:val="00CD36DB"/>
    <w:rsid w:val="00CD3ACC"/>
    <w:rsid w:val="00CD3F52"/>
    <w:rsid w:val="00CD41FA"/>
    <w:rsid w:val="00CD4A48"/>
    <w:rsid w:val="00CD4C60"/>
    <w:rsid w:val="00CD4E7C"/>
    <w:rsid w:val="00CD530E"/>
    <w:rsid w:val="00CD5A56"/>
    <w:rsid w:val="00CD662F"/>
    <w:rsid w:val="00CD6923"/>
    <w:rsid w:val="00CD6D05"/>
    <w:rsid w:val="00CD7091"/>
    <w:rsid w:val="00CD7287"/>
    <w:rsid w:val="00CD7309"/>
    <w:rsid w:val="00CD74D0"/>
    <w:rsid w:val="00CD7816"/>
    <w:rsid w:val="00CD791C"/>
    <w:rsid w:val="00CD7C51"/>
    <w:rsid w:val="00CE0028"/>
    <w:rsid w:val="00CE00C5"/>
    <w:rsid w:val="00CE0192"/>
    <w:rsid w:val="00CE0421"/>
    <w:rsid w:val="00CE06A7"/>
    <w:rsid w:val="00CE0DC0"/>
    <w:rsid w:val="00CE168B"/>
    <w:rsid w:val="00CE1B1C"/>
    <w:rsid w:val="00CE1FBA"/>
    <w:rsid w:val="00CE2844"/>
    <w:rsid w:val="00CE2C93"/>
    <w:rsid w:val="00CE2CB0"/>
    <w:rsid w:val="00CE354C"/>
    <w:rsid w:val="00CE3683"/>
    <w:rsid w:val="00CE3D80"/>
    <w:rsid w:val="00CE43B1"/>
    <w:rsid w:val="00CE453B"/>
    <w:rsid w:val="00CE4999"/>
    <w:rsid w:val="00CE4DB1"/>
    <w:rsid w:val="00CE537C"/>
    <w:rsid w:val="00CE57B8"/>
    <w:rsid w:val="00CE5CC8"/>
    <w:rsid w:val="00CE5D13"/>
    <w:rsid w:val="00CE5DAA"/>
    <w:rsid w:val="00CE60A8"/>
    <w:rsid w:val="00CE6473"/>
    <w:rsid w:val="00CE6A6A"/>
    <w:rsid w:val="00CE6C34"/>
    <w:rsid w:val="00CE70DA"/>
    <w:rsid w:val="00CE7701"/>
    <w:rsid w:val="00CE7DCA"/>
    <w:rsid w:val="00CE7FD1"/>
    <w:rsid w:val="00CF0540"/>
    <w:rsid w:val="00CF0CD4"/>
    <w:rsid w:val="00CF1426"/>
    <w:rsid w:val="00CF1B0D"/>
    <w:rsid w:val="00CF1D67"/>
    <w:rsid w:val="00CF1D76"/>
    <w:rsid w:val="00CF1E02"/>
    <w:rsid w:val="00CF1E1F"/>
    <w:rsid w:val="00CF254F"/>
    <w:rsid w:val="00CF2696"/>
    <w:rsid w:val="00CF29C4"/>
    <w:rsid w:val="00CF2C71"/>
    <w:rsid w:val="00CF2C7A"/>
    <w:rsid w:val="00CF2D55"/>
    <w:rsid w:val="00CF2F73"/>
    <w:rsid w:val="00CF338F"/>
    <w:rsid w:val="00CF361D"/>
    <w:rsid w:val="00CF3981"/>
    <w:rsid w:val="00CF3A39"/>
    <w:rsid w:val="00CF3CD8"/>
    <w:rsid w:val="00CF3D3A"/>
    <w:rsid w:val="00CF3D80"/>
    <w:rsid w:val="00CF3F6C"/>
    <w:rsid w:val="00CF43EB"/>
    <w:rsid w:val="00CF4803"/>
    <w:rsid w:val="00CF4AD9"/>
    <w:rsid w:val="00CF4E5E"/>
    <w:rsid w:val="00CF4FD4"/>
    <w:rsid w:val="00CF501B"/>
    <w:rsid w:val="00CF5239"/>
    <w:rsid w:val="00CF5320"/>
    <w:rsid w:val="00CF5335"/>
    <w:rsid w:val="00CF546F"/>
    <w:rsid w:val="00CF5D30"/>
    <w:rsid w:val="00CF5EE2"/>
    <w:rsid w:val="00CF60C5"/>
    <w:rsid w:val="00CF62AC"/>
    <w:rsid w:val="00CF669A"/>
    <w:rsid w:val="00CF6855"/>
    <w:rsid w:val="00CF6B47"/>
    <w:rsid w:val="00CF7683"/>
    <w:rsid w:val="00CF7D47"/>
    <w:rsid w:val="00CF7EA1"/>
    <w:rsid w:val="00D00462"/>
    <w:rsid w:val="00D005ED"/>
    <w:rsid w:val="00D0091C"/>
    <w:rsid w:val="00D0097F"/>
    <w:rsid w:val="00D00D21"/>
    <w:rsid w:val="00D00E1B"/>
    <w:rsid w:val="00D00F86"/>
    <w:rsid w:val="00D01255"/>
    <w:rsid w:val="00D01B60"/>
    <w:rsid w:val="00D02036"/>
    <w:rsid w:val="00D02282"/>
    <w:rsid w:val="00D02283"/>
    <w:rsid w:val="00D026BA"/>
    <w:rsid w:val="00D02A04"/>
    <w:rsid w:val="00D02D4B"/>
    <w:rsid w:val="00D03104"/>
    <w:rsid w:val="00D03643"/>
    <w:rsid w:val="00D039BD"/>
    <w:rsid w:val="00D04532"/>
    <w:rsid w:val="00D0480F"/>
    <w:rsid w:val="00D05276"/>
    <w:rsid w:val="00D052DF"/>
    <w:rsid w:val="00D0568C"/>
    <w:rsid w:val="00D0578C"/>
    <w:rsid w:val="00D059ED"/>
    <w:rsid w:val="00D05B9F"/>
    <w:rsid w:val="00D05C6B"/>
    <w:rsid w:val="00D05F39"/>
    <w:rsid w:val="00D05FC2"/>
    <w:rsid w:val="00D0643C"/>
    <w:rsid w:val="00D06B5A"/>
    <w:rsid w:val="00D06BCC"/>
    <w:rsid w:val="00D06E94"/>
    <w:rsid w:val="00D06F4D"/>
    <w:rsid w:val="00D074CC"/>
    <w:rsid w:val="00D07841"/>
    <w:rsid w:val="00D07950"/>
    <w:rsid w:val="00D07C8A"/>
    <w:rsid w:val="00D1001C"/>
    <w:rsid w:val="00D10152"/>
    <w:rsid w:val="00D109A5"/>
    <w:rsid w:val="00D10F40"/>
    <w:rsid w:val="00D11083"/>
    <w:rsid w:val="00D11412"/>
    <w:rsid w:val="00D11673"/>
    <w:rsid w:val="00D11D83"/>
    <w:rsid w:val="00D12551"/>
    <w:rsid w:val="00D125D6"/>
    <w:rsid w:val="00D13D18"/>
    <w:rsid w:val="00D13E2C"/>
    <w:rsid w:val="00D13EE1"/>
    <w:rsid w:val="00D13F42"/>
    <w:rsid w:val="00D1433B"/>
    <w:rsid w:val="00D14369"/>
    <w:rsid w:val="00D14FFD"/>
    <w:rsid w:val="00D1564F"/>
    <w:rsid w:val="00D159A5"/>
    <w:rsid w:val="00D16456"/>
    <w:rsid w:val="00D1647D"/>
    <w:rsid w:val="00D16848"/>
    <w:rsid w:val="00D16B4B"/>
    <w:rsid w:val="00D16B59"/>
    <w:rsid w:val="00D16C21"/>
    <w:rsid w:val="00D16D14"/>
    <w:rsid w:val="00D172A3"/>
    <w:rsid w:val="00D173FF"/>
    <w:rsid w:val="00D174D9"/>
    <w:rsid w:val="00D17585"/>
    <w:rsid w:val="00D1762C"/>
    <w:rsid w:val="00D17645"/>
    <w:rsid w:val="00D17892"/>
    <w:rsid w:val="00D2093F"/>
    <w:rsid w:val="00D2098B"/>
    <w:rsid w:val="00D223CD"/>
    <w:rsid w:val="00D227F3"/>
    <w:rsid w:val="00D22921"/>
    <w:rsid w:val="00D22E2A"/>
    <w:rsid w:val="00D23224"/>
    <w:rsid w:val="00D23354"/>
    <w:rsid w:val="00D233F1"/>
    <w:rsid w:val="00D23683"/>
    <w:rsid w:val="00D239DF"/>
    <w:rsid w:val="00D242E1"/>
    <w:rsid w:val="00D24BB3"/>
    <w:rsid w:val="00D25351"/>
    <w:rsid w:val="00D254F2"/>
    <w:rsid w:val="00D255C9"/>
    <w:rsid w:val="00D2597F"/>
    <w:rsid w:val="00D25BC6"/>
    <w:rsid w:val="00D25C44"/>
    <w:rsid w:val="00D25F74"/>
    <w:rsid w:val="00D2673D"/>
    <w:rsid w:val="00D26B33"/>
    <w:rsid w:val="00D26E20"/>
    <w:rsid w:val="00D26EE0"/>
    <w:rsid w:val="00D26FF9"/>
    <w:rsid w:val="00D27721"/>
    <w:rsid w:val="00D27C60"/>
    <w:rsid w:val="00D27D70"/>
    <w:rsid w:val="00D302B6"/>
    <w:rsid w:val="00D304EC"/>
    <w:rsid w:val="00D307DD"/>
    <w:rsid w:val="00D30EB0"/>
    <w:rsid w:val="00D31006"/>
    <w:rsid w:val="00D311C0"/>
    <w:rsid w:val="00D312BB"/>
    <w:rsid w:val="00D31519"/>
    <w:rsid w:val="00D3173F"/>
    <w:rsid w:val="00D31A70"/>
    <w:rsid w:val="00D31EE4"/>
    <w:rsid w:val="00D3234F"/>
    <w:rsid w:val="00D32448"/>
    <w:rsid w:val="00D3249A"/>
    <w:rsid w:val="00D3277C"/>
    <w:rsid w:val="00D330CB"/>
    <w:rsid w:val="00D33327"/>
    <w:rsid w:val="00D334BE"/>
    <w:rsid w:val="00D33AC8"/>
    <w:rsid w:val="00D33EC8"/>
    <w:rsid w:val="00D3450F"/>
    <w:rsid w:val="00D3511A"/>
    <w:rsid w:val="00D35243"/>
    <w:rsid w:val="00D35435"/>
    <w:rsid w:val="00D354B9"/>
    <w:rsid w:val="00D3552A"/>
    <w:rsid w:val="00D3553D"/>
    <w:rsid w:val="00D35984"/>
    <w:rsid w:val="00D359CE"/>
    <w:rsid w:val="00D35FB8"/>
    <w:rsid w:val="00D361D2"/>
    <w:rsid w:val="00D3646B"/>
    <w:rsid w:val="00D369C4"/>
    <w:rsid w:val="00D36BD3"/>
    <w:rsid w:val="00D37030"/>
    <w:rsid w:val="00D37046"/>
    <w:rsid w:val="00D3729B"/>
    <w:rsid w:val="00D372FF"/>
    <w:rsid w:val="00D3755A"/>
    <w:rsid w:val="00D37A48"/>
    <w:rsid w:val="00D40051"/>
    <w:rsid w:val="00D40585"/>
    <w:rsid w:val="00D408F4"/>
    <w:rsid w:val="00D40967"/>
    <w:rsid w:val="00D40AF2"/>
    <w:rsid w:val="00D40B4C"/>
    <w:rsid w:val="00D40F5D"/>
    <w:rsid w:val="00D414A8"/>
    <w:rsid w:val="00D414AD"/>
    <w:rsid w:val="00D418F9"/>
    <w:rsid w:val="00D41971"/>
    <w:rsid w:val="00D41A39"/>
    <w:rsid w:val="00D41EFB"/>
    <w:rsid w:val="00D41F34"/>
    <w:rsid w:val="00D42206"/>
    <w:rsid w:val="00D42740"/>
    <w:rsid w:val="00D42ABC"/>
    <w:rsid w:val="00D42B31"/>
    <w:rsid w:val="00D42BA0"/>
    <w:rsid w:val="00D42E02"/>
    <w:rsid w:val="00D42E07"/>
    <w:rsid w:val="00D42F78"/>
    <w:rsid w:val="00D43257"/>
    <w:rsid w:val="00D432DC"/>
    <w:rsid w:val="00D43431"/>
    <w:rsid w:val="00D436AD"/>
    <w:rsid w:val="00D43B4B"/>
    <w:rsid w:val="00D43D27"/>
    <w:rsid w:val="00D440FD"/>
    <w:rsid w:val="00D44186"/>
    <w:rsid w:val="00D44610"/>
    <w:rsid w:val="00D4480B"/>
    <w:rsid w:val="00D44A82"/>
    <w:rsid w:val="00D44C0B"/>
    <w:rsid w:val="00D44FB5"/>
    <w:rsid w:val="00D4506D"/>
    <w:rsid w:val="00D45943"/>
    <w:rsid w:val="00D4638F"/>
    <w:rsid w:val="00D47083"/>
    <w:rsid w:val="00D470A0"/>
    <w:rsid w:val="00D470E2"/>
    <w:rsid w:val="00D47D9B"/>
    <w:rsid w:val="00D47E40"/>
    <w:rsid w:val="00D47F91"/>
    <w:rsid w:val="00D50808"/>
    <w:rsid w:val="00D50945"/>
    <w:rsid w:val="00D5150F"/>
    <w:rsid w:val="00D517B8"/>
    <w:rsid w:val="00D5189B"/>
    <w:rsid w:val="00D51F11"/>
    <w:rsid w:val="00D52083"/>
    <w:rsid w:val="00D520B2"/>
    <w:rsid w:val="00D5211F"/>
    <w:rsid w:val="00D5260D"/>
    <w:rsid w:val="00D5315F"/>
    <w:rsid w:val="00D53222"/>
    <w:rsid w:val="00D53248"/>
    <w:rsid w:val="00D5371C"/>
    <w:rsid w:val="00D53B4B"/>
    <w:rsid w:val="00D53BA5"/>
    <w:rsid w:val="00D53E69"/>
    <w:rsid w:val="00D5423F"/>
    <w:rsid w:val="00D54267"/>
    <w:rsid w:val="00D543D5"/>
    <w:rsid w:val="00D54C8C"/>
    <w:rsid w:val="00D54CA8"/>
    <w:rsid w:val="00D54CBE"/>
    <w:rsid w:val="00D54E29"/>
    <w:rsid w:val="00D55225"/>
    <w:rsid w:val="00D554F6"/>
    <w:rsid w:val="00D5593D"/>
    <w:rsid w:val="00D55C22"/>
    <w:rsid w:val="00D55D03"/>
    <w:rsid w:val="00D56667"/>
    <w:rsid w:val="00D57B27"/>
    <w:rsid w:val="00D57B9E"/>
    <w:rsid w:val="00D57E51"/>
    <w:rsid w:val="00D60376"/>
    <w:rsid w:val="00D6040C"/>
    <w:rsid w:val="00D604E9"/>
    <w:rsid w:val="00D6094F"/>
    <w:rsid w:val="00D60C72"/>
    <w:rsid w:val="00D6118D"/>
    <w:rsid w:val="00D614E7"/>
    <w:rsid w:val="00D624C1"/>
    <w:rsid w:val="00D6333E"/>
    <w:rsid w:val="00D635FE"/>
    <w:rsid w:val="00D63691"/>
    <w:rsid w:val="00D637C8"/>
    <w:rsid w:val="00D637CB"/>
    <w:rsid w:val="00D640F9"/>
    <w:rsid w:val="00D6430F"/>
    <w:rsid w:val="00D6496C"/>
    <w:rsid w:val="00D64A39"/>
    <w:rsid w:val="00D65331"/>
    <w:rsid w:val="00D653A5"/>
    <w:rsid w:val="00D65404"/>
    <w:rsid w:val="00D65775"/>
    <w:rsid w:val="00D661AE"/>
    <w:rsid w:val="00D6635E"/>
    <w:rsid w:val="00D666B0"/>
    <w:rsid w:val="00D66E05"/>
    <w:rsid w:val="00D66E81"/>
    <w:rsid w:val="00D673CF"/>
    <w:rsid w:val="00D679FE"/>
    <w:rsid w:val="00D67F04"/>
    <w:rsid w:val="00D7003E"/>
    <w:rsid w:val="00D7019F"/>
    <w:rsid w:val="00D70D0E"/>
    <w:rsid w:val="00D71514"/>
    <w:rsid w:val="00D71527"/>
    <w:rsid w:val="00D715F8"/>
    <w:rsid w:val="00D728CC"/>
    <w:rsid w:val="00D728CD"/>
    <w:rsid w:val="00D72998"/>
    <w:rsid w:val="00D72C02"/>
    <w:rsid w:val="00D7350C"/>
    <w:rsid w:val="00D7376B"/>
    <w:rsid w:val="00D73CBA"/>
    <w:rsid w:val="00D73E9E"/>
    <w:rsid w:val="00D73EAF"/>
    <w:rsid w:val="00D7416D"/>
    <w:rsid w:val="00D749D5"/>
    <w:rsid w:val="00D74B42"/>
    <w:rsid w:val="00D74B50"/>
    <w:rsid w:val="00D74B76"/>
    <w:rsid w:val="00D74D0E"/>
    <w:rsid w:val="00D74F29"/>
    <w:rsid w:val="00D75022"/>
    <w:rsid w:val="00D751EC"/>
    <w:rsid w:val="00D7543E"/>
    <w:rsid w:val="00D759E7"/>
    <w:rsid w:val="00D75AE5"/>
    <w:rsid w:val="00D75B1A"/>
    <w:rsid w:val="00D75C1E"/>
    <w:rsid w:val="00D75F5B"/>
    <w:rsid w:val="00D764FF"/>
    <w:rsid w:val="00D768E0"/>
    <w:rsid w:val="00D76DAC"/>
    <w:rsid w:val="00D77960"/>
    <w:rsid w:val="00D77A9E"/>
    <w:rsid w:val="00D77AD8"/>
    <w:rsid w:val="00D77C93"/>
    <w:rsid w:val="00D77E0E"/>
    <w:rsid w:val="00D802DC"/>
    <w:rsid w:val="00D80877"/>
    <w:rsid w:val="00D80A02"/>
    <w:rsid w:val="00D80E88"/>
    <w:rsid w:val="00D8105D"/>
    <w:rsid w:val="00D81692"/>
    <w:rsid w:val="00D81966"/>
    <w:rsid w:val="00D81AF1"/>
    <w:rsid w:val="00D8216B"/>
    <w:rsid w:val="00D83925"/>
    <w:rsid w:val="00D83CD8"/>
    <w:rsid w:val="00D83D89"/>
    <w:rsid w:val="00D8420C"/>
    <w:rsid w:val="00D84834"/>
    <w:rsid w:val="00D84F2A"/>
    <w:rsid w:val="00D8555D"/>
    <w:rsid w:val="00D856F6"/>
    <w:rsid w:val="00D85C26"/>
    <w:rsid w:val="00D85C34"/>
    <w:rsid w:val="00D8641C"/>
    <w:rsid w:val="00D865BA"/>
    <w:rsid w:val="00D86662"/>
    <w:rsid w:val="00D86700"/>
    <w:rsid w:val="00D86761"/>
    <w:rsid w:val="00D870B0"/>
    <w:rsid w:val="00D8716A"/>
    <w:rsid w:val="00D87C66"/>
    <w:rsid w:val="00D87CBD"/>
    <w:rsid w:val="00D9045E"/>
    <w:rsid w:val="00D9105F"/>
    <w:rsid w:val="00D91164"/>
    <w:rsid w:val="00D9181E"/>
    <w:rsid w:val="00D91F3E"/>
    <w:rsid w:val="00D91FA4"/>
    <w:rsid w:val="00D9221C"/>
    <w:rsid w:val="00D926B6"/>
    <w:rsid w:val="00D92B85"/>
    <w:rsid w:val="00D92E2B"/>
    <w:rsid w:val="00D92E30"/>
    <w:rsid w:val="00D934ED"/>
    <w:rsid w:val="00D9377A"/>
    <w:rsid w:val="00D9448F"/>
    <w:rsid w:val="00D94FA0"/>
    <w:rsid w:val="00D9517B"/>
    <w:rsid w:val="00D95371"/>
    <w:rsid w:val="00D955AC"/>
    <w:rsid w:val="00D9587C"/>
    <w:rsid w:val="00D95CAA"/>
    <w:rsid w:val="00D96736"/>
    <w:rsid w:val="00D96BFC"/>
    <w:rsid w:val="00D97CC9"/>
    <w:rsid w:val="00D97F4F"/>
    <w:rsid w:val="00DA020D"/>
    <w:rsid w:val="00DA031A"/>
    <w:rsid w:val="00DA0A71"/>
    <w:rsid w:val="00DA0AA0"/>
    <w:rsid w:val="00DA1304"/>
    <w:rsid w:val="00DA1C48"/>
    <w:rsid w:val="00DA1D7F"/>
    <w:rsid w:val="00DA21FE"/>
    <w:rsid w:val="00DA2288"/>
    <w:rsid w:val="00DA260A"/>
    <w:rsid w:val="00DA27F6"/>
    <w:rsid w:val="00DA3086"/>
    <w:rsid w:val="00DA3928"/>
    <w:rsid w:val="00DA3A2B"/>
    <w:rsid w:val="00DA3A45"/>
    <w:rsid w:val="00DA3B10"/>
    <w:rsid w:val="00DA4198"/>
    <w:rsid w:val="00DA41AC"/>
    <w:rsid w:val="00DA427D"/>
    <w:rsid w:val="00DA4629"/>
    <w:rsid w:val="00DA4B90"/>
    <w:rsid w:val="00DA4FCA"/>
    <w:rsid w:val="00DA56C6"/>
    <w:rsid w:val="00DA583F"/>
    <w:rsid w:val="00DA5A12"/>
    <w:rsid w:val="00DA5D9B"/>
    <w:rsid w:val="00DA6490"/>
    <w:rsid w:val="00DA6501"/>
    <w:rsid w:val="00DA6E00"/>
    <w:rsid w:val="00DA705E"/>
    <w:rsid w:val="00DA7B9D"/>
    <w:rsid w:val="00DB05BD"/>
    <w:rsid w:val="00DB0A15"/>
    <w:rsid w:val="00DB0B34"/>
    <w:rsid w:val="00DB0F35"/>
    <w:rsid w:val="00DB159B"/>
    <w:rsid w:val="00DB1779"/>
    <w:rsid w:val="00DB1992"/>
    <w:rsid w:val="00DB1BE7"/>
    <w:rsid w:val="00DB1DE6"/>
    <w:rsid w:val="00DB1EF3"/>
    <w:rsid w:val="00DB22D3"/>
    <w:rsid w:val="00DB241D"/>
    <w:rsid w:val="00DB263F"/>
    <w:rsid w:val="00DB2658"/>
    <w:rsid w:val="00DB2824"/>
    <w:rsid w:val="00DB2D69"/>
    <w:rsid w:val="00DB367F"/>
    <w:rsid w:val="00DB3861"/>
    <w:rsid w:val="00DB3BA1"/>
    <w:rsid w:val="00DB3BB2"/>
    <w:rsid w:val="00DB53C0"/>
    <w:rsid w:val="00DB572D"/>
    <w:rsid w:val="00DB57B8"/>
    <w:rsid w:val="00DB59C0"/>
    <w:rsid w:val="00DB5D10"/>
    <w:rsid w:val="00DB5F56"/>
    <w:rsid w:val="00DB6B6E"/>
    <w:rsid w:val="00DB6BF8"/>
    <w:rsid w:val="00DB6F30"/>
    <w:rsid w:val="00DB73C1"/>
    <w:rsid w:val="00DB74E2"/>
    <w:rsid w:val="00DB79F4"/>
    <w:rsid w:val="00DB7BD2"/>
    <w:rsid w:val="00DB7CEF"/>
    <w:rsid w:val="00DC036E"/>
    <w:rsid w:val="00DC090F"/>
    <w:rsid w:val="00DC0ED1"/>
    <w:rsid w:val="00DC1883"/>
    <w:rsid w:val="00DC1A24"/>
    <w:rsid w:val="00DC20A5"/>
    <w:rsid w:val="00DC2DE5"/>
    <w:rsid w:val="00DC3589"/>
    <w:rsid w:val="00DC3ADE"/>
    <w:rsid w:val="00DC4780"/>
    <w:rsid w:val="00DC4AC0"/>
    <w:rsid w:val="00DC4B5B"/>
    <w:rsid w:val="00DC4C6F"/>
    <w:rsid w:val="00DC4EAE"/>
    <w:rsid w:val="00DC5655"/>
    <w:rsid w:val="00DC59A3"/>
    <w:rsid w:val="00DC5A04"/>
    <w:rsid w:val="00DC5A7B"/>
    <w:rsid w:val="00DC5F76"/>
    <w:rsid w:val="00DC6033"/>
    <w:rsid w:val="00DC605F"/>
    <w:rsid w:val="00DC6139"/>
    <w:rsid w:val="00DC6224"/>
    <w:rsid w:val="00DC6547"/>
    <w:rsid w:val="00DC6788"/>
    <w:rsid w:val="00DC6B9F"/>
    <w:rsid w:val="00DC6CE5"/>
    <w:rsid w:val="00DC782B"/>
    <w:rsid w:val="00DC79AB"/>
    <w:rsid w:val="00DD0073"/>
    <w:rsid w:val="00DD021D"/>
    <w:rsid w:val="00DD036E"/>
    <w:rsid w:val="00DD0E8B"/>
    <w:rsid w:val="00DD17FA"/>
    <w:rsid w:val="00DD2221"/>
    <w:rsid w:val="00DD2D83"/>
    <w:rsid w:val="00DD3DE8"/>
    <w:rsid w:val="00DD408D"/>
    <w:rsid w:val="00DD42FB"/>
    <w:rsid w:val="00DD4340"/>
    <w:rsid w:val="00DD4397"/>
    <w:rsid w:val="00DD48EF"/>
    <w:rsid w:val="00DD4BA6"/>
    <w:rsid w:val="00DD4D01"/>
    <w:rsid w:val="00DD4E6F"/>
    <w:rsid w:val="00DD54D5"/>
    <w:rsid w:val="00DD55E6"/>
    <w:rsid w:val="00DD56DF"/>
    <w:rsid w:val="00DD579C"/>
    <w:rsid w:val="00DD5C97"/>
    <w:rsid w:val="00DD61EC"/>
    <w:rsid w:val="00DD69E4"/>
    <w:rsid w:val="00DD6A6A"/>
    <w:rsid w:val="00DD6EF4"/>
    <w:rsid w:val="00DD74DA"/>
    <w:rsid w:val="00DD9678"/>
    <w:rsid w:val="00DE020B"/>
    <w:rsid w:val="00DE03F2"/>
    <w:rsid w:val="00DE0671"/>
    <w:rsid w:val="00DE07A4"/>
    <w:rsid w:val="00DE0A71"/>
    <w:rsid w:val="00DE0B88"/>
    <w:rsid w:val="00DE0E21"/>
    <w:rsid w:val="00DE1784"/>
    <w:rsid w:val="00DE1929"/>
    <w:rsid w:val="00DE1B43"/>
    <w:rsid w:val="00DE1E7E"/>
    <w:rsid w:val="00DE2165"/>
    <w:rsid w:val="00DE2A26"/>
    <w:rsid w:val="00DE3195"/>
    <w:rsid w:val="00DE3D9F"/>
    <w:rsid w:val="00DE3DF5"/>
    <w:rsid w:val="00DE4790"/>
    <w:rsid w:val="00DE4AE2"/>
    <w:rsid w:val="00DE4FEB"/>
    <w:rsid w:val="00DE509D"/>
    <w:rsid w:val="00DE5225"/>
    <w:rsid w:val="00DE5E38"/>
    <w:rsid w:val="00DE60E0"/>
    <w:rsid w:val="00DE6301"/>
    <w:rsid w:val="00DE65AE"/>
    <w:rsid w:val="00DE6A04"/>
    <w:rsid w:val="00DE6F34"/>
    <w:rsid w:val="00DE7154"/>
    <w:rsid w:val="00DE7413"/>
    <w:rsid w:val="00DE78CC"/>
    <w:rsid w:val="00DE79B3"/>
    <w:rsid w:val="00DE7EAD"/>
    <w:rsid w:val="00DF03F8"/>
    <w:rsid w:val="00DF09B6"/>
    <w:rsid w:val="00DF0A3E"/>
    <w:rsid w:val="00DF0C3C"/>
    <w:rsid w:val="00DF1F91"/>
    <w:rsid w:val="00DF1FCA"/>
    <w:rsid w:val="00DF20BD"/>
    <w:rsid w:val="00DF24D7"/>
    <w:rsid w:val="00DF2A6B"/>
    <w:rsid w:val="00DF2BF5"/>
    <w:rsid w:val="00DF2EE8"/>
    <w:rsid w:val="00DF32E3"/>
    <w:rsid w:val="00DF33CF"/>
    <w:rsid w:val="00DF39EE"/>
    <w:rsid w:val="00DF3A63"/>
    <w:rsid w:val="00DF3FBD"/>
    <w:rsid w:val="00DF4287"/>
    <w:rsid w:val="00DF4DAB"/>
    <w:rsid w:val="00DF5716"/>
    <w:rsid w:val="00DF5807"/>
    <w:rsid w:val="00DF5824"/>
    <w:rsid w:val="00DF5A11"/>
    <w:rsid w:val="00DF5CB2"/>
    <w:rsid w:val="00DF609C"/>
    <w:rsid w:val="00DF62C2"/>
    <w:rsid w:val="00DF69C2"/>
    <w:rsid w:val="00DF6F32"/>
    <w:rsid w:val="00DF786E"/>
    <w:rsid w:val="00E00215"/>
    <w:rsid w:val="00E00644"/>
    <w:rsid w:val="00E00B0E"/>
    <w:rsid w:val="00E00D2C"/>
    <w:rsid w:val="00E00FE1"/>
    <w:rsid w:val="00E0181A"/>
    <w:rsid w:val="00E018F8"/>
    <w:rsid w:val="00E01A8F"/>
    <w:rsid w:val="00E027BE"/>
    <w:rsid w:val="00E02919"/>
    <w:rsid w:val="00E02C2F"/>
    <w:rsid w:val="00E02CCE"/>
    <w:rsid w:val="00E02D75"/>
    <w:rsid w:val="00E037F5"/>
    <w:rsid w:val="00E03888"/>
    <w:rsid w:val="00E04802"/>
    <w:rsid w:val="00E04F5E"/>
    <w:rsid w:val="00E05028"/>
    <w:rsid w:val="00E05128"/>
    <w:rsid w:val="00E054AC"/>
    <w:rsid w:val="00E05B2C"/>
    <w:rsid w:val="00E05B5B"/>
    <w:rsid w:val="00E060DF"/>
    <w:rsid w:val="00E06176"/>
    <w:rsid w:val="00E06E49"/>
    <w:rsid w:val="00E06F11"/>
    <w:rsid w:val="00E071CD"/>
    <w:rsid w:val="00E078F5"/>
    <w:rsid w:val="00E104A0"/>
    <w:rsid w:val="00E10D7A"/>
    <w:rsid w:val="00E10E5A"/>
    <w:rsid w:val="00E11359"/>
    <w:rsid w:val="00E11AAA"/>
    <w:rsid w:val="00E12028"/>
    <w:rsid w:val="00E12EF9"/>
    <w:rsid w:val="00E13411"/>
    <w:rsid w:val="00E1351B"/>
    <w:rsid w:val="00E13800"/>
    <w:rsid w:val="00E139DE"/>
    <w:rsid w:val="00E140EC"/>
    <w:rsid w:val="00E141BE"/>
    <w:rsid w:val="00E14639"/>
    <w:rsid w:val="00E153B4"/>
    <w:rsid w:val="00E166CD"/>
    <w:rsid w:val="00E16AAE"/>
    <w:rsid w:val="00E16BA7"/>
    <w:rsid w:val="00E16C43"/>
    <w:rsid w:val="00E17778"/>
    <w:rsid w:val="00E17783"/>
    <w:rsid w:val="00E17B24"/>
    <w:rsid w:val="00E17F22"/>
    <w:rsid w:val="00E17F87"/>
    <w:rsid w:val="00E200B1"/>
    <w:rsid w:val="00E205BA"/>
    <w:rsid w:val="00E206F7"/>
    <w:rsid w:val="00E20BA7"/>
    <w:rsid w:val="00E223AF"/>
    <w:rsid w:val="00E22B5F"/>
    <w:rsid w:val="00E22C80"/>
    <w:rsid w:val="00E22D59"/>
    <w:rsid w:val="00E23932"/>
    <w:rsid w:val="00E23B2A"/>
    <w:rsid w:val="00E23B95"/>
    <w:rsid w:val="00E243E0"/>
    <w:rsid w:val="00E24A0A"/>
    <w:rsid w:val="00E24E86"/>
    <w:rsid w:val="00E25A7A"/>
    <w:rsid w:val="00E25E3A"/>
    <w:rsid w:val="00E261B4"/>
    <w:rsid w:val="00E269EE"/>
    <w:rsid w:val="00E26F02"/>
    <w:rsid w:val="00E270AF"/>
    <w:rsid w:val="00E271D3"/>
    <w:rsid w:val="00E2DAC9"/>
    <w:rsid w:val="00E3043B"/>
    <w:rsid w:val="00E305F0"/>
    <w:rsid w:val="00E30759"/>
    <w:rsid w:val="00E30789"/>
    <w:rsid w:val="00E31647"/>
    <w:rsid w:val="00E31A6E"/>
    <w:rsid w:val="00E31BE2"/>
    <w:rsid w:val="00E31CBB"/>
    <w:rsid w:val="00E32324"/>
    <w:rsid w:val="00E32700"/>
    <w:rsid w:val="00E3271B"/>
    <w:rsid w:val="00E33274"/>
    <w:rsid w:val="00E33299"/>
    <w:rsid w:val="00E33DC8"/>
    <w:rsid w:val="00E3413B"/>
    <w:rsid w:val="00E34A2C"/>
    <w:rsid w:val="00E35271"/>
    <w:rsid w:val="00E356BA"/>
    <w:rsid w:val="00E3590B"/>
    <w:rsid w:val="00E35938"/>
    <w:rsid w:val="00E359E0"/>
    <w:rsid w:val="00E35B35"/>
    <w:rsid w:val="00E35DC4"/>
    <w:rsid w:val="00E35E6D"/>
    <w:rsid w:val="00E36B09"/>
    <w:rsid w:val="00E36F43"/>
    <w:rsid w:val="00E36F9D"/>
    <w:rsid w:val="00E3765B"/>
    <w:rsid w:val="00E37815"/>
    <w:rsid w:val="00E37E73"/>
    <w:rsid w:val="00E406BA"/>
    <w:rsid w:val="00E407E2"/>
    <w:rsid w:val="00E40996"/>
    <w:rsid w:val="00E40E9C"/>
    <w:rsid w:val="00E4107B"/>
    <w:rsid w:val="00E4115E"/>
    <w:rsid w:val="00E419C1"/>
    <w:rsid w:val="00E42107"/>
    <w:rsid w:val="00E42181"/>
    <w:rsid w:val="00E421C8"/>
    <w:rsid w:val="00E42328"/>
    <w:rsid w:val="00E42360"/>
    <w:rsid w:val="00E4240B"/>
    <w:rsid w:val="00E42942"/>
    <w:rsid w:val="00E42BD9"/>
    <w:rsid w:val="00E42CCD"/>
    <w:rsid w:val="00E43760"/>
    <w:rsid w:val="00E437EF"/>
    <w:rsid w:val="00E438A1"/>
    <w:rsid w:val="00E446B5"/>
    <w:rsid w:val="00E447A0"/>
    <w:rsid w:val="00E44890"/>
    <w:rsid w:val="00E4492C"/>
    <w:rsid w:val="00E44D07"/>
    <w:rsid w:val="00E45268"/>
    <w:rsid w:val="00E458FC"/>
    <w:rsid w:val="00E46232"/>
    <w:rsid w:val="00E46573"/>
    <w:rsid w:val="00E465B2"/>
    <w:rsid w:val="00E46673"/>
    <w:rsid w:val="00E46991"/>
    <w:rsid w:val="00E46A61"/>
    <w:rsid w:val="00E46F6A"/>
    <w:rsid w:val="00E47047"/>
    <w:rsid w:val="00E472E9"/>
    <w:rsid w:val="00E47B49"/>
    <w:rsid w:val="00E47EC4"/>
    <w:rsid w:val="00E50378"/>
    <w:rsid w:val="00E50507"/>
    <w:rsid w:val="00E50947"/>
    <w:rsid w:val="00E50C34"/>
    <w:rsid w:val="00E510A5"/>
    <w:rsid w:val="00E51890"/>
    <w:rsid w:val="00E52378"/>
    <w:rsid w:val="00E52715"/>
    <w:rsid w:val="00E5280B"/>
    <w:rsid w:val="00E52EA7"/>
    <w:rsid w:val="00E53667"/>
    <w:rsid w:val="00E5399D"/>
    <w:rsid w:val="00E53BA3"/>
    <w:rsid w:val="00E53D80"/>
    <w:rsid w:val="00E53F8A"/>
    <w:rsid w:val="00E53FA6"/>
    <w:rsid w:val="00E540AA"/>
    <w:rsid w:val="00E544C0"/>
    <w:rsid w:val="00E5470B"/>
    <w:rsid w:val="00E547D9"/>
    <w:rsid w:val="00E54817"/>
    <w:rsid w:val="00E54C0B"/>
    <w:rsid w:val="00E55605"/>
    <w:rsid w:val="00E558E8"/>
    <w:rsid w:val="00E55F3E"/>
    <w:rsid w:val="00E56197"/>
    <w:rsid w:val="00E56A08"/>
    <w:rsid w:val="00E56ED7"/>
    <w:rsid w:val="00E571C9"/>
    <w:rsid w:val="00E572F1"/>
    <w:rsid w:val="00E57467"/>
    <w:rsid w:val="00E5769C"/>
    <w:rsid w:val="00E57E3F"/>
    <w:rsid w:val="00E601E5"/>
    <w:rsid w:val="00E60468"/>
    <w:rsid w:val="00E604D9"/>
    <w:rsid w:val="00E60518"/>
    <w:rsid w:val="00E6052C"/>
    <w:rsid w:val="00E6089E"/>
    <w:rsid w:val="00E61E27"/>
    <w:rsid w:val="00E62002"/>
    <w:rsid w:val="00E622E2"/>
    <w:rsid w:val="00E62310"/>
    <w:rsid w:val="00E62A88"/>
    <w:rsid w:val="00E63661"/>
    <w:rsid w:val="00E63853"/>
    <w:rsid w:val="00E6387D"/>
    <w:rsid w:val="00E63887"/>
    <w:rsid w:val="00E63C9E"/>
    <w:rsid w:val="00E63CC9"/>
    <w:rsid w:val="00E643F5"/>
    <w:rsid w:val="00E6470F"/>
    <w:rsid w:val="00E64772"/>
    <w:rsid w:val="00E64F59"/>
    <w:rsid w:val="00E6524D"/>
    <w:rsid w:val="00E65575"/>
    <w:rsid w:val="00E65BAC"/>
    <w:rsid w:val="00E65F00"/>
    <w:rsid w:val="00E6630F"/>
    <w:rsid w:val="00E667F7"/>
    <w:rsid w:val="00E66C70"/>
    <w:rsid w:val="00E676D9"/>
    <w:rsid w:val="00E6797F"/>
    <w:rsid w:val="00E67C53"/>
    <w:rsid w:val="00E701CF"/>
    <w:rsid w:val="00E706CA"/>
    <w:rsid w:val="00E70748"/>
    <w:rsid w:val="00E70962"/>
    <w:rsid w:val="00E70B42"/>
    <w:rsid w:val="00E70F77"/>
    <w:rsid w:val="00E7115F"/>
    <w:rsid w:val="00E711AA"/>
    <w:rsid w:val="00E716F9"/>
    <w:rsid w:val="00E7177E"/>
    <w:rsid w:val="00E71B7F"/>
    <w:rsid w:val="00E71BC7"/>
    <w:rsid w:val="00E71F6D"/>
    <w:rsid w:val="00E72047"/>
    <w:rsid w:val="00E725D7"/>
    <w:rsid w:val="00E72962"/>
    <w:rsid w:val="00E72C82"/>
    <w:rsid w:val="00E730BE"/>
    <w:rsid w:val="00E73556"/>
    <w:rsid w:val="00E7369D"/>
    <w:rsid w:val="00E73B9E"/>
    <w:rsid w:val="00E73CD7"/>
    <w:rsid w:val="00E73DC9"/>
    <w:rsid w:val="00E74265"/>
    <w:rsid w:val="00E7433D"/>
    <w:rsid w:val="00E74E31"/>
    <w:rsid w:val="00E74F16"/>
    <w:rsid w:val="00E7524E"/>
    <w:rsid w:val="00E75639"/>
    <w:rsid w:val="00E758E5"/>
    <w:rsid w:val="00E76DCF"/>
    <w:rsid w:val="00E77251"/>
    <w:rsid w:val="00E77575"/>
    <w:rsid w:val="00E77864"/>
    <w:rsid w:val="00E7787C"/>
    <w:rsid w:val="00E77DF6"/>
    <w:rsid w:val="00E77F4D"/>
    <w:rsid w:val="00E80894"/>
    <w:rsid w:val="00E8090B"/>
    <w:rsid w:val="00E80AF7"/>
    <w:rsid w:val="00E8108E"/>
    <w:rsid w:val="00E811A3"/>
    <w:rsid w:val="00E81288"/>
    <w:rsid w:val="00E818D0"/>
    <w:rsid w:val="00E818D1"/>
    <w:rsid w:val="00E81989"/>
    <w:rsid w:val="00E81B54"/>
    <w:rsid w:val="00E81FB0"/>
    <w:rsid w:val="00E83531"/>
    <w:rsid w:val="00E845B5"/>
    <w:rsid w:val="00E846AF"/>
    <w:rsid w:val="00E84B04"/>
    <w:rsid w:val="00E84CEA"/>
    <w:rsid w:val="00E85788"/>
    <w:rsid w:val="00E85A8F"/>
    <w:rsid w:val="00E85F98"/>
    <w:rsid w:val="00E862B3"/>
    <w:rsid w:val="00E8634A"/>
    <w:rsid w:val="00E86BBF"/>
    <w:rsid w:val="00E86F3B"/>
    <w:rsid w:val="00E87030"/>
    <w:rsid w:val="00E874CE"/>
    <w:rsid w:val="00E8793B"/>
    <w:rsid w:val="00E879BC"/>
    <w:rsid w:val="00E89543"/>
    <w:rsid w:val="00E9072B"/>
    <w:rsid w:val="00E90CE5"/>
    <w:rsid w:val="00E91280"/>
    <w:rsid w:val="00E91D3C"/>
    <w:rsid w:val="00E92204"/>
    <w:rsid w:val="00E9237F"/>
    <w:rsid w:val="00E92741"/>
    <w:rsid w:val="00E92CC5"/>
    <w:rsid w:val="00E92CDC"/>
    <w:rsid w:val="00E92D5B"/>
    <w:rsid w:val="00E93810"/>
    <w:rsid w:val="00E938E5"/>
    <w:rsid w:val="00E93A3E"/>
    <w:rsid w:val="00E93AD4"/>
    <w:rsid w:val="00E93E34"/>
    <w:rsid w:val="00E93FA7"/>
    <w:rsid w:val="00E94262"/>
    <w:rsid w:val="00E945F6"/>
    <w:rsid w:val="00E95308"/>
    <w:rsid w:val="00E95394"/>
    <w:rsid w:val="00E95795"/>
    <w:rsid w:val="00E95B47"/>
    <w:rsid w:val="00E95C92"/>
    <w:rsid w:val="00E95D96"/>
    <w:rsid w:val="00E95F28"/>
    <w:rsid w:val="00E96368"/>
    <w:rsid w:val="00E966D7"/>
    <w:rsid w:val="00E96C95"/>
    <w:rsid w:val="00E97215"/>
    <w:rsid w:val="00EA06A6"/>
    <w:rsid w:val="00EA172D"/>
    <w:rsid w:val="00EA1772"/>
    <w:rsid w:val="00EA17BE"/>
    <w:rsid w:val="00EA193B"/>
    <w:rsid w:val="00EA193D"/>
    <w:rsid w:val="00EA1970"/>
    <w:rsid w:val="00EA1BBE"/>
    <w:rsid w:val="00EA1C1E"/>
    <w:rsid w:val="00EA1E2F"/>
    <w:rsid w:val="00EA31B9"/>
    <w:rsid w:val="00EA3328"/>
    <w:rsid w:val="00EA34B0"/>
    <w:rsid w:val="00EA3719"/>
    <w:rsid w:val="00EA40A1"/>
    <w:rsid w:val="00EA42B3"/>
    <w:rsid w:val="00EA4782"/>
    <w:rsid w:val="00EA4BD6"/>
    <w:rsid w:val="00EA4D3A"/>
    <w:rsid w:val="00EA5251"/>
    <w:rsid w:val="00EA545E"/>
    <w:rsid w:val="00EA55A6"/>
    <w:rsid w:val="00EA55CC"/>
    <w:rsid w:val="00EA58B1"/>
    <w:rsid w:val="00EA59B2"/>
    <w:rsid w:val="00EA5E33"/>
    <w:rsid w:val="00EA60CF"/>
    <w:rsid w:val="00EA619D"/>
    <w:rsid w:val="00EA6364"/>
    <w:rsid w:val="00EA6597"/>
    <w:rsid w:val="00EA683D"/>
    <w:rsid w:val="00EA68E9"/>
    <w:rsid w:val="00EA6D0B"/>
    <w:rsid w:val="00EA7354"/>
    <w:rsid w:val="00EA77CB"/>
    <w:rsid w:val="00EA7B5B"/>
    <w:rsid w:val="00EB0111"/>
    <w:rsid w:val="00EB030D"/>
    <w:rsid w:val="00EB05EF"/>
    <w:rsid w:val="00EB0EA9"/>
    <w:rsid w:val="00EB23B1"/>
    <w:rsid w:val="00EB2408"/>
    <w:rsid w:val="00EB30D3"/>
    <w:rsid w:val="00EB32E2"/>
    <w:rsid w:val="00EB336C"/>
    <w:rsid w:val="00EB3F68"/>
    <w:rsid w:val="00EB43FF"/>
    <w:rsid w:val="00EB4770"/>
    <w:rsid w:val="00EB4DA8"/>
    <w:rsid w:val="00EB4E82"/>
    <w:rsid w:val="00EB4F11"/>
    <w:rsid w:val="00EB5259"/>
    <w:rsid w:val="00EB545D"/>
    <w:rsid w:val="00EB56E7"/>
    <w:rsid w:val="00EB57B9"/>
    <w:rsid w:val="00EB5ED3"/>
    <w:rsid w:val="00EB61A8"/>
    <w:rsid w:val="00EB69EF"/>
    <w:rsid w:val="00EB774B"/>
    <w:rsid w:val="00EB7C2D"/>
    <w:rsid w:val="00EC0123"/>
    <w:rsid w:val="00EC0389"/>
    <w:rsid w:val="00EC072D"/>
    <w:rsid w:val="00EC10DC"/>
    <w:rsid w:val="00EC1493"/>
    <w:rsid w:val="00EC14A8"/>
    <w:rsid w:val="00EC2221"/>
    <w:rsid w:val="00EC224A"/>
    <w:rsid w:val="00EC2448"/>
    <w:rsid w:val="00EC2C15"/>
    <w:rsid w:val="00EC2ECA"/>
    <w:rsid w:val="00EC2F7B"/>
    <w:rsid w:val="00EC3158"/>
    <w:rsid w:val="00EC319B"/>
    <w:rsid w:val="00EC32F7"/>
    <w:rsid w:val="00EC33D5"/>
    <w:rsid w:val="00EC33E5"/>
    <w:rsid w:val="00EC36C3"/>
    <w:rsid w:val="00EC38DB"/>
    <w:rsid w:val="00EC39A0"/>
    <w:rsid w:val="00EC3B3C"/>
    <w:rsid w:val="00EC3DDB"/>
    <w:rsid w:val="00EC3FF6"/>
    <w:rsid w:val="00EC4190"/>
    <w:rsid w:val="00EC475E"/>
    <w:rsid w:val="00EC4989"/>
    <w:rsid w:val="00EC4C64"/>
    <w:rsid w:val="00EC52DE"/>
    <w:rsid w:val="00EC54C2"/>
    <w:rsid w:val="00EC5A34"/>
    <w:rsid w:val="00EC5CD1"/>
    <w:rsid w:val="00EC62A7"/>
    <w:rsid w:val="00EC6498"/>
    <w:rsid w:val="00EC6514"/>
    <w:rsid w:val="00EC666D"/>
    <w:rsid w:val="00EC6944"/>
    <w:rsid w:val="00EC69FC"/>
    <w:rsid w:val="00EC6FA0"/>
    <w:rsid w:val="00EC7336"/>
    <w:rsid w:val="00EC7B30"/>
    <w:rsid w:val="00EC7C72"/>
    <w:rsid w:val="00ED0173"/>
    <w:rsid w:val="00ED0858"/>
    <w:rsid w:val="00ED0FBD"/>
    <w:rsid w:val="00ED162C"/>
    <w:rsid w:val="00ED1630"/>
    <w:rsid w:val="00ED17EB"/>
    <w:rsid w:val="00ED1D4C"/>
    <w:rsid w:val="00ED20B4"/>
    <w:rsid w:val="00ED2989"/>
    <w:rsid w:val="00ED2BE6"/>
    <w:rsid w:val="00ED2EF7"/>
    <w:rsid w:val="00ED30C7"/>
    <w:rsid w:val="00ED322E"/>
    <w:rsid w:val="00ED3288"/>
    <w:rsid w:val="00ED344C"/>
    <w:rsid w:val="00ED385F"/>
    <w:rsid w:val="00ED3DCB"/>
    <w:rsid w:val="00ED4332"/>
    <w:rsid w:val="00ED4503"/>
    <w:rsid w:val="00ED470A"/>
    <w:rsid w:val="00ED4F4C"/>
    <w:rsid w:val="00ED510F"/>
    <w:rsid w:val="00ED573E"/>
    <w:rsid w:val="00ED5946"/>
    <w:rsid w:val="00ED5AE2"/>
    <w:rsid w:val="00ED5D61"/>
    <w:rsid w:val="00ED5E44"/>
    <w:rsid w:val="00ED5E5A"/>
    <w:rsid w:val="00ED65EC"/>
    <w:rsid w:val="00ED6887"/>
    <w:rsid w:val="00ED6AD4"/>
    <w:rsid w:val="00ED725D"/>
    <w:rsid w:val="00ED763B"/>
    <w:rsid w:val="00ED7890"/>
    <w:rsid w:val="00ED78B9"/>
    <w:rsid w:val="00ED7A98"/>
    <w:rsid w:val="00ED7BE9"/>
    <w:rsid w:val="00EE0810"/>
    <w:rsid w:val="00EE0B34"/>
    <w:rsid w:val="00EE106B"/>
    <w:rsid w:val="00EE135D"/>
    <w:rsid w:val="00EE1C8B"/>
    <w:rsid w:val="00EE1EDF"/>
    <w:rsid w:val="00EE1FF5"/>
    <w:rsid w:val="00EE23B3"/>
    <w:rsid w:val="00EE2401"/>
    <w:rsid w:val="00EE2C02"/>
    <w:rsid w:val="00EE2E32"/>
    <w:rsid w:val="00EE2F6A"/>
    <w:rsid w:val="00EE30FC"/>
    <w:rsid w:val="00EE3786"/>
    <w:rsid w:val="00EE38AD"/>
    <w:rsid w:val="00EE3A84"/>
    <w:rsid w:val="00EE46CA"/>
    <w:rsid w:val="00EE4BAA"/>
    <w:rsid w:val="00EE4DC2"/>
    <w:rsid w:val="00EE4FC1"/>
    <w:rsid w:val="00EE50D9"/>
    <w:rsid w:val="00EE5B6B"/>
    <w:rsid w:val="00EE5E0E"/>
    <w:rsid w:val="00EE64A3"/>
    <w:rsid w:val="00EE66CC"/>
    <w:rsid w:val="00EE6981"/>
    <w:rsid w:val="00EE69BF"/>
    <w:rsid w:val="00EE6A41"/>
    <w:rsid w:val="00EE6B08"/>
    <w:rsid w:val="00EE6DF3"/>
    <w:rsid w:val="00EE703B"/>
    <w:rsid w:val="00EE7283"/>
    <w:rsid w:val="00EEC297"/>
    <w:rsid w:val="00EF0372"/>
    <w:rsid w:val="00EF0737"/>
    <w:rsid w:val="00EF091C"/>
    <w:rsid w:val="00EF0933"/>
    <w:rsid w:val="00EF0B81"/>
    <w:rsid w:val="00EF182C"/>
    <w:rsid w:val="00EF19C9"/>
    <w:rsid w:val="00EF1AC9"/>
    <w:rsid w:val="00EF1BEA"/>
    <w:rsid w:val="00EF1D26"/>
    <w:rsid w:val="00EF2528"/>
    <w:rsid w:val="00EF28B7"/>
    <w:rsid w:val="00EF2F9E"/>
    <w:rsid w:val="00EF3203"/>
    <w:rsid w:val="00EF33A1"/>
    <w:rsid w:val="00EF3944"/>
    <w:rsid w:val="00EF3D2D"/>
    <w:rsid w:val="00EF3DA2"/>
    <w:rsid w:val="00EF4C4B"/>
    <w:rsid w:val="00EF4F12"/>
    <w:rsid w:val="00EF54E1"/>
    <w:rsid w:val="00EF54EF"/>
    <w:rsid w:val="00EF5731"/>
    <w:rsid w:val="00EF58E0"/>
    <w:rsid w:val="00EF602A"/>
    <w:rsid w:val="00EF6457"/>
    <w:rsid w:val="00EF6BB4"/>
    <w:rsid w:val="00EF6BBC"/>
    <w:rsid w:val="00EF7484"/>
    <w:rsid w:val="00EF7684"/>
    <w:rsid w:val="00EF7CE6"/>
    <w:rsid w:val="00EF7D3C"/>
    <w:rsid w:val="00EF7ED2"/>
    <w:rsid w:val="00F00087"/>
    <w:rsid w:val="00F00128"/>
    <w:rsid w:val="00F004BA"/>
    <w:rsid w:val="00F007F3"/>
    <w:rsid w:val="00F00B89"/>
    <w:rsid w:val="00F00CB5"/>
    <w:rsid w:val="00F00D6E"/>
    <w:rsid w:val="00F010B8"/>
    <w:rsid w:val="00F01651"/>
    <w:rsid w:val="00F01C11"/>
    <w:rsid w:val="00F01F8C"/>
    <w:rsid w:val="00F02282"/>
    <w:rsid w:val="00F0259C"/>
    <w:rsid w:val="00F02C92"/>
    <w:rsid w:val="00F02D46"/>
    <w:rsid w:val="00F03A07"/>
    <w:rsid w:val="00F03A25"/>
    <w:rsid w:val="00F03B1B"/>
    <w:rsid w:val="00F04206"/>
    <w:rsid w:val="00F04910"/>
    <w:rsid w:val="00F051EC"/>
    <w:rsid w:val="00F052A9"/>
    <w:rsid w:val="00F052EB"/>
    <w:rsid w:val="00F05BC7"/>
    <w:rsid w:val="00F05E7B"/>
    <w:rsid w:val="00F06CF7"/>
    <w:rsid w:val="00F070EC"/>
    <w:rsid w:val="00F07487"/>
    <w:rsid w:val="00F075F3"/>
    <w:rsid w:val="00F07B6F"/>
    <w:rsid w:val="00F07F12"/>
    <w:rsid w:val="00F07F1B"/>
    <w:rsid w:val="00F10037"/>
    <w:rsid w:val="00F1042A"/>
    <w:rsid w:val="00F10A41"/>
    <w:rsid w:val="00F11697"/>
    <w:rsid w:val="00F117C9"/>
    <w:rsid w:val="00F11ACC"/>
    <w:rsid w:val="00F11B55"/>
    <w:rsid w:val="00F125D1"/>
    <w:rsid w:val="00F12901"/>
    <w:rsid w:val="00F12B9C"/>
    <w:rsid w:val="00F12C7D"/>
    <w:rsid w:val="00F12EA7"/>
    <w:rsid w:val="00F132AD"/>
    <w:rsid w:val="00F13369"/>
    <w:rsid w:val="00F144C4"/>
    <w:rsid w:val="00F1478C"/>
    <w:rsid w:val="00F14AC0"/>
    <w:rsid w:val="00F14CEF"/>
    <w:rsid w:val="00F14D9D"/>
    <w:rsid w:val="00F157C1"/>
    <w:rsid w:val="00F158A5"/>
    <w:rsid w:val="00F15FA8"/>
    <w:rsid w:val="00F160DF"/>
    <w:rsid w:val="00F16254"/>
    <w:rsid w:val="00F166ED"/>
    <w:rsid w:val="00F16858"/>
    <w:rsid w:val="00F16969"/>
    <w:rsid w:val="00F17C09"/>
    <w:rsid w:val="00F17D4D"/>
    <w:rsid w:val="00F17E60"/>
    <w:rsid w:val="00F17FD1"/>
    <w:rsid w:val="00F201D9"/>
    <w:rsid w:val="00F20578"/>
    <w:rsid w:val="00F207B5"/>
    <w:rsid w:val="00F207F8"/>
    <w:rsid w:val="00F2083E"/>
    <w:rsid w:val="00F2157E"/>
    <w:rsid w:val="00F21BC6"/>
    <w:rsid w:val="00F21D49"/>
    <w:rsid w:val="00F22017"/>
    <w:rsid w:val="00F22216"/>
    <w:rsid w:val="00F2287A"/>
    <w:rsid w:val="00F22A54"/>
    <w:rsid w:val="00F22BD9"/>
    <w:rsid w:val="00F23115"/>
    <w:rsid w:val="00F231D2"/>
    <w:rsid w:val="00F23ABF"/>
    <w:rsid w:val="00F23AC8"/>
    <w:rsid w:val="00F23F4E"/>
    <w:rsid w:val="00F2476C"/>
    <w:rsid w:val="00F24907"/>
    <w:rsid w:val="00F24ADE"/>
    <w:rsid w:val="00F24D22"/>
    <w:rsid w:val="00F25261"/>
    <w:rsid w:val="00F2531D"/>
    <w:rsid w:val="00F25597"/>
    <w:rsid w:val="00F257BF"/>
    <w:rsid w:val="00F2624B"/>
    <w:rsid w:val="00F263D3"/>
    <w:rsid w:val="00F2642B"/>
    <w:rsid w:val="00F268E1"/>
    <w:rsid w:val="00F269FD"/>
    <w:rsid w:val="00F26A41"/>
    <w:rsid w:val="00F26C3D"/>
    <w:rsid w:val="00F26F95"/>
    <w:rsid w:val="00F2735D"/>
    <w:rsid w:val="00F275ED"/>
    <w:rsid w:val="00F27A26"/>
    <w:rsid w:val="00F27EC5"/>
    <w:rsid w:val="00F303AF"/>
    <w:rsid w:val="00F3048E"/>
    <w:rsid w:val="00F30961"/>
    <w:rsid w:val="00F309DA"/>
    <w:rsid w:val="00F30FA4"/>
    <w:rsid w:val="00F3111F"/>
    <w:rsid w:val="00F31233"/>
    <w:rsid w:val="00F312FA"/>
    <w:rsid w:val="00F3149C"/>
    <w:rsid w:val="00F3189B"/>
    <w:rsid w:val="00F31CAB"/>
    <w:rsid w:val="00F324BD"/>
    <w:rsid w:val="00F3253D"/>
    <w:rsid w:val="00F32D44"/>
    <w:rsid w:val="00F3304A"/>
    <w:rsid w:val="00F33598"/>
    <w:rsid w:val="00F33BDB"/>
    <w:rsid w:val="00F351DB"/>
    <w:rsid w:val="00F354C4"/>
    <w:rsid w:val="00F35D6F"/>
    <w:rsid w:val="00F36C3B"/>
    <w:rsid w:val="00F36F10"/>
    <w:rsid w:val="00F3723E"/>
    <w:rsid w:val="00F402BF"/>
    <w:rsid w:val="00F403D8"/>
    <w:rsid w:val="00F40E00"/>
    <w:rsid w:val="00F412F0"/>
    <w:rsid w:val="00F41655"/>
    <w:rsid w:val="00F4177F"/>
    <w:rsid w:val="00F422F4"/>
    <w:rsid w:val="00F4254A"/>
    <w:rsid w:val="00F4284A"/>
    <w:rsid w:val="00F42AA9"/>
    <w:rsid w:val="00F42B14"/>
    <w:rsid w:val="00F43373"/>
    <w:rsid w:val="00F433E1"/>
    <w:rsid w:val="00F4346F"/>
    <w:rsid w:val="00F4358D"/>
    <w:rsid w:val="00F4382D"/>
    <w:rsid w:val="00F43ACE"/>
    <w:rsid w:val="00F44150"/>
    <w:rsid w:val="00F442D7"/>
    <w:rsid w:val="00F443A4"/>
    <w:rsid w:val="00F4458F"/>
    <w:rsid w:val="00F44B19"/>
    <w:rsid w:val="00F44B2A"/>
    <w:rsid w:val="00F45616"/>
    <w:rsid w:val="00F4573C"/>
    <w:rsid w:val="00F45981"/>
    <w:rsid w:val="00F459BC"/>
    <w:rsid w:val="00F46096"/>
    <w:rsid w:val="00F46902"/>
    <w:rsid w:val="00F4726A"/>
    <w:rsid w:val="00F47955"/>
    <w:rsid w:val="00F47B59"/>
    <w:rsid w:val="00F47CC5"/>
    <w:rsid w:val="00F50590"/>
    <w:rsid w:val="00F50A82"/>
    <w:rsid w:val="00F50E06"/>
    <w:rsid w:val="00F513D4"/>
    <w:rsid w:val="00F51622"/>
    <w:rsid w:val="00F51670"/>
    <w:rsid w:val="00F51762"/>
    <w:rsid w:val="00F5194D"/>
    <w:rsid w:val="00F51DFF"/>
    <w:rsid w:val="00F521DE"/>
    <w:rsid w:val="00F529AC"/>
    <w:rsid w:val="00F52DD7"/>
    <w:rsid w:val="00F53045"/>
    <w:rsid w:val="00F538FD"/>
    <w:rsid w:val="00F5391E"/>
    <w:rsid w:val="00F539EB"/>
    <w:rsid w:val="00F53B58"/>
    <w:rsid w:val="00F53D7B"/>
    <w:rsid w:val="00F540BA"/>
    <w:rsid w:val="00F54895"/>
    <w:rsid w:val="00F54A29"/>
    <w:rsid w:val="00F54AEA"/>
    <w:rsid w:val="00F552E6"/>
    <w:rsid w:val="00F55513"/>
    <w:rsid w:val="00F558AE"/>
    <w:rsid w:val="00F561E1"/>
    <w:rsid w:val="00F56412"/>
    <w:rsid w:val="00F56624"/>
    <w:rsid w:val="00F56B68"/>
    <w:rsid w:val="00F56B9E"/>
    <w:rsid w:val="00F56C87"/>
    <w:rsid w:val="00F56D44"/>
    <w:rsid w:val="00F5716D"/>
    <w:rsid w:val="00F57569"/>
    <w:rsid w:val="00F577E5"/>
    <w:rsid w:val="00F57E04"/>
    <w:rsid w:val="00F613FB"/>
    <w:rsid w:val="00F614DB"/>
    <w:rsid w:val="00F61A73"/>
    <w:rsid w:val="00F62937"/>
    <w:rsid w:val="00F62A37"/>
    <w:rsid w:val="00F62DD7"/>
    <w:rsid w:val="00F63005"/>
    <w:rsid w:val="00F630C9"/>
    <w:rsid w:val="00F63534"/>
    <w:rsid w:val="00F63D4E"/>
    <w:rsid w:val="00F64059"/>
    <w:rsid w:val="00F64240"/>
    <w:rsid w:val="00F647F4"/>
    <w:rsid w:val="00F64AC9"/>
    <w:rsid w:val="00F64F91"/>
    <w:rsid w:val="00F6501A"/>
    <w:rsid w:val="00F6566E"/>
    <w:rsid w:val="00F657F9"/>
    <w:rsid w:val="00F65ADE"/>
    <w:rsid w:val="00F66009"/>
    <w:rsid w:val="00F6654B"/>
    <w:rsid w:val="00F667C6"/>
    <w:rsid w:val="00F6687B"/>
    <w:rsid w:val="00F66BE8"/>
    <w:rsid w:val="00F67427"/>
    <w:rsid w:val="00F676BC"/>
    <w:rsid w:val="00F67F35"/>
    <w:rsid w:val="00F70236"/>
    <w:rsid w:val="00F703B5"/>
    <w:rsid w:val="00F70F75"/>
    <w:rsid w:val="00F714CF"/>
    <w:rsid w:val="00F717AD"/>
    <w:rsid w:val="00F71A54"/>
    <w:rsid w:val="00F71E1E"/>
    <w:rsid w:val="00F7202E"/>
    <w:rsid w:val="00F72202"/>
    <w:rsid w:val="00F72AE7"/>
    <w:rsid w:val="00F72AE8"/>
    <w:rsid w:val="00F72B13"/>
    <w:rsid w:val="00F73031"/>
    <w:rsid w:val="00F730F9"/>
    <w:rsid w:val="00F73AA6"/>
    <w:rsid w:val="00F743CF"/>
    <w:rsid w:val="00F74546"/>
    <w:rsid w:val="00F74AAE"/>
    <w:rsid w:val="00F74CF9"/>
    <w:rsid w:val="00F74F82"/>
    <w:rsid w:val="00F756D3"/>
    <w:rsid w:val="00F761C4"/>
    <w:rsid w:val="00F76470"/>
    <w:rsid w:val="00F76938"/>
    <w:rsid w:val="00F769F8"/>
    <w:rsid w:val="00F76C8B"/>
    <w:rsid w:val="00F76F75"/>
    <w:rsid w:val="00F772F0"/>
    <w:rsid w:val="00F7755C"/>
    <w:rsid w:val="00F777A9"/>
    <w:rsid w:val="00F7784B"/>
    <w:rsid w:val="00F778B0"/>
    <w:rsid w:val="00F77966"/>
    <w:rsid w:val="00F77A27"/>
    <w:rsid w:val="00F8037C"/>
    <w:rsid w:val="00F80396"/>
    <w:rsid w:val="00F803F5"/>
    <w:rsid w:val="00F80F6B"/>
    <w:rsid w:val="00F810FD"/>
    <w:rsid w:val="00F81141"/>
    <w:rsid w:val="00F811F0"/>
    <w:rsid w:val="00F814BB"/>
    <w:rsid w:val="00F8159D"/>
    <w:rsid w:val="00F81CBB"/>
    <w:rsid w:val="00F81EAF"/>
    <w:rsid w:val="00F82A1F"/>
    <w:rsid w:val="00F82B47"/>
    <w:rsid w:val="00F82B60"/>
    <w:rsid w:val="00F82CB3"/>
    <w:rsid w:val="00F82FCF"/>
    <w:rsid w:val="00F837BA"/>
    <w:rsid w:val="00F8386F"/>
    <w:rsid w:val="00F83979"/>
    <w:rsid w:val="00F83D04"/>
    <w:rsid w:val="00F84550"/>
    <w:rsid w:val="00F84676"/>
    <w:rsid w:val="00F85104"/>
    <w:rsid w:val="00F854B3"/>
    <w:rsid w:val="00F858AD"/>
    <w:rsid w:val="00F85F89"/>
    <w:rsid w:val="00F8640B"/>
    <w:rsid w:val="00F874C4"/>
    <w:rsid w:val="00F87806"/>
    <w:rsid w:val="00F901FB"/>
    <w:rsid w:val="00F9044A"/>
    <w:rsid w:val="00F90D14"/>
    <w:rsid w:val="00F90D38"/>
    <w:rsid w:val="00F91019"/>
    <w:rsid w:val="00F91683"/>
    <w:rsid w:val="00F91CDD"/>
    <w:rsid w:val="00F92536"/>
    <w:rsid w:val="00F92618"/>
    <w:rsid w:val="00F9294E"/>
    <w:rsid w:val="00F93616"/>
    <w:rsid w:val="00F941CC"/>
    <w:rsid w:val="00F9426C"/>
    <w:rsid w:val="00F9448B"/>
    <w:rsid w:val="00F94797"/>
    <w:rsid w:val="00F94A4A"/>
    <w:rsid w:val="00F94D6D"/>
    <w:rsid w:val="00F94FDA"/>
    <w:rsid w:val="00F9502A"/>
    <w:rsid w:val="00F95169"/>
    <w:rsid w:val="00F95B36"/>
    <w:rsid w:val="00F96424"/>
    <w:rsid w:val="00F96917"/>
    <w:rsid w:val="00F9697E"/>
    <w:rsid w:val="00F97147"/>
    <w:rsid w:val="00F9777F"/>
    <w:rsid w:val="00F97DB9"/>
    <w:rsid w:val="00F97DFF"/>
    <w:rsid w:val="00F97E87"/>
    <w:rsid w:val="00F97FF4"/>
    <w:rsid w:val="00FA0228"/>
    <w:rsid w:val="00FA077F"/>
    <w:rsid w:val="00FA0B8C"/>
    <w:rsid w:val="00FA12C9"/>
    <w:rsid w:val="00FA1C57"/>
    <w:rsid w:val="00FA1D3F"/>
    <w:rsid w:val="00FA21FB"/>
    <w:rsid w:val="00FA2348"/>
    <w:rsid w:val="00FA2405"/>
    <w:rsid w:val="00FA24A0"/>
    <w:rsid w:val="00FA2941"/>
    <w:rsid w:val="00FA2C59"/>
    <w:rsid w:val="00FA34B3"/>
    <w:rsid w:val="00FA361D"/>
    <w:rsid w:val="00FA3B13"/>
    <w:rsid w:val="00FA3EEE"/>
    <w:rsid w:val="00FA43FE"/>
    <w:rsid w:val="00FA4CF6"/>
    <w:rsid w:val="00FA4EF2"/>
    <w:rsid w:val="00FA54F1"/>
    <w:rsid w:val="00FA57B2"/>
    <w:rsid w:val="00FA6053"/>
    <w:rsid w:val="00FA6128"/>
    <w:rsid w:val="00FA6B77"/>
    <w:rsid w:val="00FA6BF1"/>
    <w:rsid w:val="00FA7519"/>
    <w:rsid w:val="00FA75C6"/>
    <w:rsid w:val="00FA7894"/>
    <w:rsid w:val="00FA7C78"/>
    <w:rsid w:val="00FA7CA5"/>
    <w:rsid w:val="00FB0427"/>
    <w:rsid w:val="00FB1118"/>
    <w:rsid w:val="00FB112F"/>
    <w:rsid w:val="00FB13B6"/>
    <w:rsid w:val="00FB19BC"/>
    <w:rsid w:val="00FB1BDB"/>
    <w:rsid w:val="00FB1E0D"/>
    <w:rsid w:val="00FB20BF"/>
    <w:rsid w:val="00FB214D"/>
    <w:rsid w:val="00FB241F"/>
    <w:rsid w:val="00FB24CE"/>
    <w:rsid w:val="00FB2563"/>
    <w:rsid w:val="00FB2697"/>
    <w:rsid w:val="00FB2984"/>
    <w:rsid w:val="00FB2A24"/>
    <w:rsid w:val="00FB3175"/>
    <w:rsid w:val="00FB39D4"/>
    <w:rsid w:val="00FB3AB2"/>
    <w:rsid w:val="00FB3C76"/>
    <w:rsid w:val="00FB4158"/>
    <w:rsid w:val="00FB4359"/>
    <w:rsid w:val="00FB482E"/>
    <w:rsid w:val="00FB49E0"/>
    <w:rsid w:val="00FB4CFD"/>
    <w:rsid w:val="00FB51D7"/>
    <w:rsid w:val="00FB5B5C"/>
    <w:rsid w:val="00FB609A"/>
    <w:rsid w:val="00FB6233"/>
    <w:rsid w:val="00FB6973"/>
    <w:rsid w:val="00FB6A10"/>
    <w:rsid w:val="00FB6D47"/>
    <w:rsid w:val="00FB7067"/>
    <w:rsid w:val="00FB798B"/>
    <w:rsid w:val="00FB7B6B"/>
    <w:rsid w:val="00FB7DF6"/>
    <w:rsid w:val="00FC014D"/>
    <w:rsid w:val="00FC0514"/>
    <w:rsid w:val="00FC0738"/>
    <w:rsid w:val="00FC0963"/>
    <w:rsid w:val="00FC098A"/>
    <w:rsid w:val="00FC133A"/>
    <w:rsid w:val="00FC1561"/>
    <w:rsid w:val="00FC15B6"/>
    <w:rsid w:val="00FC210E"/>
    <w:rsid w:val="00FC25BE"/>
    <w:rsid w:val="00FC2D3A"/>
    <w:rsid w:val="00FC3814"/>
    <w:rsid w:val="00FC3B7E"/>
    <w:rsid w:val="00FC3DD5"/>
    <w:rsid w:val="00FC4533"/>
    <w:rsid w:val="00FC46B7"/>
    <w:rsid w:val="00FC48B5"/>
    <w:rsid w:val="00FC4CC9"/>
    <w:rsid w:val="00FC5439"/>
    <w:rsid w:val="00FC5E29"/>
    <w:rsid w:val="00FC601D"/>
    <w:rsid w:val="00FC6677"/>
    <w:rsid w:val="00FC6DCB"/>
    <w:rsid w:val="00FC70A2"/>
    <w:rsid w:val="00FC7533"/>
    <w:rsid w:val="00FC7587"/>
    <w:rsid w:val="00FC7B0A"/>
    <w:rsid w:val="00FC7BF4"/>
    <w:rsid w:val="00FD03A5"/>
    <w:rsid w:val="00FD0845"/>
    <w:rsid w:val="00FD0D3E"/>
    <w:rsid w:val="00FD0E5B"/>
    <w:rsid w:val="00FD0FF8"/>
    <w:rsid w:val="00FD138E"/>
    <w:rsid w:val="00FD1935"/>
    <w:rsid w:val="00FD1A8D"/>
    <w:rsid w:val="00FD2635"/>
    <w:rsid w:val="00FD2674"/>
    <w:rsid w:val="00FD2711"/>
    <w:rsid w:val="00FD37BE"/>
    <w:rsid w:val="00FD3FF0"/>
    <w:rsid w:val="00FD4B26"/>
    <w:rsid w:val="00FD4B62"/>
    <w:rsid w:val="00FD4B74"/>
    <w:rsid w:val="00FD5332"/>
    <w:rsid w:val="00FD577B"/>
    <w:rsid w:val="00FD5782"/>
    <w:rsid w:val="00FD58DF"/>
    <w:rsid w:val="00FD5B6D"/>
    <w:rsid w:val="00FD5B6F"/>
    <w:rsid w:val="00FD604D"/>
    <w:rsid w:val="00FD6091"/>
    <w:rsid w:val="00FD6123"/>
    <w:rsid w:val="00FD6182"/>
    <w:rsid w:val="00FD68B8"/>
    <w:rsid w:val="00FD79B4"/>
    <w:rsid w:val="00FD7F90"/>
    <w:rsid w:val="00FE0039"/>
    <w:rsid w:val="00FE0131"/>
    <w:rsid w:val="00FE04C1"/>
    <w:rsid w:val="00FE0635"/>
    <w:rsid w:val="00FE093C"/>
    <w:rsid w:val="00FE1285"/>
    <w:rsid w:val="00FE16AC"/>
    <w:rsid w:val="00FE1D9B"/>
    <w:rsid w:val="00FE240D"/>
    <w:rsid w:val="00FE26A7"/>
    <w:rsid w:val="00FE2A6B"/>
    <w:rsid w:val="00FE2C3E"/>
    <w:rsid w:val="00FE2F14"/>
    <w:rsid w:val="00FE344F"/>
    <w:rsid w:val="00FE3734"/>
    <w:rsid w:val="00FE3B76"/>
    <w:rsid w:val="00FE44FA"/>
    <w:rsid w:val="00FE4544"/>
    <w:rsid w:val="00FE45BA"/>
    <w:rsid w:val="00FE484C"/>
    <w:rsid w:val="00FE4984"/>
    <w:rsid w:val="00FE4D48"/>
    <w:rsid w:val="00FE50CD"/>
    <w:rsid w:val="00FE54B9"/>
    <w:rsid w:val="00FE56FD"/>
    <w:rsid w:val="00FE59BF"/>
    <w:rsid w:val="00FE5AC0"/>
    <w:rsid w:val="00FE5F22"/>
    <w:rsid w:val="00FE61C0"/>
    <w:rsid w:val="00FE68A2"/>
    <w:rsid w:val="00FE6978"/>
    <w:rsid w:val="00FE69B8"/>
    <w:rsid w:val="00FE6A40"/>
    <w:rsid w:val="00FE6BCE"/>
    <w:rsid w:val="00FE73BF"/>
    <w:rsid w:val="00FE76B6"/>
    <w:rsid w:val="00FE7868"/>
    <w:rsid w:val="00FE7EA1"/>
    <w:rsid w:val="00FF00A2"/>
    <w:rsid w:val="00FF093E"/>
    <w:rsid w:val="00FF1108"/>
    <w:rsid w:val="00FF1494"/>
    <w:rsid w:val="00FF16A6"/>
    <w:rsid w:val="00FF197B"/>
    <w:rsid w:val="00FF1CC4"/>
    <w:rsid w:val="00FF1D6A"/>
    <w:rsid w:val="00FF24A7"/>
    <w:rsid w:val="00FF29E8"/>
    <w:rsid w:val="00FF2DBE"/>
    <w:rsid w:val="00FF3156"/>
    <w:rsid w:val="00FF362E"/>
    <w:rsid w:val="00FF378A"/>
    <w:rsid w:val="00FF3C04"/>
    <w:rsid w:val="00FF4A78"/>
    <w:rsid w:val="00FF4CB3"/>
    <w:rsid w:val="00FF4E13"/>
    <w:rsid w:val="00FF5564"/>
    <w:rsid w:val="00FF59CF"/>
    <w:rsid w:val="00FF6D78"/>
    <w:rsid w:val="00FF6DA3"/>
    <w:rsid w:val="00FF7C5C"/>
    <w:rsid w:val="010CCAAF"/>
    <w:rsid w:val="011FE432"/>
    <w:rsid w:val="012F4168"/>
    <w:rsid w:val="0136928B"/>
    <w:rsid w:val="01582C87"/>
    <w:rsid w:val="015E0EFD"/>
    <w:rsid w:val="01612F3E"/>
    <w:rsid w:val="01701AE5"/>
    <w:rsid w:val="0191279E"/>
    <w:rsid w:val="019170AD"/>
    <w:rsid w:val="01C28915"/>
    <w:rsid w:val="01E5376E"/>
    <w:rsid w:val="01ECC111"/>
    <w:rsid w:val="01F38D90"/>
    <w:rsid w:val="01F82F54"/>
    <w:rsid w:val="021A321E"/>
    <w:rsid w:val="021D4566"/>
    <w:rsid w:val="022C6889"/>
    <w:rsid w:val="024387A6"/>
    <w:rsid w:val="02710CD9"/>
    <w:rsid w:val="0285041E"/>
    <w:rsid w:val="02A5EA68"/>
    <w:rsid w:val="02BDFECB"/>
    <w:rsid w:val="02D2E04D"/>
    <w:rsid w:val="02F6A9FA"/>
    <w:rsid w:val="030CE06C"/>
    <w:rsid w:val="031424F2"/>
    <w:rsid w:val="03337E2C"/>
    <w:rsid w:val="033EB205"/>
    <w:rsid w:val="0360A6AC"/>
    <w:rsid w:val="0367C874"/>
    <w:rsid w:val="038FF635"/>
    <w:rsid w:val="039AC6EC"/>
    <w:rsid w:val="039F1145"/>
    <w:rsid w:val="03A138C2"/>
    <w:rsid w:val="03CB5B0A"/>
    <w:rsid w:val="03DBAAEE"/>
    <w:rsid w:val="03E70A32"/>
    <w:rsid w:val="03F24B5E"/>
    <w:rsid w:val="03FFF19C"/>
    <w:rsid w:val="0402583F"/>
    <w:rsid w:val="04118682"/>
    <w:rsid w:val="0411F68D"/>
    <w:rsid w:val="042829C1"/>
    <w:rsid w:val="04321848"/>
    <w:rsid w:val="0433F6C7"/>
    <w:rsid w:val="0443C055"/>
    <w:rsid w:val="044C18D8"/>
    <w:rsid w:val="0455EDDD"/>
    <w:rsid w:val="045D13CE"/>
    <w:rsid w:val="04715758"/>
    <w:rsid w:val="04727BB4"/>
    <w:rsid w:val="0473F2DC"/>
    <w:rsid w:val="04792F18"/>
    <w:rsid w:val="0479F9D6"/>
    <w:rsid w:val="0484A34F"/>
    <w:rsid w:val="04943FDB"/>
    <w:rsid w:val="04A168AD"/>
    <w:rsid w:val="04B7C8E8"/>
    <w:rsid w:val="04CA2A5C"/>
    <w:rsid w:val="04CF13EB"/>
    <w:rsid w:val="0508EAB4"/>
    <w:rsid w:val="050FEC21"/>
    <w:rsid w:val="052AA68D"/>
    <w:rsid w:val="05354ECA"/>
    <w:rsid w:val="0547F6DA"/>
    <w:rsid w:val="054DD631"/>
    <w:rsid w:val="057E9E5D"/>
    <w:rsid w:val="05918055"/>
    <w:rsid w:val="05BD3B8C"/>
    <w:rsid w:val="05DA5465"/>
    <w:rsid w:val="05E298A4"/>
    <w:rsid w:val="05E2EF14"/>
    <w:rsid w:val="06015706"/>
    <w:rsid w:val="0606374D"/>
    <w:rsid w:val="061D4528"/>
    <w:rsid w:val="061E7A29"/>
    <w:rsid w:val="0649B4D7"/>
    <w:rsid w:val="065314D8"/>
    <w:rsid w:val="06557AFD"/>
    <w:rsid w:val="066C31A1"/>
    <w:rsid w:val="06745329"/>
    <w:rsid w:val="0681EC9A"/>
    <w:rsid w:val="0689046B"/>
    <w:rsid w:val="06B3B318"/>
    <w:rsid w:val="06F97355"/>
    <w:rsid w:val="071B9948"/>
    <w:rsid w:val="0724B1B7"/>
    <w:rsid w:val="0735BEE7"/>
    <w:rsid w:val="0766F8FE"/>
    <w:rsid w:val="076B5739"/>
    <w:rsid w:val="07745F2A"/>
    <w:rsid w:val="0787EB02"/>
    <w:rsid w:val="07C15F51"/>
    <w:rsid w:val="07C7E1F3"/>
    <w:rsid w:val="07C814C4"/>
    <w:rsid w:val="08121300"/>
    <w:rsid w:val="0823BB46"/>
    <w:rsid w:val="0829F390"/>
    <w:rsid w:val="0835C066"/>
    <w:rsid w:val="08441147"/>
    <w:rsid w:val="084D1B01"/>
    <w:rsid w:val="087CB7B9"/>
    <w:rsid w:val="088DB92E"/>
    <w:rsid w:val="08942C51"/>
    <w:rsid w:val="08CF5289"/>
    <w:rsid w:val="08F20141"/>
    <w:rsid w:val="0934F55A"/>
    <w:rsid w:val="093D7368"/>
    <w:rsid w:val="094E3542"/>
    <w:rsid w:val="095F49A7"/>
    <w:rsid w:val="099A4974"/>
    <w:rsid w:val="099E9F28"/>
    <w:rsid w:val="09A18606"/>
    <w:rsid w:val="09DE38B1"/>
    <w:rsid w:val="09DFABD0"/>
    <w:rsid w:val="09E149FF"/>
    <w:rsid w:val="09E6AFC6"/>
    <w:rsid w:val="0A05C2B2"/>
    <w:rsid w:val="0A0C21DE"/>
    <w:rsid w:val="0A2AEA55"/>
    <w:rsid w:val="0A326F98"/>
    <w:rsid w:val="0A617986"/>
    <w:rsid w:val="0A85336D"/>
    <w:rsid w:val="0A882000"/>
    <w:rsid w:val="0AAD19E9"/>
    <w:rsid w:val="0AE5BB0A"/>
    <w:rsid w:val="0AE8B663"/>
    <w:rsid w:val="0AFDA8F2"/>
    <w:rsid w:val="0B11522C"/>
    <w:rsid w:val="0B30F328"/>
    <w:rsid w:val="0B3515C2"/>
    <w:rsid w:val="0B4B81C2"/>
    <w:rsid w:val="0B4E9314"/>
    <w:rsid w:val="0B508248"/>
    <w:rsid w:val="0B552BEA"/>
    <w:rsid w:val="0B6BF8A3"/>
    <w:rsid w:val="0B8189BD"/>
    <w:rsid w:val="0B8944B2"/>
    <w:rsid w:val="0B8E0E78"/>
    <w:rsid w:val="0BBB3195"/>
    <w:rsid w:val="0BC053D9"/>
    <w:rsid w:val="0BCAC3A1"/>
    <w:rsid w:val="0BCF5ADE"/>
    <w:rsid w:val="0BD09F31"/>
    <w:rsid w:val="0BD557EE"/>
    <w:rsid w:val="0BDDC202"/>
    <w:rsid w:val="0BF77A7D"/>
    <w:rsid w:val="0BF91D91"/>
    <w:rsid w:val="0C0B3EB1"/>
    <w:rsid w:val="0C397C14"/>
    <w:rsid w:val="0C53C23E"/>
    <w:rsid w:val="0C703A6A"/>
    <w:rsid w:val="0C708870"/>
    <w:rsid w:val="0C79871B"/>
    <w:rsid w:val="0CA117E3"/>
    <w:rsid w:val="0CA65374"/>
    <w:rsid w:val="0CC42509"/>
    <w:rsid w:val="0CC68F4B"/>
    <w:rsid w:val="0CD2D02A"/>
    <w:rsid w:val="0CE498A6"/>
    <w:rsid w:val="0CEC357E"/>
    <w:rsid w:val="0CF24612"/>
    <w:rsid w:val="0CF622AD"/>
    <w:rsid w:val="0D15D2BE"/>
    <w:rsid w:val="0D1A340E"/>
    <w:rsid w:val="0D335784"/>
    <w:rsid w:val="0D33BB19"/>
    <w:rsid w:val="0D5CD983"/>
    <w:rsid w:val="0D74C20D"/>
    <w:rsid w:val="0DA594A2"/>
    <w:rsid w:val="0DBB407F"/>
    <w:rsid w:val="0DC3F753"/>
    <w:rsid w:val="0DD088B2"/>
    <w:rsid w:val="0DD35098"/>
    <w:rsid w:val="0DE501A3"/>
    <w:rsid w:val="0DE8CAE1"/>
    <w:rsid w:val="0DED21CB"/>
    <w:rsid w:val="0DEF43E4"/>
    <w:rsid w:val="0E0793B9"/>
    <w:rsid w:val="0E17B939"/>
    <w:rsid w:val="0E2B32E6"/>
    <w:rsid w:val="0E32695E"/>
    <w:rsid w:val="0E4CC255"/>
    <w:rsid w:val="0E56961F"/>
    <w:rsid w:val="0E5D8C71"/>
    <w:rsid w:val="0E5E3A95"/>
    <w:rsid w:val="0E616562"/>
    <w:rsid w:val="0E7791C3"/>
    <w:rsid w:val="0E91EF76"/>
    <w:rsid w:val="0EA2A505"/>
    <w:rsid w:val="0EA65C51"/>
    <w:rsid w:val="0ECAC17D"/>
    <w:rsid w:val="0ECCD92B"/>
    <w:rsid w:val="0EE45BE4"/>
    <w:rsid w:val="0EF09DEF"/>
    <w:rsid w:val="0EF6EF8A"/>
    <w:rsid w:val="0EF78739"/>
    <w:rsid w:val="0F0BEC03"/>
    <w:rsid w:val="0F0F24F6"/>
    <w:rsid w:val="0F160B48"/>
    <w:rsid w:val="0F22C407"/>
    <w:rsid w:val="0F25A810"/>
    <w:rsid w:val="0F33B8AC"/>
    <w:rsid w:val="0F4B5B17"/>
    <w:rsid w:val="0F6C3B54"/>
    <w:rsid w:val="0F8142A5"/>
    <w:rsid w:val="0F9EAF2C"/>
    <w:rsid w:val="0FB5D067"/>
    <w:rsid w:val="0FB69089"/>
    <w:rsid w:val="0FD4FD9E"/>
    <w:rsid w:val="0FE2DAD0"/>
    <w:rsid w:val="0FECC43A"/>
    <w:rsid w:val="101927A0"/>
    <w:rsid w:val="1019B9DB"/>
    <w:rsid w:val="101E7C57"/>
    <w:rsid w:val="102CBD06"/>
    <w:rsid w:val="1045E143"/>
    <w:rsid w:val="1056E477"/>
    <w:rsid w:val="1058CEF6"/>
    <w:rsid w:val="10894419"/>
    <w:rsid w:val="109B3F52"/>
    <w:rsid w:val="109D86A5"/>
    <w:rsid w:val="10B93CF0"/>
    <w:rsid w:val="10DF37C0"/>
    <w:rsid w:val="10F0AF20"/>
    <w:rsid w:val="10F6E964"/>
    <w:rsid w:val="10FC51CC"/>
    <w:rsid w:val="111B4C37"/>
    <w:rsid w:val="11290845"/>
    <w:rsid w:val="11355DF8"/>
    <w:rsid w:val="113BA913"/>
    <w:rsid w:val="11504D4A"/>
    <w:rsid w:val="11899F0B"/>
    <w:rsid w:val="118CE4C4"/>
    <w:rsid w:val="11958742"/>
    <w:rsid w:val="119D2214"/>
    <w:rsid w:val="11B1E165"/>
    <w:rsid w:val="11D42DE3"/>
    <w:rsid w:val="11FBEACD"/>
    <w:rsid w:val="121DEC21"/>
    <w:rsid w:val="1220AF74"/>
    <w:rsid w:val="122CF3E8"/>
    <w:rsid w:val="12317898"/>
    <w:rsid w:val="123FEBFC"/>
    <w:rsid w:val="124C0262"/>
    <w:rsid w:val="126D04EE"/>
    <w:rsid w:val="1278A042"/>
    <w:rsid w:val="12884028"/>
    <w:rsid w:val="128CD49D"/>
    <w:rsid w:val="12A0C440"/>
    <w:rsid w:val="12AC07FD"/>
    <w:rsid w:val="12B8748A"/>
    <w:rsid w:val="12D6DF72"/>
    <w:rsid w:val="12D9D872"/>
    <w:rsid w:val="12DBC7ED"/>
    <w:rsid w:val="12F2AA7B"/>
    <w:rsid w:val="1336FACA"/>
    <w:rsid w:val="13552918"/>
    <w:rsid w:val="1362DF7C"/>
    <w:rsid w:val="13755581"/>
    <w:rsid w:val="137B8CEC"/>
    <w:rsid w:val="1399E726"/>
    <w:rsid w:val="139D6DF2"/>
    <w:rsid w:val="13B2CC16"/>
    <w:rsid w:val="13B592A1"/>
    <w:rsid w:val="13B6687B"/>
    <w:rsid w:val="13C1A90D"/>
    <w:rsid w:val="13C2582C"/>
    <w:rsid w:val="13C56644"/>
    <w:rsid w:val="13D1A55D"/>
    <w:rsid w:val="13F32248"/>
    <w:rsid w:val="13FDF520"/>
    <w:rsid w:val="13FF970A"/>
    <w:rsid w:val="141E07E9"/>
    <w:rsid w:val="14353E5B"/>
    <w:rsid w:val="14378FC1"/>
    <w:rsid w:val="143A0030"/>
    <w:rsid w:val="143AF984"/>
    <w:rsid w:val="144206CD"/>
    <w:rsid w:val="14565ED4"/>
    <w:rsid w:val="145B3393"/>
    <w:rsid w:val="14B3AF56"/>
    <w:rsid w:val="14EFEC73"/>
    <w:rsid w:val="1504F6D7"/>
    <w:rsid w:val="150AA1A7"/>
    <w:rsid w:val="151AB9A2"/>
    <w:rsid w:val="152B40BC"/>
    <w:rsid w:val="153EB7CE"/>
    <w:rsid w:val="154E2D09"/>
    <w:rsid w:val="157219D7"/>
    <w:rsid w:val="1597DDE0"/>
    <w:rsid w:val="15BC69A7"/>
    <w:rsid w:val="15C37419"/>
    <w:rsid w:val="15FCC48F"/>
    <w:rsid w:val="161ED0DE"/>
    <w:rsid w:val="1666B0FD"/>
    <w:rsid w:val="1679142A"/>
    <w:rsid w:val="16830BE5"/>
    <w:rsid w:val="168568D2"/>
    <w:rsid w:val="1685CB85"/>
    <w:rsid w:val="168E2008"/>
    <w:rsid w:val="169D02C0"/>
    <w:rsid w:val="16CF5AFC"/>
    <w:rsid w:val="171C2FB7"/>
    <w:rsid w:val="17225851"/>
    <w:rsid w:val="172ED512"/>
    <w:rsid w:val="175C3836"/>
    <w:rsid w:val="1780A737"/>
    <w:rsid w:val="178ED5EB"/>
    <w:rsid w:val="179E06FC"/>
    <w:rsid w:val="17AB0BF7"/>
    <w:rsid w:val="17B3942D"/>
    <w:rsid w:val="17D1AEBE"/>
    <w:rsid w:val="1821DBA5"/>
    <w:rsid w:val="185EB748"/>
    <w:rsid w:val="1861CD45"/>
    <w:rsid w:val="1869688B"/>
    <w:rsid w:val="1882DDA1"/>
    <w:rsid w:val="1886E56B"/>
    <w:rsid w:val="18AAB5E5"/>
    <w:rsid w:val="18B40409"/>
    <w:rsid w:val="18B84995"/>
    <w:rsid w:val="18C3FCF5"/>
    <w:rsid w:val="18C40521"/>
    <w:rsid w:val="18C70A47"/>
    <w:rsid w:val="18CEE17F"/>
    <w:rsid w:val="18D10557"/>
    <w:rsid w:val="18DAE8EC"/>
    <w:rsid w:val="18EB5936"/>
    <w:rsid w:val="191AC8FD"/>
    <w:rsid w:val="192E66C6"/>
    <w:rsid w:val="192F6111"/>
    <w:rsid w:val="19335852"/>
    <w:rsid w:val="1943EC2C"/>
    <w:rsid w:val="1967A3EC"/>
    <w:rsid w:val="1968F521"/>
    <w:rsid w:val="1987CFD8"/>
    <w:rsid w:val="19BF106B"/>
    <w:rsid w:val="19C25A04"/>
    <w:rsid w:val="19CC0FCA"/>
    <w:rsid w:val="19D9C8C0"/>
    <w:rsid w:val="19F65FE2"/>
    <w:rsid w:val="1A121B03"/>
    <w:rsid w:val="1A20E76D"/>
    <w:rsid w:val="1A3B57A9"/>
    <w:rsid w:val="1A40146A"/>
    <w:rsid w:val="1A4420DC"/>
    <w:rsid w:val="1A45FB4B"/>
    <w:rsid w:val="1A4713CA"/>
    <w:rsid w:val="1A5542F9"/>
    <w:rsid w:val="1A5B49D8"/>
    <w:rsid w:val="1A63F407"/>
    <w:rsid w:val="1A73F81C"/>
    <w:rsid w:val="1A73FFEE"/>
    <w:rsid w:val="1A75926C"/>
    <w:rsid w:val="1A7ABE84"/>
    <w:rsid w:val="1A996FD4"/>
    <w:rsid w:val="1AA78935"/>
    <w:rsid w:val="1AA7EE6D"/>
    <w:rsid w:val="1AC79415"/>
    <w:rsid w:val="1AC94B1E"/>
    <w:rsid w:val="1ACBB835"/>
    <w:rsid w:val="1AE17265"/>
    <w:rsid w:val="1AE6ADF2"/>
    <w:rsid w:val="1AF22128"/>
    <w:rsid w:val="1B421B1A"/>
    <w:rsid w:val="1B6A7F88"/>
    <w:rsid w:val="1B7D4DBA"/>
    <w:rsid w:val="1B7FB579"/>
    <w:rsid w:val="1B8829A5"/>
    <w:rsid w:val="1B9E06BB"/>
    <w:rsid w:val="1BC34F24"/>
    <w:rsid w:val="1BCB6EB1"/>
    <w:rsid w:val="1BECD5C6"/>
    <w:rsid w:val="1BF1DDA0"/>
    <w:rsid w:val="1BF58B5B"/>
    <w:rsid w:val="1C01CD38"/>
    <w:rsid w:val="1C02B9BF"/>
    <w:rsid w:val="1C15228C"/>
    <w:rsid w:val="1C261F79"/>
    <w:rsid w:val="1C38F87F"/>
    <w:rsid w:val="1C71AAF0"/>
    <w:rsid w:val="1C9974B0"/>
    <w:rsid w:val="1CCE38FB"/>
    <w:rsid w:val="1CDE5D1A"/>
    <w:rsid w:val="1CEEEA53"/>
    <w:rsid w:val="1CFAD94F"/>
    <w:rsid w:val="1D12A30A"/>
    <w:rsid w:val="1D301E34"/>
    <w:rsid w:val="1D37D1D9"/>
    <w:rsid w:val="1D399593"/>
    <w:rsid w:val="1D4433A9"/>
    <w:rsid w:val="1DC56329"/>
    <w:rsid w:val="1DD19FDD"/>
    <w:rsid w:val="1DD28996"/>
    <w:rsid w:val="1DF15CD5"/>
    <w:rsid w:val="1DF1A55B"/>
    <w:rsid w:val="1E11E1FC"/>
    <w:rsid w:val="1E17E437"/>
    <w:rsid w:val="1E27FBB1"/>
    <w:rsid w:val="1E2F3221"/>
    <w:rsid w:val="1E3B9E1E"/>
    <w:rsid w:val="1E4765B5"/>
    <w:rsid w:val="1E514287"/>
    <w:rsid w:val="1E589F23"/>
    <w:rsid w:val="1E7FA5B2"/>
    <w:rsid w:val="1ECC5D74"/>
    <w:rsid w:val="1ECEC903"/>
    <w:rsid w:val="1ED53CE1"/>
    <w:rsid w:val="1ED58DAE"/>
    <w:rsid w:val="1ED894D1"/>
    <w:rsid w:val="1EE7C036"/>
    <w:rsid w:val="1F04ED93"/>
    <w:rsid w:val="1F18D2BE"/>
    <w:rsid w:val="1F22496E"/>
    <w:rsid w:val="1F6F2C12"/>
    <w:rsid w:val="1FA41C50"/>
    <w:rsid w:val="1FA5FA79"/>
    <w:rsid w:val="1FADFE80"/>
    <w:rsid w:val="1FDFE7D1"/>
    <w:rsid w:val="1FE899C0"/>
    <w:rsid w:val="1FF28B99"/>
    <w:rsid w:val="2008671D"/>
    <w:rsid w:val="20184930"/>
    <w:rsid w:val="201D9E03"/>
    <w:rsid w:val="202959C1"/>
    <w:rsid w:val="20429249"/>
    <w:rsid w:val="2050D113"/>
    <w:rsid w:val="205D9D9E"/>
    <w:rsid w:val="20814308"/>
    <w:rsid w:val="20A17550"/>
    <w:rsid w:val="20C09D1B"/>
    <w:rsid w:val="20C601F4"/>
    <w:rsid w:val="20DBABA5"/>
    <w:rsid w:val="20DD829A"/>
    <w:rsid w:val="20F199F7"/>
    <w:rsid w:val="215C2B13"/>
    <w:rsid w:val="21886213"/>
    <w:rsid w:val="219282AF"/>
    <w:rsid w:val="219F76F2"/>
    <w:rsid w:val="21B11F1E"/>
    <w:rsid w:val="21B8C8BC"/>
    <w:rsid w:val="2204668C"/>
    <w:rsid w:val="22050F64"/>
    <w:rsid w:val="22129C54"/>
    <w:rsid w:val="2232F0AE"/>
    <w:rsid w:val="226E0B90"/>
    <w:rsid w:val="227A5674"/>
    <w:rsid w:val="22818111"/>
    <w:rsid w:val="22952E2C"/>
    <w:rsid w:val="22A0A787"/>
    <w:rsid w:val="22C4339F"/>
    <w:rsid w:val="22DA46C0"/>
    <w:rsid w:val="22F44D3D"/>
    <w:rsid w:val="22F6023B"/>
    <w:rsid w:val="233EAF6D"/>
    <w:rsid w:val="234657E1"/>
    <w:rsid w:val="236DC7C7"/>
    <w:rsid w:val="2384AD17"/>
    <w:rsid w:val="238A361D"/>
    <w:rsid w:val="238BB3A6"/>
    <w:rsid w:val="23B1E8C6"/>
    <w:rsid w:val="23C17999"/>
    <w:rsid w:val="23C93556"/>
    <w:rsid w:val="23CE2184"/>
    <w:rsid w:val="23E4107B"/>
    <w:rsid w:val="23F9E971"/>
    <w:rsid w:val="2400FB82"/>
    <w:rsid w:val="240CDA0A"/>
    <w:rsid w:val="245D6449"/>
    <w:rsid w:val="2470AF1C"/>
    <w:rsid w:val="2492226F"/>
    <w:rsid w:val="24941D3A"/>
    <w:rsid w:val="24C6E56A"/>
    <w:rsid w:val="24C8580A"/>
    <w:rsid w:val="24CADD28"/>
    <w:rsid w:val="24D88ECE"/>
    <w:rsid w:val="24EE19CE"/>
    <w:rsid w:val="2500EC3A"/>
    <w:rsid w:val="25294E73"/>
    <w:rsid w:val="252CC856"/>
    <w:rsid w:val="253310BD"/>
    <w:rsid w:val="253E139C"/>
    <w:rsid w:val="25648D70"/>
    <w:rsid w:val="25669141"/>
    <w:rsid w:val="256D2DF1"/>
    <w:rsid w:val="257A9762"/>
    <w:rsid w:val="259FD185"/>
    <w:rsid w:val="25A50465"/>
    <w:rsid w:val="25B97BED"/>
    <w:rsid w:val="25D399F7"/>
    <w:rsid w:val="260B9F8B"/>
    <w:rsid w:val="262661D8"/>
    <w:rsid w:val="263D4104"/>
    <w:rsid w:val="26464B77"/>
    <w:rsid w:val="26656D32"/>
    <w:rsid w:val="2668ED14"/>
    <w:rsid w:val="26A42692"/>
    <w:rsid w:val="26E077D9"/>
    <w:rsid w:val="27229569"/>
    <w:rsid w:val="27243FD8"/>
    <w:rsid w:val="273767F2"/>
    <w:rsid w:val="27526C63"/>
    <w:rsid w:val="27546E46"/>
    <w:rsid w:val="27873B5F"/>
    <w:rsid w:val="27878488"/>
    <w:rsid w:val="2787FC53"/>
    <w:rsid w:val="27A3FEFB"/>
    <w:rsid w:val="27B16302"/>
    <w:rsid w:val="280315C1"/>
    <w:rsid w:val="281631CB"/>
    <w:rsid w:val="281BA8EB"/>
    <w:rsid w:val="282C3270"/>
    <w:rsid w:val="28729547"/>
    <w:rsid w:val="287380D4"/>
    <w:rsid w:val="28887A51"/>
    <w:rsid w:val="288DCC8E"/>
    <w:rsid w:val="2893FAF7"/>
    <w:rsid w:val="289E9F6D"/>
    <w:rsid w:val="28AACF87"/>
    <w:rsid w:val="28B093BD"/>
    <w:rsid w:val="28D250C2"/>
    <w:rsid w:val="29002803"/>
    <w:rsid w:val="290D0B5A"/>
    <w:rsid w:val="291B170F"/>
    <w:rsid w:val="2921C4CE"/>
    <w:rsid w:val="292B22F6"/>
    <w:rsid w:val="292C8E73"/>
    <w:rsid w:val="293E9858"/>
    <w:rsid w:val="2943493F"/>
    <w:rsid w:val="2955328A"/>
    <w:rsid w:val="29735A7C"/>
    <w:rsid w:val="29856642"/>
    <w:rsid w:val="2998AD75"/>
    <w:rsid w:val="299D8D13"/>
    <w:rsid w:val="29F69D9F"/>
    <w:rsid w:val="2A09C0F5"/>
    <w:rsid w:val="2A168DC7"/>
    <w:rsid w:val="2A1AC9F6"/>
    <w:rsid w:val="2A338CE1"/>
    <w:rsid w:val="2A49640F"/>
    <w:rsid w:val="2A64E954"/>
    <w:rsid w:val="2A79ACE4"/>
    <w:rsid w:val="2A835E50"/>
    <w:rsid w:val="2A9C816B"/>
    <w:rsid w:val="2AC67531"/>
    <w:rsid w:val="2AFF75C7"/>
    <w:rsid w:val="2B10AF09"/>
    <w:rsid w:val="2B19F7FA"/>
    <w:rsid w:val="2B2DF72D"/>
    <w:rsid w:val="2B79C7B0"/>
    <w:rsid w:val="2B7EFEEF"/>
    <w:rsid w:val="2B83A8B8"/>
    <w:rsid w:val="2B865CBB"/>
    <w:rsid w:val="2B92D2B5"/>
    <w:rsid w:val="2BADDB51"/>
    <w:rsid w:val="2BD889B9"/>
    <w:rsid w:val="2BDA7504"/>
    <w:rsid w:val="2BDAF2FD"/>
    <w:rsid w:val="2BE1D484"/>
    <w:rsid w:val="2BEDD74B"/>
    <w:rsid w:val="2BF80B0A"/>
    <w:rsid w:val="2C0FE100"/>
    <w:rsid w:val="2C217077"/>
    <w:rsid w:val="2C307B83"/>
    <w:rsid w:val="2C5B5526"/>
    <w:rsid w:val="2C6BFA24"/>
    <w:rsid w:val="2C78F478"/>
    <w:rsid w:val="2C799E49"/>
    <w:rsid w:val="2CB2754C"/>
    <w:rsid w:val="2CF3CEDE"/>
    <w:rsid w:val="2D0A271C"/>
    <w:rsid w:val="2D0C139D"/>
    <w:rsid w:val="2D11D4DD"/>
    <w:rsid w:val="2D23CEA6"/>
    <w:rsid w:val="2D31C1D7"/>
    <w:rsid w:val="2D3892FC"/>
    <w:rsid w:val="2D3A69F1"/>
    <w:rsid w:val="2D5E6DA1"/>
    <w:rsid w:val="2D76B8C6"/>
    <w:rsid w:val="2D8F2B3E"/>
    <w:rsid w:val="2DB5EB45"/>
    <w:rsid w:val="2DC5D11B"/>
    <w:rsid w:val="2DCD5DFE"/>
    <w:rsid w:val="2DD0802D"/>
    <w:rsid w:val="2DD540CE"/>
    <w:rsid w:val="2DDA5897"/>
    <w:rsid w:val="2DF0024A"/>
    <w:rsid w:val="2DF70640"/>
    <w:rsid w:val="2E00557F"/>
    <w:rsid w:val="2E0890BB"/>
    <w:rsid w:val="2E16626F"/>
    <w:rsid w:val="2E1D420A"/>
    <w:rsid w:val="2E475DE0"/>
    <w:rsid w:val="2E6051C6"/>
    <w:rsid w:val="2E63BACD"/>
    <w:rsid w:val="2E71A8C2"/>
    <w:rsid w:val="2E782C74"/>
    <w:rsid w:val="2ECE5E3A"/>
    <w:rsid w:val="2EEE831A"/>
    <w:rsid w:val="2F031244"/>
    <w:rsid w:val="2F077E82"/>
    <w:rsid w:val="2F196BD4"/>
    <w:rsid w:val="2F1BA83D"/>
    <w:rsid w:val="2F64B818"/>
    <w:rsid w:val="2F68745D"/>
    <w:rsid w:val="2F70EEAD"/>
    <w:rsid w:val="2FA37209"/>
    <w:rsid w:val="2FA9200A"/>
    <w:rsid w:val="2FCCAA82"/>
    <w:rsid w:val="2FD52830"/>
    <w:rsid w:val="2FE27C4B"/>
    <w:rsid w:val="301703DD"/>
    <w:rsid w:val="30189E6F"/>
    <w:rsid w:val="3040B713"/>
    <w:rsid w:val="304845A1"/>
    <w:rsid w:val="3067E881"/>
    <w:rsid w:val="3067F319"/>
    <w:rsid w:val="307839C5"/>
    <w:rsid w:val="30A724ED"/>
    <w:rsid w:val="30CB2E32"/>
    <w:rsid w:val="30D336EE"/>
    <w:rsid w:val="30EC67B9"/>
    <w:rsid w:val="310EACB4"/>
    <w:rsid w:val="311875D2"/>
    <w:rsid w:val="315D6229"/>
    <w:rsid w:val="317B81B9"/>
    <w:rsid w:val="317ED225"/>
    <w:rsid w:val="319B4C87"/>
    <w:rsid w:val="319E5C50"/>
    <w:rsid w:val="319F31F9"/>
    <w:rsid w:val="31A58ADE"/>
    <w:rsid w:val="31B88C1D"/>
    <w:rsid w:val="31E3CDB6"/>
    <w:rsid w:val="31E6CF3B"/>
    <w:rsid w:val="31EAA311"/>
    <w:rsid w:val="32057538"/>
    <w:rsid w:val="32095A7A"/>
    <w:rsid w:val="32207899"/>
    <w:rsid w:val="3220A674"/>
    <w:rsid w:val="322AA898"/>
    <w:rsid w:val="322D7F9C"/>
    <w:rsid w:val="322EEA07"/>
    <w:rsid w:val="32444034"/>
    <w:rsid w:val="324FDDA6"/>
    <w:rsid w:val="3285BA84"/>
    <w:rsid w:val="32B0EDB0"/>
    <w:rsid w:val="32ECA11D"/>
    <w:rsid w:val="33055CD7"/>
    <w:rsid w:val="332A6AEE"/>
    <w:rsid w:val="3339DC1E"/>
    <w:rsid w:val="335BB40D"/>
    <w:rsid w:val="3361EE9C"/>
    <w:rsid w:val="336ED3EE"/>
    <w:rsid w:val="338DF6A2"/>
    <w:rsid w:val="33A043D9"/>
    <w:rsid w:val="33A13FF8"/>
    <w:rsid w:val="33A688A1"/>
    <w:rsid w:val="33AA75BE"/>
    <w:rsid w:val="33AF9FC2"/>
    <w:rsid w:val="33B11FAA"/>
    <w:rsid w:val="33B65021"/>
    <w:rsid w:val="33B98CE0"/>
    <w:rsid w:val="33EEEC71"/>
    <w:rsid w:val="33FE2F59"/>
    <w:rsid w:val="3411156E"/>
    <w:rsid w:val="341950C0"/>
    <w:rsid w:val="3422A814"/>
    <w:rsid w:val="3424EC9D"/>
    <w:rsid w:val="3425EADD"/>
    <w:rsid w:val="342A58F5"/>
    <w:rsid w:val="342A7DD8"/>
    <w:rsid w:val="342E6BB0"/>
    <w:rsid w:val="345FB33C"/>
    <w:rsid w:val="345FFCB9"/>
    <w:rsid w:val="346676CF"/>
    <w:rsid w:val="3468B38D"/>
    <w:rsid w:val="34797B1D"/>
    <w:rsid w:val="34A2D59E"/>
    <w:rsid w:val="34C82251"/>
    <w:rsid w:val="34CCA2FC"/>
    <w:rsid w:val="34D6D924"/>
    <w:rsid w:val="34DA9B08"/>
    <w:rsid w:val="34DEFACB"/>
    <w:rsid w:val="34E39183"/>
    <w:rsid w:val="34E7CA20"/>
    <w:rsid w:val="350BA1BA"/>
    <w:rsid w:val="354C1F2B"/>
    <w:rsid w:val="3557E2F9"/>
    <w:rsid w:val="3588AD58"/>
    <w:rsid w:val="35AB4C76"/>
    <w:rsid w:val="35C77D29"/>
    <w:rsid w:val="35E223C5"/>
    <w:rsid w:val="3608E18D"/>
    <w:rsid w:val="363BF19D"/>
    <w:rsid w:val="3684FF4B"/>
    <w:rsid w:val="36854813"/>
    <w:rsid w:val="36A9A325"/>
    <w:rsid w:val="36AF7D6D"/>
    <w:rsid w:val="36BC3AB3"/>
    <w:rsid w:val="36CDA2F3"/>
    <w:rsid w:val="37007747"/>
    <w:rsid w:val="37025B2A"/>
    <w:rsid w:val="370F044F"/>
    <w:rsid w:val="37326685"/>
    <w:rsid w:val="375D0627"/>
    <w:rsid w:val="375F9180"/>
    <w:rsid w:val="37728E00"/>
    <w:rsid w:val="377F0A71"/>
    <w:rsid w:val="37870E34"/>
    <w:rsid w:val="37905300"/>
    <w:rsid w:val="37963316"/>
    <w:rsid w:val="37A54341"/>
    <w:rsid w:val="37AD9DAF"/>
    <w:rsid w:val="37B3693B"/>
    <w:rsid w:val="37B69152"/>
    <w:rsid w:val="37C94D3C"/>
    <w:rsid w:val="37DB657A"/>
    <w:rsid w:val="37FA9AE2"/>
    <w:rsid w:val="38070236"/>
    <w:rsid w:val="381EBDD0"/>
    <w:rsid w:val="3843E3C7"/>
    <w:rsid w:val="3864D7D6"/>
    <w:rsid w:val="3865456F"/>
    <w:rsid w:val="38738823"/>
    <w:rsid w:val="3874578D"/>
    <w:rsid w:val="3880FE5C"/>
    <w:rsid w:val="38D18D8C"/>
    <w:rsid w:val="38D47759"/>
    <w:rsid w:val="38E3E305"/>
    <w:rsid w:val="3901C02D"/>
    <w:rsid w:val="39057340"/>
    <w:rsid w:val="39060E57"/>
    <w:rsid w:val="390B50E1"/>
    <w:rsid w:val="39240E03"/>
    <w:rsid w:val="392CCA70"/>
    <w:rsid w:val="393624C4"/>
    <w:rsid w:val="39408566"/>
    <w:rsid w:val="395257B5"/>
    <w:rsid w:val="395A4E3E"/>
    <w:rsid w:val="3966D3A4"/>
    <w:rsid w:val="39826F6F"/>
    <w:rsid w:val="398BC9F2"/>
    <w:rsid w:val="39929E77"/>
    <w:rsid w:val="3993EF8A"/>
    <w:rsid w:val="39A8E20E"/>
    <w:rsid w:val="39B5C843"/>
    <w:rsid w:val="39B89461"/>
    <w:rsid w:val="39BB1025"/>
    <w:rsid w:val="39F8B44C"/>
    <w:rsid w:val="3A11715B"/>
    <w:rsid w:val="3A1F5233"/>
    <w:rsid w:val="3A20F20A"/>
    <w:rsid w:val="3A28AFF8"/>
    <w:rsid w:val="3A59D921"/>
    <w:rsid w:val="3A5D2E81"/>
    <w:rsid w:val="3A7A19F4"/>
    <w:rsid w:val="3A89E306"/>
    <w:rsid w:val="3A9910B7"/>
    <w:rsid w:val="3AB648B1"/>
    <w:rsid w:val="3AC31C5F"/>
    <w:rsid w:val="3AEC70D7"/>
    <w:rsid w:val="3AF2B3C7"/>
    <w:rsid w:val="3AF81151"/>
    <w:rsid w:val="3AFD6AAF"/>
    <w:rsid w:val="3AFFDD25"/>
    <w:rsid w:val="3AFFF49B"/>
    <w:rsid w:val="3B10F657"/>
    <w:rsid w:val="3B1B2598"/>
    <w:rsid w:val="3B360FE8"/>
    <w:rsid w:val="3B4E6562"/>
    <w:rsid w:val="3B4EBF71"/>
    <w:rsid w:val="3B55BE19"/>
    <w:rsid w:val="3BB3A9C1"/>
    <w:rsid w:val="3BD6AEB6"/>
    <w:rsid w:val="3BECE816"/>
    <w:rsid w:val="3C2AC660"/>
    <w:rsid w:val="3C4918C1"/>
    <w:rsid w:val="3C6FF8E3"/>
    <w:rsid w:val="3C714899"/>
    <w:rsid w:val="3C962F0C"/>
    <w:rsid w:val="3CAF6ADD"/>
    <w:rsid w:val="3CC75C33"/>
    <w:rsid w:val="3CCAC425"/>
    <w:rsid w:val="3CD78AA6"/>
    <w:rsid w:val="3CD81F7D"/>
    <w:rsid w:val="3CEBCA26"/>
    <w:rsid w:val="3CF7DCB8"/>
    <w:rsid w:val="3D19DB26"/>
    <w:rsid w:val="3D44D7F2"/>
    <w:rsid w:val="3D6C2C4F"/>
    <w:rsid w:val="3D6CE7DE"/>
    <w:rsid w:val="3D70D5B6"/>
    <w:rsid w:val="3D72FD74"/>
    <w:rsid w:val="3D743DEC"/>
    <w:rsid w:val="3D74E257"/>
    <w:rsid w:val="3D866AFA"/>
    <w:rsid w:val="3D87B770"/>
    <w:rsid w:val="3D8B0869"/>
    <w:rsid w:val="3D8B4C31"/>
    <w:rsid w:val="3DAF9CC9"/>
    <w:rsid w:val="3DD99C44"/>
    <w:rsid w:val="3E070969"/>
    <w:rsid w:val="3E19AA1C"/>
    <w:rsid w:val="3E1C10D3"/>
    <w:rsid w:val="3E291FA9"/>
    <w:rsid w:val="3E30F7BB"/>
    <w:rsid w:val="3E3E962B"/>
    <w:rsid w:val="3E4A1325"/>
    <w:rsid w:val="3E521836"/>
    <w:rsid w:val="3E619557"/>
    <w:rsid w:val="3E6DB4F6"/>
    <w:rsid w:val="3E6E2E5C"/>
    <w:rsid w:val="3E6F9682"/>
    <w:rsid w:val="3EA627B0"/>
    <w:rsid w:val="3EB28679"/>
    <w:rsid w:val="3EB5C62D"/>
    <w:rsid w:val="3F1480E0"/>
    <w:rsid w:val="3F21BA11"/>
    <w:rsid w:val="3F397467"/>
    <w:rsid w:val="3F47A162"/>
    <w:rsid w:val="3F49C36D"/>
    <w:rsid w:val="3F4A11D1"/>
    <w:rsid w:val="3F4B052D"/>
    <w:rsid w:val="3F528A1B"/>
    <w:rsid w:val="3F52AFCC"/>
    <w:rsid w:val="3F5876C6"/>
    <w:rsid w:val="3F5E1823"/>
    <w:rsid w:val="3FB2A6C0"/>
    <w:rsid w:val="3FDDDC81"/>
    <w:rsid w:val="3FE131D1"/>
    <w:rsid w:val="4001ADA2"/>
    <w:rsid w:val="40091FDE"/>
    <w:rsid w:val="40190F1F"/>
    <w:rsid w:val="401F77DB"/>
    <w:rsid w:val="4028951B"/>
    <w:rsid w:val="403265E6"/>
    <w:rsid w:val="40339C94"/>
    <w:rsid w:val="4054967E"/>
    <w:rsid w:val="4054F496"/>
    <w:rsid w:val="40585524"/>
    <w:rsid w:val="40656219"/>
    <w:rsid w:val="40671995"/>
    <w:rsid w:val="40694BFE"/>
    <w:rsid w:val="406D572C"/>
    <w:rsid w:val="4076100D"/>
    <w:rsid w:val="40A94F63"/>
    <w:rsid w:val="40B7570E"/>
    <w:rsid w:val="40C9BAE0"/>
    <w:rsid w:val="4104F66A"/>
    <w:rsid w:val="41051C5D"/>
    <w:rsid w:val="4123B5E4"/>
    <w:rsid w:val="412A15C8"/>
    <w:rsid w:val="41596177"/>
    <w:rsid w:val="41620CA3"/>
    <w:rsid w:val="416ED3EE"/>
    <w:rsid w:val="417498E1"/>
    <w:rsid w:val="4188D385"/>
    <w:rsid w:val="419F3E32"/>
    <w:rsid w:val="41B7B365"/>
    <w:rsid w:val="41DE88FA"/>
    <w:rsid w:val="41EFB3D3"/>
    <w:rsid w:val="4244A861"/>
    <w:rsid w:val="42482AAB"/>
    <w:rsid w:val="4248AB2E"/>
    <w:rsid w:val="4249979A"/>
    <w:rsid w:val="424E6338"/>
    <w:rsid w:val="42651310"/>
    <w:rsid w:val="426F4C92"/>
    <w:rsid w:val="4284CA6A"/>
    <w:rsid w:val="42859CFC"/>
    <w:rsid w:val="4286272C"/>
    <w:rsid w:val="4288B9A2"/>
    <w:rsid w:val="42994759"/>
    <w:rsid w:val="42D835A5"/>
    <w:rsid w:val="42E41E08"/>
    <w:rsid w:val="42FEE848"/>
    <w:rsid w:val="43162457"/>
    <w:rsid w:val="4338A3E8"/>
    <w:rsid w:val="434AC592"/>
    <w:rsid w:val="434D4356"/>
    <w:rsid w:val="437FF8B7"/>
    <w:rsid w:val="4396CA2D"/>
    <w:rsid w:val="43A65B8D"/>
    <w:rsid w:val="43BE87CB"/>
    <w:rsid w:val="43D3C6A8"/>
    <w:rsid w:val="43D8F9BC"/>
    <w:rsid w:val="43FFFB7F"/>
    <w:rsid w:val="44156748"/>
    <w:rsid w:val="441BEF30"/>
    <w:rsid w:val="442E670D"/>
    <w:rsid w:val="443D1C2C"/>
    <w:rsid w:val="443EE9F4"/>
    <w:rsid w:val="4440317B"/>
    <w:rsid w:val="44445095"/>
    <w:rsid w:val="44594A3D"/>
    <w:rsid w:val="445A5E37"/>
    <w:rsid w:val="445B5BDD"/>
    <w:rsid w:val="4461B5B1"/>
    <w:rsid w:val="4475AFC8"/>
    <w:rsid w:val="44789393"/>
    <w:rsid w:val="447A2CE1"/>
    <w:rsid w:val="447A8ECF"/>
    <w:rsid w:val="44812828"/>
    <w:rsid w:val="448A1C65"/>
    <w:rsid w:val="4491CC53"/>
    <w:rsid w:val="44926CB1"/>
    <w:rsid w:val="44966F80"/>
    <w:rsid w:val="44A7EEF5"/>
    <w:rsid w:val="44A9C5C0"/>
    <w:rsid w:val="44C239B4"/>
    <w:rsid w:val="44E7421D"/>
    <w:rsid w:val="4516F4D4"/>
    <w:rsid w:val="45196543"/>
    <w:rsid w:val="452A9F51"/>
    <w:rsid w:val="452E3365"/>
    <w:rsid w:val="4538A8A1"/>
    <w:rsid w:val="4542FEFC"/>
    <w:rsid w:val="454AA5B3"/>
    <w:rsid w:val="45723F40"/>
    <w:rsid w:val="45C2ECF3"/>
    <w:rsid w:val="45CB0D42"/>
    <w:rsid w:val="45E89B2D"/>
    <w:rsid w:val="45EA395C"/>
    <w:rsid w:val="460FA149"/>
    <w:rsid w:val="462EE2CA"/>
    <w:rsid w:val="463BF90E"/>
    <w:rsid w:val="463F15A4"/>
    <w:rsid w:val="468124B4"/>
    <w:rsid w:val="469334A0"/>
    <w:rsid w:val="46986DE8"/>
    <w:rsid w:val="469D6AC8"/>
    <w:rsid w:val="46A7DD97"/>
    <w:rsid w:val="46B0555D"/>
    <w:rsid w:val="46B2146B"/>
    <w:rsid w:val="46C5D903"/>
    <w:rsid w:val="472ADFF8"/>
    <w:rsid w:val="4743575C"/>
    <w:rsid w:val="4748F5BC"/>
    <w:rsid w:val="474E606E"/>
    <w:rsid w:val="47546CA3"/>
    <w:rsid w:val="47670C23"/>
    <w:rsid w:val="4770FA10"/>
    <w:rsid w:val="47815DDF"/>
    <w:rsid w:val="47A36E9D"/>
    <w:rsid w:val="47E13EF9"/>
    <w:rsid w:val="4803DC1A"/>
    <w:rsid w:val="480E097C"/>
    <w:rsid w:val="481A7EA3"/>
    <w:rsid w:val="4824EBAC"/>
    <w:rsid w:val="482A7156"/>
    <w:rsid w:val="483D05A2"/>
    <w:rsid w:val="48402FD5"/>
    <w:rsid w:val="488E2EB5"/>
    <w:rsid w:val="48921A87"/>
    <w:rsid w:val="48BAAB30"/>
    <w:rsid w:val="48C32C7E"/>
    <w:rsid w:val="48E4393D"/>
    <w:rsid w:val="48E48BEC"/>
    <w:rsid w:val="48ECA14A"/>
    <w:rsid w:val="48F3B5DA"/>
    <w:rsid w:val="490AEEBD"/>
    <w:rsid w:val="491E25E1"/>
    <w:rsid w:val="491F8C20"/>
    <w:rsid w:val="4954994B"/>
    <w:rsid w:val="495DB592"/>
    <w:rsid w:val="49618DB7"/>
    <w:rsid w:val="49671D5D"/>
    <w:rsid w:val="49730937"/>
    <w:rsid w:val="4979F3BF"/>
    <w:rsid w:val="49C4C336"/>
    <w:rsid w:val="49EC36AC"/>
    <w:rsid w:val="4A079F48"/>
    <w:rsid w:val="4A35BA0D"/>
    <w:rsid w:val="4A728061"/>
    <w:rsid w:val="4A9A6AB7"/>
    <w:rsid w:val="4AAF2067"/>
    <w:rsid w:val="4AB4E8FF"/>
    <w:rsid w:val="4AE0F53D"/>
    <w:rsid w:val="4AF43000"/>
    <w:rsid w:val="4AF69F82"/>
    <w:rsid w:val="4AFEAB83"/>
    <w:rsid w:val="4B0F6F98"/>
    <w:rsid w:val="4B1FEC4C"/>
    <w:rsid w:val="4B204061"/>
    <w:rsid w:val="4B324230"/>
    <w:rsid w:val="4B45FE61"/>
    <w:rsid w:val="4B4F85E3"/>
    <w:rsid w:val="4B58445C"/>
    <w:rsid w:val="4B61AC12"/>
    <w:rsid w:val="4B6847D2"/>
    <w:rsid w:val="4B6A7D79"/>
    <w:rsid w:val="4B6B6FCC"/>
    <w:rsid w:val="4B8EFFBB"/>
    <w:rsid w:val="4B9063D2"/>
    <w:rsid w:val="4B9154A9"/>
    <w:rsid w:val="4B93A238"/>
    <w:rsid w:val="4BBA0E79"/>
    <w:rsid w:val="4BE180C4"/>
    <w:rsid w:val="4BEC22E8"/>
    <w:rsid w:val="4BF00527"/>
    <w:rsid w:val="4BF6B0B1"/>
    <w:rsid w:val="4BFBF33B"/>
    <w:rsid w:val="4C043FCA"/>
    <w:rsid w:val="4C1831CA"/>
    <w:rsid w:val="4C28464A"/>
    <w:rsid w:val="4C3A3B47"/>
    <w:rsid w:val="4C457ED0"/>
    <w:rsid w:val="4C499A9A"/>
    <w:rsid w:val="4C67F35F"/>
    <w:rsid w:val="4C879D87"/>
    <w:rsid w:val="4C8CE84F"/>
    <w:rsid w:val="4CA4456C"/>
    <w:rsid w:val="4CC327EB"/>
    <w:rsid w:val="4CDBD35D"/>
    <w:rsid w:val="4D1D31F9"/>
    <w:rsid w:val="4D3CBBE7"/>
    <w:rsid w:val="4D4014EB"/>
    <w:rsid w:val="4D51B963"/>
    <w:rsid w:val="4D5E9717"/>
    <w:rsid w:val="4D85FF6B"/>
    <w:rsid w:val="4D99A818"/>
    <w:rsid w:val="4D9D8531"/>
    <w:rsid w:val="4D9F397A"/>
    <w:rsid w:val="4DB04238"/>
    <w:rsid w:val="4DB1453C"/>
    <w:rsid w:val="4DD19D75"/>
    <w:rsid w:val="4DD26A5F"/>
    <w:rsid w:val="4DFB5A08"/>
    <w:rsid w:val="4E4D5AA9"/>
    <w:rsid w:val="4E544AB6"/>
    <w:rsid w:val="4E5709EC"/>
    <w:rsid w:val="4E93F966"/>
    <w:rsid w:val="4E9876F2"/>
    <w:rsid w:val="4EA12E30"/>
    <w:rsid w:val="4EB3AB4E"/>
    <w:rsid w:val="4EC49A00"/>
    <w:rsid w:val="4ED5B396"/>
    <w:rsid w:val="4EDE3543"/>
    <w:rsid w:val="4EEA8038"/>
    <w:rsid w:val="4EEB818A"/>
    <w:rsid w:val="4EEDF57D"/>
    <w:rsid w:val="4F337B77"/>
    <w:rsid w:val="4F350C6A"/>
    <w:rsid w:val="4F3C4039"/>
    <w:rsid w:val="4F5DC3E1"/>
    <w:rsid w:val="4F83218E"/>
    <w:rsid w:val="4FBD7149"/>
    <w:rsid w:val="4FF89D9E"/>
    <w:rsid w:val="4FFA86D8"/>
    <w:rsid w:val="5003C693"/>
    <w:rsid w:val="5006B259"/>
    <w:rsid w:val="500EA2ED"/>
    <w:rsid w:val="5017A4E9"/>
    <w:rsid w:val="501846F9"/>
    <w:rsid w:val="5038FA2C"/>
    <w:rsid w:val="503AD8A1"/>
    <w:rsid w:val="503BB8F5"/>
    <w:rsid w:val="504318B9"/>
    <w:rsid w:val="50440DAD"/>
    <w:rsid w:val="507F0FA5"/>
    <w:rsid w:val="50B2A594"/>
    <w:rsid w:val="50BA690C"/>
    <w:rsid w:val="5101AB47"/>
    <w:rsid w:val="5102306B"/>
    <w:rsid w:val="51326352"/>
    <w:rsid w:val="51386632"/>
    <w:rsid w:val="51468C91"/>
    <w:rsid w:val="51491C47"/>
    <w:rsid w:val="5158DC69"/>
    <w:rsid w:val="5163D468"/>
    <w:rsid w:val="516FCEBE"/>
    <w:rsid w:val="5172C3C5"/>
    <w:rsid w:val="517619C9"/>
    <w:rsid w:val="5186D6F3"/>
    <w:rsid w:val="51AAA4F6"/>
    <w:rsid w:val="51D3DA63"/>
    <w:rsid w:val="51D9307A"/>
    <w:rsid w:val="51F30DB8"/>
    <w:rsid w:val="51FE33D9"/>
    <w:rsid w:val="5209CC22"/>
    <w:rsid w:val="520F8306"/>
    <w:rsid w:val="521D613A"/>
    <w:rsid w:val="524C923A"/>
    <w:rsid w:val="52696E57"/>
    <w:rsid w:val="526AA95B"/>
    <w:rsid w:val="52BDFA80"/>
    <w:rsid w:val="52DD437B"/>
    <w:rsid w:val="52FA605B"/>
    <w:rsid w:val="530421EF"/>
    <w:rsid w:val="530AA688"/>
    <w:rsid w:val="532188A7"/>
    <w:rsid w:val="534FCF64"/>
    <w:rsid w:val="536502AB"/>
    <w:rsid w:val="53795E94"/>
    <w:rsid w:val="5398D239"/>
    <w:rsid w:val="539F77C7"/>
    <w:rsid w:val="53B159A6"/>
    <w:rsid w:val="53B26C3D"/>
    <w:rsid w:val="53C1FF21"/>
    <w:rsid w:val="53C9EE3A"/>
    <w:rsid w:val="53CF9A15"/>
    <w:rsid w:val="53D8563A"/>
    <w:rsid w:val="53EB641A"/>
    <w:rsid w:val="53EF1571"/>
    <w:rsid w:val="53F502C8"/>
    <w:rsid w:val="54132C9F"/>
    <w:rsid w:val="541669F8"/>
    <w:rsid w:val="5421CBAC"/>
    <w:rsid w:val="54241B5C"/>
    <w:rsid w:val="543253E1"/>
    <w:rsid w:val="5448703A"/>
    <w:rsid w:val="5453E89A"/>
    <w:rsid w:val="5479546C"/>
    <w:rsid w:val="54AC4511"/>
    <w:rsid w:val="54AFE59A"/>
    <w:rsid w:val="54D1F876"/>
    <w:rsid w:val="54D846D2"/>
    <w:rsid w:val="55134072"/>
    <w:rsid w:val="554D5560"/>
    <w:rsid w:val="55563B84"/>
    <w:rsid w:val="55569242"/>
    <w:rsid w:val="555C4C02"/>
    <w:rsid w:val="555EA44B"/>
    <w:rsid w:val="5566E5C5"/>
    <w:rsid w:val="557F6F18"/>
    <w:rsid w:val="5589EFD0"/>
    <w:rsid w:val="558D3A84"/>
    <w:rsid w:val="55B0C017"/>
    <w:rsid w:val="55BBD44F"/>
    <w:rsid w:val="55E863E8"/>
    <w:rsid w:val="560F3DE6"/>
    <w:rsid w:val="5610D2A4"/>
    <w:rsid w:val="561B2CA4"/>
    <w:rsid w:val="561C2EB8"/>
    <w:rsid w:val="561DCCE7"/>
    <w:rsid w:val="561F5159"/>
    <w:rsid w:val="56323A20"/>
    <w:rsid w:val="56457B37"/>
    <w:rsid w:val="564D201B"/>
    <w:rsid w:val="565739EE"/>
    <w:rsid w:val="565DF5C8"/>
    <w:rsid w:val="567789C9"/>
    <w:rsid w:val="569C00F3"/>
    <w:rsid w:val="56A627BC"/>
    <w:rsid w:val="56BE071C"/>
    <w:rsid w:val="56C24C3A"/>
    <w:rsid w:val="56CF57D3"/>
    <w:rsid w:val="56E82DA4"/>
    <w:rsid w:val="56F4D86A"/>
    <w:rsid w:val="570A3DFF"/>
    <w:rsid w:val="57150F0E"/>
    <w:rsid w:val="572B2B6F"/>
    <w:rsid w:val="572DA69F"/>
    <w:rsid w:val="573EABDA"/>
    <w:rsid w:val="574082F6"/>
    <w:rsid w:val="575A35BC"/>
    <w:rsid w:val="5781B03D"/>
    <w:rsid w:val="578AC00E"/>
    <w:rsid w:val="57B3E812"/>
    <w:rsid w:val="57BAC994"/>
    <w:rsid w:val="57C23438"/>
    <w:rsid w:val="57D36477"/>
    <w:rsid w:val="57D9635C"/>
    <w:rsid w:val="57D96DF4"/>
    <w:rsid w:val="57E14E51"/>
    <w:rsid w:val="57E5D730"/>
    <w:rsid w:val="57EC4179"/>
    <w:rsid w:val="580356F0"/>
    <w:rsid w:val="5803ADAE"/>
    <w:rsid w:val="5804ECF1"/>
    <w:rsid w:val="58063849"/>
    <w:rsid w:val="581107F5"/>
    <w:rsid w:val="5819EE9C"/>
    <w:rsid w:val="58220544"/>
    <w:rsid w:val="58311328"/>
    <w:rsid w:val="5839E027"/>
    <w:rsid w:val="583A7151"/>
    <w:rsid w:val="584A82EC"/>
    <w:rsid w:val="58527072"/>
    <w:rsid w:val="5869641E"/>
    <w:rsid w:val="587A9A4D"/>
    <w:rsid w:val="58961798"/>
    <w:rsid w:val="58A8680D"/>
    <w:rsid w:val="58AABFF8"/>
    <w:rsid w:val="58CA9C32"/>
    <w:rsid w:val="58F7D303"/>
    <w:rsid w:val="590046BC"/>
    <w:rsid w:val="59077D83"/>
    <w:rsid w:val="59257BCA"/>
    <w:rsid w:val="592EFAA1"/>
    <w:rsid w:val="59643B0E"/>
    <w:rsid w:val="597DAD58"/>
    <w:rsid w:val="59894247"/>
    <w:rsid w:val="5999248C"/>
    <w:rsid w:val="5999D47A"/>
    <w:rsid w:val="59ADD80C"/>
    <w:rsid w:val="59B01312"/>
    <w:rsid w:val="59B35A24"/>
    <w:rsid w:val="59B5B804"/>
    <w:rsid w:val="59BC882B"/>
    <w:rsid w:val="59D8812A"/>
    <w:rsid w:val="59F102F9"/>
    <w:rsid w:val="59FD1E7E"/>
    <w:rsid w:val="59FF7BAA"/>
    <w:rsid w:val="5A0AB4E5"/>
    <w:rsid w:val="5A0CF081"/>
    <w:rsid w:val="5A0D2352"/>
    <w:rsid w:val="5A1F6DEF"/>
    <w:rsid w:val="5A4E0E7F"/>
    <w:rsid w:val="5A61B1E7"/>
    <w:rsid w:val="5A624753"/>
    <w:rsid w:val="5A7C835E"/>
    <w:rsid w:val="5A847D44"/>
    <w:rsid w:val="5AC87449"/>
    <w:rsid w:val="5ACA0DBE"/>
    <w:rsid w:val="5AF5F2DA"/>
    <w:rsid w:val="5B132749"/>
    <w:rsid w:val="5B13E37B"/>
    <w:rsid w:val="5B1AF301"/>
    <w:rsid w:val="5B25B634"/>
    <w:rsid w:val="5B2C3005"/>
    <w:rsid w:val="5B2E60F4"/>
    <w:rsid w:val="5B35A874"/>
    <w:rsid w:val="5B4408CA"/>
    <w:rsid w:val="5B4D8939"/>
    <w:rsid w:val="5B61CE16"/>
    <w:rsid w:val="5B74ED97"/>
    <w:rsid w:val="5B81EBFF"/>
    <w:rsid w:val="5B82ACA6"/>
    <w:rsid w:val="5BB4661E"/>
    <w:rsid w:val="5BB6A510"/>
    <w:rsid w:val="5BBBB287"/>
    <w:rsid w:val="5BE4820B"/>
    <w:rsid w:val="5BE4D52B"/>
    <w:rsid w:val="5C11567A"/>
    <w:rsid w:val="5C1A8EC8"/>
    <w:rsid w:val="5C26DDB1"/>
    <w:rsid w:val="5C4DE6E6"/>
    <w:rsid w:val="5C514B7D"/>
    <w:rsid w:val="5C5C1236"/>
    <w:rsid w:val="5C73AE8B"/>
    <w:rsid w:val="5C8F5200"/>
    <w:rsid w:val="5C9B62D3"/>
    <w:rsid w:val="5CA58267"/>
    <w:rsid w:val="5CB56B18"/>
    <w:rsid w:val="5CC1D872"/>
    <w:rsid w:val="5CC52F32"/>
    <w:rsid w:val="5CCCBFAA"/>
    <w:rsid w:val="5CEFD44C"/>
    <w:rsid w:val="5D246F8E"/>
    <w:rsid w:val="5D26D8CB"/>
    <w:rsid w:val="5D293126"/>
    <w:rsid w:val="5D34BE8C"/>
    <w:rsid w:val="5D46838C"/>
    <w:rsid w:val="5D570BEA"/>
    <w:rsid w:val="5D783310"/>
    <w:rsid w:val="5D8241D2"/>
    <w:rsid w:val="5D824AEF"/>
    <w:rsid w:val="5D8F79DB"/>
    <w:rsid w:val="5DAE090B"/>
    <w:rsid w:val="5DF9F066"/>
    <w:rsid w:val="5E00A231"/>
    <w:rsid w:val="5E16C05C"/>
    <w:rsid w:val="5E640949"/>
    <w:rsid w:val="5E6C7156"/>
    <w:rsid w:val="5E79ADC8"/>
    <w:rsid w:val="5E92964A"/>
    <w:rsid w:val="5E99C8E7"/>
    <w:rsid w:val="5EA4073E"/>
    <w:rsid w:val="5EB59725"/>
    <w:rsid w:val="5ECABEC8"/>
    <w:rsid w:val="5EDDE3E0"/>
    <w:rsid w:val="5EF2EE89"/>
    <w:rsid w:val="5EF60448"/>
    <w:rsid w:val="5F027007"/>
    <w:rsid w:val="5F09D223"/>
    <w:rsid w:val="5F1B8B55"/>
    <w:rsid w:val="5F2D1998"/>
    <w:rsid w:val="5F3A05EF"/>
    <w:rsid w:val="5F4DA7DF"/>
    <w:rsid w:val="5F79AEA5"/>
    <w:rsid w:val="5F7F9EEE"/>
    <w:rsid w:val="5F89A197"/>
    <w:rsid w:val="5F9D1951"/>
    <w:rsid w:val="5FC20EEA"/>
    <w:rsid w:val="5FF14808"/>
    <w:rsid w:val="6000A502"/>
    <w:rsid w:val="600705D9"/>
    <w:rsid w:val="600A4F5B"/>
    <w:rsid w:val="600BCF64"/>
    <w:rsid w:val="601708FD"/>
    <w:rsid w:val="6027F1EC"/>
    <w:rsid w:val="6039BB32"/>
    <w:rsid w:val="604C6DE6"/>
    <w:rsid w:val="605916A8"/>
    <w:rsid w:val="60AFAD15"/>
    <w:rsid w:val="60B04237"/>
    <w:rsid w:val="60BF5455"/>
    <w:rsid w:val="60BFE085"/>
    <w:rsid w:val="60C27A20"/>
    <w:rsid w:val="60C52164"/>
    <w:rsid w:val="60C965D5"/>
    <w:rsid w:val="60DA3DF6"/>
    <w:rsid w:val="60DFAD84"/>
    <w:rsid w:val="60E00240"/>
    <w:rsid w:val="60E0D33B"/>
    <w:rsid w:val="60E41636"/>
    <w:rsid w:val="60ECB5E7"/>
    <w:rsid w:val="60EF1911"/>
    <w:rsid w:val="60EF8147"/>
    <w:rsid w:val="60F2769F"/>
    <w:rsid w:val="60F53926"/>
    <w:rsid w:val="60F77123"/>
    <w:rsid w:val="60F98F3D"/>
    <w:rsid w:val="60FAEAB6"/>
    <w:rsid w:val="6105E8D4"/>
    <w:rsid w:val="6106BEB5"/>
    <w:rsid w:val="61106A4E"/>
    <w:rsid w:val="611AAEC4"/>
    <w:rsid w:val="61286AB4"/>
    <w:rsid w:val="612CF878"/>
    <w:rsid w:val="6148B64E"/>
    <w:rsid w:val="617D2340"/>
    <w:rsid w:val="6182CDFE"/>
    <w:rsid w:val="6186547E"/>
    <w:rsid w:val="6190A130"/>
    <w:rsid w:val="6198FEC8"/>
    <w:rsid w:val="6199D4D7"/>
    <w:rsid w:val="61A115C7"/>
    <w:rsid w:val="61A691A8"/>
    <w:rsid w:val="61AAF1D5"/>
    <w:rsid w:val="61AD013E"/>
    <w:rsid w:val="61C22116"/>
    <w:rsid w:val="61C68B65"/>
    <w:rsid w:val="61E5267F"/>
    <w:rsid w:val="61F4EAA3"/>
    <w:rsid w:val="61F5388A"/>
    <w:rsid w:val="61FA735E"/>
    <w:rsid w:val="62059D08"/>
    <w:rsid w:val="6215E365"/>
    <w:rsid w:val="6217422B"/>
    <w:rsid w:val="6218689A"/>
    <w:rsid w:val="6224252B"/>
    <w:rsid w:val="625F2214"/>
    <w:rsid w:val="62722CD4"/>
    <w:rsid w:val="629159DA"/>
    <w:rsid w:val="62A0F086"/>
    <w:rsid w:val="62A904AB"/>
    <w:rsid w:val="62B04209"/>
    <w:rsid w:val="62BE1C54"/>
    <w:rsid w:val="630A0DAB"/>
    <w:rsid w:val="63152DB9"/>
    <w:rsid w:val="633C7298"/>
    <w:rsid w:val="63537AC6"/>
    <w:rsid w:val="63671E7F"/>
    <w:rsid w:val="637B2675"/>
    <w:rsid w:val="638F4C2A"/>
    <w:rsid w:val="63AA385A"/>
    <w:rsid w:val="63B32D7B"/>
    <w:rsid w:val="63BD1CE7"/>
    <w:rsid w:val="63D5DF9D"/>
    <w:rsid w:val="63E8C3A7"/>
    <w:rsid w:val="64129B7D"/>
    <w:rsid w:val="6449E903"/>
    <w:rsid w:val="645207B2"/>
    <w:rsid w:val="64588731"/>
    <w:rsid w:val="6466A2CE"/>
    <w:rsid w:val="6478A5A1"/>
    <w:rsid w:val="64911F57"/>
    <w:rsid w:val="649EDEE6"/>
    <w:rsid w:val="64C7CAFC"/>
    <w:rsid w:val="64DFEEFF"/>
    <w:rsid w:val="64F50FBA"/>
    <w:rsid w:val="651921E5"/>
    <w:rsid w:val="653173E5"/>
    <w:rsid w:val="65547673"/>
    <w:rsid w:val="657A6C0F"/>
    <w:rsid w:val="659AECC5"/>
    <w:rsid w:val="659D5875"/>
    <w:rsid w:val="65B61098"/>
    <w:rsid w:val="65B72917"/>
    <w:rsid w:val="65BFA74F"/>
    <w:rsid w:val="660AC1A4"/>
    <w:rsid w:val="660C3020"/>
    <w:rsid w:val="660D339F"/>
    <w:rsid w:val="66173887"/>
    <w:rsid w:val="66268A8C"/>
    <w:rsid w:val="66398057"/>
    <w:rsid w:val="663DB05E"/>
    <w:rsid w:val="663E3F48"/>
    <w:rsid w:val="664FA2CF"/>
    <w:rsid w:val="665C4853"/>
    <w:rsid w:val="6666E37B"/>
    <w:rsid w:val="6688C90B"/>
    <w:rsid w:val="66A7A4F9"/>
    <w:rsid w:val="66A7D449"/>
    <w:rsid w:val="66B50640"/>
    <w:rsid w:val="66B84C45"/>
    <w:rsid w:val="66D45CEB"/>
    <w:rsid w:val="66FF492F"/>
    <w:rsid w:val="671F5ED3"/>
    <w:rsid w:val="67256F16"/>
    <w:rsid w:val="6725DCAF"/>
    <w:rsid w:val="6740A930"/>
    <w:rsid w:val="674F8319"/>
    <w:rsid w:val="6754B880"/>
    <w:rsid w:val="675BB47F"/>
    <w:rsid w:val="6763D2E5"/>
    <w:rsid w:val="67673872"/>
    <w:rsid w:val="67677D4F"/>
    <w:rsid w:val="6768DA97"/>
    <w:rsid w:val="676B16FC"/>
    <w:rsid w:val="676DB1F7"/>
    <w:rsid w:val="6772B6E9"/>
    <w:rsid w:val="677FD7B3"/>
    <w:rsid w:val="6781F66D"/>
    <w:rsid w:val="67884803"/>
    <w:rsid w:val="67914E66"/>
    <w:rsid w:val="67A5D13F"/>
    <w:rsid w:val="67A809B6"/>
    <w:rsid w:val="67B698E7"/>
    <w:rsid w:val="67C828A1"/>
    <w:rsid w:val="67CD82E0"/>
    <w:rsid w:val="67E859DA"/>
    <w:rsid w:val="67F7CA16"/>
    <w:rsid w:val="68046CDF"/>
    <w:rsid w:val="68139ED2"/>
    <w:rsid w:val="681F0BC3"/>
    <w:rsid w:val="684AE3EB"/>
    <w:rsid w:val="685EF275"/>
    <w:rsid w:val="68690ADB"/>
    <w:rsid w:val="686D6D5D"/>
    <w:rsid w:val="686E3DD1"/>
    <w:rsid w:val="68803313"/>
    <w:rsid w:val="688341E6"/>
    <w:rsid w:val="68CE6DDC"/>
    <w:rsid w:val="68D97B79"/>
    <w:rsid w:val="68DD6FBB"/>
    <w:rsid w:val="68F47190"/>
    <w:rsid w:val="6924AA01"/>
    <w:rsid w:val="692CB115"/>
    <w:rsid w:val="692F7F99"/>
    <w:rsid w:val="693730E0"/>
    <w:rsid w:val="693AB134"/>
    <w:rsid w:val="6947365E"/>
    <w:rsid w:val="6964CFCF"/>
    <w:rsid w:val="696DBA0D"/>
    <w:rsid w:val="69974021"/>
    <w:rsid w:val="699EF0D8"/>
    <w:rsid w:val="69A461F1"/>
    <w:rsid w:val="69A63B53"/>
    <w:rsid w:val="69D0F638"/>
    <w:rsid w:val="69D9BA02"/>
    <w:rsid w:val="69E50B24"/>
    <w:rsid w:val="6A236532"/>
    <w:rsid w:val="6A2C218F"/>
    <w:rsid w:val="6A47EEEB"/>
    <w:rsid w:val="6A512672"/>
    <w:rsid w:val="6A68079B"/>
    <w:rsid w:val="6A779D2E"/>
    <w:rsid w:val="6A7800F9"/>
    <w:rsid w:val="6A7D9029"/>
    <w:rsid w:val="6A8D3F4F"/>
    <w:rsid w:val="6AC8668C"/>
    <w:rsid w:val="6AF0D1B2"/>
    <w:rsid w:val="6AF3EDD6"/>
    <w:rsid w:val="6B1011A2"/>
    <w:rsid w:val="6B159A17"/>
    <w:rsid w:val="6B2FB095"/>
    <w:rsid w:val="6B72E068"/>
    <w:rsid w:val="6B8D44EB"/>
    <w:rsid w:val="6BC30387"/>
    <w:rsid w:val="6BD831CF"/>
    <w:rsid w:val="6BD9C2E6"/>
    <w:rsid w:val="6BDBA449"/>
    <w:rsid w:val="6BE5B193"/>
    <w:rsid w:val="6BE8D386"/>
    <w:rsid w:val="6BF5F084"/>
    <w:rsid w:val="6BF8F22E"/>
    <w:rsid w:val="6BFD2CBD"/>
    <w:rsid w:val="6C032B86"/>
    <w:rsid w:val="6C225B1C"/>
    <w:rsid w:val="6C233CA7"/>
    <w:rsid w:val="6C2CC38F"/>
    <w:rsid w:val="6C2E3514"/>
    <w:rsid w:val="6C34EDBD"/>
    <w:rsid w:val="6C4E8379"/>
    <w:rsid w:val="6C5C6186"/>
    <w:rsid w:val="6C9EB269"/>
    <w:rsid w:val="6C9EB800"/>
    <w:rsid w:val="6CA5EEC7"/>
    <w:rsid w:val="6CAA2BAD"/>
    <w:rsid w:val="6CAF8471"/>
    <w:rsid w:val="6CB25A83"/>
    <w:rsid w:val="6CBB5AD4"/>
    <w:rsid w:val="6CBBCF60"/>
    <w:rsid w:val="6CCB825C"/>
    <w:rsid w:val="6CF1073D"/>
    <w:rsid w:val="6CF29FA2"/>
    <w:rsid w:val="6CF739E7"/>
    <w:rsid w:val="6D11010F"/>
    <w:rsid w:val="6D1D6846"/>
    <w:rsid w:val="6D1F0138"/>
    <w:rsid w:val="6D3FEC3C"/>
    <w:rsid w:val="6D4050F8"/>
    <w:rsid w:val="6D5EC1BE"/>
    <w:rsid w:val="6D6BDC81"/>
    <w:rsid w:val="6D711AE3"/>
    <w:rsid w:val="6D749DA0"/>
    <w:rsid w:val="6D922018"/>
    <w:rsid w:val="6DAEBBC4"/>
    <w:rsid w:val="6DB29179"/>
    <w:rsid w:val="6DBC57D1"/>
    <w:rsid w:val="6DDC5911"/>
    <w:rsid w:val="6DF80D39"/>
    <w:rsid w:val="6E0BC0C1"/>
    <w:rsid w:val="6E166326"/>
    <w:rsid w:val="6E18E058"/>
    <w:rsid w:val="6E377154"/>
    <w:rsid w:val="6E3DC927"/>
    <w:rsid w:val="6E65566C"/>
    <w:rsid w:val="6E73C375"/>
    <w:rsid w:val="6E7B15FB"/>
    <w:rsid w:val="6EA19BEA"/>
    <w:rsid w:val="6EA54F0E"/>
    <w:rsid w:val="6EC29780"/>
    <w:rsid w:val="6EC73166"/>
    <w:rsid w:val="6EC85658"/>
    <w:rsid w:val="6ED81A9A"/>
    <w:rsid w:val="6EDA5896"/>
    <w:rsid w:val="6EEE9F36"/>
    <w:rsid w:val="6EF3B125"/>
    <w:rsid w:val="6F2B0047"/>
    <w:rsid w:val="6F39BD4F"/>
    <w:rsid w:val="6F858400"/>
    <w:rsid w:val="6F8C9405"/>
    <w:rsid w:val="6F9228B2"/>
    <w:rsid w:val="6FB3A152"/>
    <w:rsid w:val="6FCF7BE0"/>
    <w:rsid w:val="6FEB02F7"/>
    <w:rsid w:val="6FF1F363"/>
    <w:rsid w:val="6FF5A177"/>
    <w:rsid w:val="7022401D"/>
    <w:rsid w:val="70492A3D"/>
    <w:rsid w:val="704D7915"/>
    <w:rsid w:val="706F2E5E"/>
    <w:rsid w:val="7074B31B"/>
    <w:rsid w:val="70754AE4"/>
    <w:rsid w:val="70943F55"/>
    <w:rsid w:val="70971F09"/>
    <w:rsid w:val="70D36935"/>
    <w:rsid w:val="70D9504C"/>
    <w:rsid w:val="70DBA2DC"/>
    <w:rsid w:val="711161CA"/>
    <w:rsid w:val="71242C61"/>
    <w:rsid w:val="712EA3B9"/>
    <w:rsid w:val="7151A57C"/>
    <w:rsid w:val="7156747D"/>
    <w:rsid w:val="716AA13F"/>
    <w:rsid w:val="7183BAE2"/>
    <w:rsid w:val="7186201C"/>
    <w:rsid w:val="71B8DF1A"/>
    <w:rsid w:val="71BE2408"/>
    <w:rsid w:val="71D13330"/>
    <w:rsid w:val="71D93AC6"/>
    <w:rsid w:val="71DDDE1F"/>
    <w:rsid w:val="71E6B811"/>
    <w:rsid w:val="7201D2B2"/>
    <w:rsid w:val="72325171"/>
    <w:rsid w:val="7237FC41"/>
    <w:rsid w:val="7259B599"/>
    <w:rsid w:val="725C5A4B"/>
    <w:rsid w:val="7273D7B5"/>
    <w:rsid w:val="72742342"/>
    <w:rsid w:val="727A7735"/>
    <w:rsid w:val="7288DD46"/>
    <w:rsid w:val="728ED571"/>
    <w:rsid w:val="72945DE8"/>
    <w:rsid w:val="72A7198B"/>
    <w:rsid w:val="72B2DA57"/>
    <w:rsid w:val="72CD168E"/>
    <w:rsid w:val="72E6D459"/>
    <w:rsid w:val="72F4E798"/>
    <w:rsid w:val="72FF8134"/>
    <w:rsid w:val="7317D7E8"/>
    <w:rsid w:val="7333B57D"/>
    <w:rsid w:val="7338F3DB"/>
    <w:rsid w:val="7342CB3A"/>
    <w:rsid w:val="73484095"/>
    <w:rsid w:val="736A5D00"/>
    <w:rsid w:val="736EEA22"/>
    <w:rsid w:val="738B179C"/>
    <w:rsid w:val="739985C0"/>
    <w:rsid w:val="73A1C5C6"/>
    <w:rsid w:val="73A90A4E"/>
    <w:rsid w:val="73CF1DF1"/>
    <w:rsid w:val="73DCBF0A"/>
    <w:rsid w:val="73ECC879"/>
    <w:rsid w:val="73ECF4FF"/>
    <w:rsid w:val="73F980BB"/>
    <w:rsid w:val="741A4C90"/>
    <w:rsid w:val="7423B188"/>
    <w:rsid w:val="74257674"/>
    <w:rsid w:val="7430EFCF"/>
    <w:rsid w:val="743711C7"/>
    <w:rsid w:val="74448730"/>
    <w:rsid w:val="745B0A70"/>
    <w:rsid w:val="746B90C0"/>
    <w:rsid w:val="74AB782D"/>
    <w:rsid w:val="74C43596"/>
    <w:rsid w:val="74C82FD0"/>
    <w:rsid w:val="74D50BC6"/>
    <w:rsid w:val="75018E9E"/>
    <w:rsid w:val="750FE946"/>
    <w:rsid w:val="7515C02E"/>
    <w:rsid w:val="7525F06A"/>
    <w:rsid w:val="7534C2A6"/>
    <w:rsid w:val="754CD7B4"/>
    <w:rsid w:val="75639BE3"/>
    <w:rsid w:val="7579E76E"/>
    <w:rsid w:val="7597279E"/>
    <w:rsid w:val="759A16E3"/>
    <w:rsid w:val="75A5FFEA"/>
    <w:rsid w:val="75AA32AF"/>
    <w:rsid w:val="75B33924"/>
    <w:rsid w:val="75CE53C7"/>
    <w:rsid w:val="75DD3D0D"/>
    <w:rsid w:val="760BFE9B"/>
    <w:rsid w:val="7610C3C3"/>
    <w:rsid w:val="764352D7"/>
    <w:rsid w:val="76479E17"/>
    <w:rsid w:val="7648AE8A"/>
    <w:rsid w:val="7664B374"/>
    <w:rsid w:val="766B56D6"/>
    <w:rsid w:val="76850C56"/>
    <w:rsid w:val="76B01D44"/>
    <w:rsid w:val="76C80040"/>
    <w:rsid w:val="76C971C5"/>
    <w:rsid w:val="76C99E6F"/>
    <w:rsid w:val="76CF3707"/>
    <w:rsid w:val="76DC8781"/>
    <w:rsid w:val="76F4FDC2"/>
    <w:rsid w:val="776B6056"/>
    <w:rsid w:val="776EF5F8"/>
    <w:rsid w:val="777E9185"/>
    <w:rsid w:val="778F347E"/>
    <w:rsid w:val="779BF31B"/>
    <w:rsid w:val="77A00B20"/>
    <w:rsid w:val="77A1BCED"/>
    <w:rsid w:val="77A23FFB"/>
    <w:rsid w:val="77CB6A73"/>
    <w:rsid w:val="77D46FD7"/>
    <w:rsid w:val="77D737A8"/>
    <w:rsid w:val="77E2BDAE"/>
    <w:rsid w:val="77FEF674"/>
    <w:rsid w:val="7800388A"/>
    <w:rsid w:val="78206C4C"/>
    <w:rsid w:val="782A5B73"/>
    <w:rsid w:val="782FC5C2"/>
    <w:rsid w:val="785AA0F9"/>
    <w:rsid w:val="7869DE6D"/>
    <w:rsid w:val="7873E74F"/>
    <w:rsid w:val="7897F9A2"/>
    <w:rsid w:val="78A3635B"/>
    <w:rsid w:val="78A37553"/>
    <w:rsid w:val="78A8A849"/>
    <w:rsid w:val="78C0AEE1"/>
    <w:rsid w:val="78C15115"/>
    <w:rsid w:val="78FE77BE"/>
    <w:rsid w:val="79167F7B"/>
    <w:rsid w:val="7916DB7C"/>
    <w:rsid w:val="793A2BF4"/>
    <w:rsid w:val="793E3895"/>
    <w:rsid w:val="79441BE6"/>
    <w:rsid w:val="794941B6"/>
    <w:rsid w:val="795BA922"/>
    <w:rsid w:val="79674E5E"/>
    <w:rsid w:val="799C9A47"/>
    <w:rsid w:val="79AD4F55"/>
    <w:rsid w:val="79C817FB"/>
    <w:rsid w:val="79CA5C1A"/>
    <w:rsid w:val="79E927E6"/>
    <w:rsid w:val="79F207E0"/>
    <w:rsid w:val="79F903DF"/>
    <w:rsid w:val="7A089F0B"/>
    <w:rsid w:val="7A0A49AF"/>
    <w:rsid w:val="7A0C452B"/>
    <w:rsid w:val="7A101D23"/>
    <w:rsid w:val="7A21F93E"/>
    <w:rsid w:val="7A3D39D5"/>
    <w:rsid w:val="7A4217FF"/>
    <w:rsid w:val="7A44E349"/>
    <w:rsid w:val="7A478A9A"/>
    <w:rsid w:val="7A51FDAD"/>
    <w:rsid w:val="7A87615D"/>
    <w:rsid w:val="7AC2432C"/>
    <w:rsid w:val="7AC31640"/>
    <w:rsid w:val="7AF8A7D7"/>
    <w:rsid w:val="7AFF4076"/>
    <w:rsid w:val="7B05786E"/>
    <w:rsid w:val="7B0E668C"/>
    <w:rsid w:val="7B302CCE"/>
    <w:rsid w:val="7B3ABC2C"/>
    <w:rsid w:val="7B3C9EA9"/>
    <w:rsid w:val="7B40F924"/>
    <w:rsid w:val="7B45E0E1"/>
    <w:rsid w:val="7B475539"/>
    <w:rsid w:val="7B55C3B5"/>
    <w:rsid w:val="7B7950C6"/>
    <w:rsid w:val="7B8326D9"/>
    <w:rsid w:val="7B875AB3"/>
    <w:rsid w:val="7B8AF975"/>
    <w:rsid w:val="7B9AED75"/>
    <w:rsid w:val="7BA5AE0F"/>
    <w:rsid w:val="7BA76CCF"/>
    <w:rsid w:val="7BB90442"/>
    <w:rsid w:val="7C032630"/>
    <w:rsid w:val="7C0BC252"/>
    <w:rsid w:val="7C252460"/>
    <w:rsid w:val="7C3F6EDD"/>
    <w:rsid w:val="7C42AFB3"/>
    <w:rsid w:val="7C5960B9"/>
    <w:rsid w:val="7C5A1D06"/>
    <w:rsid w:val="7C645AB3"/>
    <w:rsid w:val="7C6A65F4"/>
    <w:rsid w:val="7C6DF682"/>
    <w:rsid w:val="7C830B2C"/>
    <w:rsid w:val="7C9D51CB"/>
    <w:rsid w:val="7CE9C6EB"/>
    <w:rsid w:val="7CF75D7E"/>
    <w:rsid w:val="7CF88F1C"/>
    <w:rsid w:val="7D1690B7"/>
    <w:rsid w:val="7D17A12C"/>
    <w:rsid w:val="7D2A0E44"/>
    <w:rsid w:val="7D2C8BEC"/>
    <w:rsid w:val="7D2D7271"/>
    <w:rsid w:val="7D40C84A"/>
    <w:rsid w:val="7D564FB4"/>
    <w:rsid w:val="7D5CCAEC"/>
    <w:rsid w:val="7D917224"/>
    <w:rsid w:val="7D9ECC83"/>
    <w:rsid w:val="7DEE1F65"/>
    <w:rsid w:val="7E06D3E9"/>
    <w:rsid w:val="7E292CF1"/>
    <w:rsid w:val="7E560335"/>
    <w:rsid w:val="7E5840C9"/>
    <w:rsid w:val="7E5BBE54"/>
    <w:rsid w:val="7E827409"/>
    <w:rsid w:val="7E8C7F65"/>
    <w:rsid w:val="7EA9F760"/>
    <w:rsid w:val="7EBB90ED"/>
    <w:rsid w:val="7EBCC32A"/>
    <w:rsid w:val="7EDDBAD2"/>
    <w:rsid w:val="7EE24288"/>
    <w:rsid w:val="7EF1230D"/>
    <w:rsid w:val="7EFE81A7"/>
    <w:rsid w:val="7F0AA5EA"/>
    <w:rsid w:val="7F10C3C5"/>
    <w:rsid w:val="7F2A6616"/>
    <w:rsid w:val="7F47F97A"/>
    <w:rsid w:val="7F633D01"/>
    <w:rsid w:val="7F795360"/>
    <w:rsid w:val="7F7B65EE"/>
    <w:rsid w:val="7F9B4B26"/>
    <w:rsid w:val="7FA86370"/>
    <w:rsid w:val="7FAE283D"/>
    <w:rsid w:val="7FD6EB82"/>
    <w:rsid w:val="7FF3DA98"/>
    <w:rsid w:val="7FF441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D3D4"/>
  <w15:chartTrackingRefBased/>
  <w15:docId w15:val="{AE669751-2E59-493C-ADA0-FCB419C17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742EA"/>
    <w:rPr>
      <w:sz w:val="22"/>
    </w:rPr>
  </w:style>
  <w:style w:type="paragraph" w:styleId="Titolo1">
    <w:name w:val="heading 1"/>
    <w:basedOn w:val="Normale"/>
    <w:next w:val="Normale"/>
    <w:link w:val="Titolo1Carattere"/>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autoRedefine/>
    <w:uiPriority w:val="1"/>
    <w:unhideWhenUsed/>
    <w:qFormat/>
    <w:rsid w:val="00A32A8C"/>
    <w:pPr>
      <w:keepNext/>
      <w:keepLines/>
      <w:spacing w:before="240" w:after="0"/>
      <w:outlineLvl w:val="1"/>
    </w:pPr>
    <w:rPr>
      <w:rFonts w:asciiTheme="majorHAnsi" w:eastAsiaTheme="majorEastAsia" w:hAnsiTheme="majorHAnsi" w:cstheme="majorBidi"/>
      <w:caps/>
      <w:color w:val="3F251D" w:themeColor="accent1"/>
      <w:szCs w:val="22"/>
      <w:u w:val="single"/>
    </w:rPr>
  </w:style>
  <w:style w:type="paragraph" w:styleId="Titolo3">
    <w:name w:val="heading 3"/>
    <w:basedOn w:val="Normale"/>
    <w:next w:val="Normale"/>
    <w:link w:val="Titolo3Carattere"/>
    <w:autoRedefine/>
    <w:uiPriority w:val="1"/>
    <w:unhideWhenUsed/>
    <w:qFormat/>
    <w:rsid w:val="000F0366"/>
    <w:pPr>
      <w:keepNext/>
      <w:keepLines/>
      <w:spacing w:before="200" w:after="0" w:line="360" w:lineRule="auto"/>
      <w:outlineLvl w:val="2"/>
    </w:pPr>
    <w:rPr>
      <w:rFonts w:asciiTheme="majorHAnsi" w:eastAsiaTheme="majorEastAsia" w:hAnsiTheme="majorHAnsi" w:cstheme="majorBidi"/>
      <w:color w:val="3F251D" w:themeColor="accent1"/>
      <w:szCs w:val="22"/>
      <w:u w:val="single"/>
    </w:rPr>
  </w:style>
  <w:style w:type="paragraph" w:styleId="Titolo4">
    <w:name w:val="heading 4"/>
    <w:basedOn w:val="Normale"/>
    <w:next w:val="Normale"/>
    <w:link w:val="Titolo4Carattere"/>
    <w:autoRedefine/>
    <w:uiPriority w:val="9"/>
    <w:unhideWhenUsed/>
    <w:qFormat/>
    <w:rsid w:val="005D3E1D"/>
    <w:pPr>
      <w:keepNext/>
      <w:keepLines/>
      <w:spacing w:before="200" w:after="0"/>
      <w:outlineLvl w:val="3"/>
    </w:pPr>
    <w:rPr>
      <w:rFonts w:asciiTheme="majorHAnsi" w:eastAsiaTheme="majorEastAsia" w:hAnsiTheme="majorHAnsi" w:cstheme="majorBidi"/>
      <w:b/>
      <w:i/>
      <w:iCs/>
      <w:color w:val="3F251D" w:themeColor="accent1"/>
    </w:rPr>
  </w:style>
  <w:style w:type="paragraph" w:styleId="Titolo5">
    <w:name w:val="heading 5"/>
    <w:basedOn w:val="Normale"/>
    <w:next w:val="Normale"/>
    <w:link w:val="Titolo5Carattere"/>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1"/>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1"/>
    <w:rPr>
      <w:rFonts w:asciiTheme="majorHAnsi" w:eastAsiaTheme="majorEastAsia" w:hAnsiTheme="majorHAnsi" w:cstheme="majorBidi"/>
      <w:caps/>
      <w:color w:val="3F251D" w:themeColor="accent1"/>
      <w:sz w:val="22"/>
      <w:szCs w:val="22"/>
      <w:u w:val="single"/>
    </w:rPr>
  </w:style>
  <w:style w:type="character" w:customStyle="1" w:styleId="Titolo3Carattere">
    <w:name w:val="Titolo 3 Carattere"/>
    <w:basedOn w:val="Carpredefinitoparagrafo"/>
    <w:link w:val="Titolo3"/>
    <w:uiPriority w:val="1"/>
    <w:rsid w:val="000F0366"/>
    <w:rPr>
      <w:rFonts w:asciiTheme="majorHAnsi" w:eastAsiaTheme="majorEastAsia" w:hAnsiTheme="majorHAnsi" w:cstheme="majorBidi"/>
      <w:color w:val="3F251D" w:themeColor="accent1"/>
      <w:sz w:val="22"/>
      <w:szCs w:val="22"/>
      <w:u w:val="single"/>
    </w:rPr>
  </w:style>
  <w:style w:type="character" w:customStyle="1" w:styleId="Titolo4Carattere">
    <w:name w:val="Titolo 4 Carattere"/>
    <w:basedOn w:val="Carpredefinitoparagrafo"/>
    <w:link w:val="Titolo4"/>
    <w:uiPriority w:val="9"/>
    <w:rsid w:val="005D3E1D"/>
    <w:rPr>
      <w:rFonts w:asciiTheme="majorHAnsi" w:eastAsiaTheme="majorEastAsia" w:hAnsiTheme="majorHAnsi" w:cstheme="majorBidi"/>
      <w:b/>
      <w:i/>
      <w:iCs/>
      <w:color w:val="3F251D" w:themeColor="accent1"/>
      <w:sz w:val="22"/>
    </w:rPr>
  </w:style>
  <w:style w:type="character" w:customStyle="1" w:styleId="Titolo5Carattere">
    <w:name w:val="Titolo 5 Carattere"/>
    <w:basedOn w:val="Carpredefinitoparagrafo"/>
    <w:link w:val="Titolo5"/>
    <w:uiPriority w:val="9"/>
    <w:semiHidden/>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i/>
      <w:iCs/>
      <w:color w:val="1F120E" w:themeColor="accent1" w:themeShade="7F"/>
    </w:rPr>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99"/>
    <w:qFormat/>
    <w:pPr>
      <w:spacing w:before="0" w:after="0"/>
      <w:jc w:val="center"/>
    </w:pPr>
  </w:style>
  <w:style w:type="paragraph" w:styleId="Puntoelenco">
    <w:name w:val="List Bullet"/>
    <w:basedOn w:val="Normale"/>
    <w:uiPriority w:val="1"/>
    <w:unhideWhenUsed/>
    <w:qFormat/>
  </w:style>
  <w:style w:type="paragraph" w:styleId="Numeroelenco">
    <w:name w:val="List Number"/>
    <w:basedOn w:val="Normale"/>
    <w:uiPriority w:val="1"/>
    <w:unhideWhenUsed/>
    <w:qFormat/>
    <w:pPr>
      <w:numPr>
        <w:numId w:val="1"/>
      </w:numPr>
      <w:contextualSpacing/>
    </w:pPr>
  </w:style>
  <w:style w:type="paragraph" w:styleId="Titolo">
    <w:name w:val="Title"/>
    <w:basedOn w:val="Normale"/>
    <w:next w:val="Normale"/>
    <w:link w:val="TitoloCarattere"/>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3F251D" w:themeColor="accent1"/>
      <w:kern w:val="28"/>
      <w:sz w:val="60"/>
      <w:szCs w:val="60"/>
    </w:rPr>
  </w:style>
  <w:style w:type="paragraph" w:styleId="Sottotitolo">
    <w:name w:val="Subtitle"/>
    <w:basedOn w:val="Normale"/>
    <w:next w:val="Normale"/>
    <w:link w:val="SottotitoloCarattere"/>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11"/>
    <w:rPr>
      <w:rFonts w:asciiTheme="majorHAnsi" w:eastAsiaTheme="majorEastAsia" w:hAnsiTheme="majorHAnsi" w:cstheme="majorBidi"/>
      <w:caps/>
      <w:sz w:val="26"/>
      <w:szCs w:val="26"/>
    </w:rPr>
  </w:style>
  <w:style w:type="character" w:styleId="Enfasicorsivo">
    <w:name w:val="Emphasis"/>
    <w:basedOn w:val="Carpredefinitoparagrafo"/>
    <w:uiPriority w:val="10"/>
    <w:unhideWhenUsed/>
    <w:qFormat/>
    <w:rPr>
      <w:i w:val="0"/>
      <w:iCs w:val="0"/>
      <w:color w:val="2F1B15" w:themeColor="accent1" w:themeShade="BF"/>
    </w:rPr>
  </w:style>
  <w:style w:type="paragraph" w:styleId="Nessunaspaziatura">
    <w:name w:val="No Spacing"/>
    <w:link w:val="NessunaspaziaturaCarattere"/>
    <w:uiPriority w:val="1"/>
    <w:unhideWhenUsed/>
    <w:qFormat/>
    <w:pPr>
      <w:spacing w:before="0" w:after="0" w:line="240" w:lineRule="auto"/>
    </w:pPr>
    <w:rPr>
      <w:color w:val="auto"/>
    </w:rPr>
  </w:style>
  <w:style w:type="character" w:customStyle="1" w:styleId="NessunaspaziaturaCarattere">
    <w:name w:val="Nessuna spaziatura Carattere"/>
    <w:basedOn w:val="Carpredefinitoparagrafo"/>
    <w:link w:val="Nessunaspaziatura"/>
    <w:uiPriority w:val="1"/>
    <w:rPr>
      <w:rFonts w:asciiTheme="minorHAnsi" w:eastAsiaTheme="minorEastAsia" w:hAnsiTheme="minorHAnsi" w:cstheme="minorBidi"/>
      <w:color w:val="auto"/>
    </w:rPr>
  </w:style>
  <w:style w:type="paragraph" w:styleId="Citazione">
    <w:name w:val="Quote"/>
    <w:basedOn w:val="Normale"/>
    <w:next w:val="Normale"/>
    <w:link w:val="CitazioneCarattere"/>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zioneCarattere">
    <w:name w:val="Citazione Carattere"/>
    <w:basedOn w:val="Carpredefinitoparagrafo"/>
    <w:link w:val="Citazione"/>
    <w:uiPriority w:val="10"/>
    <w:rPr>
      <w:i/>
      <w:iCs/>
      <w:color w:val="3F251D" w:themeColor="accent1"/>
      <w:sz w:val="26"/>
      <w:szCs w:val="26"/>
      <w14:textFill>
        <w14:solidFill>
          <w14:schemeClr w14:val="accent1">
            <w14:alpha w14:val="30000"/>
          </w14:schemeClr>
        </w14:solidFill>
      </w14:textFill>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pPr>
      <w:spacing w:before="0" w:after="0" w:line="240" w:lineRule="auto"/>
      <w:jc w:val="right"/>
    </w:pPr>
    <w:rPr>
      <w:caps/>
      <w:sz w:val="16"/>
      <w:szCs w:val="16"/>
    </w:rPr>
  </w:style>
  <w:style w:type="character" w:customStyle="1" w:styleId="PidipaginaCarattere">
    <w:name w:val="Piè di pagina Carattere"/>
    <w:basedOn w:val="Carpredefinitoparagrafo"/>
    <w:link w:val="Pidipagina"/>
    <w:uiPriority w:val="99"/>
    <w:rPr>
      <w:caps/>
      <w:sz w:val="16"/>
      <w:szCs w:val="16"/>
    </w:rPr>
  </w:style>
  <w:style w:type="paragraph" w:styleId="Sommario3">
    <w:name w:val="toc 3"/>
    <w:basedOn w:val="Normale"/>
    <w:next w:val="Normale"/>
    <w:autoRedefine/>
    <w:uiPriority w:val="39"/>
    <w:unhideWhenUsed/>
    <w:pPr>
      <w:spacing w:after="100"/>
      <w:ind w:left="400"/>
    </w:pPr>
    <w:rPr>
      <w:i/>
      <w:iCs/>
    </w:rPr>
  </w:style>
  <w:style w:type="character" w:styleId="Collegamentoipertestuale">
    <w:name w:val="Hyperlink"/>
    <w:basedOn w:val="Carpredefinitoparagrafo"/>
    <w:uiPriority w:val="99"/>
    <w:unhideWhenUsed/>
    <w:rPr>
      <w:color w:val="993E21" w:themeColor="hyperlink"/>
      <w:u w:val="single"/>
    </w:rPr>
  </w:style>
  <w:style w:type="paragraph" w:styleId="Sommario1">
    <w:name w:val="toc 1"/>
    <w:basedOn w:val="Normale"/>
    <w:next w:val="Normale"/>
    <w:autoRedefine/>
    <w:uiPriority w:val="39"/>
    <w:unhideWhenUsed/>
    <w:rsid w:val="00DE4FEB"/>
    <w:pPr>
      <w:tabs>
        <w:tab w:val="right" w:leader="dot" w:pos="8630"/>
      </w:tabs>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Bibliografia">
    <w:name w:val="Bibliography"/>
    <w:basedOn w:val="Normale"/>
    <w:next w:val="Normale"/>
    <w:uiPriority w:val="39"/>
    <w:unhideWhenUsed/>
  </w:style>
  <w:style w:type="paragraph" w:styleId="Intestazione">
    <w:name w:val="header"/>
    <w:basedOn w:val="Normale"/>
    <w:link w:val="IntestazioneCarattere"/>
    <w:uiPriority w:val="99"/>
    <w:unhideWhenUsed/>
    <w:pPr>
      <w:spacing w:before="0" w:after="0" w:line="240" w:lineRule="auto"/>
    </w:pPr>
  </w:style>
  <w:style w:type="character" w:customStyle="1" w:styleId="IntestazioneCarattere">
    <w:name w:val="Intestazione Carattere"/>
    <w:basedOn w:val="Carpredefinitoparagrafo"/>
    <w:link w:val="Intestazione"/>
    <w:uiPriority w:val="99"/>
  </w:style>
  <w:style w:type="paragraph" w:styleId="Rientronormale">
    <w:name w:val="Normal Indent"/>
    <w:basedOn w:val="Normale"/>
    <w:uiPriority w:val="99"/>
    <w:unhideWhenUsed/>
    <w:pPr>
      <w:ind w:left="720"/>
    </w:pPr>
  </w:style>
  <w:style w:type="character" w:styleId="Testosegnaposto">
    <w:name w:val="Placeholder Text"/>
    <w:basedOn w:val="Carpredefinitoparagrafo"/>
    <w:uiPriority w:val="99"/>
    <w:semiHidden/>
    <w:rPr>
      <w:color w:val="808080"/>
    </w:rPr>
  </w:style>
  <w:style w:type="table" w:customStyle="1" w:styleId="Tabelladellarelazione">
    <w:name w:val="Tabella d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0176E7"/>
    <w:pPr>
      <w:spacing w:before="0" w:after="0" w:line="240" w:lineRule="auto"/>
    </w:pPr>
  </w:style>
  <w:style w:type="character" w:styleId="Menzionenonrisolta">
    <w:name w:val="Unresolved Mention"/>
    <w:basedOn w:val="Carpredefinitoparagrafo"/>
    <w:uiPriority w:val="99"/>
    <w:semiHidden/>
    <w:unhideWhenUsed/>
    <w:rsid w:val="006E30B1"/>
    <w:rPr>
      <w:color w:val="605E5C"/>
      <w:shd w:val="clear" w:color="auto" w:fill="E1DFDD"/>
    </w:rPr>
  </w:style>
  <w:style w:type="paragraph" w:customStyle="1" w:styleId="sans">
    <w:name w:val="sans"/>
    <w:basedOn w:val="Normale"/>
    <w:rsid w:val="004E7E9A"/>
    <w:pPr>
      <w:spacing w:before="100" w:beforeAutospacing="1" w:after="100" w:afterAutospacing="1" w:line="240" w:lineRule="auto"/>
    </w:pPr>
    <w:rPr>
      <w:rFonts w:ascii="Times New Roman" w:eastAsia="Times New Roman" w:hAnsi="Times New Roman" w:cs="Times New Roman"/>
      <w:color w:val="auto"/>
      <w:sz w:val="24"/>
      <w:szCs w:val="24"/>
      <w:lang w:val="it-IT" w:eastAsia="it-IT"/>
    </w:rPr>
  </w:style>
  <w:style w:type="paragraph" w:styleId="Paragrafoelenco">
    <w:name w:val="List Paragraph"/>
    <w:basedOn w:val="Normale"/>
    <w:uiPriority w:val="34"/>
    <w:qFormat/>
    <w:rsid w:val="000E6B83"/>
    <w:pPr>
      <w:ind w:left="720"/>
      <w:contextualSpacing/>
    </w:pPr>
  </w:style>
  <w:style w:type="paragraph" w:styleId="Didascalia">
    <w:name w:val="caption"/>
    <w:basedOn w:val="Normale"/>
    <w:next w:val="Normale"/>
    <w:uiPriority w:val="2"/>
    <w:unhideWhenUsed/>
    <w:qFormat/>
    <w:rsid w:val="00D60376"/>
    <w:pPr>
      <w:spacing w:before="0" w:line="240" w:lineRule="auto"/>
    </w:pPr>
    <w:rPr>
      <w:i/>
      <w:iCs/>
      <w:sz w:val="18"/>
      <w:szCs w:val="18"/>
    </w:rPr>
  </w:style>
  <w:style w:type="table" w:styleId="Tabellaelenco3-colore5">
    <w:name w:val="List Table 3 Accent 5"/>
    <w:basedOn w:val="Tabellanormale"/>
    <w:uiPriority w:val="48"/>
    <w:rsid w:val="00D60376"/>
    <w:pPr>
      <w:spacing w:after="0" w:line="240" w:lineRule="auto"/>
    </w:pPr>
    <w:tblPr>
      <w:tblStyleRowBandSize w:val="1"/>
      <w:tblStyleColBandSize w:val="1"/>
      <w:tblBorders>
        <w:top w:val="single" w:sz="4" w:space="0" w:color="864F3D" w:themeColor="accent5"/>
        <w:left w:val="single" w:sz="4" w:space="0" w:color="864F3D" w:themeColor="accent5"/>
        <w:bottom w:val="single" w:sz="4" w:space="0" w:color="864F3D" w:themeColor="accent5"/>
        <w:right w:val="single" w:sz="4" w:space="0" w:color="864F3D" w:themeColor="accent5"/>
      </w:tblBorders>
    </w:tblPr>
    <w:tblStylePr w:type="firstRow">
      <w:rPr>
        <w:b/>
        <w:bCs/>
        <w:color w:val="FFFFFF" w:themeColor="background1"/>
      </w:rPr>
      <w:tblPr/>
      <w:tcPr>
        <w:shd w:val="clear" w:color="auto" w:fill="864F3D" w:themeFill="accent5"/>
      </w:tcPr>
    </w:tblStylePr>
    <w:tblStylePr w:type="lastRow">
      <w:rPr>
        <w:b/>
        <w:bCs/>
      </w:rPr>
      <w:tblPr/>
      <w:tcPr>
        <w:tcBorders>
          <w:top w:val="double" w:sz="4" w:space="0" w:color="864F3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4F3D" w:themeColor="accent5"/>
          <w:right w:val="single" w:sz="4" w:space="0" w:color="864F3D" w:themeColor="accent5"/>
        </w:tcBorders>
      </w:tcPr>
    </w:tblStylePr>
    <w:tblStylePr w:type="band1Horz">
      <w:tblPr/>
      <w:tcPr>
        <w:tcBorders>
          <w:top w:val="single" w:sz="4" w:space="0" w:color="864F3D" w:themeColor="accent5"/>
          <w:bottom w:val="single" w:sz="4" w:space="0" w:color="864F3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4F3D" w:themeColor="accent5"/>
          <w:left w:val="nil"/>
        </w:tcBorders>
      </w:tcPr>
    </w:tblStylePr>
    <w:tblStylePr w:type="swCell">
      <w:tblPr/>
      <w:tcPr>
        <w:tcBorders>
          <w:top w:val="double" w:sz="4" w:space="0" w:color="864F3D" w:themeColor="accent5"/>
          <w:right w:val="nil"/>
        </w:tcBorders>
      </w:tcPr>
    </w:tblStylePr>
  </w:style>
  <w:style w:type="character" w:styleId="Collegamentovisitato">
    <w:name w:val="FollowedHyperlink"/>
    <w:basedOn w:val="Carpredefinitoparagrafo"/>
    <w:uiPriority w:val="99"/>
    <w:semiHidden/>
    <w:unhideWhenUsed/>
    <w:rsid w:val="00B2099E"/>
    <w:rPr>
      <w:color w:val="956400" w:themeColor="followedHyperlink"/>
      <w:u w:val="single"/>
    </w:rPr>
  </w:style>
  <w:style w:type="character" w:styleId="Rimandocommento">
    <w:name w:val="annotation reference"/>
    <w:basedOn w:val="Carpredefinitoparagrafo"/>
    <w:uiPriority w:val="99"/>
    <w:semiHidden/>
    <w:unhideWhenUsed/>
    <w:rsid w:val="003047CA"/>
    <w:rPr>
      <w:sz w:val="16"/>
      <w:szCs w:val="16"/>
    </w:rPr>
  </w:style>
  <w:style w:type="paragraph" w:styleId="Testocommento">
    <w:name w:val="annotation text"/>
    <w:basedOn w:val="Normale"/>
    <w:link w:val="TestocommentoCarattere"/>
    <w:uiPriority w:val="99"/>
    <w:unhideWhenUsed/>
    <w:rsid w:val="003047CA"/>
    <w:pPr>
      <w:spacing w:line="240" w:lineRule="auto"/>
    </w:pPr>
  </w:style>
  <w:style w:type="character" w:customStyle="1" w:styleId="TestocommentoCarattere">
    <w:name w:val="Testo commento Carattere"/>
    <w:basedOn w:val="Carpredefinitoparagrafo"/>
    <w:link w:val="Testocommento"/>
    <w:uiPriority w:val="99"/>
    <w:rsid w:val="003047CA"/>
  </w:style>
  <w:style w:type="paragraph" w:styleId="Soggettocommento">
    <w:name w:val="annotation subject"/>
    <w:basedOn w:val="Testocommento"/>
    <w:next w:val="Testocommento"/>
    <w:link w:val="SoggettocommentoCarattere"/>
    <w:uiPriority w:val="99"/>
    <w:semiHidden/>
    <w:unhideWhenUsed/>
    <w:rsid w:val="003047CA"/>
    <w:rPr>
      <w:b/>
      <w:bCs/>
    </w:rPr>
  </w:style>
  <w:style w:type="character" w:customStyle="1" w:styleId="SoggettocommentoCarattere">
    <w:name w:val="Soggetto commento Carattere"/>
    <w:basedOn w:val="TestocommentoCarattere"/>
    <w:link w:val="Soggettocommento"/>
    <w:uiPriority w:val="99"/>
    <w:semiHidden/>
    <w:rsid w:val="003047CA"/>
    <w:rPr>
      <w:b/>
      <w:bCs/>
    </w:rPr>
  </w:style>
  <w:style w:type="table" w:styleId="Tabellaelenco4-colore5">
    <w:name w:val="List Table 4 Accent 5"/>
    <w:basedOn w:val="Tabellanormale"/>
    <w:uiPriority w:val="49"/>
    <w:rsid w:val="00676D05"/>
    <w:pPr>
      <w:spacing w:after="0" w:line="240" w:lineRule="auto"/>
    </w:pPr>
    <w:tblPr>
      <w:tblStyleRowBandSize w:val="1"/>
      <w:tblStyleColBandSize w:val="1"/>
      <w:tblBorders>
        <w:top w:val="single" w:sz="4" w:space="0" w:color="C38E7D" w:themeColor="accent5" w:themeTint="99"/>
        <w:left w:val="single" w:sz="4" w:space="0" w:color="C38E7D" w:themeColor="accent5" w:themeTint="99"/>
        <w:bottom w:val="single" w:sz="4" w:space="0" w:color="C38E7D" w:themeColor="accent5" w:themeTint="99"/>
        <w:right w:val="single" w:sz="4" w:space="0" w:color="C38E7D" w:themeColor="accent5" w:themeTint="99"/>
        <w:insideH w:val="single" w:sz="4" w:space="0" w:color="C38E7D" w:themeColor="accent5" w:themeTint="99"/>
      </w:tblBorders>
    </w:tblPr>
    <w:tblStylePr w:type="firstRow">
      <w:rPr>
        <w:b/>
        <w:bCs/>
        <w:color w:val="FFFFFF" w:themeColor="background1"/>
      </w:rPr>
      <w:tblPr/>
      <w:tcPr>
        <w:tcBorders>
          <w:top w:val="single" w:sz="4" w:space="0" w:color="864F3D" w:themeColor="accent5"/>
          <w:left w:val="single" w:sz="4" w:space="0" w:color="864F3D" w:themeColor="accent5"/>
          <w:bottom w:val="single" w:sz="4" w:space="0" w:color="864F3D" w:themeColor="accent5"/>
          <w:right w:val="single" w:sz="4" w:space="0" w:color="864F3D" w:themeColor="accent5"/>
          <w:insideH w:val="nil"/>
        </w:tcBorders>
        <w:shd w:val="clear" w:color="auto" w:fill="864F3D" w:themeFill="accent5"/>
      </w:tcPr>
    </w:tblStylePr>
    <w:tblStylePr w:type="lastRow">
      <w:rPr>
        <w:b/>
        <w:bCs/>
      </w:rPr>
      <w:tblPr/>
      <w:tcPr>
        <w:tcBorders>
          <w:top w:val="double" w:sz="4" w:space="0" w:color="C38E7D" w:themeColor="accent5" w:themeTint="99"/>
        </w:tcBorders>
      </w:tcPr>
    </w:tblStylePr>
    <w:tblStylePr w:type="firstCol">
      <w:rPr>
        <w:b/>
        <w:bCs/>
      </w:rPr>
    </w:tblStylePr>
    <w:tblStylePr w:type="lastCol">
      <w:rPr>
        <w:b/>
        <w:bCs/>
      </w:rPr>
    </w:tblStylePr>
    <w:tblStylePr w:type="band1Vert">
      <w:tblPr/>
      <w:tcPr>
        <w:shd w:val="clear" w:color="auto" w:fill="EBD9D3" w:themeFill="accent5" w:themeFillTint="33"/>
      </w:tcPr>
    </w:tblStylePr>
    <w:tblStylePr w:type="band1Horz">
      <w:tblPr/>
      <w:tcPr>
        <w:shd w:val="clear" w:color="auto" w:fill="EBD9D3" w:themeFill="accent5" w:themeFillTint="33"/>
      </w:tcPr>
    </w:tblStylePr>
  </w:style>
  <w:style w:type="paragraph" w:styleId="Testonotaapidipagina">
    <w:name w:val="footnote text"/>
    <w:basedOn w:val="Normale"/>
    <w:link w:val="TestonotaapidipaginaCarattere"/>
    <w:uiPriority w:val="99"/>
    <w:semiHidden/>
    <w:unhideWhenUsed/>
    <w:rsid w:val="00DD17FA"/>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DD17FA"/>
  </w:style>
  <w:style w:type="character" w:styleId="Rimandonotaapidipagina">
    <w:name w:val="footnote reference"/>
    <w:basedOn w:val="Carpredefinitoparagrafo"/>
    <w:uiPriority w:val="99"/>
    <w:semiHidden/>
    <w:unhideWhenUsed/>
    <w:rsid w:val="00DD17FA"/>
    <w:rPr>
      <w:vertAlign w:val="superscript"/>
    </w:rPr>
  </w:style>
  <w:style w:type="paragraph" w:styleId="PreformattatoHTML">
    <w:name w:val="HTML Preformatted"/>
    <w:basedOn w:val="Normale"/>
    <w:link w:val="PreformattatoHTMLCarattere"/>
    <w:uiPriority w:val="99"/>
    <w:unhideWhenUsed/>
    <w:rsid w:val="006E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lang w:val="it-IT" w:eastAsia="it-IT"/>
    </w:rPr>
  </w:style>
  <w:style w:type="character" w:customStyle="1" w:styleId="PreformattatoHTMLCarattere">
    <w:name w:val="Preformattato HTML Carattere"/>
    <w:basedOn w:val="Carpredefinitoparagrafo"/>
    <w:link w:val="PreformattatoHTML"/>
    <w:uiPriority w:val="99"/>
    <w:rsid w:val="006E7149"/>
    <w:rPr>
      <w:rFonts w:ascii="Courier New" w:eastAsia="Times New Roman" w:hAnsi="Courier New" w:cs="Courier New"/>
      <w:color w:val="auto"/>
      <w:lang w:val="it-IT" w:eastAsia="it-IT"/>
    </w:rPr>
  </w:style>
  <w:style w:type="character" w:styleId="CodiceHTML">
    <w:name w:val="HTML Code"/>
    <w:basedOn w:val="Carpredefinitoparagrafo"/>
    <w:uiPriority w:val="99"/>
    <w:semiHidden/>
    <w:unhideWhenUsed/>
    <w:rsid w:val="00673931"/>
    <w:rPr>
      <w:rFonts w:ascii="Courier New" w:eastAsia="Times New Roman" w:hAnsi="Courier New" w:cs="Courier New"/>
      <w:sz w:val="20"/>
      <w:szCs w:val="20"/>
    </w:rPr>
  </w:style>
  <w:style w:type="character" w:customStyle="1" w:styleId="notion-enable-hover">
    <w:name w:val="notion-enable-hover"/>
    <w:basedOn w:val="Carpredefinitoparagrafo"/>
    <w:rsid w:val="00033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353">
      <w:bodyDiv w:val="1"/>
      <w:marLeft w:val="0"/>
      <w:marRight w:val="0"/>
      <w:marTop w:val="0"/>
      <w:marBottom w:val="0"/>
      <w:divBdr>
        <w:top w:val="none" w:sz="0" w:space="0" w:color="auto"/>
        <w:left w:val="none" w:sz="0" w:space="0" w:color="auto"/>
        <w:bottom w:val="none" w:sz="0" w:space="0" w:color="auto"/>
        <w:right w:val="none" w:sz="0" w:space="0" w:color="auto"/>
      </w:divBdr>
    </w:div>
    <w:div w:id="10036406">
      <w:bodyDiv w:val="1"/>
      <w:marLeft w:val="0"/>
      <w:marRight w:val="0"/>
      <w:marTop w:val="0"/>
      <w:marBottom w:val="0"/>
      <w:divBdr>
        <w:top w:val="none" w:sz="0" w:space="0" w:color="auto"/>
        <w:left w:val="none" w:sz="0" w:space="0" w:color="auto"/>
        <w:bottom w:val="none" w:sz="0" w:space="0" w:color="auto"/>
        <w:right w:val="none" w:sz="0" w:space="0" w:color="auto"/>
      </w:divBdr>
    </w:div>
    <w:div w:id="18552581">
      <w:bodyDiv w:val="1"/>
      <w:marLeft w:val="0"/>
      <w:marRight w:val="0"/>
      <w:marTop w:val="0"/>
      <w:marBottom w:val="0"/>
      <w:divBdr>
        <w:top w:val="none" w:sz="0" w:space="0" w:color="auto"/>
        <w:left w:val="none" w:sz="0" w:space="0" w:color="auto"/>
        <w:bottom w:val="none" w:sz="0" w:space="0" w:color="auto"/>
        <w:right w:val="none" w:sz="0" w:space="0" w:color="auto"/>
      </w:divBdr>
    </w:div>
    <w:div w:id="24671698">
      <w:bodyDiv w:val="1"/>
      <w:marLeft w:val="0"/>
      <w:marRight w:val="0"/>
      <w:marTop w:val="0"/>
      <w:marBottom w:val="0"/>
      <w:divBdr>
        <w:top w:val="none" w:sz="0" w:space="0" w:color="auto"/>
        <w:left w:val="none" w:sz="0" w:space="0" w:color="auto"/>
        <w:bottom w:val="none" w:sz="0" w:space="0" w:color="auto"/>
        <w:right w:val="none" w:sz="0" w:space="0" w:color="auto"/>
      </w:divBdr>
      <w:divsChild>
        <w:div w:id="1433939421">
          <w:marLeft w:val="0"/>
          <w:marRight w:val="0"/>
          <w:marTop w:val="0"/>
          <w:marBottom w:val="0"/>
          <w:divBdr>
            <w:top w:val="none" w:sz="0" w:space="0" w:color="auto"/>
            <w:left w:val="none" w:sz="0" w:space="0" w:color="auto"/>
            <w:bottom w:val="none" w:sz="0" w:space="0" w:color="auto"/>
            <w:right w:val="none" w:sz="0" w:space="0" w:color="auto"/>
          </w:divBdr>
        </w:div>
      </w:divsChild>
    </w:div>
    <w:div w:id="42560647">
      <w:bodyDiv w:val="1"/>
      <w:marLeft w:val="0"/>
      <w:marRight w:val="0"/>
      <w:marTop w:val="0"/>
      <w:marBottom w:val="0"/>
      <w:divBdr>
        <w:top w:val="none" w:sz="0" w:space="0" w:color="auto"/>
        <w:left w:val="none" w:sz="0" w:space="0" w:color="auto"/>
        <w:bottom w:val="none" w:sz="0" w:space="0" w:color="auto"/>
        <w:right w:val="none" w:sz="0" w:space="0" w:color="auto"/>
      </w:divBdr>
    </w:div>
    <w:div w:id="64843001">
      <w:bodyDiv w:val="1"/>
      <w:marLeft w:val="0"/>
      <w:marRight w:val="0"/>
      <w:marTop w:val="0"/>
      <w:marBottom w:val="0"/>
      <w:divBdr>
        <w:top w:val="none" w:sz="0" w:space="0" w:color="auto"/>
        <w:left w:val="none" w:sz="0" w:space="0" w:color="auto"/>
        <w:bottom w:val="none" w:sz="0" w:space="0" w:color="auto"/>
        <w:right w:val="none" w:sz="0" w:space="0" w:color="auto"/>
      </w:divBdr>
    </w:div>
    <w:div w:id="97799337">
      <w:bodyDiv w:val="1"/>
      <w:marLeft w:val="0"/>
      <w:marRight w:val="0"/>
      <w:marTop w:val="0"/>
      <w:marBottom w:val="0"/>
      <w:divBdr>
        <w:top w:val="none" w:sz="0" w:space="0" w:color="auto"/>
        <w:left w:val="none" w:sz="0" w:space="0" w:color="auto"/>
        <w:bottom w:val="none" w:sz="0" w:space="0" w:color="auto"/>
        <w:right w:val="none" w:sz="0" w:space="0" w:color="auto"/>
      </w:divBdr>
    </w:div>
    <w:div w:id="97989998">
      <w:bodyDiv w:val="1"/>
      <w:marLeft w:val="0"/>
      <w:marRight w:val="0"/>
      <w:marTop w:val="0"/>
      <w:marBottom w:val="0"/>
      <w:divBdr>
        <w:top w:val="none" w:sz="0" w:space="0" w:color="auto"/>
        <w:left w:val="none" w:sz="0" w:space="0" w:color="auto"/>
        <w:bottom w:val="none" w:sz="0" w:space="0" w:color="auto"/>
        <w:right w:val="none" w:sz="0" w:space="0" w:color="auto"/>
      </w:divBdr>
    </w:div>
    <w:div w:id="104349613">
      <w:bodyDiv w:val="1"/>
      <w:marLeft w:val="0"/>
      <w:marRight w:val="0"/>
      <w:marTop w:val="0"/>
      <w:marBottom w:val="0"/>
      <w:divBdr>
        <w:top w:val="none" w:sz="0" w:space="0" w:color="auto"/>
        <w:left w:val="none" w:sz="0" w:space="0" w:color="auto"/>
        <w:bottom w:val="none" w:sz="0" w:space="0" w:color="auto"/>
        <w:right w:val="none" w:sz="0" w:space="0" w:color="auto"/>
      </w:divBdr>
    </w:div>
    <w:div w:id="126896271">
      <w:bodyDiv w:val="1"/>
      <w:marLeft w:val="0"/>
      <w:marRight w:val="0"/>
      <w:marTop w:val="0"/>
      <w:marBottom w:val="0"/>
      <w:divBdr>
        <w:top w:val="none" w:sz="0" w:space="0" w:color="auto"/>
        <w:left w:val="none" w:sz="0" w:space="0" w:color="auto"/>
        <w:bottom w:val="none" w:sz="0" w:space="0" w:color="auto"/>
        <w:right w:val="none" w:sz="0" w:space="0" w:color="auto"/>
      </w:divBdr>
      <w:divsChild>
        <w:div w:id="1516768157">
          <w:marLeft w:val="0"/>
          <w:marRight w:val="0"/>
          <w:marTop w:val="0"/>
          <w:marBottom w:val="0"/>
          <w:divBdr>
            <w:top w:val="none" w:sz="0" w:space="0" w:color="auto"/>
            <w:left w:val="none" w:sz="0" w:space="0" w:color="auto"/>
            <w:bottom w:val="none" w:sz="0" w:space="0" w:color="auto"/>
            <w:right w:val="none" w:sz="0" w:space="0" w:color="auto"/>
          </w:divBdr>
        </w:div>
      </w:divsChild>
    </w:div>
    <w:div w:id="131214298">
      <w:bodyDiv w:val="1"/>
      <w:marLeft w:val="0"/>
      <w:marRight w:val="0"/>
      <w:marTop w:val="0"/>
      <w:marBottom w:val="0"/>
      <w:divBdr>
        <w:top w:val="none" w:sz="0" w:space="0" w:color="auto"/>
        <w:left w:val="none" w:sz="0" w:space="0" w:color="auto"/>
        <w:bottom w:val="none" w:sz="0" w:space="0" w:color="auto"/>
        <w:right w:val="none" w:sz="0" w:space="0" w:color="auto"/>
      </w:divBdr>
    </w:div>
    <w:div w:id="132985680">
      <w:bodyDiv w:val="1"/>
      <w:marLeft w:val="0"/>
      <w:marRight w:val="0"/>
      <w:marTop w:val="0"/>
      <w:marBottom w:val="0"/>
      <w:divBdr>
        <w:top w:val="none" w:sz="0" w:space="0" w:color="auto"/>
        <w:left w:val="none" w:sz="0" w:space="0" w:color="auto"/>
        <w:bottom w:val="none" w:sz="0" w:space="0" w:color="auto"/>
        <w:right w:val="none" w:sz="0" w:space="0" w:color="auto"/>
      </w:divBdr>
    </w:div>
    <w:div w:id="150371920">
      <w:bodyDiv w:val="1"/>
      <w:marLeft w:val="0"/>
      <w:marRight w:val="0"/>
      <w:marTop w:val="0"/>
      <w:marBottom w:val="0"/>
      <w:divBdr>
        <w:top w:val="none" w:sz="0" w:space="0" w:color="auto"/>
        <w:left w:val="none" w:sz="0" w:space="0" w:color="auto"/>
        <w:bottom w:val="none" w:sz="0" w:space="0" w:color="auto"/>
        <w:right w:val="none" w:sz="0" w:space="0" w:color="auto"/>
      </w:divBdr>
    </w:div>
    <w:div w:id="151601786">
      <w:bodyDiv w:val="1"/>
      <w:marLeft w:val="0"/>
      <w:marRight w:val="0"/>
      <w:marTop w:val="0"/>
      <w:marBottom w:val="0"/>
      <w:divBdr>
        <w:top w:val="none" w:sz="0" w:space="0" w:color="auto"/>
        <w:left w:val="none" w:sz="0" w:space="0" w:color="auto"/>
        <w:bottom w:val="none" w:sz="0" w:space="0" w:color="auto"/>
        <w:right w:val="none" w:sz="0" w:space="0" w:color="auto"/>
      </w:divBdr>
    </w:div>
    <w:div w:id="168954355">
      <w:bodyDiv w:val="1"/>
      <w:marLeft w:val="0"/>
      <w:marRight w:val="0"/>
      <w:marTop w:val="0"/>
      <w:marBottom w:val="0"/>
      <w:divBdr>
        <w:top w:val="none" w:sz="0" w:space="0" w:color="auto"/>
        <w:left w:val="none" w:sz="0" w:space="0" w:color="auto"/>
        <w:bottom w:val="none" w:sz="0" w:space="0" w:color="auto"/>
        <w:right w:val="none" w:sz="0" w:space="0" w:color="auto"/>
      </w:divBdr>
    </w:div>
    <w:div w:id="178279082">
      <w:bodyDiv w:val="1"/>
      <w:marLeft w:val="0"/>
      <w:marRight w:val="0"/>
      <w:marTop w:val="0"/>
      <w:marBottom w:val="0"/>
      <w:divBdr>
        <w:top w:val="none" w:sz="0" w:space="0" w:color="auto"/>
        <w:left w:val="none" w:sz="0" w:space="0" w:color="auto"/>
        <w:bottom w:val="none" w:sz="0" w:space="0" w:color="auto"/>
        <w:right w:val="none" w:sz="0" w:space="0" w:color="auto"/>
      </w:divBdr>
      <w:divsChild>
        <w:div w:id="164561707">
          <w:marLeft w:val="0"/>
          <w:marRight w:val="0"/>
          <w:marTop w:val="0"/>
          <w:marBottom w:val="0"/>
          <w:divBdr>
            <w:top w:val="none" w:sz="0" w:space="0" w:color="auto"/>
            <w:left w:val="none" w:sz="0" w:space="0" w:color="auto"/>
            <w:bottom w:val="none" w:sz="0" w:space="0" w:color="auto"/>
            <w:right w:val="none" w:sz="0" w:space="0" w:color="auto"/>
          </w:divBdr>
        </w:div>
      </w:divsChild>
    </w:div>
    <w:div w:id="184103288">
      <w:bodyDiv w:val="1"/>
      <w:marLeft w:val="0"/>
      <w:marRight w:val="0"/>
      <w:marTop w:val="0"/>
      <w:marBottom w:val="0"/>
      <w:divBdr>
        <w:top w:val="none" w:sz="0" w:space="0" w:color="auto"/>
        <w:left w:val="none" w:sz="0" w:space="0" w:color="auto"/>
        <w:bottom w:val="none" w:sz="0" w:space="0" w:color="auto"/>
        <w:right w:val="none" w:sz="0" w:space="0" w:color="auto"/>
      </w:divBdr>
    </w:div>
    <w:div w:id="206071642">
      <w:bodyDiv w:val="1"/>
      <w:marLeft w:val="0"/>
      <w:marRight w:val="0"/>
      <w:marTop w:val="0"/>
      <w:marBottom w:val="0"/>
      <w:divBdr>
        <w:top w:val="none" w:sz="0" w:space="0" w:color="auto"/>
        <w:left w:val="none" w:sz="0" w:space="0" w:color="auto"/>
        <w:bottom w:val="none" w:sz="0" w:space="0" w:color="auto"/>
        <w:right w:val="none" w:sz="0" w:space="0" w:color="auto"/>
      </w:divBdr>
    </w:div>
    <w:div w:id="220556607">
      <w:bodyDiv w:val="1"/>
      <w:marLeft w:val="0"/>
      <w:marRight w:val="0"/>
      <w:marTop w:val="0"/>
      <w:marBottom w:val="0"/>
      <w:divBdr>
        <w:top w:val="none" w:sz="0" w:space="0" w:color="auto"/>
        <w:left w:val="none" w:sz="0" w:space="0" w:color="auto"/>
        <w:bottom w:val="none" w:sz="0" w:space="0" w:color="auto"/>
        <w:right w:val="none" w:sz="0" w:space="0" w:color="auto"/>
      </w:divBdr>
    </w:div>
    <w:div w:id="227035760">
      <w:bodyDiv w:val="1"/>
      <w:marLeft w:val="0"/>
      <w:marRight w:val="0"/>
      <w:marTop w:val="0"/>
      <w:marBottom w:val="0"/>
      <w:divBdr>
        <w:top w:val="none" w:sz="0" w:space="0" w:color="auto"/>
        <w:left w:val="none" w:sz="0" w:space="0" w:color="auto"/>
        <w:bottom w:val="none" w:sz="0" w:space="0" w:color="auto"/>
        <w:right w:val="none" w:sz="0" w:space="0" w:color="auto"/>
      </w:divBdr>
    </w:div>
    <w:div w:id="227226434">
      <w:bodyDiv w:val="1"/>
      <w:marLeft w:val="0"/>
      <w:marRight w:val="0"/>
      <w:marTop w:val="0"/>
      <w:marBottom w:val="0"/>
      <w:divBdr>
        <w:top w:val="none" w:sz="0" w:space="0" w:color="auto"/>
        <w:left w:val="none" w:sz="0" w:space="0" w:color="auto"/>
        <w:bottom w:val="none" w:sz="0" w:space="0" w:color="auto"/>
        <w:right w:val="none" w:sz="0" w:space="0" w:color="auto"/>
      </w:divBdr>
    </w:div>
    <w:div w:id="231355597">
      <w:bodyDiv w:val="1"/>
      <w:marLeft w:val="0"/>
      <w:marRight w:val="0"/>
      <w:marTop w:val="0"/>
      <w:marBottom w:val="0"/>
      <w:divBdr>
        <w:top w:val="none" w:sz="0" w:space="0" w:color="auto"/>
        <w:left w:val="none" w:sz="0" w:space="0" w:color="auto"/>
        <w:bottom w:val="none" w:sz="0" w:space="0" w:color="auto"/>
        <w:right w:val="none" w:sz="0" w:space="0" w:color="auto"/>
      </w:divBdr>
    </w:div>
    <w:div w:id="246234658">
      <w:bodyDiv w:val="1"/>
      <w:marLeft w:val="0"/>
      <w:marRight w:val="0"/>
      <w:marTop w:val="0"/>
      <w:marBottom w:val="0"/>
      <w:divBdr>
        <w:top w:val="none" w:sz="0" w:space="0" w:color="auto"/>
        <w:left w:val="none" w:sz="0" w:space="0" w:color="auto"/>
        <w:bottom w:val="none" w:sz="0" w:space="0" w:color="auto"/>
        <w:right w:val="none" w:sz="0" w:space="0" w:color="auto"/>
      </w:divBdr>
      <w:divsChild>
        <w:div w:id="1645113752">
          <w:marLeft w:val="0"/>
          <w:marRight w:val="0"/>
          <w:marTop w:val="0"/>
          <w:marBottom w:val="0"/>
          <w:divBdr>
            <w:top w:val="none" w:sz="0" w:space="0" w:color="auto"/>
            <w:left w:val="none" w:sz="0" w:space="0" w:color="auto"/>
            <w:bottom w:val="none" w:sz="0" w:space="0" w:color="auto"/>
            <w:right w:val="none" w:sz="0" w:space="0" w:color="auto"/>
          </w:divBdr>
        </w:div>
      </w:divsChild>
    </w:div>
    <w:div w:id="251085704">
      <w:bodyDiv w:val="1"/>
      <w:marLeft w:val="0"/>
      <w:marRight w:val="0"/>
      <w:marTop w:val="0"/>
      <w:marBottom w:val="0"/>
      <w:divBdr>
        <w:top w:val="none" w:sz="0" w:space="0" w:color="auto"/>
        <w:left w:val="none" w:sz="0" w:space="0" w:color="auto"/>
        <w:bottom w:val="none" w:sz="0" w:space="0" w:color="auto"/>
        <w:right w:val="none" w:sz="0" w:space="0" w:color="auto"/>
      </w:divBdr>
    </w:div>
    <w:div w:id="278533394">
      <w:bodyDiv w:val="1"/>
      <w:marLeft w:val="0"/>
      <w:marRight w:val="0"/>
      <w:marTop w:val="0"/>
      <w:marBottom w:val="0"/>
      <w:divBdr>
        <w:top w:val="none" w:sz="0" w:space="0" w:color="auto"/>
        <w:left w:val="none" w:sz="0" w:space="0" w:color="auto"/>
        <w:bottom w:val="none" w:sz="0" w:space="0" w:color="auto"/>
        <w:right w:val="none" w:sz="0" w:space="0" w:color="auto"/>
      </w:divBdr>
    </w:div>
    <w:div w:id="297103040">
      <w:bodyDiv w:val="1"/>
      <w:marLeft w:val="0"/>
      <w:marRight w:val="0"/>
      <w:marTop w:val="0"/>
      <w:marBottom w:val="0"/>
      <w:divBdr>
        <w:top w:val="none" w:sz="0" w:space="0" w:color="auto"/>
        <w:left w:val="none" w:sz="0" w:space="0" w:color="auto"/>
        <w:bottom w:val="none" w:sz="0" w:space="0" w:color="auto"/>
        <w:right w:val="none" w:sz="0" w:space="0" w:color="auto"/>
      </w:divBdr>
    </w:div>
    <w:div w:id="302585461">
      <w:bodyDiv w:val="1"/>
      <w:marLeft w:val="0"/>
      <w:marRight w:val="0"/>
      <w:marTop w:val="0"/>
      <w:marBottom w:val="0"/>
      <w:divBdr>
        <w:top w:val="none" w:sz="0" w:space="0" w:color="auto"/>
        <w:left w:val="none" w:sz="0" w:space="0" w:color="auto"/>
        <w:bottom w:val="none" w:sz="0" w:space="0" w:color="auto"/>
        <w:right w:val="none" w:sz="0" w:space="0" w:color="auto"/>
      </w:divBdr>
      <w:divsChild>
        <w:div w:id="1383484322">
          <w:marLeft w:val="0"/>
          <w:marRight w:val="0"/>
          <w:marTop w:val="0"/>
          <w:marBottom w:val="0"/>
          <w:divBdr>
            <w:top w:val="none" w:sz="0" w:space="0" w:color="auto"/>
            <w:left w:val="none" w:sz="0" w:space="0" w:color="auto"/>
            <w:bottom w:val="none" w:sz="0" w:space="0" w:color="auto"/>
            <w:right w:val="none" w:sz="0" w:space="0" w:color="auto"/>
          </w:divBdr>
        </w:div>
      </w:divsChild>
    </w:div>
    <w:div w:id="307588988">
      <w:bodyDiv w:val="1"/>
      <w:marLeft w:val="0"/>
      <w:marRight w:val="0"/>
      <w:marTop w:val="0"/>
      <w:marBottom w:val="0"/>
      <w:divBdr>
        <w:top w:val="none" w:sz="0" w:space="0" w:color="auto"/>
        <w:left w:val="none" w:sz="0" w:space="0" w:color="auto"/>
        <w:bottom w:val="none" w:sz="0" w:space="0" w:color="auto"/>
        <w:right w:val="none" w:sz="0" w:space="0" w:color="auto"/>
      </w:divBdr>
    </w:div>
    <w:div w:id="313921497">
      <w:bodyDiv w:val="1"/>
      <w:marLeft w:val="0"/>
      <w:marRight w:val="0"/>
      <w:marTop w:val="0"/>
      <w:marBottom w:val="0"/>
      <w:divBdr>
        <w:top w:val="none" w:sz="0" w:space="0" w:color="auto"/>
        <w:left w:val="none" w:sz="0" w:space="0" w:color="auto"/>
        <w:bottom w:val="none" w:sz="0" w:space="0" w:color="auto"/>
        <w:right w:val="none" w:sz="0" w:space="0" w:color="auto"/>
      </w:divBdr>
      <w:divsChild>
        <w:div w:id="617375061">
          <w:marLeft w:val="0"/>
          <w:marRight w:val="0"/>
          <w:marTop w:val="0"/>
          <w:marBottom w:val="0"/>
          <w:divBdr>
            <w:top w:val="none" w:sz="0" w:space="0" w:color="auto"/>
            <w:left w:val="none" w:sz="0" w:space="0" w:color="auto"/>
            <w:bottom w:val="none" w:sz="0" w:space="0" w:color="auto"/>
            <w:right w:val="none" w:sz="0" w:space="0" w:color="auto"/>
          </w:divBdr>
        </w:div>
      </w:divsChild>
    </w:div>
    <w:div w:id="316687332">
      <w:bodyDiv w:val="1"/>
      <w:marLeft w:val="0"/>
      <w:marRight w:val="0"/>
      <w:marTop w:val="0"/>
      <w:marBottom w:val="0"/>
      <w:divBdr>
        <w:top w:val="none" w:sz="0" w:space="0" w:color="auto"/>
        <w:left w:val="none" w:sz="0" w:space="0" w:color="auto"/>
        <w:bottom w:val="none" w:sz="0" w:space="0" w:color="auto"/>
        <w:right w:val="none" w:sz="0" w:space="0" w:color="auto"/>
      </w:divBdr>
    </w:div>
    <w:div w:id="321157878">
      <w:bodyDiv w:val="1"/>
      <w:marLeft w:val="0"/>
      <w:marRight w:val="0"/>
      <w:marTop w:val="0"/>
      <w:marBottom w:val="0"/>
      <w:divBdr>
        <w:top w:val="none" w:sz="0" w:space="0" w:color="auto"/>
        <w:left w:val="none" w:sz="0" w:space="0" w:color="auto"/>
        <w:bottom w:val="none" w:sz="0" w:space="0" w:color="auto"/>
        <w:right w:val="none" w:sz="0" w:space="0" w:color="auto"/>
      </w:divBdr>
    </w:div>
    <w:div w:id="370766608">
      <w:bodyDiv w:val="1"/>
      <w:marLeft w:val="0"/>
      <w:marRight w:val="0"/>
      <w:marTop w:val="0"/>
      <w:marBottom w:val="0"/>
      <w:divBdr>
        <w:top w:val="none" w:sz="0" w:space="0" w:color="auto"/>
        <w:left w:val="none" w:sz="0" w:space="0" w:color="auto"/>
        <w:bottom w:val="none" w:sz="0" w:space="0" w:color="auto"/>
        <w:right w:val="none" w:sz="0" w:space="0" w:color="auto"/>
      </w:divBdr>
    </w:div>
    <w:div w:id="466355895">
      <w:bodyDiv w:val="1"/>
      <w:marLeft w:val="0"/>
      <w:marRight w:val="0"/>
      <w:marTop w:val="0"/>
      <w:marBottom w:val="0"/>
      <w:divBdr>
        <w:top w:val="none" w:sz="0" w:space="0" w:color="auto"/>
        <w:left w:val="none" w:sz="0" w:space="0" w:color="auto"/>
        <w:bottom w:val="none" w:sz="0" w:space="0" w:color="auto"/>
        <w:right w:val="none" w:sz="0" w:space="0" w:color="auto"/>
      </w:divBdr>
      <w:divsChild>
        <w:div w:id="1873031752">
          <w:marLeft w:val="0"/>
          <w:marRight w:val="0"/>
          <w:marTop w:val="0"/>
          <w:marBottom w:val="0"/>
          <w:divBdr>
            <w:top w:val="none" w:sz="0" w:space="0" w:color="auto"/>
            <w:left w:val="none" w:sz="0" w:space="0" w:color="auto"/>
            <w:bottom w:val="none" w:sz="0" w:space="0" w:color="auto"/>
            <w:right w:val="none" w:sz="0" w:space="0" w:color="auto"/>
          </w:divBdr>
        </w:div>
      </w:divsChild>
    </w:div>
    <w:div w:id="473913492">
      <w:bodyDiv w:val="1"/>
      <w:marLeft w:val="0"/>
      <w:marRight w:val="0"/>
      <w:marTop w:val="0"/>
      <w:marBottom w:val="0"/>
      <w:divBdr>
        <w:top w:val="none" w:sz="0" w:space="0" w:color="auto"/>
        <w:left w:val="none" w:sz="0" w:space="0" w:color="auto"/>
        <w:bottom w:val="none" w:sz="0" w:space="0" w:color="auto"/>
        <w:right w:val="none" w:sz="0" w:space="0" w:color="auto"/>
      </w:divBdr>
    </w:div>
    <w:div w:id="488640688">
      <w:bodyDiv w:val="1"/>
      <w:marLeft w:val="0"/>
      <w:marRight w:val="0"/>
      <w:marTop w:val="0"/>
      <w:marBottom w:val="0"/>
      <w:divBdr>
        <w:top w:val="none" w:sz="0" w:space="0" w:color="auto"/>
        <w:left w:val="none" w:sz="0" w:space="0" w:color="auto"/>
        <w:bottom w:val="none" w:sz="0" w:space="0" w:color="auto"/>
        <w:right w:val="none" w:sz="0" w:space="0" w:color="auto"/>
      </w:divBdr>
    </w:div>
    <w:div w:id="613631376">
      <w:bodyDiv w:val="1"/>
      <w:marLeft w:val="0"/>
      <w:marRight w:val="0"/>
      <w:marTop w:val="0"/>
      <w:marBottom w:val="0"/>
      <w:divBdr>
        <w:top w:val="none" w:sz="0" w:space="0" w:color="auto"/>
        <w:left w:val="none" w:sz="0" w:space="0" w:color="auto"/>
        <w:bottom w:val="none" w:sz="0" w:space="0" w:color="auto"/>
        <w:right w:val="none" w:sz="0" w:space="0" w:color="auto"/>
      </w:divBdr>
    </w:div>
    <w:div w:id="620767401">
      <w:bodyDiv w:val="1"/>
      <w:marLeft w:val="0"/>
      <w:marRight w:val="0"/>
      <w:marTop w:val="0"/>
      <w:marBottom w:val="0"/>
      <w:divBdr>
        <w:top w:val="none" w:sz="0" w:space="0" w:color="auto"/>
        <w:left w:val="none" w:sz="0" w:space="0" w:color="auto"/>
        <w:bottom w:val="none" w:sz="0" w:space="0" w:color="auto"/>
        <w:right w:val="none" w:sz="0" w:space="0" w:color="auto"/>
      </w:divBdr>
      <w:divsChild>
        <w:div w:id="1194808094">
          <w:marLeft w:val="0"/>
          <w:marRight w:val="0"/>
          <w:marTop w:val="0"/>
          <w:marBottom w:val="0"/>
          <w:divBdr>
            <w:top w:val="none" w:sz="0" w:space="0" w:color="auto"/>
            <w:left w:val="none" w:sz="0" w:space="0" w:color="auto"/>
            <w:bottom w:val="none" w:sz="0" w:space="0" w:color="auto"/>
            <w:right w:val="none" w:sz="0" w:space="0" w:color="auto"/>
          </w:divBdr>
        </w:div>
        <w:div w:id="1345472284">
          <w:marLeft w:val="0"/>
          <w:marRight w:val="0"/>
          <w:marTop w:val="0"/>
          <w:marBottom w:val="0"/>
          <w:divBdr>
            <w:top w:val="none" w:sz="0" w:space="0" w:color="auto"/>
            <w:left w:val="none" w:sz="0" w:space="0" w:color="auto"/>
            <w:bottom w:val="none" w:sz="0" w:space="0" w:color="auto"/>
            <w:right w:val="none" w:sz="0" w:space="0" w:color="auto"/>
          </w:divBdr>
        </w:div>
      </w:divsChild>
    </w:div>
    <w:div w:id="621495210">
      <w:bodyDiv w:val="1"/>
      <w:marLeft w:val="0"/>
      <w:marRight w:val="0"/>
      <w:marTop w:val="0"/>
      <w:marBottom w:val="0"/>
      <w:divBdr>
        <w:top w:val="none" w:sz="0" w:space="0" w:color="auto"/>
        <w:left w:val="none" w:sz="0" w:space="0" w:color="auto"/>
        <w:bottom w:val="none" w:sz="0" w:space="0" w:color="auto"/>
        <w:right w:val="none" w:sz="0" w:space="0" w:color="auto"/>
      </w:divBdr>
    </w:div>
    <w:div w:id="639186386">
      <w:bodyDiv w:val="1"/>
      <w:marLeft w:val="0"/>
      <w:marRight w:val="0"/>
      <w:marTop w:val="0"/>
      <w:marBottom w:val="0"/>
      <w:divBdr>
        <w:top w:val="none" w:sz="0" w:space="0" w:color="auto"/>
        <w:left w:val="none" w:sz="0" w:space="0" w:color="auto"/>
        <w:bottom w:val="none" w:sz="0" w:space="0" w:color="auto"/>
        <w:right w:val="none" w:sz="0" w:space="0" w:color="auto"/>
      </w:divBdr>
    </w:div>
    <w:div w:id="663893472">
      <w:bodyDiv w:val="1"/>
      <w:marLeft w:val="0"/>
      <w:marRight w:val="0"/>
      <w:marTop w:val="0"/>
      <w:marBottom w:val="0"/>
      <w:divBdr>
        <w:top w:val="none" w:sz="0" w:space="0" w:color="auto"/>
        <w:left w:val="none" w:sz="0" w:space="0" w:color="auto"/>
        <w:bottom w:val="none" w:sz="0" w:space="0" w:color="auto"/>
        <w:right w:val="none" w:sz="0" w:space="0" w:color="auto"/>
      </w:divBdr>
    </w:div>
    <w:div w:id="670763560">
      <w:bodyDiv w:val="1"/>
      <w:marLeft w:val="0"/>
      <w:marRight w:val="0"/>
      <w:marTop w:val="0"/>
      <w:marBottom w:val="0"/>
      <w:divBdr>
        <w:top w:val="none" w:sz="0" w:space="0" w:color="auto"/>
        <w:left w:val="none" w:sz="0" w:space="0" w:color="auto"/>
        <w:bottom w:val="none" w:sz="0" w:space="0" w:color="auto"/>
        <w:right w:val="none" w:sz="0" w:space="0" w:color="auto"/>
      </w:divBdr>
      <w:divsChild>
        <w:div w:id="1176117028">
          <w:marLeft w:val="0"/>
          <w:marRight w:val="0"/>
          <w:marTop w:val="0"/>
          <w:marBottom w:val="0"/>
          <w:divBdr>
            <w:top w:val="none" w:sz="0" w:space="0" w:color="auto"/>
            <w:left w:val="none" w:sz="0" w:space="0" w:color="auto"/>
            <w:bottom w:val="none" w:sz="0" w:space="0" w:color="auto"/>
            <w:right w:val="none" w:sz="0" w:space="0" w:color="auto"/>
          </w:divBdr>
        </w:div>
      </w:divsChild>
    </w:div>
    <w:div w:id="734553413">
      <w:bodyDiv w:val="1"/>
      <w:marLeft w:val="0"/>
      <w:marRight w:val="0"/>
      <w:marTop w:val="0"/>
      <w:marBottom w:val="0"/>
      <w:divBdr>
        <w:top w:val="none" w:sz="0" w:space="0" w:color="auto"/>
        <w:left w:val="none" w:sz="0" w:space="0" w:color="auto"/>
        <w:bottom w:val="none" w:sz="0" w:space="0" w:color="auto"/>
        <w:right w:val="none" w:sz="0" w:space="0" w:color="auto"/>
      </w:divBdr>
    </w:div>
    <w:div w:id="756485597">
      <w:bodyDiv w:val="1"/>
      <w:marLeft w:val="0"/>
      <w:marRight w:val="0"/>
      <w:marTop w:val="0"/>
      <w:marBottom w:val="0"/>
      <w:divBdr>
        <w:top w:val="none" w:sz="0" w:space="0" w:color="auto"/>
        <w:left w:val="none" w:sz="0" w:space="0" w:color="auto"/>
        <w:bottom w:val="none" w:sz="0" w:space="0" w:color="auto"/>
        <w:right w:val="none" w:sz="0" w:space="0" w:color="auto"/>
      </w:divBdr>
    </w:div>
    <w:div w:id="771634488">
      <w:bodyDiv w:val="1"/>
      <w:marLeft w:val="0"/>
      <w:marRight w:val="0"/>
      <w:marTop w:val="0"/>
      <w:marBottom w:val="0"/>
      <w:divBdr>
        <w:top w:val="none" w:sz="0" w:space="0" w:color="auto"/>
        <w:left w:val="none" w:sz="0" w:space="0" w:color="auto"/>
        <w:bottom w:val="none" w:sz="0" w:space="0" w:color="auto"/>
        <w:right w:val="none" w:sz="0" w:space="0" w:color="auto"/>
      </w:divBdr>
    </w:div>
    <w:div w:id="772549921">
      <w:bodyDiv w:val="1"/>
      <w:marLeft w:val="0"/>
      <w:marRight w:val="0"/>
      <w:marTop w:val="0"/>
      <w:marBottom w:val="0"/>
      <w:divBdr>
        <w:top w:val="none" w:sz="0" w:space="0" w:color="auto"/>
        <w:left w:val="none" w:sz="0" w:space="0" w:color="auto"/>
        <w:bottom w:val="none" w:sz="0" w:space="0" w:color="auto"/>
        <w:right w:val="none" w:sz="0" w:space="0" w:color="auto"/>
      </w:divBdr>
      <w:divsChild>
        <w:div w:id="911694165">
          <w:marLeft w:val="0"/>
          <w:marRight w:val="0"/>
          <w:marTop w:val="0"/>
          <w:marBottom w:val="0"/>
          <w:divBdr>
            <w:top w:val="none" w:sz="0" w:space="0" w:color="auto"/>
            <w:left w:val="none" w:sz="0" w:space="0" w:color="auto"/>
            <w:bottom w:val="none" w:sz="0" w:space="0" w:color="auto"/>
            <w:right w:val="none" w:sz="0" w:space="0" w:color="auto"/>
          </w:divBdr>
        </w:div>
      </w:divsChild>
    </w:div>
    <w:div w:id="776753380">
      <w:bodyDiv w:val="1"/>
      <w:marLeft w:val="0"/>
      <w:marRight w:val="0"/>
      <w:marTop w:val="0"/>
      <w:marBottom w:val="0"/>
      <w:divBdr>
        <w:top w:val="none" w:sz="0" w:space="0" w:color="auto"/>
        <w:left w:val="none" w:sz="0" w:space="0" w:color="auto"/>
        <w:bottom w:val="none" w:sz="0" w:space="0" w:color="auto"/>
        <w:right w:val="none" w:sz="0" w:space="0" w:color="auto"/>
      </w:divBdr>
    </w:div>
    <w:div w:id="812678520">
      <w:bodyDiv w:val="1"/>
      <w:marLeft w:val="0"/>
      <w:marRight w:val="0"/>
      <w:marTop w:val="0"/>
      <w:marBottom w:val="0"/>
      <w:divBdr>
        <w:top w:val="none" w:sz="0" w:space="0" w:color="auto"/>
        <w:left w:val="none" w:sz="0" w:space="0" w:color="auto"/>
        <w:bottom w:val="none" w:sz="0" w:space="0" w:color="auto"/>
        <w:right w:val="none" w:sz="0" w:space="0" w:color="auto"/>
      </w:divBdr>
      <w:divsChild>
        <w:div w:id="816068486">
          <w:marLeft w:val="0"/>
          <w:marRight w:val="0"/>
          <w:marTop w:val="0"/>
          <w:marBottom w:val="0"/>
          <w:divBdr>
            <w:top w:val="none" w:sz="0" w:space="0" w:color="auto"/>
            <w:left w:val="none" w:sz="0" w:space="0" w:color="auto"/>
            <w:bottom w:val="none" w:sz="0" w:space="0" w:color="auto"/>
            <w:right w:val="none" w:sz="0" w:space="0" w:color="auto"/>
          </w:divBdr>
        </w:div>
      </w:divsChild>
    </w:div>
    <w:div w:id="868839628">
      <w:bodyDiv w:val="1"/>
      <w:marLeft w:val="0"/>
      <w:marRight w:val="0"/>
      <w:marTop w:val="0"/>
      <w:marBottom w:val="0"/>
      <w:divBdr>
        <w:top w:val="none" w:sz="0" w:space="0" w:color="auto"/>
        <w:left w:val="none" w:sz="0" w:space="0" w:color="auto"/>
        <w:bottom w:val="none" w:sz="0" w:space="0" w:color="auto"/>
        <w:right w:val="none" w:sz="0" w:space="0" w:color="auto"/>
      </w:divBdr>
    </w:div>
    <w:div w:id="907114691">
      <w:bodyDiv w:val="1"/>
      <w:marLeft w:val="0"/>
      <w:marRight w:val="0"/>
      <w:marTop w:val="0"/>
      <w:marBottom w:val="0"/>
      <w:divBdr>
        <w:top w:val="none" w:sz="0" w:space="0" w:color="auto"/>
        <w:left w:val="none" w:sz="0" w:space="0" w:color="auto"/>
        <w:bottom w:val="none" w:sz="0" w:space="0" w:color="auto"/>
        <w:right w:val="none" w:sz="0" w:space="0" w:color="auto"/>
      </w:divBdr>
      <w:divsChild>
        <w:div w:id="225459986">
          <w:marLeft w:val="0"/>
          <w:marRight w:val="0"/>
          <w:marTop w:val="0"/>
          <w:marBottom w:val="0"/>
          <w:divBdr>
            <w:top w:val="none" w:sz="0" w:space="0" w:color="auto"/>
            <w:left w:val="none" w:sz="0" w:space="0" w:color="auto"/>
            <w:bottom w:val="none" w:sz="0" w:space="0" w:color="auto"/>
            <w:right w:val="none" w:sz="0" w:space="0" w:color="auto"/>
          </w:divBdr>
        </w:div>
      </w:divsChild>
    </w:div>
    <w:div w:id="908343405">
      <w:bodyDiv w:val="1"/>
      <w:marLeft w:val="0"/>
      <w:marRight w:val="0"/>
      <w:marTop w:val="0"/>
      <w:marBottom w:val="0"/>
      <w:divBdr>
        <w:top w:val="none" w:sz="0" w:space="0" w:color="auto"/>
        <w:left w:val="none" w:sz="0" w:space="0" w:color="auto"/>
        <w:bottom w:val="none" w:sz="0" w:space="0" w:color="auto"/>
        <w:right w:val="none" w:sz="0" w:space="0" w:color="auto"/>
      </w:divBdr>
      <w:divsChild>
        <w:div w:id="1106076600">
          <w:marLeft w:val="0"/>
          <w:marRight w:val="0"/>
          <w:marTop w:val="0"/>
          <w:marBottom w:val="0"/>
          <w:divBdr>
            <w:top w:val="none" w:sz="0" w:space="0" w:color="auto"/>
            <w:left w:val="none" w:sz="0" w:space="0" w:color="auto"/>
            <w:bottom w:val="none" w:sz="0" w:space="0" w:color="auto"/>
            <w:right w:val="none" w:sz="0" w:space="0" w:color="auto"/>
          </w:divBdr>
        </w:div>
      </w:divsChild>
    </w:div>
    <w:div w:id="909117824">
      <w:bodyDiv w:val="1"/>
      <w:marLeft w:val="0"/>
      <w:marRight w:val="0"/>
      <w:marTop w:val="0"/>
      <w:marBottom w:val="0"/>
      <w:divBdr>
        <w:top w:val="none" w:sz="0" w:space="0" w:color="auto"/>
        <w:left w:val="none" w:sz="0" w:space="0" w:color="auto"/>
        <w:bottom w:val="none" w:sz="0" w:space="0" w:color="auto"/>
        <w:right w:val="none" w:sz="0" w:space="0" w:color="auto"/>
      </w:divBdr>
    </w:div>
    <w:div w:id="910119347">
      <w:bodyDiv w:val="1"/>
      <w:marLeft w:val="0"/>
      <w:marRight w:val="0"/>
      <w:marTop w:val="0"/>
      <w:marBottom w:val="0"/>
      <w:divBdr>
        <w:top w:val="none" w:sz="0" w:space="0" w:color="auto"/>
        <w:left w:val="none" w:sz="0" w:space="0" w:color="auto"/>
        <w:bottom w:val="none" w:sz="0" w:space="0" w:color="auto"/>
        <w:right w:val="none" w:sz="0" w:space="0" w:color="auto"/>
      </w:divBdr>
    </w:div>
    <w:div w:id="936253155">
      <w:bodyDiv w:val="1"/>
      <w:marLeft w:val="0"/>
      <w:marRight w:val="0"/>
      <w:marTop w:val="0"/>
      <w:marBottom w:val="0"/>
      <w:divBdr>
        <w:top w:val="none" w:sz="0" w:space="0" w:color="auto"/>
        <w:left w:val="none" w:sz="0" w:space="0" w:color="auto"/>
        <w:bottom w:val="none" w:sz="0" w:space="0" w:color="auto"/>
        <w:right w:val="none" w:sz="0" w:space="0" w:color="auto"/>
      </w:divBdr>
    </w:div>
    <w:div w:id="963534834">
      <w:bodyDiv w:val="1"/>
      <w:marLeft w:val="0"/>
      <w:marRight w:val="0"/>
      <w:marTop w:val="0"/>
      <w:marBottom w:val="0"/>
      <w:divBdr>
        <w:top w:val="none" w:sz="0" w:space="0" w:color="auto"/>
        <w:left w:val="none" w:sz="0" w:space="0" w:color="auto"/>
        <w:bottom w:val="none" w:sz="0" w:space="0" w:color="auto"/>
        <w:right w:val="none" w:sz="0" w:space="0" w:color="auto"/>
      </w:divBdr>
    </w:div>
    <w:div w:id="983507650">
      <w:bodyDiv w:val="1"/>
      <w:marLeft w:val="0"/>
      <w:marRight w:val="0"/>
      <w:marTop w:val="0"/>
      <w:marBottom w:val="0"/>
      <w:divBdr>
        <w:top w:val="none" w:sz="0" w:space="0" w:color="auto"/>
        <w:left w:val="none" w:sz="0" w:space="0" w:color="auto"/>
        <w:bottom w:val="none" w:sz="0" w:space="0" w:color="auto"/>
        <w:right w:val="none" w:sz="0" w:space="0" w:color="auto"/>
      </w:divBdr>
    </w:div>
    <w:div w:id="990325643">
      <w:bodyDiv w:val="1"/>
      <w:marLeft w:val="0"/>
      <w:marRight w:val="0"/>
      <w:marTop w:val="0"/>
      <w:marBottom w:val="0"/>
      <w:divBdr>
        <w:top w:val="none" w:sz="0" w:space="0" w:color="auto"/>
        <w:left w:val="none" w:sz="0" w:space="0" w:color="auto"/>
        <w:bottom w:val="none" w:sz="0" w:space="0" w:color="auto"/>
        <w:right w:val="none" w:sz="0" w:space="0" w:color="auto"/>
      </w:divBdr>
    </w:div>
    <w:div w:id="1001158677">
      <w:bodyDiv w:val="1"/>
      <w:marLeft w:val="0"/>
      <w:marRight w:val="0"/>
      <w:marTop w:val="0"/>
      <w:marBottom w:val="0"/>
      <w:divBdr>
        <w:top w:val="none" w:sz="0" w:space="0" w:color="auto"/>
        <w:left w:val="none" w:sz="0" w:space="0" w:color="auto"/>
        <w:bottom w:val="none" w:sz="0" w:space="0" w:color="auto"/>
        <w:right w:val="none" w:sz="0" w:space="0" w:color="auto"/>
      </w:divBdr>
    </w:div>
    <w:div w:id="1032001149">
      <w:bodyDiv w:val="1"/>
      <w:marLeft w:val="0"/>
      <w:marRight w:val="0"/>
      <w:marTop w:val="0"/>
      <w:marBottom w:val="0"/>
      <w:divBdr>
        <w:top w:val="none" w:sz="0" w:space="0" w:color="auto"/>
        <w:left w:val="none" w:sz="0" w:space="0" w:color="auto"/>
        <w:bottom w:val="none" w:sz="0" w:space="0" w:color="auto"/>
        <w:right w:val="none" w:sz="0" w:space="0" w:color="auto"/>
      </w:divBdr>
    </w:div>
    <w:div w:id="1049189813">
      <w:bodyDiv w:val="1"/>
      <w:marLeft w:val="0"/>
      <w:marRight w:val="0"/>
      <w:marTop w:val="0"/>
      <w:marBottom w:val="0"/>
      <w:divBdr>
        <w:top w:val="none" w:sz="0" w:space="0" w:color="auto"/>
        <w:left w:val="none" w:sz="0" w:space="0" w:color="auto"/>
        <w:bottom w:val="none" w:sz="0" w:space="0" w:color="auto"/>
        <w:right w:val="none" w:sz="0" w:space="0" w:color="auto"/>
      </w:divBdr>
      <w:divsChild>
        <w:div w:id="1873955940">
          <w:marLeft w:val="0"/>
          <w:marRight w:val="0"/>
          <w:marTop w:val="0"/>
          <w:marBottom w:val="0"/>
          <w:divBdr>
            <w:top w:val="none" w:sz="0" w:space="0" w:color="auto"/>
            <w:left w:val="none" w:sz="0" w:space="0" w:color="auto"/>
            <w:bottom w:val="none" w:sz="0" w:space="0" w:color="auto"/>
            <w:right w:val="none" w:sz="0" w:space="0" w:color="auto"/>
          </w:divBdr>
        </w:div>
      </w:divsChild>
    </w:div>
    <w:div w:id="1098597557">
      <w:bodyDiv w:val="1"/>
      <w:marLeft w:val="0"/>
      <w:marRight w:val="0"/>
      <w:marTop w:val="0"/>
      <w:marBottom w:val="0"/>
      <w:divBdr>
        <w:top w:val="none" w:sz="0" w:space="0" w:color="auto"/>
        <w:left w:val="none" w:sz="0" w:space="0" w:color="auto"/>
        <w:bottom w:val="none" w:sz="0" w:space="0" w:color="auto"/>
        <w:right w:val="none" w:sz="0" w:space="0" w:color="auto"/>
      </w:divBdr>
      <w:divsChild>
        <w:div w:id="302659966">
          <w:marLeft w:val="0"/>
          <w:marRight w:val="0"/>
          <w:marTop w:val="0"/>
          <w:marBottom w:val="0"/>
          <w:divBdr>
            <w:top w:val="none" w:sz="0" w:space="0" w:color="auto"/>
            <w:left w:val="none" w:sz="0" w:space="0" w:color="auto"/>
            <w:bottom w:val="none" w:sz="0" w:space="0" w:color="auto"/>
            <w:right w:val="none" w:sz="0" w:space="0" w:color="auto"/>
          </w:divBdr>
        </w:div>
      </w:divsChild>
    </w:div>
    <w:div w:id="1099715711">
      <w:bodyDiv w:val="1"/>
      <w:marLeft w:val="0"/>
      <w:marRight w:val="0"/>
      <w:marTop w:val="0"/>
      <w:marBottom w:val="0"/>
      <w:divBdr>
        <w:top w:val="none" w:sz="0" w:space="0" w:color="auto"/>
        <w:left w:val="none" w:sz="0" w:space="0" w:color="auto"/>
        <w:bottom w:val="none" w:sz="0" w:space="0" w:color="auto"/>
        <w:right w:val="none" w:sz="0" w:space="0" w:color="auto"/>
      </w:divBdr>
    </w:div>
    <w:div w:id="1126586082">
      <w:bodyDiv w:val="1"/>
      <w:marLeft w:val="0"/>
      <w:marRight w:val="0"/>
      <w:marTop w:val="0"/>
      <w:marBottom w:val="0"/>
      <w:divBdr>
        <w:top w:val="none" w:sz="0" w:space="0" w:color="auto"/>
        <w:left w:val="none" w:sz="0" w:space="0" w:color="auto"/>
        <w:bottom w:val="none" w:sz="0" w:space="0" w:color="auto"/>
        <w:right w:val="none" w:sz="0" w:space="0" w:color="auto"/>
      </w:divBdr>
    </w:div>
    <w:div w:id="1167284021">
      <w:bodyDiv w:val="1"/>
      <w:marLeft w:val="0"/>
      <w:marRight w:val="0"/>
      <w:marTop w:val="0"/>
      <w:marBottom w:val="0"/>
      <w:divBdr>
        <w:top w:val="none" w:sz="0" w:space="0" w:color="auto"/>
        <w:left w:val="none" w:sz="0" w:space="0" w:color="auto"/>
        <w:bottom w:val="none" w:sz="0" w:space="0" w:color="auto"/>
        <w:right w:val="none" w:sz="0" w:space="0" w:color="auto"/>
      </w:divBdr>
      <w:divsChild>
        <w:div w:id="1740908231">
          <w:marLeft w:val="0"/>
          <w:marRight w:val="0"/>
          <w:marTop w:val="0"/>
          <w:marBottom w:val="0"/>
          <w:divBdr>
            <w:top w:val="none" w:sz="0" w:space="0" w:color="auto"/>
            <w:left w:val="none" w:sz="0" w:space="0" w:color="auto"/>
            <w:bottom w:val="none" w:sz="0" w:space="0" w:color="auto"/>
            <w:right w:val="none" w:sz="0" w:space="0" w:color="auto"/>
          </w:divBdr>
        </w:div>
      </w:divsChild>
    </w:div>
    <w:div w:id="1168401612">
      <w:bodyDiv w:val="1"/>
      <w:marLeft w:val="0"/>
      <w:marRight w:val="0"/>
      <w:marTop w:val="0"/>
      <w:marBottom w:val="0"/>
      <w:divBdr>
        <w:top w:val="none" w:sz="0" w:space="0" w:color="auto"/>
        <w:left w:val="none" w:sz="0" w:space="0" w:color="auto"/>
        <w:bottom w:val="none" w:sz="0" w:space="0" w:color="auto"/>
        <w:right w:val="none" w:sz="0" w:space="0" w:color="auto"/>
      </w:divBdr>
      <w:divsChild>
        <w:div w:id="1106195916">
          <w:marLeft w:val="0"/>
          <w:marRight w:val="0"/>
          <w:marTop w:val="0"/>
          <w:marBottom w:val="0"/>
          <w:divBdr>
            <w:top w:val="none" w:sz="0" w:space="0" w:color="auto"/>
            <w:left w:val="none" w:sz="0" w:space="0" w:color="auto"/>
            <w:bottom w:val="none" w:sz="0" w:space="0" w:color="auto"/>
            <w:right w:val="none" w:sz="0" w:space="0" w:color="auto"/>
          </w:divBdr>
        </w:div>
        <w:div w:id="2011592687">
          <w:marLeft w:val="0"/>
          <w:marRight w:val="0"/>
          <w:marTop w:val="0"/>
          <w:marBottom w:val="0"/>
          <w:divBdr>
            <w:top w:val="none" w:sz="0" w:space="0" w:color="auto"/>
            <w:left w:val="none" w:sz="0" w:space="0" w:color="auto"/>
            <w:bottom w:val="none" w:sz="0" w:space="0" w:color="auto"/>
            <w:right w:val="none" w:sz="0" w:space="0" w:color="auto"/>
          </w:divBdr>
        </w:div>
      </w:divsChild>
    </w:div>
    <w:div w:id="1176194489">
      <w:bodyDiv w:val="1"/>
      <w:marLeft w:val="0"/>
      <w:marRight w:val="0"/>
      <w:marTop w:val="0"/>
      <w:marBottom w:val="0"/>
      <w:divBdr>
        <w:top w:val="none" w:sz="0" w:space="0" w:color="auto"/>
        <w:left w:val="none" w:sz="0" w:space="0" w:color="auto"/>
        <w:bottom w:val="none" w:sz="0" w:space="0" w:color="auto"/>
        <w:right w:val="none" w:sz="0" w:space="0" w:color="auto"/>
      </w:divBdr>
    </w:div>
    <w:div w:id="1208681960">
      <w:bodyDiv w:val="1"/>
      <w:marLeft w:val="0"/>
      <w:marRight w:val="0"/>
      <w:marTop w:val="0"/>
      <w:marBottom w:val="0"/>
      <w:divBdr>
        <w:top w:val="none" w:sz="0" w:space="0" w:color="auto"/>
        <w:left w:val="none" w:sz="0" w:space="0" w:color="auto"/>
        <w:bottom w:val="none" w:sz="0" w:space="0" w:color="auto"/>
        <w:right w:val="none" w:sz="0" w:space="0" w:color="auto"/>
      </w:divBdr>
      <w:divsChild>
        <w:div w:id="335307281">
          <w:marLeft w:val="0"/>
          <w:marRight w:val="0"/>
          <w:marTop w:val="0"/>
          <w:marBottom w:val="0"/>
          <w:divBdr>
            <w:top w:val="none" w:sz="0" w:space="0" w:color="auto"/>
            <w:left w:val="none" w:sz="0" w:space="0" w:color="auto"/>
            <w:bottom w:val="none" w:sz="0" w:space="0" w:color="auto"/>
            <w:right w:val="none" w:sz="0" w:space="0" w:color="auto"/>
          </w:divBdr>
        </w:div>
      </w:divsChild>
    </w:div>
    <w:div w:id="1220632565">
      <w:bodyDiv w:val="1"/>
      <w:marLeft w:val="0"/>
      <w:marRight w:val="0"/>
      <w:marTop w:val="0"/>
      <w:marBottom w:val="0"/>
      <w:divBdr>
        <w:top w:val="none" w:sz="0" w:space="0" w:color="auto"/>
        <w:left w:val="none" w:sz="0" w:space="0" w:color="auto"/>
        <w:bottom w:val="none" w:sz="0" w:space="0" w:color="auto"/>
        <w:right w:val="none" w:sz="0" w:space="0" w:color="auto"/>
      </w:divBdr>
    </w:div>
    <w:div w:id="1238780586">
      <w:bodyDiv w:val="1"/>
      <w:marLeft w:val="0"/>
      <w:marRight w:val="0"/>
      <w:marTop w:val="0"/>
      <w:marBottom w:val="0"/>
      <w:divBdr>
        <w:top w:val="none" w:sz="0" w:space="0" w:color="auto"/>
        <w:left w:val="none" w:sz="0" w:space="0" w:color="auto"/>
        <w:bottom w:val="none" w:sz="0" w:space="0" w:color="auto"/>
        <w:right w:val="none" w:sz="0" w:space="0" w:color="auto"/>
      </w:divBdr>
    </w:div>
    <w:div w:id="1261839239">
      <w:bodyDiv w:val="1"/>
      <w:marLeft w:val="0"/>
      <w:marRight w:val="0"/>
      <w:marTop w:val="0"/>
      <w:marBottom w:val="0"/>
      <w:divBdr>
        <w:top w:val="none" w:sz="0" w:space="0" w:color="auto"/>
        <w:left w:val="none" w:sz="0" w:space="0" w:color="auto"/>
        <w:bottom w:val="none" w:sz="0" w:space="0" w:color="auto"/>
        <w:right w:val="none" w:sz="0" w:space="0" w:color="auto"/>
      </w:divBdr>
    </w:div>
    <w:div w:id="1295595961">
      <w:bodyDiv w:val="1"/>
      <w:marLeft w:val="0"/>
      <w:marRight w:val="0"/>
      <w:marTop w:val="0"/>
      <w:marBottom w:val="0"/>
      <w:divBdr>
        <w:top w:val="none" w:sz="0" w:space="0" w:color="auto"/>
        <w:left w:val="none" w:sz="0" w:space="0" w:color="auto"/>
        <w:bottom w:val="none" w:sz="0" w:space="0" w:color="auto"/>
        <w:right w:val="none" w:sz="0" w:space="0" w:color="auto"/>
      </w:divBdr>
    </w:div>
    <w:div w:id="1308437911">
      <w:bodyDiv w:val="1"/>
      <w:marLeft w:val="0"/>
      <w:marRight w:val="0"/>
      <w:marTop w:val="0"/>
      <w:marBottom w:val="0"/>
      <w:divBdr>
        <w:top w:val="none" w:sz="0" w:space="0" w:color="auto"/>
        <w:left w:val="none" w:sz="0" w:space="0" w:color="auto"/>
        <w:bottom w:val="none" w:sz="0" w:space="0" w:color="auto"/>
        <w:right w:val="none" w:sz="0" w:space="0" w:color="auto"/>
      </w:divBdr>
    </w:div>
    <w:div w:id="1313022426">
      <w:bodyDiv w:val="1"/>
      <w:marLeft w:val="0"/>
      <w:marRight w:val="0"/>
      <w:marTop w:val="0"/>
      <w:marBottom w:val="0"/>
      <w:divBdr>
        <w:top w:val="none" w:sz="0" w:space="0" w:color="auto"/>
        <w:left w:val="none" w:sz="0" w:space="0" w:color="auto"/>
        <w:bottom w:val="none" w:sz="0" w:space="0" w:color="auto"/>
        <w:right w:val="none" w:sz="0" w:space="0" w:color="auto"/>
      </w:divBdr>
      <w:divsChild>
        <w:div w:id="1169640912">
          <w:marLeft w:val="0"/>
          <w:marRight w:val="0"/>
          <w:marTop w:val="0"/>
          <w:marBottom w:val="0"/>
          <w:divBdr>
            <w:top w:val="none" w:sz="0" w:space="0" w:color="auto"/>
            <w:left w:val="none" w:sz="0" w:space="0" w:color="auto"/>
            <w:bottom w:val="none" w:sz="0" w:space="0" w:color="auto"/>
            <w:right w:val="none" w:sz="0" w:space="0" w:color="auto"/>
          </w:divBdr>
        </w:div>
      </w:divsChild>
    </w:div>
    <w:div w:id="1319307539">
      <w:bodyDiv w:val="1"/>
      <w:marLeft w:val="0"/>
      <w:marRight w:val="0"/>
      <w:marTop w:val="0"/>
      <w:marBottom w:val="0"/>
      <w:divBdr>
        <w:top w:val="none" w:sz="0" w:space="0" w:color="auto"/>
        <w:left w:val="none" w:sz="0" w:space="0" w:color="auto"/>
        <w:bottom w:val="none" w:sz="0" w:space="0" w:color="auto"/>
        <w:right w:val="none" w:sz="0" w:space="0" w:color="auto"/>
      </w:divBdr>
    </w:div>
    <w:div w:id="1326859184">
      <w:bodyDiv w:val="1"/>
      <w:marLeft w:val="0"/>
      <w:marRight w:val="0"/>
      <w:marTop w:val="0"/>
      <w:marBottom w:val="0"/>
      <w:divBdr>
        <w:top w:val="none" w:sz="0" w:space="0" w:color="auto"/>
        <w:left w:val="none" w:sz="0" w:space="0" w:color="auto"/>
        <w:bottom w:val="none" w:sz="0" w:space="0" w:color="auto"/>
        <w:right w:val="none" w:sz="0" w:space="0" w:color="auto"/>
      </w:divBdr>
      <w:divsChild>
        <w:div w:id="47190286">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38389157">
      <w:bodyDiv w:val="1"/>
      <w:marLeft w:val="0"/>
      <w:marRight w:val="0"/>
      <w:marTop w:val="0"/>
      <w:marBottom w:val="0"/>
      <w:divBdr>
        <w:top w:val="none" w:sz="0" w:space="0" w:color="auto"/>
        <w:left w:val="none" w:sz="0" w:space="0" w:color="auto"/>
        <w:bottom w:val="none" w:sz="0" w:space="0" w:color="auto"/>
        <w:right w:val="none" w:sz="0" w:space="0" w:color="auto"/>
      </w:divBdr>
      <w:divsChild>
        <w:div w:id="1114712529">
          <w:marLeft w:val="0"/>
          <w:marRight w:val="0"/>
          <w:marTop w:val="0"/>
          <w:marBottom w:val="0"/>
          <w:divBdr>
            <w:top w:val="none" w:sz="0" w:space="0" w:color="auto"/>
            <w:left w:val="none" w:sz="0" w:space="0" w:color="auto"/>
            <w:bottom w:val="none" w:sz="0" w:space="0" w:color="auto"/>
            <w:right w:val="none" w:sz="0" w:space="0" w:color="auto"/>
          </w:divBdr>
        </w:div>
      </w:divsChild>
    </w:div>
    <w:div w:id="1366952111">
      <w:bodyDiv w:val="1"/>
      <w:marLeft w:val="0"/>
      <w:marRight w:val="0"/>
      <w:marTop w:val="0"/>
      <w:marBottom w:val="0"/>
      <w:divBdr>
        <w:top w:val="none" w:sz="0" w:space="0" w:color="auto"/>
        <w:left w:val="none" w:sz="0" w:space="0" w:color="auto"/>
        <w:bottom w:val="none" w:sz="0" w:space="0" w:color="auto"/>
        <w:right w:val="none" w:sz="0" w:space="0" w:color="auto"/>
      </w:divBdr>
    </w:div>
    <w:div w:id="1393038816">
      <w:bodyDiv w:val="1"/>
      <w:marLeft w:val="0"/>
      <w:marRight w:val="0"/>
      <w:marTop w:val="0"/>
      <w:marBottom w:val="0"/>
      <w:divBdr>
        <w:top w:val="none" w:sz="0" w:space="0" w:color="auto"/>
        <w:left w:val="none" w:sz="0" w:space="0" w:color="auto"/>
        <w:bottom w:val="none" w:sz="0" w:space="0" w:color="auto"/>
        <w:right w:val="none" w:sz="0" w:space="0" w:color="auto"/>
      </w:divBdr>
    </w:div>
    <w:div w:id="1398094964">
      <w:bodyDiv w:val="1"/>
      <w:marLeft w:val="0"/>
      <w:marRight w:val="0"/>
      <w:marTop w:val="0"/>
      <w:marBottom w:val="0"/>
      <w:divBdr>
        <w:top w:val="none" w:sz="0" w:space="0" w:color="auto"/>
        <w:left w:val="none" w:sz="0" w:space="0" w:color="auto"/>
        <w:bottom w:val="none" w:sz="0" w:space="0" w:color="auto"/>
        <w:right w:val="none" w:sz="0" w:space="0" w:color="auto"/>
      </w:divBdr>
    </w:div>
    <w:div w:id="1442185463">
      <w:bodyDiv w:val="1"/>
      <w:marLeft w:val="0"/>
      <w:marRight w:val="0"/>
      <w:marTop w:val="0"/>
      <w:marBottom w:val="0"/>
      <w:divBdr>
        <w:top w:val="none" w:sz="0" w:space="0" w:color="auto"/>
        <w:left w:val="none" w:sz="0" w:space="0" w:color="auto"/>
        <w:bottom w:val="none" w:sz="0" w:space="0" w:color="auto"/>
        <w:right w:val="none" w:sz="0" w:space="0" w:color="auto"/>
      </w:divBdr>
    </w:div>
    <w:div w:id="1449469946">
      <w:bodyDiv w:val="1"/>
      <w:marLeft w:val="0"/>
      <w:marRight w:val="0"/>
      <w:marTop w:val="0"/>
      <w:marBottom w:val="0"/>
      <w:divBdr>
        <w:top w:val="none" w:sz="0" w:space="0" w:color="auto"/>
        <w:left w:val="none" w:sz="0" w:space="0" w:color="auto"/>
        <w:bottom w:val="none" w:sz="0" w:space="0" w:color="auto"/>
        <w:right w:val="none" w:sz="0" w:space="0" w:color="auto"/>
      </w:divBdr>
      <w:divsChild>
        <w:div w:id="2077166592">
          <w:marLeft w:val="0"/>
          <w:marRight w:val="0"/>
          <w:marTop w:val="0"/>
          <w:marBottom w:val="0"/>
          <w:divBdr>
            <w:top w:val="none" w:sz="0" w:space="0" w:color="auto"/>
            <w:left w:val="none" w:sz="0" w:space="0" w:color="auto"/>
            <w:bottom w:val="none" w:sz="0" w:space="0" w:color="auto"/>
            <w:right w:val="none" w:sz="0" w:space="0" w:color="auto"/>
          </w:divBdr>
        </w:div>
      </w:divsChild>
    </w:div>
    <w:div w:id="1471635412">
      <w:bodyDiv w:val="1"/>
      <w:marLeft w:val="0"/>
      <w:marRight w:val="0"/>
      <w:marTop w:val="0"/>
      <w:marBottom w:val="0"/>
      <w:divBdr>
        <w:top w:val="none" w:sz="0" w:space="0" w:color="auto"/>
        <w:left w:val="none" w:sz="0" w:space="0" w:color="auto"/>
        <w:bottom w:val="none" w:sz="0" w:space="0" w:color="auto"/>
        <w:right w:val="none" w:sz="0" w:space="0" w:color="auto"/>
      </w:divBdr>
    </w:div>
    <w:div w:id="1473016734">
      <w:bodyDiv w:val="1"/>
      <w:marLeft w:val="0"/>
      <w:marRight w:val="0"/>
      <w:marTop w:val="0"/>
      <w:marBottom w:val="0"/>
      <w:divBdr>
        <w:top w:val="none" w:sz="0" w:space="0" w:color="auto"/>
        <w:left w:val="none" w:sz="0" w:space="0" w:color="auto"/>
        <w:bottom w:val="none" w:sz="0" w:space="0" w:color="auto"/>
        <w:right w:val="none" w:sz="0" w:space="0" w:color="auto"/>
      </w:divBdr>
    </w:div>
    <w:div w:id="1489634197">
      <w:bodyDiv w:val="1"/>
      <w:marLeft w:val="0"/>
      <w:marRight w:val="0"/>
      <w:marTop w:val="0"/>
      <w:marBottom w:val="0"/>
      <w:divBdr>
        <w:top w:val="none" w:sz="0" w:space="0" w:color="auto"/>
        <w:left w:val="none" w:sz="0" w:space="0" w:color="auto"/>
        <w:bottom w:val="none" w:sz="0" w:space="0" w:color="auto"/>
        <w:right w:val="none" w:sz="0" w:space="0" w:color="auto"/>
      </w:divBdr>
    </w:div>
    <w:div w:id="1508979175">
      <w:bodyDiv w:val="1"/>
      <w:marLeft w:val="0"/>
      <w:marRight w:val="0"/>
      <w:marTop w:val="0"/>
      <w:marBottom w:val="0"/>
      <w:divBdr>
        <w:top w:val="none" w:sz="0" w:space="0" w:color="auto"/>
        <w:left w:val="none" w:sz="0" w:space="0" w:color="auto"/>
        <w:bottom w:val="none" w:sz="0" w:space="0" w:color="auto"/>
        <w:right w:val="none" w:sz="0" w:space="0" w:color="auto"/>
      </w:divBdr>
    </w:div>
    <w:div w:id="1522889074">
      <w:bodyDiv w:val="1"/>
      <w:marLeft w:val="0"/>
      <w:marRight w:val="0"/>
      <w:marTop w:val="0"/>
      <w:marBottom w:val="0"/>
      <w:divBdr>
        <w:top w:val="none" w:sz="0" w:space="0" w:color="auto"/>
        <w:left w:val="none" w:sz="0" w:space="0" w:color="auto"/>
        <w:bottom w:val="none" w:sz="0" w:space="0" w:color="auto"/>
        <w:right w:val="none" w:sz="0" w:space="0" w:color="auto"/>
      </w:divBdr>
    </w:div>
    <w:div w:id="1586955441">
      <w:bodyDiv w:val="1"/>
      <w:marLeft w:val="0"/>
      <w:marRight w:val="0"/>
      <w:marTop w:val="0"/>
      <w:marBottom w:val="0"/>
      <w:divBdr>
        <w:top w:val="none" w:sz="0" w:space="0" w:color="auto"/>
        <w:left w:val="none" w:sz="0" w:space="0" w:color="auto"/>
        <w:bottom w:val="none" w:sz="0" w:space="0" w:color="auto"/>
        <w:right w:val="none" w:sz="0" w:space="0" w:color="auto"/>
      </w:divBdr>
    </w:div>
    <w:div w:id="1591542968">
      <w:bodyDiv w:val="1"/>
      <w:marLeft w:val="0"/>
      <w:marRight w:val="0"/>
      <w:marTop w:val="0"/>
      <w:marBottom w:val="0"/>
      <w:divBdr>
        <w:top w:val="none" w:sz="0" w:space="0" w:color="auto"/>
        <w:left w:val="none" w:sz="0" w:space="0" w:color="auto"/>
        <w:bottom w:val="none" w:sz="0" w:space="0" w:color="auto"/>
        <w:right w:val="none" w:sz="0" w:space="0" w:color="auto"/>
      </w:divBdr>
      <w:divsChild>
        <w:div w:id="879131849">
          <w:marLeft w:val="0"/>
          <w:marRight w:val="0"/>
          <w:marTop w:val="0"/>
          <w:marBottom w:val="0"/>
          <w:divBdr>
            <w:top w:val="none" w:sz="0" w:space="0" w:color="auto"/>
            <w:left w:val="none" w:sz="0" w:space="0" w:color="auto"/>
            <w:bottom w:val="none" w:sz="0" w:space="0" w:color="auto"/>
            <w:right w:val="none" w:sz="0" w:space="0" w:color="auto"/>
          </w:divBdr>
        </w:div>
      </w:divsChild>
    </w:div>
    <w:div w:id="1631790252">
      <w:bodyDiv w:val="1"/>
      <w:marLeft w:val="0"/>
      <w:marRight w:val="0"/>
      <w:marTop w:val="0"/>
      <w:marBottom w:val="0"/>
      <w:divBdr>
        <w:top w:val="none" w:sz="0" w:space="0" w:color="auto"/>
        <w:left w:val="none" w:sz="0" w:space="0" w:color="auto"/>
        <w:bottom w:val="none" w:sz="0" w:space="0" w:color="auto"/>
        <w:right w:val="none" w:sz="0" w:space="0" w:color="auto"/>
      </w:divBdr>
    </w:div>
    <w:div w:id="1642733948">
      <w:bodyDiv w:val="1"/>
      <w:marLeft w:val="0"/>
      <w:marRight w:val="0"/>
      <w:marTop w:val="0"/>
      <w:marBottom w:val="0"/>
      <w:divBdr>
        <w:top w:val="none" w:sz="0" w:space="0" w:color="auto"/>
        <w:left w:val="none" w:sz="0" w:space="0" w:color="auto"/>
        <w:bottom w:val="none" w:sz="0" w:space="0" w:color="auto"/>
        <w:right w:val="none" w:sz="0" w:space="0" w:color="auto"/>
      </w:divBdr>
    </w:div>
    <w:div w:id="1676608353">
      <w:bodyDiv w:val="1"/>
      <w:marLeft w:val="0"/>
      <w:marRight w:val="0"/>
      <w:marTop w:val="0"/>
      <w:marBottom w:val="0"/>
      <w:divBdr>
        <w:top w:val="none" w:sz="0" w:space="0" w:color="auto"/>
        <w:left w:val="none" w:sz="0" w:space="0" w:color="auto"/>
        <w:bottom w:val="none" w:sz="0" w:space="0" w:color="auto"/>
        <w:right w:val="none" w:sz="0" w:space="0" w:color="auto"/>
      </w:divBdr>
    </w:div>
    <w:div w:id="1718969740">
      <w:bodyDiv w:val="1"/>
      <w:marLeft w:val="0"/>
      <w:marRight w:val="0"/>
      <w:marTop w:val="0"/>
      <w:marBottom w:val="0"/>
      <w:divBdr>
        <w:top w:val="none" w:sz="0" w:space="0" w:color="auto"/>
        <w:left w:val="none" w:sz="0" w:space="0" w:color="auto"/>
        <w:bottom w:val="none" w:sz="0" w:space="0" w:color="auto"/>
        <w:right w:val="none" w:sz="0" w:space="0" w:color="auto"/>
      </w:divBdr>
      <w:divsChild>
        <w:div w:id="301741866">
          <w:marLeft w:val="0"/>
          <w:marRight w:val="0"/>
          <w:marTop w:val="0"/>
          <w:marBottom w:val="0"/>
          <w:divBdr>
            <w:top w:val="none" w:sz="0" w:space="0" w:color="auto"/>
            <w:left w:val="none" w:sz="0" w:space="0" w:color="auto"/>
            <w:bottom w:val="none" w:sz="0" w:space="0" w:color="auto"/>
            <w:right w:val="none" w:sz="0" w:space="0" w:color="auto"/>
          </w:divBdr>
        </w:div>
      </w:divsChild>
    </w:div>
    <w:div w:id="1727026826">
      <w:bodyDiv w:val="1"/>
      <w:marLeft w:val="0"/>
      <w:marRight w:val="0"/>
      <w:marTop w:val="0"/>
      <w:marBottom w:val="0"/>
      <w:divBdr>
        <w:top w:val="none" w:sz="0" w:space="0" w:color="auto"/>
        <w:left w:val="none" w:sz="0" w:space="0" w:color="auto"/>
        <w:bottom w:val="none" w:sz="0" w:space="0" w:color="auto"/>
        <w:right w:val="none" w:sz="0" w:space="0" w:color="auto"/>
      </w:divBdr>
    </w:div>
    <w:div w:id="1755937366">
      <w:bodyDiv w:val="1"/>
      <w:marLeft w:val="0"/>
      <w:marRight w:val="0"/>
      <w:marTop w:val="0"/>
      <w:marBottom w:val="0"/>
      <w:divBdr>
        <w:top w:val="none" w:sz="0" w:space="0" w:color="auto"/>
        <w:left w:val="none" w:sz="0" w:space="0" w:color="auto"/>
        <w:bottom w:val="none" w:sz="0" w:space="0" w:color="auto"/>
        <w:right w:val="none" w:sz="0" w:space="0" w:color="auto"/>
      </w:divBdr>
    </w:div>
    <w:div w:id="1770465867">
      <w:bodyDiv w:val="1"/>
      <w:marLeft w:val="0"/>
      <w:marRight w:val="0"/>
      <w:marTop w:val="0"/>
      <w:marBottom w:val="0"/>
      <w:divBdr>
        <w:top w:val="none" w:sz="0" w:space="0" w:color="auto"/>
        <w:left w:val="none" w:sz="0" w:space="0" w:color="auto"/>
        <w:bottom w:val="none" w:sz="0" w:space="0" w:color="auto"/>
        <w:right w:val="none" w:sz="0" w:space="0" w:color="auto"/>
      </w:divBdr>
    </w:div>
    <w:div w:id="1855604975">
      <w:bodyDiv w:val="1"/>
      <w:marLeft w:val="0"/>
      <w:marRight w:val="0"/>
      <w:marTop w:val="0"/>
      <w:marBottom w:val="0"/>
      <w:divBdr>
        <w:top w:val="none" w:sz="0" w:space="0" w:color="auto"/>
        <w:left w:val="none" w:sz="0" w:space="0" w:color="auto"/>
        <w:bottom w:val="none" w:sz="0" w:space="0" w:color="auto"/>
        <w:right w:val="none" w:sz="0" w:space="0" w:color="auto"/>
      </w:divBdr>
    </w:div>
    <w:div w:id="1877153864">
      <w:bodyDiv w:val="1"/>
      <w:marLeft w:val="0"/>
      <w:marRight w:val="0"/>
      <w:marTop w:val="0"/>
      <w:marBottom w:val="0"/>
      <w:divBdr>
        <w:top w:val="none" w:sz="0" w:space="0" w:color="auto"/>
        <w:left w:val="none" w:sz="0" w:space="0" w:color="auto"/>
        <w:bottom w:val="none" w:sz="0" w:space="0" w:color="auto"/>
        <w:right w:val="none" w:sz="0" w:space="0" w:color="auto"/>
      </w:divBdr>
    </w:div>
    <w:div w:id="1928729717">
      <w:bodyDiv w:val="1"/>
      <w:marLeft w:val="0"/>
      <w:marRight w:val="0"/>
      <w:marTop w:val="0"/>
      <w:marBottom w:val="0"/>
      <w:divBdr>
        <w:top w:val="none" w:sz="0" w:space="0" w:color="auto"/>
        <w:left w:val="none" w:sz="0" w:space="0" w:color="auto"/>
        <w:bottom w:val="none" w:sz="0" w:space="0" w:color="auto"/>
        <w:right w:val="none" w:sz="0" w:space="0" w:color="auto"/>
      </w:divBdr>
      <w:divsChild>
        <w:div w:id="286594152">
          <w:marLeft w:val="0"/>
          <w:marRight w:val="0"/>
          <w:marTop w:val="0"/>
          <w:marBottom w:val="0"/>
          <w:divBdr>
            <w:top w:val="none" w:sz="0" w:space="0" w:color="auto"/>
            <w:left w:val="none" w:sz="0" w:space="0" w:color="auto"/>
            <w:bottom w:val="none" w:sz="0" w:space="0" w:color="auto"/>
            <w:right w:val="none" w:sz="0" w:space="0" w:color="auto"/>
          </w:divBdr>
        </w:div>
      </w:divsChild>
    </w:div>
    <w:div w:id="1947730826">
      <w:bodyDiv w:val="1"/>
      <w:marLeft w:val="0"/>
      <w:marRight w:val="0"/>
      <w:marTop w:val="0"/>
      <w:marBottom w:val="0"/>
      <w:divBdr>
        <w:top w:val="none" w:sz="0" w:space="0" w:color="auto"/>
        <w:left w:val="none" w:sz="0" w:space="0" w:color="auto"/>
        <w:bottom w:val="none" w:sz="0" w:space="0" w:color="auto"/>
        <w:right w:val="none" w:sz="0" w:space="0" w:color="auto"/>
      </w:divBdr>
    </w:div>
    <w:div w:id="2108034939">
      <w:bodyDiv w:val="1"/>
      <w:marLeft w:val="0"/>
      <w:marRight w:val="0"/>
      <w:marTop w:val="0"/>
      <w:marBottom w:val="0"/>
      <w:divBdr>
        <w:top w:val="none" w:sz="0" w:space="0" w:color="auto"/>
        <w:left w:val="none" w:sz="0" w:space="0" w:color="auto"/>
        <w:bottom w:val="none" w:sz="0" w:space="0" w:color="auto"/>
        <w:right w:val="none" w:sz="0" w:space="0" w:color="auto"/>
      </w:divBdr>
    </w:div>
    <w:div w:id="2121024164">
      <w:bodyDiv w:val="1"/>
      <w:marLeft w:val="0"/>
      <w:marRight w:val="0"/>
      <w:marTop w:val="0"/>
      <w:marBottom w:val="0"/>
      <w:divBdr>
        <w:top w:val="none" w:sz="0" w:space="0" w:color="auto"/>
        <w:left w:val="none" w:sz="0" w:space="0" w:color="auto"/>
        <w:bottom w:val="none" w:sz="0" w:space="0" w:color="auto"/>
        <w:right w:val="none" w:sz="0" w:space="0" w:color="auto"/>
      </w:divBdr>
      <w:divsChild>
        <w:div w:id="523203832">
          <w:marLeft w:val="0"/>
          <w:marRight w:val="0"/>
          <w:marTop w:val="0"/>
          <w:marBottom w:val="0"/>
          <w:divBdr>
            <w:top w:val="none" w:sz="0" w:space="0" w:color="auto"/>
            <w:left w:val="none" w:sz="0" w:space="0" w:color="auto"/>
            <w:bottom w:val="none" w:sz="0" w:space="0" w:color="auto"/>
            <w:right w:val="none" w:sz="0" w:space="0" w:color="auto"/>
          </w:divBdr>
        </w:div>
      </w:divsChild>
    </w:div>
    <w:div w:id="214704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radioastrolab.it/" TargetMode="Externa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jetbrains.com/datagrip/"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3.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microsoft.com/office/2020/10/relationships/intelligence" Target="intelligence2.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fasar.it/"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progettorio.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hyperlink" Target="https://www.mysql.com/it/"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footnotes.xml.rels><?xml version="1.0" encoding="UTF-8" standalone="yes"?>
<Relationships xmlns="http://schemas.openxmlformats.org/package/2006/relationships"><Relationship Id="rId2" Type="http://schemas.openxmlformats.org/officeDocument/2006/relationships/hyperlink" Target="https://it.wikipedia.org/wiki/MD5" TargetMode="External"/><Relationship Id="rId1" Type="http://schemas.openxmlformats.org/officeDocument/2006/relationships/hyperlink" Target="https://it.wikipedia.org/wiki/Funzione_crittografica_di_has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der\AppData\Roaming\Microsoft\Templates\Tesina%20con%20foto.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C5EFCEE-9A4E-4B9E-B82E-246854D7E1D0}">
  <we:reference id="wa104099688" version="1.3.0.0" store="it-IT" storeType="OMEX"/>
  <we:alternateReferences>
    <we:reference id="wa104099688" version="1.3.0.0" store="it-IT"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EEDA4D09-FD1A-48AE-911A-287069FD4425}">
  <we:reference id="wa200000011" version="1.0.1.0" store="it-IT" storeType="OMEX"/>
  <we:alternateReferences>
    <we:reference id="WA200000011" version="1.0.1.0" store="WA200000011" storeType="OMEX"/>
  </we:alternateReferences>
  <we:properties>
    <we:property name="language" value="&quot;Sql&quot;"/>
    <we:property name="theme" value="&quot;Atelier Forest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 A. 2022 - 2023</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04927536A57204B91C83BDA17DBBCF8" ma:contentTypeVersion="14" ma:contentTypeDescription="Creare un nuovo documento." ma:contentTypeScope="" ma:versionID="1c00cf36673830fae26192901ab15e1a">
  <xsd:schema xmlns:xsd="http://www.w3.org/2001/XMLSchema" xmlns:xs="http://www.w3.org/2001/XMLSchema" xmlns:p="http://schemas.microsoft.com/office/2006/metadata/properties" xmlns:ns3="c8330e18-63fb-4c44-93e4-14c80b87e3b5" xmlns:ns4="5b9525df-f969-4303-a3f4-34c91133c298" targetNamespace="http://schemas.microsoft.com/office/2006/metadata/properties" ma:root="true" ma:fieldsID="645493fa9ec4f094e74eaadf97de46d1" ns3:_="" ns4:_="">
    <xsd:import namespace="c8330e18-63fb-4c44-93e4-14c80b87e3b5"/>
    <xsd:import namespace="5b9525df-f969-4303-a3f4-34c91133c2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30e18-63fb-4c44-93e4-14c80b87e3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9525df-f969-4303-a3f4-34c91133c298" elementFormDefault="qualified">
    <xsd:import namespace="http://schemas.microsoft.com/office/2006/documentManagement/types"/>
    <xsd:import namespace="http://schemas.microsoft.com/office/infopath/2007/PartnerControls"/>
    <xsd:element name="SharedWithUsers" ma:index="12"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ondiviso con dettagli" ma:internalName="SharedWithDetails" ma:readOnly="true">
      <xsd:simpleType>
        <xsd:restriction base="dms:Note">
          <xsd:maxLength value="255"/>
        </xsd:restriction>
      </xsd:simpleType>
    </xsd:element>
    <xsd:element name="SharingHintHash" ma:index="14"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13A111-CBA0-4D34-B594-E2514733CF5C}">
  <ds:schemaRefs>
    <ds:schemaRef ds:uri="http://schemas.microsoft.com/sharepoint/v3/contenttype/forms"/>
  </ds:schemaRefs>
</ds:datastoreItem>
</file>

<file path=customXml/itemProps3.xml><?xml version="1.0" encoding="utf-8"?>
<ds:datastoreItem xmlns:ds="http://schemas.openxmlformats.org/officeDocument/2006/customXml" ds:itemID="{C6C23626-1FD6-43AC-B0FB-49E40DEB2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330e18-63fb-4c44-93e4-14c80b87e3b5"/>
    <ds:schemaRef ds:uri="5b9525df-f969-4303-a3f4-34c91133c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32CC3B-DDFE-40A2-9B84-390472E5A361}">
  <ds:schemaRefs>
    <ds:schemaRef ds:uri="http://schemas.openxmlformats.org/officeDocument/2006/bibliography"/>
  </ds:schemaRefs>
</ds:datastoreItem>
</file>

<file path=customXml/itemProps5.xml><?xml version="1.0" encoding="utf-8"?>
<ds:datastoreItem xmlns:ds="http://schemas.openxmlformats.org/officeDocument/2006/customXml" ds:itemID="{85AC35D8-8520-4876-B39E-4BD7317D64F6}">
  <ds:schemaRefs>
    <ds:schemaRef ds:uri="http://schemas.microsoft.com/office/2006/documentManagement/types"/>
    <ds:schemaRef ds:uri="http://schemas.openxmlformats.org/package/2006/metadata/core-properties"/>
    <ds:schemaRef ds:uri="http://purl.org/dc/terms/"/>
    <ds:schemaRef ds:uri="http://purl.org/dc/dcmitype/"/>
    <ds:schemaRef ds:uri="http://schemas.microsoft.com/office/2006/metadata/properties"/>
    <ds:schemaRef ds:uri="c8330e18-63fb-4c44-93e4-14c80b87e3b5"/>
    <ds:schemaRef ds:uri="5b9525df-f969-4303-a3f4-34c91133c298"/>
    <ds:schemaRef ds:uri="http://purl.org/dc/elements/1.1/"/>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Tesina%20con%20foto.dotx</Template>
  <TotalTime>1</TotalTime>
  <Pages>76</Pages>
  <Words>13176</Words>
  <Characters>75104</Characters>
  <Application>Microsoft Office Word</Application>
  <DocSecurity>0</DocSecurity>
  <Lines>625</Lines>
  <Paragraphs>176</Paragraphs>
  <ScaleCrop>false</ScaleCrop>
  <Company/>
  <LinksUpToDate>false</LinksUpToDate>
  <CharactersWithSpaces>88104</CharactersWithSpaces>
  <SharedDoc>false</SharedDoc>
  <HLinks>
    <vt:vector size="636" baseType="variant">
      <vt:variant>
        <vt:i4>2883622</vt:i4>
      </vt:variant>
      <vt:variant>
        <vt:i4>636</vt:i4>
      </vt:variant>
      <vt:variant>
        <vt:i4>0</vt:i4>
      </vt:variant>
      <vt:variant>
        <vt:i4>5</vt:i4>
      </vt:variant>
      <vt:variant>
        <vt:lpwstr>https://www.jetbrains.com/datagrip/</vt:lpwstr>
      </vt:variant>
      <vt:variant>
        <vt:lpwstr/>
      </vt:variant>
      <vt:variant>
        <vt:i4>5898325</vt:i4>
      </vt:variant>
      <vt:variant>
        <vt:i4>633</vt:i4>
      </vt:variant>
      <vt:variant>
        <vt:i4>0</vt:i4>
      </vt:variant>
      <vt:variant>
        <vt:i4>5</vt:i4>
      </vt:variant>
      <vt:variant>
        <vt:lpwstr>https://www.mysql.com/it/</vt:lpwstr>
      </vt:variant>
      <vt:variant>
        <vt:lpwstr/>
      </vt:variant>
      <vt:variant>
        <vt:i4>1179726</vt:i4>
      </vt:variant>
      <vt:variant>
        <vt:i4>603</vt:i4>
      </vt:variant>
      <vt:variant>
        <vt:i4>0</vt:i4>
      </vt:variant>
      <vt:variant>
        <vt:i4>5</vt:i4>
      </vt:variant>
      <vt:variant>
        <vt:lpwstr>https://www.fasar.it/</vt:lpwstr>
      </vt:variant>
      <vt:variant>
        <vt:lpwstr/>
      </vt:variant>
      <vt:variant>
        <vt:i4>65631</vt:i4>
      </vt:variant>
      <vt:variant>
        <vt:i4>600</vt:i4>
      </vt:variant>
      <vt:variant>
        <vt:i4>0</vt:i4>
      </vt:variant>
      <vt:variant>
        <vt:i4>5</vt:i4>
      </vt:variant>
      <vt:variant>
        <vt:lpwstr>https://www.radioastrolab.it/</vt:lpwstr>
      </vt:variant>
      <vt:variant>
        <vt:lpwstr/>
      </vt:variant>
      <vt:variant>
        <vt:i4>4259933</vt:i4>
      </vt:variant>
      <vt:variant>
        <vt:i4>597</vt:i4>
      </vt:variant>
      <vt:variant>
        <vt:i4>0</vt:i4>
      </vt:variant>
      <vt:variant>
        <vt:i4>5</vt:i4>
      </vt:variant>
      <vt:variant>
        <vt:lpwstr>https://www.progettorio.com/</vt:lpwstr>
      </vt:variant>
      <vt:variant>
        <vt:lpwstr/>
      </vt:variant>
      <vt:variant>
        <vt:i4>1966136</vt:i4>
      </vt:variant>
      <vt:variant>
        <vt:i4>590</vt:i4>
      </vt:variant>
      <vt:variant>
        <vt:i4>0</vt:i4>
      </vt:variant>
      <vt:variant>
        <vt:i4>5</vt:i4>
      </vt:variant>
      <vt:variant>
        <vt:lpwstr/>
      </vt:variant>
      <vt:variant>
        <vt:lpwstr>_Toc123824870</vt:lpwstr>
      </vt:variant>
      <vt:variant>
        <vt:i4>2031672</vt:i4>
      </vt:variant>
      <vt:variant>
        <vt:i4>584</vt:i4>
      </vt:variant>
      <vt:variant>
        <vt:i4>0</vt:i4>
      </vt:variant>
      <vt:variant>
        <vt:i4>5</vt:i4>
      </vt:variant>
      <vt:variant>
        <vt:lpwstr/>
      </vt:variant>
      <vt:variant>
        <vt:lpwstr>_Toc123824869</vt:lpwstr>
      </vt:variant>
      <vt:variant>
        <vt:i4>2031672</vt:i4>
      </vt:variant>
      <vt:variant>
        <vt:i4>578</vt:i4>
      </vt:variant>
      <vt:variant>
        <vt:i4>0</vt:i4>
      </vt:variant>
      <vt:variant>
        <vt:i4>5</vt:i4>
      </vt:variant>
      <vt:variant>
        <vt:lpwstr/>
      </vt:variant>
      <vt:variant>
        <vt:lpwstr>_Toc123824868</vt:lpwstr>
      </vt:variant>
      <vt:variant>
        <vt:i4>2031672</vt:i4>
      </vt:variant>
      <vt:variant>
        <vt:i4>572</vt:i4>
      </vt:variant>
      <vt:variant>
        <vt:i4>0</vt:i4>
      </vt:variant>
      <vt:variant>
        <vt:i4>5</vt:i4>
      </vt:variant>
      <vt:variant>
        <vt:lpwstr/>
      </vt:variant>
      <vt:variant>
        <vt:lpwstr>_Toc123824867</vt:lpwstr>
      </vt:variant>
      <vt:variant>
        <vt:i4>2031672</vt:i4>
      </vt:variant>
      <vt:variant>
        <vt:i4>566</vt:i4>
      </vt:variant>
      <vt:variant>
        <vt:i4>0</vt:i4>
      </vt:variant>
      <vt:variant>
        <vt:i4>5</vt:i4>
      </vt:variant>
      <vt:variant>
        <vt:lpwstr/>
      </vt:variant>
      <vt:variant>
        <vt:lpwstr>_Toc123824866</vt:lpwstr>
      </vt:variant>
      <vt:variant>
        <vt:i4>2031672</vt:i4>
      </vt:variant>
      <vt:variant>
        <vt:i4>560</vt:i4>
      </vt:variant>
      <vt:variant>
        <vt:i4>0</vt:i4>
      </vt:variant>
      <vt:variant>
        <vt:i4>5</vt:i4>
      </vt:variant>
      <vt:variant>
        <vt:lpwstr/>
      </vt:variant>
      <vt:variant>
        <vt:lpwstr>_Toc123824865</vt:lpwstr>
      </vt:variant>
      <vt:variant>
        <vt:i4>2031672</vt:i4>
      </vt:variant>
      <vt:variant>
        <vt:i4>554</vt:i4>
      </vt:variant>
      <vt:variant>
        <vt:i4>0</vt:i4>
      </vt:variant>
      <vt:variant>
        <vt:i4>5</vt:i4>
      </vt:variant>
      <vt:variant>
        <vt:lpwstr/>
      </vt:variant>
      <vt:variant>
        <vt:lpwstr>_Toc123824864</vt:lpwstr>
      </vt:variant>
      <vt:variant>
        <vt:i4>2031672</vt:i4>
      </vt:variant>
      <vt:variant>
        <vt:i4>548</vt:i4>
      </vt:variant>
      <vt:variant>
        <vt:i4>0</vt:i4>
      </vt:variant>
      <vt:variant>
        <vt:i4>5</vt:i4>
      </vt:variant>
      <vt:variant>
        <vt:lpwstr/>
      </vt:variant>
      <vt:variant>
        <vt:lpwstr>_Toc123824863</vt:lpwstr>
      </vt:variant>
      <vt:variant>
        <vt:i4>2031672</vt:i4>
      </vt:variant>
      <vt:variant>
        <vt:i4>542</vt:i4>
      </vt:variant>
      <vt:variant>
        <vt:i4>0</vt:i4>
      </vt:variant>
      <vt:variant>
        <vt:i4>5</vt:i4>
      </vt:variant>
      <vt:variant>
        <vt:lpwstr/>
      </vt:variant>
      <vt:variant>
        <vt:lpwstr>_Toc123824862</vt:lpwstr>
      </vt:variant>
      <vt:variant>
        <vt:i4>2031672</vt:i4>
      </vt:variant>
      <vt:variant>
        <vt:i4>536</vt:i4>
      </vt:variant>
      <vt:variant>
        <vt:i4>0</vt:i4>
      </vt:variant>
      <vt:variant>
        <vt:i4>5</vt:i4>
      </vt:variant>
      <vt:variant>
        <vt:lpwstr/>
      </vt:variant>
      <vt:variant>
        <vt:lpwstr>_Toc123824861</vt:lpwstr>
      </vt:variant>
      <vt:variant>
        <vt:i4>2031672</vt:i4>
      </vt:variant>
      <vt:variant>
        <vt:i4>530</vt:i4>
      </vt:variant>
      <vt:variant>
        <vt:i4>0</vt:i4>
      </vt:variant>
      <vt:variant>
        <vt:i4>5</vt:i4>
      </vt:variant>
      <vt:variant>
        <vt:lpwstr/>
      </vt:variant>
      <vt:variant>
        <vt:lpwstr>_Toc123824860</vt:lpwstr>
      </vt:variant>
      <vt:variant>
        <vt:i4>1835064</vt:i4>
      </vt:variant>
      <vt:variant>
        <vt:i4>524</vt:i4>
      </vt:variant>
      <vt:variant>
        <vt:i4>0</vt:i4>
      </vt:variant>
      <vt:variant>
        <vt:i4>5</vt:i4>
      </vt:variant>
      <vt:variant>
        <vt:lpwstr/>
      </vt:variant>
      <vt:variant>
        <vt:lpwstr>_Toc123824859</vt:lpwstr>
      </vt:variant>
      <vt:variant>
        <vt:i4>1835064</vt:i4>
      </vt:variant>
      <vt:variant>
        <vt:i4>518</vt:i4>
      </vt:variant>
      <vt:variant>
        <vt:i4>0</vt:i4>
      </vt:variant>
      <vt:variant>
        <vt:i4>5</vt:i4>
      </vt:variant>
      <vt:variant>
        <vt:lpwstr/>
      </vt:variant>
      <vt:variant>
        <vt:lpwstr>_Toc123824858</vt:lpwstr>
      </vt:variant>
      <vt:variant>
        <vt:i4>1835064</vt:i4>
      </vt:variant>
      <vt:variant>
        <vt:i4>512</vt:i4>
      </vt:variant>
      <vt:variant>
        <vt:i4>0</vt:i4>
      </vt:variant>
      <vt:variant>
        <vt:i4>5</vt:i4>
      </vt:variant>
      <vt:variant>
        <vt:lpwstr/>
      </vt:variant>
      <vt:variant>
        <vt:lpwstr>_Toc123824857</vt:lpwstr>
      </vt:variant>
      <vt:variant>
        <vt:i4>1835064</vt:i4>
      </vt:variant>
      <vt:variant>
        <vt:i4>506</vt:i4>
      </vt:variant>
      <vt:variant>
        <vt:i4>0</vt:i4>
      </vt:variant>
      <vt:variant>
        <vt:i4>5</vt:i4>
      </vt:variant>
      <vt:variant>
        <vt:lpwstr/>
      </vt:variant>
      <vt:variant>
        <vt:lpwstr>_Toc123824856</vt:lpwstr>
      </vt:variant>
      <vt:variant>
        <vt:i4>1835064</vt:i4>
      </vt:variant>
      <vt:variant>
        <vt:i4>500</vt:i4>
      </vt:variant>
      <vt:variant>
        <vt:i4>0</vt:i4>
      </vt:variant>
      <vt:variant>
        <vt:i4>5</vt:i4>
      </vt:variant>
      <vt:variant>
        <vt:lpwstr/>
      </vt:variant>
      <vt:variant>
        <vt:lpwstr>_Toc123824855</vt:lpwstr>
      </vt:variant>
      <vt:variant>
        <vt:i4>1835064</vt:i4>
      </vt:variant>
      <vt:variant>
        <vt:i4>494</vt:i4>
      </vt:variant>
      <vt:variant>
        <vt:i4>0</vt:i4>
      </vt:variant>
      <vt:variant>
        <vt:i4>5</vt:i4>
      </vt:variant>
      <vt:variant>
        <vt:lpwstr/>
      </vt:variant>
      <vt:variant>
        <vt:lpwstr>_Toc123824854</vt:lpwstr>
      </vt:variant>
      <vt:variant>
        <vt:i4>1835064</vt:i4>
      </vt:variant>
      <vt:variant>
        <vt:i4>488</vt:i4>
      </vt:variant>
      <vt:variant>
        <vt:i4>0</vt:i4>
      </vt:variant>
      <vt:variant>
        <vt:i4>5</vt:i4>
      </vt:variant>
      <vt:variant>
        <vt:lpwstr/>
      </vt:variant>
      <vt:variant>
        <vt:lpwstr>_Toc123824853</vt:lpwstr>
      </vt:variant>
      <vt:variant>
        <vt:i4>1835064</vt:i4>
      </vt:variant>
      <vt:variant>
        <vt:i4>482</vt:i4>
      </vt:variant>
      <vt:variant>
        <vt:i4>0</vt:i4>
      </vt:variant>
      <vt:variant>
        <vt:i4>5</vt:i4>
      </vt:variant>
      <vt:variant>
        <vt:lpwstr/>
      </vt:variant>
      <vt:variant>
        <vt:lpwstr>_Toc123824852</vt:lpwstr>
      </vt:variant>
      <vt:variant>
        <vt:i4>1835064</vt:i4>
      </vt:variant>
      <vt:variant>
        <vt:i4>476</vt:i4>
      </vt:variant>
      <vt:variant>
        <vt:i4>0</vt:i4>
      </vt:variant>
      <vt:variant>
        <vt:i4>5</vt:i4>
      </vt:variant>
      <vt:variant>
        <vt:lpwstr/>
      </vt:variant>
      <vt:variant>
        <vt:lpwstr>_Toc123824851</vt:lpwstr>
      </vt:variant>
      <vt:variant>
        <vt:i4>1835064</vt:i4>
      </vt:variant>
      <vt:variant>
        <vt:i4>470</vt:i4>
      </vt:variant>
      <vt:variant>
        <vt:i4>0</vt:i4>
      </vt:variant>
      <vt:variant>
        <vt:i4>5</vt:i4>
      </vt:variant>
      <vt:variant>
        <vt:lpwstr/>
      </vt:variant>
      <vt:variant>
        <vt:lpwstr>_Toc123824850</vt:lpwstr>
      </vt:variant>
      <vt:variant>
        <vt:i4>1900600</vt:i4>
      </vt:variant>
      <vt:variant>
        <vt:i4>464</vt:i4>
      </vt:variant>
      <vt:variant>
        <vt:i4>0</vt:i4>
      </vt:variant>
      <vt:variant>
        <vt:i4>5</vt:i4>
      </vt:variant>
      <vt:variant>
        <vt:lpwstr/>
      </vt:variant>
      <vt:variant>
        <vt:lpwstr>_Toc123824849</vt:lpwstr>
      </vt:variant>
      <vt:variant>
        <vt:i4>1900600</vt:i4>
      </vt:variant>
      <vt:variant>
        <vt:i4>458</vt:i4>
      </vt:variant>
      <vt:variant>
        <vt:i4>0</vt:i4>
      </vt:variant>
      <vt:variant>
        <vt:i4>5</vt:i4>
      </vt:variant>
      <vt:variant>
        <vt:lpwstr/>
      </vt:variant>
      <vt:variant>
        <vt:lpwstr>_Toc123824848</vt:lpwstr>
      </vt:variant>
      <vt:variant>
        <vt:i4>1900600</vt:i4>
      </vt:variant>
      <vt:variant>
        <vt:i4>452</vt:i4>
      </vt:variant>
      <vt:variant>
        <vt:i4>0</vt:i4>
      </vt:variant>
      <vt:variant>
        <vt:i4>5</vt:i4>
      </vt:variant>
      <vt:variant>
        <vt:lpwstr/>
      </vt:variant>
      <vt:variant>
        <vt:lpwstr>_Toc123824847</vt:lpwstr>
      </vt:variant>
      <vt:variant>
        <vt:i4>1900600</vt:i4>
      </vt:variant>
      <vt:variant>
        <vt:i4>446</vt:i4>
      </vt:variant>
      <vt:variant>
        <vt:i4>0</vt:i4>
      </vt:variant>
      <vt:variant>
        <vt:i4>5</vt:i4>
      </vt:variant>
      <vt:variant>
        <vt:lpwstr/>
      </vt:variant>
      <vt:variant>
        <vt:lpwstr>_Toc123824846</vt:lpwstr>
      </vt:variant>
      <vt:variant>
        <vt:i4>1900600</vt:i4>
      </vt:variant>
      <vt:variant>
        <vt:i4>440</vt:i4>
      </vt:variant>
      <vt:variant>
        <vt:i4>0</vt:i4>
      </vt:variant>
      <vt:variant>
        <vt:i4>5</vt:i4>
      </vt:variant>
      <vt:variant>
        <vt:lpwstr/>
      </vt:variant>
      <vt:variant>
        <vt:lpwstr>_Toc123824845</vt:lpwstr>
      </vt:variant>
      <vt:variant>
        <vt:i4>1900600</vt:i4>
      </vt:variant>
      <vt:variant>
        <vt:i4>434</vt:i4>
      </vt:variant>
      <vt:variant>
        <vt:i4>0</vt:i4>
      </vt:variant>
      <vt:variant>
        <vt:i4>5</vt:i4>
      </vt:variant>
      <vt:variant>
        <vt:lpwstr/>
      </vt:variant>
      <vt:variant>
        <vt:lpwstr>_Toc123824844</vt:lpwstr>
      </vt:variant>
      <vt:variant>
        <vt:i4>1900600</vt:i4>
      </vt:variant>
      <vt:variant>
        <vt:i4>428</vt:i4>
      </vt:variant>
      <vt:variant>
        <vt:i4>0</vt:i4>
      </vt:variant>
      <vt:variant>
        <vt:i4>5</vt:i4>
      </vt:variant>
      <vt:variant>
        <vt:lpwstr/>
      </vt:variant>
      <vt:variant>
        <vt:lpwstr>_Toc123824843</vt:lpwstr>
      </vt:variant>
      <vt:variant>
        <vt:i4>1900600</vt:i4>
      </vt:variant>
      <vt:variant>
        <vt:i4>422</vt:i4>
      </vt:variant>
      <vt:variant>
        <vt:i4>0</vt:i4>
      </vt:variant>
      <vt:variant>
        <vt:i4>5</vt:i4>
      </vt:variant>
      <vt:variant>
        <vt:lpwstr/>
      </vt:variant>
      <vt:variant>
        <vt:lpwstr>_Toc123824842</vt:lpwstr>
      </vt:variant>
      <vt:variant>
        <vt:i4>1900600</vt:i4>
      </vt:variant>
      <vt:variant>
        <vt:i4>416</vt:i4>
      </vt:variant>
      <vt:variant>
        <vt:i4>0</vt:i4>
      </vt:variant>
      <vt:variant>
        <vt:i4>5</vt:i4>
      </vt:variant>
      <vt:variant>
        <vt:lpwstr/>
      </vt:variant>
      <vt:variant>
        <vt:lpwstr>_Toc123824841</vt:lpwstr>
      </vt:variant>
      <vt:variant>
        <vt:i4>1900600</vt:i4>
      </vt:variant>
      <vt:variant>
        <vt:i4>410</vt:i4>
      </vt:variant>
      <vt:variant>
        <vt:i4>0</vt:i4>
      </vt:variant>
      <vt:variant>
        <vt:i4>5</vt:i4>
      </vt:variant>
      <vt:variant>
        <vt:lpwstr/>
      </vt:variant>
      <vt:variant>
        <vt:lpwstr>_Toc123824840</vt:lpwstr>
      </vt:variant>
      <vt:variant>
        <vt:i4>1703992</vt:i4>
      </vt:variant>
      <vt:variant>
        <vt:i4>404</vt:i4>
      </vt:variant>
      <vt:variant>
        <vt:i4>0</vt:i4>
      </vt:variant>
      <vt:variant>
        <vt:i4>5</vt:i4>
      </vt:variant>
      <vt:variant>
        <vt:lpwstr/>
      </vt:variant>
      <vt:variant>
        <vt:lpwstr>_Toc123824839</vt:lpwstr>
      </vt:variant>
      <vt:variant>
        <vt:i4>1703992</vt:i4>
      </vt:variant>
      <vt:variant>
        <vt:i4>398</vt:i4>
      </vt:variant>
      <vt:variant>
        <vt:i4>0</vt:i4>
      </vt:variant>
      <vt:variant>
        <vt:i4>5</vt:i4>
      </vt:variant>
      <vt:variant>
        <vt:lpwstr/>
      </vt:variant>
      <vt:variant>
        <vt:lpwstr>_Toc123824838</vt:lpwstr>
      </vt:variant>
      <vt:variant>
        <vt:i4>1703992</vt:i4>
      </vt:variant>
      <vt:variant>
        <vt:i4>392</vt:i4>
      </vt:variant>
      <vt:variant>
        <vt:i4>0</vt:i4>
      </vt:variant>
      <vt:variant>
        <vt:i4>5</vt:i4>
      </vt:variant>
      <vt:variant>
        <vt:lpwstr/>
      </vt:variant>
      <vt:variant>
        <vt:lpwstr>_Toc123824837</vt:lpwstr>
      </vt:variant>
      <vt:variant>
        <vt:i4>1703992</vt:i4>
      </vt:variant>
      <vt:variant>
        <vt:i4>386</vt:i4>
      </vt:variant>
      <vt:variant>
        <vt:i4>0</vt:i4>
      </vt:variant>
      <vt:variant>
        <vt:i4>5</vt:i4>
      </vt:variant>
      <vt:variant>
        <vt:lpwstr/>
      </vt:variant>
      <vt:variant>
        <vt:lpwstr>_Toc123824836</vt:lpwstr>
      </vt:variant>
      <vt:variant>
        <vt:i4>1703992</vt:i4>
      </vt:variant>
      <vt:variant>
        <vt:i4>380</vt:i4>
      </vt:variant>
      <vt:variant>
        <vt:i4>0</vt:i4>
      </vt:variant>
      <vt:variant>
        <vt:i4>5</vt:i4>
      </vt:variant>
      <vt:variant>
        <vt:lpwstr/>
      </vt:variant>
      <vt:variant>
        <vt:lpwstr>_Toc123824835</vt:lpwstr>
      </vt:variant>
      <vt:variant>
        <vt:i4>1703992</vt:i4>
      </vt:variant>
      <vt:variant>
        <vt:i4>374</vt:i4>
      </vt:variant>
      <vt:variant>
        <vt:i4>0</vt:i4>
      </vt:variant>
      <vt:variant>
        <vt:i4>5</vt:i4>
      </vt:variant>
      <vt:variant>
        <vt:lpwstr/>
      </vt:variant>
      <vt:variant>
        <vt:lpwstr>_Toc123824834</vt:lpwstr>
      </vt:variant>
      <vt:variant>
        <vt:i4>1703992</vt:i4>
      </vt:variant>
      <vt:variant>
        <vt:i4>368</vt:i4>
      </vt:variant>
      <vt:variant>
        <vt:i4>0</vt:i4>
      </vt:variant>
      <vt:variant>
        <vt:i4>5</vt:i4>
      </vt:variant>
      <vt:variant>
        <vt:lpwstr/>
      </vt:variant>
      <vt:variant>
        <vt:lpwstr>_Toc123824833</vt:lpwstr>
      </vt:variant>
      <vt:variant>
        <vt:i4>1703992</vt:i4>
      </vt:variant>
      <vt:variant>
        <vt:i4>362</vt:i4>
      </vt:variant>
      <vt:variant>
        <vt:i4>0</vt:i4>
      </vt:variant>
      <vt:variant>
        <vt:i4>5</vt:i4>
      </vt:variant>
      <vt:variant>
        <vt:lpwstr/>
      </vt:variant>
      <vt:variant>
        <vt:lpwstr>_Toc123824832</vt:lpwstr>
      </vt:variant>
      <vt:variant>
        <vt:i4>1703992</vt:i4>
      </vt:variant>
      <vt:variant>
        <vt:i4>356</vt:i4>
      </vt:variant>
      <vt:variant>
        <vt:i4>0</vt:i4>
      </vt:variant>
      <vt:variant>
        <vt:i4>5</vt:i4>
      </vt:variant>
      <vt:variant>
        <vt:lpwstr/>
      </vt:variant>
      <vt:variant>
        <vt:lpwstr>_Toc123824831</vt:lpwstr>
      </vt:variant>
      <vt:variant>
        <vt:i4>1703992</vt:i4>
      </vt:variant>
      <vt:variant>
        <vt:i4>350</vt:i4>
      </vt:variant>
      <vt:variant>
        <vt:i4>0</vt:i4>
      </vt:variant>
      <vt:variant>
        <vt:i4>5</vt:i4>
      </vt:variant>
      <vt:variant>
        <vt:lpwstr/>
      </vt:variant>
      <vt:variant>
        <vt:lpwstr>_Toc123824830</vt:lpwstr>
      </vt:variant>
      <vt:variant>
        <vt:i4>1769528</vt:i4>
      </vt:variant>
      <vt:variant>
        <vt:i4>344</vt:i4>
      </vt:variant>
      <vt:variant>
        <vt:i4>0</vt:i4>
      </vt:variant>
      <vt:variant>
        <vt:i4>5</vt:i4>
      </vt:variant>
      <vt:variant>
        <vt:lpwstr/>
      </vt:variant>
      <vt:variant>
        <vt:lpwstr>_Toc123824829</vt:lpwstr>
      </vt:variant>
      <vt:variant>
        <vt:i4>1769528</vt:i4>
      </vt:variant>
      <vt:variant>
        <vt:i4>338</vt:i4>
      </vt:variant>
      <vt:variant>
        <vt:i4>0</vt:i4>
      </vt:variant>
      <vt:variant>
        <vt:i4>5</vt:i4>
      </vt:variant>
      <vt:variant>
        <vt:lpwstr/>
      </vt:variant>
      <vt:variant>
        <vt:lpwstr>_Toc123824828</vt:lpwstr>
      </vt:variant>
      <vt:variant>
        <vt:i4>1769528</vt:i4>
      </vt:variant>
      <vt:variant>
        <vt:i4>332</vt:i4>
      </vt:variant>
      <vt:variant>
        <vt:i4>0</vt:i4>
      </vt:variant>
      <vt:variant>
        <vt:i4>5</vt:i4>
      </vt:variant>
      <vt:variant>
        <vt:lpwstr/>
      </vt:variant>
      <vt:variant>
        <vt:lpwstr>_Toc123824827</vt:lpwstr>
      </vt:variant>
      <vt:variant>
        <vt:i4>1769528</vt:i4>
      </vt:variant>
      <vt:variant>
        <vt:i4>326</vt:i4>
      </vt:variant>
      <vt:variant>
        <vt:i4>0</vt:i4>
      </vt:variant>
      <vt:variant>
        <vt:i4>5</vt:i4>
      </vt:variant>
      <vt:variant>
        <vt:lpwstr/>
      </vt:variant>
      <vt:variant>
        <vt:lpwstr>_Toc123824826</vt:lpwstr>
      </vt:variant>
      <vt:variant>
        <vt:i4>1769528</vt:i4>
      </vt:variant>
      <vt:variant>
        <vt:i4>320</vt:i4>
      </vt:variant>
      <vt:variant>
        <vt:i4>0</vt:i4>
      </vt:variant>
      <vt:variant>
        <vt:i4>5</vt:i4>
      </vt:variant>
      <vt:variant>
        <vt:lpwstr/>
      </vt:variant>
      <vt:variant>
        <vt:lpwstr>_Toc123824825</vt:lpwstr>
      </vt:variant>
      <vt:variant>
        <vt:i4>1769528</vt:i4>
      </vt:variant>
      <vt:variant>
        <vt:i4>314</vt:i4>
      </vt:variant>
      <vt:variant>
        <vt:i4>0</vt:i4>
      </vt:variant>
      <vt:variant>
        <vt:i4>5</vt:i4>
      </vt:variant>
      <vt:variant>
        <vt:lpwstr/>
      </vt:variant>
      <vt:variant>
        <vt:lpwstr>_Toc123824824</vt:lpwstr>
      </vt:variant>
      <vt:variant>
        <vt:i4>1769528</vt:i4>
      </vt:variant>
      <vt:variant>
        <vt:i4>308</vt:i4>
      </vt:variant>
      <vt:variant>
        <vt:i4>0</vt:i4>
      </vt:variant>
      <vt:variant>
        <vt:i4>5</vt:i4>
      </vt:variant>
      <vt:variant>
        <vt:lpwstr/>
      </vt:variant>
      <vt:variant>
        <vt:lpwstr>_Toc123824823</vt:lpwstr>
      </vt:variant>
      <vt:variant>
        <vt:i4>1769528</vt:i4>
      </vt:variant>
      <vt:variant>
        <vt:i4>302</vt:i4>
      </vt:variant>
      <vt:variant>
        <vt:i4>0</vt:i4>
      </vt:variant>
      <vt:variant>
        <vt:i4>5</vt:i4>
      </vt:variant>
      <vt:variant>
        <vt:lpwstr/>
      </vt:variant>
      <vt:variant>
        <vt:lpwstr>_Toc123824822</vt:lpwstr>
      </vt:variant>
      <vt:variant>
        <vt:i4>1769528</vt:i4>
      </vt:variant>
      <vt:variant>
        <vt:i4>296</vt:i4>
      </vt:variant>
      <vt:variant>
        <vt:i4>0</vt:i4>
      </vt:variant>
      <vt:variant>
        <vt:i4>5</vt:i4>
      </vt:variant>
      <vt:variant>
        <vt:lpwstr/>
      </vt:variant>
      <vt:variant>
        <vt:lpwstr>_Toc123824821</vt:lpwstr>
      </vt:variant>
      <vt:variant>
        <vt:i4>1769528</vt:i4>
      </vt:variant>
      <vt:variant>
        <vt:i4>290</vt:i4>
      </vt:variant>
      <vt:variant>
        <vt:i4>0</vt:i4>
      </vt:variant>
      <vt:variant>
        <vt:i4>5</vt:i4>
      </vt:variant>
      <vt:variant>
        <vt:lpwstr/>
      </vt:variant>
      <vt:variant>
        <vt:lpwstr>_Toc123824820</vt:lpwstr>
      </vt:variant>
      <vt:variant>
        <vt:i4>1572920</vt:i4>
      </vt:variant>
      <vt:variant>
        <vt:i4>284</vt:i4>
      </vt:variant>
      <vt:variant>
        <vt:i4>0</vt:i4>
      </vt:variant>
      <vt:variant>
        <vt:i4>5</vt:i4>
      </vt:variant>
      <vt:variant>
        <vt:lpwstr/>
      </vt:variant>
      <vt:variant>
        <vt:lpwstr>_Toc123824819</vt:lpwstr>
      </vt:variant>
      <vt:variant>
        <vt:i4>1572920</vt:i4>
      </vt:variant>
      <vt:variant>
        <vt:i4>278</vt:i4>
      </vt:variant>
      <vt:variant>
        <vt:i4>0</vt:i4>
      </vt:variant>
      <vt:variant>
        <vt:i4>5</vt:i4>
      </vt:variant>
      <vt:variant>
        <vt:lpwstr/>
      </vt:variant>
      <vt:variant>
        <vt:lpwstr>_Toc123824818</vt:lpwstr>
      </vt:variant>
      <vt:variant>
        <vt:i4>1572920</vt:i4>
      </vt:variant>
      <vt:variant>
        <vt:i4>272</vt:i4>
      </vt:variant>
      <vt:variant>
        <vt:i4>0</vt:i4>
      </vt:variant>
      <vt:variant>
        <vt:i4>5</vt:i4>
      </vt:variant>
      <vt:variant>
        <vt:lpwstr/>
      </vt:variant>
      <vt:variant>
        <vt:lpwstr>_Toc123824817</vt:lpwstr>
      </vt:variant>
      <vt:variant>
        <vt:i4>1572920</vt:i4>
      </vt:variant>
      <vt:variant>
        <vt:i4>266</vt:i4>
      </vt:variant>
      <vt:variant>
        <vt:i4>0</vt:i4>
      </vt:variant>
      <vt:variant>
        <vt:i4>5</vt:i4>
      </vt:variant>
      <vt:variant>
        <vt:lpwstr/>
      </vt:variant>
      <vt:variant>
        <vt:lpwstr>_Toc123824816</vt:lpwstr>
      </vt:variant>
      <vt:variant>
        <vt:i4>1572920</vt:i4>
      </vt:variant>
      <vt:variant>
        <vt:i4>260</vt:i4>
      </vt:variant>
      <vt:variant>
        <vt:i4>0</vt:i4>
      </vt:variant>
      <vt:variant>
        <vt:i4>5</vt:i4>
      </vt:variant>
      <vt:variant>
        <vt:lpwstr/>
      </vt:variant>
      <vt:variant>
        <vt:lpwstr>_Toc123824815</vt:lpwstr>
      </vt:variant>
      <vt:variant>
        <vt:i4>1572920</vt:i4>
      </vt:variant>
      <vt:variant>
        <vt:i4>254</vt:i4>
      </vt:variant>
      <vt:variant>
        <vt:i4>0</vt:i4>
      </vt:variant>
      <vt:variant>
        <vt:i4>5</vt:i4>
      </vt:variant>
      <vt:variant>
        <vt:lpwstr/>
      </vt:variant>
      <vt:variant>
        <vt:lpwstr>_Toc123824814</vt:lpwstr>
      </vt:variant>
      <vt:variant>
        <vt:i4>1572920</vt:i4>
      </vt:variant>
      <vt:variant>
        <vt:i4>248</vt:i4>
      </vt:variant>
      <vt:variant>
        <vt:i4>0</vt:i4>
      </vt:variant>
      <vt:variant>
        <vt:i4>5</vt:i4>
      </vt:variant>
      <vt:variant>
        <vt:lpwstr/>
      </vt:variant>
      <vt:variant>
        <vt:lpwstr>_Toc123824813</vt:lpwstr>
      </vt:variant>
      <vt:variant>
        <vt:i4>1572920</vt:i4>
      </vt:variant>
      <vt:variant>
        <vt:i4>242</vt:i4>
      </vt:variant>
      <vt:variant>
        <vt:i4>0</vt:i4>
      </vt:variant>
      <vt:variant>
        <vt:i4>5</vt:i4>
      </vt:variant>
      <vt:variant>
        <vt:lpwstr/>
      </vt:variant>
      <vt:variant>
        <vt:lpwstr>_Toc123824812</vt:lpwstr>
      </vt:variant>
      <vt:variant>
        <vt:i4>1572920</vt:i4>
      </vt:variant>
      <vt:variant>
        <vt:i4>236</vt:i4>
      </vt:variant>
      <vt:variant>
        <vt:i4>0</vt:i4>
      </vt:variant>
      <vt:variant>
        <vt:i4>5</vt:i4>
      </vt:variant>
      <vt:variant>
        <vt:lpwstr/>
      </vt:variant>
      <vt:variant>
        <vt:lpwstr>_Toc123824811</vt:lpwstr>
      </vt:variant>
      <vt:variant>
        <vt:i4>1572920</vt:i4>
      </vt:variant>
      <vt:variant>
        <vt:i4>230</vt:i4>
      </vt:variant>
      <vt:variant>
        <vt:i4>0</vt:i4>
      </vt:variant>
      <vt:variant>
        <vt:i4>5</vt:i4>
      </vt:variant>
      <vt:variant>
        <vt:lpwstr/>
      </vt:variant>
      <vt:variant>
        <vt:lpwstr>_Toc123824810</vt:lpwstr>
      </vt:variant>
      <vt:variant>
        <vt:i4>1638456</vt:i4>
      </vt:variant>
      <vt:variant>
        <vt:i4>224</vt:i4>
      </vt:variant>
      <vt:variant>
        <vt:i4>0</vt:i4>
      </vt:variant>
      <vt:variant>
        <vt:i4>5</vt:i4>
      </vt:variant>
      <vt:variant>
        <vt:lpwstr/>
      </vt:variant>
      <vt:variant>
        <vt:lpwstr>_Toc123824809</vt:lpwstr>
      </vt:variant>
      <vt:variant>
        <vt:i4>1638456</vt:i4>
      </vt:variant>
      <vt:variant>
        <vt:i4>218</vt:i4>
      </vt:variant>
      <vt:variant>
        <vt:i4>0</vt:i4>
      </vt:variant>
      <vt:variant>
        <vt:i4>5</vt:i4>
      </vt:variant>
      <vt:variant>
        <vt:lpwstr/>
      </vt:variant>
      <vt:variant>
        <vt:lpwstr>_Toc123824808</vt:lpwstr>
      </vt:variant>
      <vt:variant>
        <vt:i4>1638456</vt:i4>
      </vt:variant>
      <vt:variant>
        <vt:i4>212</vt:i4>
      </vt:variant>
      <vt:variant>
        <vt:i4>0</vt:i4>
      </vt:variant>
      <vt:variant>
        <vt:i4>5</vt:i4>
      </vt:variant>
      <vt:variant>
        <vt:lpwstr/>
      </vt:variant>
      <vt:variant>
        <vt:lpwstr>_Toc123824807</vt:lpwstr>
      </vt:variant>
      <vt:variant>
        <vt:i4>1638456</vt:i4>
      </vt:variant>
      <vt:variant>
        <vt:i4>206</vt:i4>
      </vt:variant>
      <vt:variant>
        <vt:i4>0</vt:i4>
      </vt:variant>
      <vt:variant>
        <vt:i4>5</vt:i4>
      </vt:variant>
      <vt:variant>
        <vt:lpwstr/>
      </vt:variant>
      <vt:variant>
        <vt:lpwstr>_Toc123824806</vt:lpwstr>
      </vt:variant>
      <vt:variant>
        <vt:i4>1638456</vt:i4>
      </vt:variant>
      <vt:variant>
        <vt:i4>200</vt:i4>
      </vt:variant>
      <vt:variant>
        <vt:i4>0</vt:i4>
      </vt:variant>
      <vt:variant>
        <vt:i4>5</vt:i4>
      </vt:variant>
      <vt:variant>
        <vt:lpwstr/>
      </vt:variant>
      <vt:variant>
        <vt:lpwstr>_Toc123824805</vt:lpwstr>
      </vt:variant>
      <vt:variant>
        <vt:i4>1638456</vt:i4>
      </vt:variant>
      <vt:variant>
        <vt:i4>194</vt:i4>
      </vt:variant>
      <vt:variant>
        <vt:i4>0</vt:i4>
      </vt:variant>
      <vt:variant>
        <vt:i4>5</vt:i4>
      </vt:variant>
      <vt:variant>
        <vt:lpwstr/>
      </vt:variant>
      <vt:variant>
        <vt:lpwstr>_Toc123824804</vt:lpwstr>
      </vt:variant>
      <vt:variant>
        <vt:i4>1638456</vt:i4>
      </vt:variant>
      <vt:variant>
        <vt:i4>188</vt:i4>
      </vt:variant>
      <vt:variant>
        <vt:i4>0</vt:i4>
      </vt:variant>
      <vt:variant>
        <vt:i4>5</vt:i4>
      </vt:variant>
      <vt:variant>
        <vt:lpwstr/>
      </vt:variant>
      <vt:variant>
        <vt:lpwstr>_Toc123824803</vt:lpwstr>
      </vt:variant>
      <vt:variant>
        <vt:i4>1638456</vt:i4>
      </vt:variant>
      <vt:variant>
        <vt:i4>182</vt:i4>
      </vt:variant>
      <vt:variant>
        <vt:i4>0</vt:i4>
      </vt:variant>
      <vt:variant>
        <vt:i4>5</vt:i4>
      </vt:variant>
      <vt:variant>
        <vt:lpwstr/>
      </vt:variant>
      <vt:variant>
        <vt:lpwstr>_Toc123824802</vt:lpwstr>
      </vt:variant>
      <vt:variant>
        <vt:i4>1638456</vt:i4>
      </vt:variant>
      <vt:variant>
        <vt:i4>176</vt:i4>
      </vt:variant>
      <vt:variant>
        <vt:i4>0</vt:i4>
      </vt:variant>
      <vt:variant>
        <vt:i4>5</vt:i4>
      </vt:variant>
      <vt:variant>
        <vt:lpwstr/>
      </vt:variant>
      <vt:variant>
        <vt:lpwstr>_Toc123824801</vt:lpwstr>
      </vt:variant>
      <vt:variant>
        <vt:i4>1638456</vt:i4>
      </vt:variant>
      <vt:variant>
        <vt:i4>170</vt:i4>
      </vt:variant>
      <vt:variant>
        <vt:i4>0</vt:i4>
      </vt:variant>
      <vt:variant>
        <vt:i4>5</vt:i4>
      </vt:variant>
      <vt:variant>
        <vt:lpwstr/>
      </vt:variant>
      <vt:variant>
        <vt:lpwstr>_Toc123824800</vt:lpwstr>
      </vt:variant>
      <vt:variant>
        <vt:i4>1048631</vt:i4>
      </vt:variant>
      <vt:variant>
        <vt:i4>164</vt:i4>
      </vt:variant>
      <vt:variant>
        <vt:i4>0</vt:i4>
      </vt:variant>
      <vt:variant>
        <vt:i4>5</vt:i4>
      </vt:variant>
      <vt:variant>
        <vt:lpwstr/>
      </vt:variant>
      <vt:variant>
        <vt:lpwstr>_Toc123824799</vt:lpwstr>
      </vt:variant>
      <vt:variant>
        <vt:i4>1048631</vt:i4>
      </vt:variant>
      <vt:variant>
        <vt:i4>158</vt:i4>
      </vt:variant>
      <vt:variant>
        <vt:i4>0</vt:i4>
      </vt:variant>
      <vt:variant>
        <vt:i4>5</vt:i4>
      </vt:variant>
      <vt:variant>
        <vt:lpwstr/>
      </vt:variant>
      <vt:variant>
        <vt:lpwstr>_Toc123824798</vt:lpwstr>
      </vt:variant>
      <vt:variant>
        <vt:i4>1048631</vt:i4>
      </vt:variant>
      <vt:variant>
        <vt:i4>152</vt:i4>
      </vt:variant>
      <vt:variant>
        <vt:i4>0</vt:i4>
      </vt:variant>
      <vt:variant>
        <vt:i4>5</vt:i4>
      </vt:variant>
      <vt:variant>
        <vt:lpwstr/>
      </vt:variant>
      <vt:variant>
        <vt:lpwstr>_Toc123824797</vt:lpwstr>
      </vt:variant>
      <vt:variant>
        <vt:i4>1048631</vt:i4>
      </vt:variant>
      <vt:variant>
        <vt:i4>146</vt:i4>
      </vt:variant>
      <vt:variant>
        <vt:i4>0</vt:i4>
      </vt:variant>
      <vt:variant>
        <vt:i4>5</vt:i4>
      </vt:variant>
      <vt:variant>
        <vt:lpwstr/>
      </vt:variant>
      <vt:variant>
        <vt:lpwstr>_Toc123824796</vt:lpwstr>
      </vt:variant>
      <vt:variant>
        <vt:i4>1048631</vt:i4>
      </vt:variant>
      <vt:variant>
        <vt:i4>140</vt:i4>
      </vt:variant>
      <vt:variant>
        <vt:i4>0</vt:i4>
      </vt:variant>
      <vt:variant>
        <vt:i4>5</vt:i4>
      </vt:variant>
      <vt:variant>
        <vt:lpwstr/>
      </vt:variant>
      <vt:variant>
        <vt:lpwstr>_Toc123824795</vt:lpwstr>
      </vt:variant>
      <vt:variant>
        <vt:i4>1048631</vt:i4>
      </vt:variant>
      <vt:variant>
        <vt:i4>134</vt:i4>
      </vt:variant>
      <vt:variant>
        <vt:i4>0</vt:i4>
      </vt:variant>
      <vt:variant>
        <vt:i4>5</vt:i4>
      </vt:variant>
      <vt:variant>
        <vt:lpwstr/>
      </vt:variant>
      <vt:variant>
        <vt:lpwstr>_Toc123824794</vt:lpwstr>
      </vt:variant>
      <vt:variant>
        <vt:i4>1048631</vt:i4>
      </vt:variant>
      <vt:variant>
        <vt:i4>128</vt:i4>
      </vt:variant>
      <vt:variant>
        <vt:i4>0</vt:i4>
      </vt:variant>
      <vt:variant>
        <vt:i4>5</vt:i4>
      </vt:variant>
      <vt:variant>
        <vt:lpwstr/>
      </vt:variant>
      <vt:variant>
        <vt:lpwstr>_Toc123824793</vt:lpwstr>
      </vt:variant>
      <vt:variant>
        <vt:i4>1048631</vt:i4>
      </vt:variant>
      <vt:variant>
        <vt:i4>122</vt:i4>
      </vt:variant>
      <vt:variant>
        <vt:i4>0</vt:i4>
      </vt:variant>
      <vt:variant>
        <vt:i4>5</vt:i4>
      </vt:variant>
      <vt:variant>
        <vt:lpwstr/>
      </vt:variant>
      <vt:variant>
        <vt:lpwstr>_Toc123824792</vt:lpwstr>
      </vt:variant>
      <vt:variant>
        <vt:i4>1048631</vt:i4>
      </vt:variant>
      <vt:variant>
        <vt:i4>116</vt:i4>
      </vt:variant>
      <vt:variant>
        <vt:i4>0</vt:i4>
      </vt:variant>
      <vt:variant>
        <vt:i4>5</vt:i4>
      </vt:variant>
      <vt:variant>
        <vt:lpwstr/>
      </vt:variant>
      <vt:variant>
        <vt:lpwstr>_Toc123824791</vt:lpwstr>
      </vt:variant>
      <vt:variant>
        <vt:i4>1048631</vt:i4>
      </vt:variant>
      <vt:variant>
        <vt:i4>110</vt:i4>
      </vt:variant>
      <vt:variant>
        <vt:i4>0</vt:i4>
      </vt:variant>
      <vt:variant>
        <vt:i4>5</vt:i4>
      </vt:variant>
      <vt:variant>
        <vt:lpwstr/>
      </vt:variant>
      <vt:variant>
        <vt:lpwstr>_Toc123824790</vt:lpwstr>
      </vt:variant>
      <vt:variant>
        <vt:i4>1114167</vt:i4>
      </vt:variant>
      <vt:variant>
        <vt:i4>104</vt:i4>
      </vt:variant>
      <vt:variant>
        <vt:i4>0</vt:i4>
      </vt:variant>
      <vt:variant>
        <vt:i4>5</vt:i4>
      </vt:variant>
      <vt:variant>
        <vt:lpwstr/>
      </vt:variant>
      <vt:variant>
        <vt:lpwstr>_Toc123824789</vt:lpwstr>
      </vt:variant>
      <vt:variant>
        <vt:i4>1114167</vt:i4>
      </vt:variant>
      <vt:variant>
        <vt:i4>98</vt:i4>
      </vt:variant>
      <vt:variant>
        <vt:i4>0</vt:i4>
      </vt:variant>
      <vt:variant>
        <vt:i4>5</vt:i4>
      </vt:variant>
      <vt:variant>
        <vt:lpwstr/>
      </vt:variant>
      <vt:variant>
        <vt:lpwstr>_Toc123824788</vt:lpwstr>
      </vt:variant>
      <vt:variant>
        <vt:i4>1114167</vt:i4>
      </vt:variant>
      <vt:variant>
        <vt:i4>92</vt:i4>
      </vt:variant>
      <vt:variant>
        <vt:i4>0</vt:i4>
      </vt:variant>
      <vt:variant>
        <vt:i4>5</vt:i4>
      </vt:variant>
      <vt:variant>
        <vt:lpwstr/>
      </vt:variant>
      <vt:variant>
        <vt:lpwstr>_Toc123824787</vt:lpwstr>
      </vt:variant>
      <vt:variant>
        <vt:i4>1114167</vt:i4>
      </vt:variant>
      <vt:variant>
        <vt:i4>86</vt:i4>
      </vt:variant>
      <vt:variant>
        <vt:i4>0</vt:i4>
      </vt:variant>
      <vt:variant>
        <vt:i4>5</vt:i4>
      </vt:variant>
      <vt:variant>
        <vt:lpwstr/>
      </vt:variant>
      <vt:variant>
        <vt:lpwstr>_Toc123824786</vt:lpwstr>
      </vt:variant>
      <vt:variant>
        <vt:i4>1114167</vt:i4>
      </vt:variant>
      <vt:variant>
        <vt:i4>80</vt:i4>
      </vt:variant>
      <vt:variant>
        <vt:i4>0</vt:i4>
      </vt:variant>
      <vt:variant>
        <vt:i4>5</vt:i4>
      </vt:variant>
      <vt:variant>
        <vt:lpwstr/>
      </vt:variant>
      <vt:variant>
        <vt:lpwstr>_Toc123824785</vt:lpwstr>
      </vt:variant>
      <vt:variant>
        <vt:i4>1114167</vt:i4>
      </vt:variant>
      <vt:variant>
        <vt:i4>74</vt:i4>
      </vt:variant>
      <vt:variant>
        <vt:i4>0</vt:i4>
      </vt:variant>
      <vt:variant>
        <vt:i4>5</vt:i4>
      </vt:variant>
      <vt:variant>
        <vt:lpwstr/>
      </vt:variant>
      <vt:variant>
        <vt:lpwstr>_Toc123824784</vt:lpwstr>
      </vt:variant>
      <vt:variant>
        <vt:i4>1114167</vt:i4>
      </vt:variant>
      <vt:variant>
        <vt:i4>68</vt:i4>
      </vt:variant>
      <vt:variant>
        <vt:i4>0</vt:i4>
      </vt:variant>
      <vt:variant>
        <vt:i4>5</vt:i4>
      </vt:variant>
      <vt:variant>
        <vt:lpwstr/>
      </vt:variant>
      <vt:variant>
        <vt:lpwstr>_Toc123824783</vt:lpwstr>
      </vt:variant>
      <vt:variant>
        <vt:i4>1114167</vt:i4>
      </vt:variant>
      <vt:variant>
        <vt:i4>62</vt:i4>
      </vt:variant>
      <vt:variant>
        <vt:i4>0</vt:i4>
      </vt:variant>
      <vt:variant>
        <vt:i4>5</vt:i4>
      </vt:variant>
      <vt:variant>
        <vt:lpwstr/>
      </vt:variant>
      <vt:variant>
        <vt:lpwstr>_Toc123824782</vt:lpwstr>
      </vt:variant>
      <vt:variant>
        <vt:i4>1114167</vt:i4>
      </vt:variant>
      <vt:variant>
        <vt:i4>56</vt:i4>
      </vt:variant>
      <vt:variant>
        <vt:i4>0</vt:i4>
      </vt:variant>
      <vt:variant>
        <vt:i4>5</vt:i4>
      </vt:variant>
      <vt:variant>
        <vt:lpwstr/>
      </vt:variant>
      <vt:variant>
        <vt:lpwstr>_Toc123824781</vt:lpwstr>
      </vt:variant>
      <vt:variant>
        <vt:i4>1114167</vt:i4>
      </vt:variant>
      <vt:variant>
        <vt:i4>50</vt:i4>
      </vt:variant>
      <vt:variant>
        <vt:i4>0</vt:i4>
      </vt:variant>
      <vt:variant>
        <vt:i4>5</vt:i4>
      </vt:variant>
      <vt:variant>
        <vt:lpwstr/>
      </vt:variant>
      <vt:variant>
        <vt:lpwstr>_Toc123824780</vt:lpwstr>
      </vt:variant>
      <vt:variant>
        <vt:i4>1966135</vt:i4>
      </vt:variant>
      <vt:variant>
        <vt:i4>44</vt:i4>
      </vt:variant>
      <vt:variant>
        <vt:i4>0</vt:i4>
      </vt:variant>
      <vt:variant>
        <vt:i4>5</vt:i4>
      </vt:variant>
      <vt:variant>
        <vt:lpwstr/>
      </vt:variant>
      <vt:variant>
        <vt:lpwstr>_Toc123824779</vt:lpwstr>
      </vt:variant>
      <vt:variant>
        <vt:i4>1966135</vt:i4>
      </vt:variant>
      <vt:variant>
        <vt:i4>38</vt:i4>
      </vt:variant>
      <vt:variant>
        <vt:i4>0</vt:i4>
      </vt:variant>
      <vt:variant>
        <vt:i4>5</vt:i4>
      </vt:variant>
      <vt:variant>
        <vt:lpwstr/>
      </vt:variant>
      <vt:variant>
        <vt:lpwstr>_Toc123824778</vt:lpwstr>
      </vt:variant>
      <vt:variant>
        <vt:i4>1966135</vt:i4>
      </vt:variant>
      <vt:variant>
        <vt:i4>32</vt:i4>
      </vt:variant>
      <vt:variant>
        <vt:i4>0</vt:i4>
      </vt:variant>
      <vt:variant>
        <vt:i4>5</vt:i4>
      </vt:variant>
      <vt:variant>
        <vt:lpwstr/>
      </vt:variant>
      <vt:variant>
        <vt:lpwstr>_Toc123824777</vt:lpwstr>
      </vt:variant>
      <vt:variant>
        <vt:i4>1966135</vt:i4>
      </vt:variant>
      <vt:variant>
        <vt:i4>26</vt:i4>
      </vt:variant>
      <vt:variant>
        <vt:i4>0</vt:i4>
      </vt:variant>
      <vt:variant>
        <vt:i4>5</vt:i4>
      </vt:variant>
      <vt:variant>
        <vt:lpwstr/>
      </vt:variant>
      <vt:variant>
        <vt:lpwstr>_Toc123824776</vt:lpwstr>
      </vt:variant>
      <vt:variant>
        <vt:i4>1966135</vt:i4>
      </vt:variant>
      <vt:variant>
        <vt:i4>20</vt:i4>
      </vt:variant>
      <vt:variant>
        <vt:i4>0</vt:i4>
      </vt:variant>
      <vt:variant>
        <vt:i4>5</vt:i4>
      </vt:variant>
      <vt:variant>
        <vt:lpwstr/>
      </vt:variant>
      <vt:variant>
        <vt:lpwstr>_Toc123824775</vt:lpwstr>
      </vt:variant>
      <vt:variant>
        <vt:i4>1966135</vt:i4>
      </vt:variant>
      <vt:variant>
        <vt:i4>14</vt:i4>
      </vt:variant>
      <vt:variant>
        <vt:i4>0</vt:i4>
      </vt:variant>
      <vt:variant>
        <vt:i4>5</vt:i4>
      </vt:variant>
      <vt:variant>
        <vt:lpwstr/>
      </vt:variant>
      <vt:variant>
        <vt:lpwstr>_Toc123824774</vt:lpwstr>
      </vt:variant>
      <vt:variant>
        <vt:i4>1966135</vt:i4>
      </vt:variant>
      <vt:variant>
        <vt:i4>8</vt:i4>
      </vt:variant>
      <vt:variant>
        <vt:i4>0</vt:i4>
      </vt:variant>
      <vt:variant>
        <vt:i4>5</vt:i4>
      </vt:variant>
      <vt:variant>
        <vt:lpwstr/>
      </vt:variant>
      <vt:variant>
        <vt:lpwstr>_Toc123824773</vt:lpwstr>
      </vt:variant>
      <vt:variant>
        <vt:i4>1966135</vt:i4>
      </vt:variant>
      <vt:variant>
        <vt:i4>2</vt:i4>
      </vt:variant>
      <vt:variant>
        <vt:i4>0</vt:i4>
      </vt:variant>
      <vt:variant>
        <vt:i4>5</vt:i4>
      </vt:variant>
      <vt:variant>
        <vt:lpwstr/>
      </vt:variant>
      <vt:variant>
        <vt:lpwstr>_Toc123824772</vt:lpwstr>
      </vt:variant>
      <vt:variant>
        <vt:i4>5439509</vt:i4>
      </vt:variant>
      <vt:variant>
        <vt:i4>3</vt:i4>
      </vt:variant>
      <vt:variant>
        <vt:i4>0</vt:i4>
      </vt:variant>
      <vt:variant>
        <vt:i4>5</vt:i4>
      </vt:variant>
      <vt:variant>
        <vt:lpwstr>https://it.wikipedia.org/wiki/MD5</vt:lpwstr>
      </vt:variant>
      <vt:variant>
        <vt:lpwstr/>
      </vt:variant>
      <vt:variant>
        <vt:i4>7340059</vt:i4>
      </vt:variant>
      <vt:variant>
        <vt:i4>0</vt:i4>
      </vt:variant>
      <vt:variant>
        <vt:i4>0</vt:i4>
      </vt:variant>
      <vt:variant>
        <vt:i4>5</vt:i4>
      </vt:variant>
      <vt:variant>
        <vt:lpwstr>https://it.wikipedia.org/wiki/Funzione_crittografica_di_hash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Sviluppo di un database per la prevenzione di disastri naturali</dc:title>
  <dc:subject/>
  <dc:creator>Arduini F. (1098699) – Pigliacampo L. (1098288) – Rossi A. (1097619)</dc:creator>
  <cp:keywords>Corso di Sistemi Informativi e Basi di Dati (progetto 1610)</cp:keywords>
  <cp:lastModifiedBy>ARDUINI FEDERICO</cp:lastModifiedBy>
  <cp:revision>2</cp:revision>
  <cp:lastPrinted>2023-01-05T15:36:00Z</cp:lastPrinted>
  <dcterms:created xsi:type="dcterms:W3CDTF">2023-01-05T15:41:00Z</dcterms:created>
  <dcterms:modified xsi:type="dcterms:W3CDTF">2023-01-05T15:41:00Z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ddenCategoryTags">
    <vt:lpwstr/>
  </property>
  <property fmtid="{D5CDD505-2E9C-101B-9397-08002B2CF9AE}" pid="3" name="InternalTags">
    <vt:lpwstr/>
  </property>
  <property fmtid="{D5CDD505-2E9C-101B-9397-08002B2CF9AE}" pid="4" name="CampaignTags">
    <vt:lpwstr/>
  </property>
  <property fmtid="{D5CDD505-2E9C-101B-9397-08002B2CF9AE}" pid="5" name="ContentTypeId">
    <vt:lpwstr>0x010100504927536A57204B91C83BDA17DBBCF8</vt:lpwstr>
  </property>
  <property fmtid="{D5CDD505-2E9C-101B-9397-08002B2CF9AE}" pid="6" name="FeatureTags">
    <vt:lpwstr/>
  </property>
  <property fmtid="{D5CDD505-2E9C-101B-9397-08002B2CF9AE}" pid="7" name="LocalizationTags">
    <vt:lpwstr/>
  </property>
  <property fmtid="{D5CDD505-2E9C-101B-9397-08002B2CF9AE}" pid="8" name="HiddenCategoryTagsTaxHTField0">
    <vt:lpwstr/>
  </property>
  <property fmtid="{D5CDD505-2E9C-101B-9397-08002B2CF9AE}" pid="9" name="CategoryTags">
    <vt:lpwstr/>
  </property>
  <property fmtid="{D5CDD505-2E9C-101B-9397-08002B2CF9AE}" pid="10" name="ScenarioTags">
    <vt:lpwstr/>
  </property>
  <property fmtid="{D5CDD505-2E9C-101B-9397-08002B2CF9AE}" pid="11" name="LocMarketGroupTiers">
    <vt:lpwstr/>
  </property>
  <property fmtid="{D5CDD505-2E9C-101B-9397-08002B2CF9AE}" pid="12" name="CategoryTagsTaxHTField0">
    <vt:lpwstr/>
  </property>
</Properties>
</file>