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3F70A" w14:textId="486859E2" w:rsidR="003B705F" w:rsidRDefault="003B705F">
      <w:pPr>
        <w:pStyle w:val="Nessunaspaziatura"/>
        <w:rPr>
          <w:noProof/>
          <w:color w:val="4D322D" w:themeColor="text2"/>
          <w:sz w:val="24"/>
          <w:szCs w:val="24"/>
          <w:lang w:val="it-IT"/>
        </w:rPr>
      </w:pPr>
      <w:bookmarkStart w:id="0" w:name="_Toc321147011"/>
      <w:bookmarkStart w:id="1" w:name="_Toc318189312"/>
      <w:bookmarkStart w:id="2" w:name="_Toc318188327"/>
      <w:bookmarkStart w:id="3" w:name="_Toc318188227"/>
      <w:bookmarkStart w:id="4" w:name="_Toc321147149"/>
    </w:p>
    <w:sdt>
      <w:sdtPr>
        <w:rPr>
          <w:noProof/>
          <w:color w:val="4D322D" w:themeColor="text2"/>
          <w:sz w:val="24"/>
          <w:szCs w:val="24"/>
          <w:lang w:val="it-IT"/>
        </w:rPr>
        <w:id w:val="1068995422"/>
        <w:docPartObj>
          <w:docPartGallery w:val="Cover Pages"/>
          <w:docPartUnique/>
        </w:docPartObj>
      </w:sdtPr>
      <w:sdtEndPr>
        <w:rPr>
          <w:sz w:val="22"/>
          <w:szCs w:val="20"/>
        </w:rPr>
      </w:sdtEndPr>
      <w:sdtContent>
        <w:p w14:paraId="0D0B33C8" w14:textId="40F8EE38" w:rsidR="0088720E" w:rsidRPr="00636E92" w:rsidRDefault="004258EB" w:rsidP="00636E92">
          <w:pPr>
            <w:pStyle w:val="Nessunaspaziatura"/>
            <w:rPr>
              <w:noProof/>
              <w:sz w:val="24"/>
              <w:lang w:val="it-IT"/>
            </w:rPr>
          </w:pPr>
          <w:r w:rsidRPr="009F24FA">
            <w:rPr>
              <w:noProof/>
              <w:lang w:val="it-IT" w:eastAsia="sv-SE"/>
            </w:rPr>
            <mc:AlternateContent>
              <mc:Choice Requires="wps">
                <w:drawing>
                  <wp:anchor distT="0" distB="0" distL="114300" distR="114300" simplePos="0" relativeHeight="251658241" behindDoc="0" locked="0" layoutInCell="1" allowOverlap="0" wp14:anchorId="08D07F4C" wp14:editId="6320662D">
                    <wp:simplePos x="0" y="0"/>
                    <wp:positionH relativeFrom="margin">
                      <wp:align>right</wp:align>
                    </wp:positionH>
                    <wp:positionV relativeFrom="margin">
                      <wp:posOffset>47625</wp:posOffset>
                    </wp:positionV>
                    <wp:extent cx="5480050" cy="1435100"/>
                    <wp:effectExtent l="0" t="0" r="6350" b="12700"/>
                    <wp:wrapSquare wrapText="bothSides"/>
                    <wp:docPr id="21" name="Casella di testo 2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480050" cy="143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lang w:val="it-IT"/>
                                  </w:rPr>
                                  <w:alias w:val="Titolo"/>
                                  <w:tag w:val=""/>
                                  <w:id w:val="-259994002"/>
                                  <w:dataBinding w:prefixMappings="xmlns:ns0='http://purl.org/dc/elements/1.1/' xmlns:ns1='http://schemas.openxmlformats.org/package/2006/metadata/core-properties' " w:xpath="/ns1:coreProperties[1]/ns0:title[1]" w:storeItemID="{6C3C8BC8-F283-45AE-878A-BAB7291924A1}"/>
                                  <w:text/>
                                </w:sdtPr>
                                <w:sdtContent>
                                  <w:p w14:paraId="53368170" w14:textId="4E9FF5C3" w:rsidR="0088720E" w:rsidRPr="006F2FF4" w:rsidRDefault="004258EB">
                                    <w:pPr>
                                      <w:pStyle w:val="Titolo"/>
                                      <w:rPr>
                                        <w:lang w:val="it-IT"/>
                                      </w:rPr>
                                    </w:pPr>
                                    <w:r w:rsidRPr="006F5FC2">
                                      <w:rPr>
                                        <w:lang w:val="it-IT"/>
                                      </w:rPr>
                                      <w:t>Sviluppo di un database per la prevenzione di disastri naturali</w:t>
                                    </w:r>
                                  </w:p>
                                </w:sdtContent>
                              </w:sdt>
                              <w:p w14:paraId="6D10866B" w14:textId="76CA54B3" w:rsidR="0088720E" w:rsidRPr="006F2FF4" w:rsidRDefault="0088720E">
                                <w:pPr>
                                  <w:pStyle w:val="Sottotitolo"/>
                                  <w:rPr>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07F4C" id="_x0000_t202" coordsize="21600,21600" o:spt="202" path="m,l,21600r21600,l21600,xe">
                    <v:stroke joinstyle="miter"/>
                    <v:path gradientshapeok="t" o:connecttype="rect"/>
                  </v:shapetype>
                  <v:shape id="Casella di testo 21" o:spid="_x0000_s1026" type="#_x0000_t202" alt="&quot;&quot;" style="position:absolute;margin-left:380.3pt;margin-top:3.75pt;width:431.5pt;height:113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" o:allowoverlap="f" filled="f" stroked="f" strokeweight=".5pt">
                    <v:textbox inset="0,0,0,0">
                      <w:txbxContent>
                        <w:sdt>
                          <w:sdtPr>
                            <w:rPr>
                              <w:lang w:val="it-IT"/>
                            </w:rPr>
                            <w:alias w:val="Titolo"/>
                            <w:tag w:val=""/>
                            <w:id w:val="-259994002"/>
                            <w:dataBinding w:prefixMappings="xmlns:ns0='http://purl.org/dc/elements/1.1/' xmlns:ns1='http://schemas.openxmlformats.org/package/2006/metadata/core-properties' " w:xpath="/ns1:coreProperties[1]/ns0:title[1]" w:storeItemID="{6C3C8BC8-F283-45AE-878A-BAB7291924A1}"/>
                            <w:text/>
                          </w:sdtPr>
                          <w:sdtContent>
                            <w:p w14:paraId="53368170" w14:textId="4E9FF5C3" w:rsidR="0088720E" w:rsidRPr="006F2FF4" w:rsidRDefault="004258EB">
                              <w:pPr>
                                <w:pStyle w:val="Titolo"/>
                                <w:rPr>
                                  <w:lang w:val="it-IT"/>
                                </w:rPr>
                              </w:pPr>
                              <w:r w:rsidRPr="006F5FC2">
                                <w:rPr>
                                  <w:lang w:val="it-IT"/>
                                </w:rPr>
                                <w:t>Sviluppo di un database per la prevenzione di disastri naturali</w:t>
                              </w:r>
                            </w:p>
                          </w:sdtContent>
                        </w:sdt>
                        <w:p w14:paraId="6D10866B" w14:textId="76CA54B3" w:rsidR="0088720E" w:rsidRPr="006F2FF4" w:rsidRDefault="0088720E">
                          <w:pPr>
                            <w:pStyle w:val="Sottotitolo"/>
                            <w:rPr>
                              <w:lang w:val="it-IT"/>
                            </w:rPr>
                          </w:pPr>
                        </w:p>
                      </w:txbxContent>
                    </v:textbox>
                    <w10:wrap type="square" anchorx="margin" anchory="margin"/>
                  </v:shape>
                </w:pict>
              </mc:Fallback>
            </mc:AlternateContent>
          </w:r>
          <w:r w:rsidR="00B3295C" w:rsidRPr="009F24FA">
            <w:rPr>
              <w:noProof/>
              <w:lang w:val="it-IT" w:eastAsia="sv-SE"/>
            </w:rPr>
            <mc:AlternateContent>
              <mc:Choice Requires="wps">
                <w:drawing>
                  <wp:anchor distT="0" distB="0" distL="114300" distR="114300" simplePos="0" relativeHeight="251658240" behindDoc="0" locked="0" layoutInCell="1" allowOverlap="0" wp14:anchorId="18C292FD" wp14:editId="6CFCAFED">
                    <wp:simplePos x="0" y="0"/>
                    <wp:positionH relativeFrom="margin">
                      <wp:align>center</wp:align>
                    </wp:positionH>
                    <wp:positionV relativeFrom="margin">
                      <wp:align>bottom</wp:align>
                    </wp:positionV>
                    <wp:extent cx="3943350" cy="265176"/>
                    <wp:effectExtent l="0" t="0" r="7620" b="0"/>
                    <wp:wrapSquare wrapText="bothSides"/>
                    <wp:docPr id="20" name="Casella di testo 2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EDB65C" w14:textId="2C52DE22" w:rsidR="004258EB" w:rsidRPr="006F5FC2" w:rsidRDefault="00A94D85">
                                <w:pPr>
                                  <w:pStyle w:val="Informazionicontatto"/>
                                  <w:rPr>
                                    <w:sz w:val="28"/>
                                    <w:szCs w:val="28"/>
                                    <w:lang w:val="it-IT"/>
                                  </w:rPr>
                                </w:pPr>
                                <w:sdt>
                                  <w:sdtPr>
                                    <w:rPr>
                                      <w:sz w:val="28"/>
                                      <w:szCs w:val="28"/>
                                      <w:lang w:val="it-IT"/>
                                    </w:rPr>
                                    <w:alias w:val="Nome"/>
                                    <w:tag w:val=""/>
                                    <w:id w:val="-818349135"/>
                                    <w:dataBinding w:prefixMappings="xmlns:ns0='http://purl.org/dc/elements/1.1/' xmlns:ns1='http://schemas.openxmlformats.org/package/2006/metadata/core-properties' " w:xpath="/ns1:coreProperties[1]/ns0:creator[1]" w:storeItemID="{6C3C8BC8-F283-45AE-878A-BAB7291924A1}"/>
                                    <w:text/>
                                  </w:sdtPr>
                                  <w:sdtContent>
                                    <w:r w:rsidR="003636E7" w:rsidRPr="0025414E">
                                      <w:rPr>
                                        <w:sz w:val="28"/>
                                        <w:szCs w:val="28"/>
                                        <w:lang w:val="it-IT"/>
                                      </w:rPr>
                                      <w:t>Arduini Federico – Pigliacampo Luca – Rossi Alan</w:t>
                                    </w:r>
                                  </w:sdtContent>
                                </w:sdt>
                              </w:p>
                              <w:p w14:paraId="2EA7BA38" w14:textId="40493150" w:rsidR="0088720E" w:rsidRPr="006F5FC2" w:rsidRDefault="00A94D85">
                                <w:pPr>
                                  <w:pStyle w:val="Informazionicontatto"/>
                                  <w:rPr>
                                    <w:sz w:val="28"/>
                                    <w:szCs w:val="28"/>
                                    <w:lang w:val="it-IT"/>
                                  </w:rPr>
                                </w:pPr>
                                <w:sdt>
                                  <w:sdtPr>
                                    <w:rPr>
                                      <w:sz w:val="28"/>
                                      <w:szCs w:val="28"/>
                                      <w:lang w:val="it-IT"/>
                                    </w:rPr>
                                    <w:alias w:val="Titolo del corso"/>
                                    <w:tag w:val=""/>
                                    <w:id w:val="887150108"/>
                                    <w:dataBinding w:prefixMappings="xmlns:ns0='http://purl.org/dc/elements/1.1/' xmlns:ns1='http://schemas.openxmlformats.org/package/2006/metadata/core-properties' " w:xpath="/ns1:coreProperties[1]/ns1:keywords[1]" w:storeItemID="{6C3C8BC8-F283-45AE-878A-BAB7291924A1}"/>
                                    <w:text/>
                                  </w:sdtPr>
                                  <w:sdtContent>
                                    <w:r w:rsidR="000E6B83">
                                      <w:rPr>
                                        <w:sz w:val="28"/>
                                        <w:szCs w:val="28"/>
                                        <w:lang w:val="it-IT"/>
                                      </w:rPr>
                                      <w:t>Corso di Sistemi Informativi e Basi di Dati</w:t>
                                    </w:r>
                                  </w:sdtContent>
                                </w:sdt>
                                <w:r w:rsidR="00B3295C" w:rsidRPr="006F5FC2">
                                  <w:rPr>
                                    <w:sz w:val="28"/>
                                    <w:szCs w:val="28"/>
                                    <w:lang w:val="it-IT"/>
                                  </w:rPr>
                                  <w:t> </w:t>
                                </w:r>
                                <w:r w:rsidR="00C57348" w:rsidRPr="004258EB">
                                  <w:rPr>
                                    <w:sz w:val="28"/>
                                    <w:szCs w:val="28"/>
                                    <w:lang w:val="it-IT"/>
                                  </w:rPr>
                                  <w:t>–</w:t>
                                </w:r>
                                <w:r w:rsidR="00B3295C" w:rsidRPr="006F5FC2">
                                  <w:rPr>
                                    <w:sz w:val="28"/>
                                    <w:szCs w:val="28"/>
                                    <w:lang w:val="it-IT"/>
                                  </w:rPr>
                                  <w:t> </w:t>
                                </w:r>
                                <w:sdt>
                                  <w:sdtPr>
                                    <w:rPr>
                                      <w:sz w:val="28"/>
                                      <w:szCs w:val="28"/>
                                      <w:lang w:val="it-IT"/>
                                    </w:rPr>
                                    <w:alias w:val="Data"/>
                                    <w:tag w:val=""/>
                                    <w:id w:val="1647544435"/>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r w:rsidR="004258EB" w:rsidRPr="006F5FC2">
                                      <w:rPr>
                                        <w:sz w:val="28"/>
                                        <w:szCs w:val="28"/>
                                        <w:lang w:val="it-IT"/>
                                      </w:rPr>
                                      <w:t>A. A. 2022 - 2023</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18C292FD" id="Casella di testo 20" o:spid="_x0000_s1027" type="#_x0000_t202" alt="&quot;&quot;" style="position:absolute;margin-left:0;margin-top:0;width:310.5pt;height:20.9pt;z-index:251658240;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" o:allowoverlap="f" filled="f" stroked="f" strokeweight=".5pt">
                    <v:textbox style="mso-fit-shape-to-text:t" inset="0,,0">
                      <w:txbxContent>
                        <w:p w14:paraId="42EDB65C" w14:textId="2C52DE22" w:rsidR="004258EB" w:rsidRPr="006F5FC2" w:rsidRDefault="00A94D85">
                          <w:pPr>
                            <w:pStyle w:val="Informazionicontatto"/>
                            <w:rPr>
                              <w:sz w:val="28"/>
                              <w:szCs w:val="28"/>
                              <w:lang w:val="it-IT"/>
                            </w:rPr>
                          </w:pPr>
                          <w:sdt>
                            <w:sdtPr>
                              <w:rPr>
                                <w:sz w:val="28"/>
                                <w:szCs w:val="28"/>
                                <w:lang w:val="it-IT"/>
                              </w:rPr>
                              <w:alias w:val="Nome"/>
                              <w:tag w:val=""/>
                              <w:id w:val="-818349135"/>
                              <w:dataBinding w:prefixMappings="xmlns:ns0='http://purl.org/dc/elements/1.1/' xmlns:ns1='http://schemas.openxmlformats.org/package/2006/metadata/core-properties' " w:xpath="/ns1:coreProperties[1]/ns0:creator[1]" w:storeItemID="{6C3C8BC8-F283-45AE-878A-BAB7291924A1}"/>
                              <w:text/>
                            </w:sdtPr>
                            <w:sdtContent>
                              <w:r w:rsidR="003636E7" w:rsidRPr="0025414E">
                                <w:rPr>
                                  <w:sz w:val="28"/>
                                  <w:szCs w:val="28"/>
                                  <w:lang w:val="it-IT"/>
                                </w:rPr>
                                <w:t>Arduini Federico – Pigliacampo Luca – Rossi Alan</w:t>
                              </w:r>
                            </w:sdtContent>
                          </w:sdt>
                        </w:p>
                        <w:p w14:paraId="2EA7BA38" w14:textId="40493150" w:rsidR="0088720E" w:rsidRPr="006F5FC2" w:rsidRDefault="00A94D85">
                          <w:pPr>
                            <w:pStyle w:val="Informazionicontatto"/>
                            <w:rPr>
                              <w:sz w:val="28"/>
                              <w:szCs w:val="28"/>
                              <w:lang w:val="it-IT"/>
                            </w:rPr>
                          </w:pPr>
                          <w:sdt>
                            <w:sdtPr>
                              <w:rPr>
                                <w:sz w:val="28"/>
                                <w:szCs w:val="28"/>
                                <w:lang w:val="it-IT"/>
                              </w:rPr>
                              <w:alias w:val="Titolo del corso"/>
                              <w:tag w:val=""/>
                              <w:id w:val="887150108"/>
                              <w:dataBinding w:prefixMappings="xmlns:ns0='http://purl.org/dc/elements/1.1/' xmlns:ns1='http://schemas.openxmlformats.org/package/2006/metadata/core-properties' " w:xpath="/ns1:coreProperties[1]/ns1:keywords[1]" w:storeItemID="{6C3C8BC8-F283-45AE-878A-BAB7291924A1}"/>
                              <w:text/>
                            </w:sdtPr>
                            <w:sdtContent>
                              <w:r w:rsidR="000E6B83">
                                <w:rPr>
                                  <w:sz w:val="28"/>
                                  <w:szCs w:val="28"/>
                                  <w:lang w:val="it-IT"/>
                                </w:rPr>
                                <w:t>Corso di Sistemi Informativi e Basi di Dati</w:t>
                              </w:r>
                            </w:sdtContent>
                          </w:sdt>
                          <w:r w:rsidR="00B3295C" w:rsidRPr="006F5FC2">
                            <w:rPr>
                              <w:sz w:val="28"/>
                              <w:szCs w:val="28"/>
                              <w:lang w:val="it-IT"/>
                            </w:rPr>
                            <w:t> </w:t>
                          </w:r>
                          <w:r w:rsidR="00C57348" w:rsidRPr="004258EB">
                            <w:rPr>
                              <w:sz w:val="28"/>
                              <w:szCs w:val="28"/>
                              <w:lang w:val="it-IT"/>
                            </w:rPr>
                            <w:t>–</w:t>
                          </w:r>
                          <w:r w:rsidR="00B3295C" w:rsidRPr="006F5FC2">
                            <w:rPr>
                              <w:sz w:val="28"/>
                              <w:szCs w:val="28"/>
                              <w:lang w:val="it-IT"/>
                            </w:rPr>
                            <w:t> </w:t>
                          </w:r>
                          <w:sdt>
                            <w:sdtPr>
                              <w:rPr>
                                <w:sz w:val="28"/>
                                <w:szCs w:val="28"/>
                                <w:lang w:val="it-IT"/>
                              </w:rPr>
                              <w:alias w:val="Data"/>
                              <w:tag w:val=""/>
                              <w:id w:val="1647544435"/>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r w:rsidR="004258EB" w:rsidRPr="006F5FC2">
                                <w:rPr>
                                  <w:sz w:val="28"/>
                                  <w:szCs w:val="28"/>
                                  <w:lang w:val="it-IT"/>
                                </w:rPr>
                                <w:t>A. A. 2022 - 2023</w:t>
                              </w:r>
                            </w:sdtContent>
                          </w:sdt>
                        </w:p>
                      </w:txbxContent>
                    </v:textbox>
                    <w10:wrap type="square" anchorx="margin" anchory="margin"/>
                  </v:shape>
                </w:pict>
              </mc:Fallback>
            </mc:AlternateContent>
          </w:r>
        </w:p>
        <w:p w14:paraId="01CE48B7" w14:textId="3823A486" w:rsidR="0088720E" w:rsidRPr="00B3295C" w:rsidRDefault="003A0A44">
          <w:pPr>
            <w:rPr>
              <w:noProof/>
              <w:color w:val="auto"/>
              <w:lang w:val="it-IT"/>
            </w:rPr>
          </w:pPr>
          <w:r w:rsidRPr="009F24FA">
            <w:rPr>
              <w:noProof/>
              <w:lang w:val="it-IT" w:eastAsia="sv-SE"/>
            </w:rPr>
            <w:drawing>
              <wp:anchor distT="0" distB="0" distL="114300" distR="114300" simplePos="0" relativeHeight="251658242" behindDoc="1" locked="0" layoutInCell="1" allowOverlap="0" wp14:anchorId="09A3BA2F" wp14:editId="3B07D53D">
                <wp:simplePos x="0" y="0"/>
                <wp:positionH relativeFrom="margin">
                  <wp:align>center</wp:align>
                </wp:positionH>
                <wp:positionV relativeFrom="margin">
                  <wp:align>center</wp:align>
                </wp:positionV>
                <wp:extent cx="6099810" cy="3429000"/>
                <wp:effectExtent l="133350" t="114300" r="129540" b="171450"/>
                <wp:wrapSquare wrapText="bothSides"/>
                <wp:docPr id="22" name="Immagin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1">
                          <a:extLst>
                            <a:ext uri="{C183D7F6-B498-43B3-948B-1728B52AA6E4}">
                              <adec:decorative xmlns:adec="http://schemas.microsoft.com/office/drawing/2017/decorative" val="1"/>
                            </a:ext>
                          </a:extLst>
                        </pic:cNvPr>
                        <pic:cNvPicPr preferRelativeResize="0">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099810" cy="3429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9F24FA">
            <w:rPr>
              <w:noProof/>
              <w:lang w:val="it-IT"/>
            </w:rPr>
            <w:drawing>
              <wp:anchor distT="0" distB="0" distL="114300" distR="114300" simplePos="0" relativeHeight="251658243" behindDoc="0" locked="0" layoutInCell="1" allowOverlap="1" wp14:anchorId="03169DA3" wp14:editId="5C763E59">
                <wp:simplePos x="0" y="0"/>
                <wp:positionH relativeFrom="margin">
                  <wp:align>center</wp:align>
                </wp:positionH>
                <wp:positionV relativeFrom="paragraph">
                  <wp:posOffset>4692650</wp:posOffset>
                </wp:positionV>
                <wp:extent cx="1555750" cy="579120"/>
                <wp:effectExtent l="0" t="0" r="6350" b="0"/>
                <wp:wrapSquare wrapText="bothSides"/>
                <wp:docPr id="1" name="Immagin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a:extLst>
                            <a:ext uri="{C183D7F6-B498-43B3-948B-1728B52AA6E4}">
                              <adec:decorative xmlns:adec="http://schemas.microsoft.com/office/drawing/2017/decorative" val="1"/>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55750" cy="579120"/>
                        </a:xfrm>
                        <a:prstGeom prst="rect">
                          <a:avLst/>
                        </a:prstGeom>
                      </pic:spPr>
                    </pic:pic>
                  </a:graphicData>
                </a:graphic>
                <wp14:sizeRelH relativeFrom="margin">
                  <wp14:pctWidth>0</wp14:pctWidth>
                </wp14:sizeRelH>
                <wp14:sizeRelV relativeFrom="margin">
                  <wp14:pctHeight>0</wp14:pctHeight>
                </wp14:sizeRelV>
              </wp:anchor>
            </w:drawing>
          </w:r>
          <w:r w:rsidR="00B3295C" w:rsidRPr="00B3295C">
            <w:rPr>
              <w:noProof/>
              <w:color w:val="auto"/>
              <w:lang w:val="it-IT"/>
            </w:rPr>
            <w:br w:type="page"/>
          </w:r>
        </w:p>
      </w:sdtContent>
    </w:sdt>
    <w:bookmarkEnd w:id="4" w:displacedByCustomXml="next"/>
    <w:bookmarkEnd w:id="3" w:displacedByCustomXml="next"/>
    <w:bookmarkEnd w:id="2" w:displacedByCustomXml="next"/>
    <w:bookmarkEnd w:id="1" w:displacedByCustomXml="next"/>
    <w:bookmarkEnd w:id="0" w:displacedByCustomXml="next"/>
    <w:sdt>
      <w:sdtPr>
        <w:rPr>
          <w:rFonts w:asciiTheme="minorHAnsi" w:eastAsiaTheme="minorEastAsia" w:hAnsiTheme="minorHAnsi" w:cstheme="minorBidi"/>
          <w:color w:val="4D322D" w:themeColor="text2"/>
          <w:sz w:val="22"/>
          <w:szCs w:val="20"/>
          <w:lang w:val="it-IT"/>
        </w:rPr>
        <w:id w:val="-792747965"/>
        <w:docPartObj>
          <w:docPartGallery w:val="Table of Contents"/>
          <w:docPartUnique/>
        </w:docPartObj>
      </w:sdtPr>
      <w:sdtEndPr>
        <w:rPr>
          <w:b/>
          <w:lang w:val="en-US"/>
        </w:rPr>
      </w:sdtEndPr>
      <w:sdtContent>
        <w:p w14:paraId="74093FFF" w14:textId="2F4289C9" w:rsidR="00470373" w:rsidRDefault="00470373">
          <w:pPr>
            <w:pStyle w:val="Titolosommario"/>
          </w:pPr>
          <w:r>
            <w:rPr>
              <w:lang w:val="it-IT"/>
            </w:rPr>
            <w:t>Sommario</w:t>
          </w:r>
        </w:p>
        <w:p w14:paraId="3F086544" w14:textId="32EE2C8E" w:rsidR="003E5ABE" w:rsidRDefault="00F6687B">
          <w:pPr>
            <w:pStyle w:val="Sommario1"/>
            <w:rPr>
              <w:noProof/>
              <w:color w:val="auto"/>
              <w:szCs w:val="22"/>
              <w:lang w:val="it-IT" w:eastAsia="it-IT"/>
            </w:rPr>
          </w:pPr>
          <w:r>
            <w:fldChar w:fldCharType="begin"/>
          </w:r>
          <w:r>
            <w:instrText xml:space="preserve"> TOC \o "1-3" \h \z \u </w:instrText>
          </w:r>
          <w:r>
            <w:fldChar w:fldCharType="separate"/>
          </w:r>
          <w:hyperlink w:anchor="_Toc121995217" w:history="1">
            <w:r w:rsidR="003E5ABE" w:rsidRPr="007163E0">
              <w:rPr>
                <w:rStyle w:val="Collegamentoipertestuale"/>
                <w:noProof/>
                <w:lang w:val="it-IT"/>
              </w:rPr>
              <w:t>Introduzione</w:t>
            </w:r>
            <w:r w:rsidR="003E5ABE">
              <w:rPr>
                <w:noProof/>
                <w:webHidden/>
              </w:rPr>
              <w:tab/>
            </w:r>
            <w:r w:rsidR="003E5ABE">
              <w:rPr>
                <w:noProof/>
                <w:webHidden/>
              </w:rPr>
              <w:fldChar w:fldCharType="begin"/>
            </w:r>
            <w:r w:rsidR="003E5ABE">
              <w:rPr>
                <w:noProof/>
                <w:webHidden/>
              </w:rPr>
              <w:instrText xml:space="preserve"> PAGEREF _Toc121995217 \h </w:instrText>
            </w:r>
            <w:r w:rsidR="003E5ABE">
              <w:rPr>
                <w:noProof/>
                <w:webHidden/>
              </w:rPr>
            </w:r>
            <w:r w:rsidR="003E5ABE">
              <w:rPr>
                <w:noProof/>
                <w:webHidden/>
              </w:rPr>
              <w:fldChar w:fldCharType="separate"/>
            </w:r>
            <w:r w:rsidR="003E5ABE">
              <w:rPr>
                <w:noProof/>
                <w:webHidden/>
              </w:rPr>
              <w:t>3</w:t>
            </w:r>
            <w:r w:rsidR="003E5ABE">
              <w:rPr>
                <w:noProof/>
                <w:webHidden/>
              </w:rPr>
              <w:fldChar w:fldCharType="end"/>
            </w:r>
          </w:hyperlink>
        </w:p>
        <w:p w14:paraId="4021B027" w14:textId="2D51E2EA" w:rsidR="003E5ABE" w:rsidRDefault="003E5ABE">
          <w:pPr>
            <w:pStyle w:val="Sommario1"/>
            <w:rPr>
              <w:noProof/>
              <w:color w:val="auto"/>
              <w:szCs w:val="22"/>
              <w:lang w:val="it-IT" w:eastAsia="it-IT"/>
            </w:rPr>
          </w:pPr>
          <w:hyperlink w:anchor="_Toc121995218" w:history="1">
            <w:r w:rsidRPr="007163E0">
              <w:rPr>
                <w:rStyle w:val="Collegamentoipertestuale"/>
                <w:noProof/>
                <w:lang w:val="it-IT"/>
              </w:rPr>
              <w:t>Raccolta delle informazioni</w:t>
            </w:r>
            <w:r>
              <w:rPr>
                <w:noProof/>
                <w:webHidden/>
              </w:rPr>
              <w:tab/>
            </w:r>
            <w:r>
              <w:rPr>
                <w:noProof/>
                <w:webHidden/>
              </w:rPr>
              <w:fldChar w:fldCharType="begin"/>
            </w:r>
            <w:r>
              <w:rPr>
                <w:noProof/>
                <w:webHidden/>
              </w:rPr>
              <w:instrText xml:space="preserve"> PAGEREF _Toc121995218 \h </w:instrText>
            </w:r>
            <w:r>
              <w:rPr>
                <w:noProof/>
                <w:webHidden/>
              </w:rPr>
            </w:r>
            <w:r>
              <w:rPr>
                <w:noProof/>
                <w:webHidden/>
              </w:rPr>
              <w:fldChar w:fldCharType="separate"/>
            </w:r>
            <w:r>
              <w:rPr>
                <w:noProof/>
                <w:webHidden/>
              </w:rPr>
              <w:t>4</w:t>
            </w:r>
            <w:r>
              <w:rPr>
                <w:noProof/>
                <w:webHidden/>
              </w:rPr>
              <w:fldChar w:fldCharType="end"/>
            </w:r>
          </w:hyperlink>
        </w:p>
        <w:p w14:paraId="676FA8D3" w14:textId="3CD146FB" w:rsidR="003E5ABE" w:rsidRDefault="003E5ABE">
          <w:pPr>
            <w:pStyle w:val="Sommario2"/>
            <w:tabs>
              <w:tab w:val="right" w:leader="dot" w:pos="8630"/>
            </w:tabs>
            <w:rPr>
              <w:noProof/>
              <w:color w:val="auto"/>
              <w:szCs w:val="22"/>
              <w:lang w:val="it-IT" w:eastAsia="it-IT"/>
            </w:rPr>
          </w:pPr>
          <w:hyperlink w:anchor="_Toc121995219" w:history="1">
            <w:r w:rsidRPr="007163E0">
              <w:rPr>
                <w:rStyle w:val="Collegamentoipertestuale"/>
                <w:noProof/>
                <w:lang w:val="it-IT"/>
              </w:rPr>
              <w:t>Intervista al ProgettoRIO</w:t>
            </w:r>
            <w:r>
              <w:rPr>
                <w:noProof/>
                <w:webHidden/>
              </w:rPr>
              <w:tab/>
            </w:r>
            <w:r>
              <w:rPr>
                <w:noProof/>
                <w:webHidden/>
              </w:rPr>
              <w:fldChar w:fldCharType="begin"/>
            </w:r>
            <w:r>
              <w:rPr>
                <w:noProof/>
                <w:webHidden/>
              </w:rPr>
              <w:instrText xml:space="preserve"> PAGEREF _Toc121995219 \h </w:instrText>
            </w:r>
            <w:r>
              <w:rPr>
                <w:noProof/>
                <w:webHidden/>
              </w:rPr>
            </w:r>
            <w:r>
              <w:rPr>
                <w:noProof/>
                <w:webHidden/>
              </w:rPr>
              <w:fldChar w:fldCharType="separate"/>
            </w:r>
            <w:r>
              <w:rPr>
                <w:noProof/>
                <w:webHidden/>
              </w:rPr>
              <w:t>4</w:t>
            </w:r>
            <w:r>
              <w:rPr>
                <w:noProof/>
                <w:webHidden/>
              </w:rPr>
              <w:fldChar w:fldCharType="end"/>
            </w:r>
          </w:hyperlink>
        </w:p>
        <w:p w14:paraId="41AC8CA1" w14:textId="0B2ED138" w:rsidR="003E5ABE" w:rsidRDefault="003E5ABE">
          <w:pPr>
            <w:pStyle w:val="Sommario2"/>
            <w:tabs>
              <w:tab w:val="right" w:leader="dot" w:pos="8630"/>
            </w:tabs>
            <w:rPr>
              <w:noProof/>
              <w:color w:val="auto"/>
              <w:szCs w:val="22"/>
              <w:lang w:val="it-IT" w:eastAsia="it-IT"/>
            </w:rPr>
          </w:pPr>
          <w:hyperlink w:anchor="_Toc121995220" w:history="1">
            <w:r w:rsidRPr="007163E0">
              <w:rPr>
                <w:rStyle w:val="Collegamentoipertestuale"/>
                <w:noProof/>
                <w:lang w:val="it-IT"/>
              </w:rPr>
              <w:t>Modulistica</w:t>
            </w:r>
            <w:r>
              <w:rPr>
                <w:noProof/>
                <w:webHidden/>
              </w:rPr>
              <w:tab/>
            </w:r>
            <w:r>
              <w:rPr>
                <w:noProof/>
                <w:webHidden/>
              </w:rPr>
              <w:fldChar w:fldCharType="begin"/>
            </w:r>
            <w:r>
              <w:rPr>
                <w:noProof/>
                <w:webHidden/>
              </w:rPr>
              <w:instrText xml:space="preserve"> PAGEREF _Toc121995220 \h </w:instrText>
            </w:r>
            <w:r>
              <w:rPr>
                <w:noProof/>
                <w:webHidden/>
              </w:rPr>
            </w:r>
            <w:r>
              <w:rPr>
                <w:noProof/>
                <w:webHidden/>
              </w:rPr>
              <w:fldChar w:fldCharType="separate"/>
            </w:r>
            <w:r>
              <w:rPr>
                <w:noProof/>
                <w:webHidden/>
              </w:rPr>
              <w:t>8</w:t>
            </w:r>
            <w:r>
              <w:rPr>
                <w:noProof/>
                <w:webHidden/>
              </w:rPr>
              <w:fldChar w:fldCharType="end"/>
            </w:r>
          </w:hyperlink>
        </w:p>
        <w:p w14:paraId="139BDE7F" w14:textId="35B1FBB9" w:rsidR="003E5ABE" w:rsidRDefault="003E5ABE">
          <w:pPr>
            <w:pStyle w:val="Sommario1"/>
            <w:rPr>
              <w:noProof/>
              <w:color w:val="auto"/>
              <w:szCs w:val="22"/>
              <w:lang w:val="it-IT" w:eastAsia="it-IT"/>
            </w:rPr>
          </w:pPr>
          <w:hyperlink w:anchor="_Toc121995221" w:history="1">
            <w:r w:rsidRPr="007163E0">
              <w:rPr>
                <w:rStyle w:val="Collegamentoipertestuale"/>
                <w:noProof/>
                <w:lang w:val="it-IT"/>
              </w:rPr>
              <w:t>Analisi delle azioni e dei processi interni</w:t>
            </w:r>
            <w:r>
              <w:rPr>
                <w:noProof/>
                <w:webHidden/>
              </w:rPr>
              <w:tab/>
            </w:r>
            <w:r>
              <w:rPr>
                <w:noProof/>
                <w:webHidden/>
              </w:rPr>
              <w:fldChar w:fldCharType="begin"/>
            </w:r>
            <w:r>
              <w:rPr>
                <w:noProof/>
                <w:webHidden/>
              </w:rPr>
              <w:instrText xml:space="preserve"> PAGEREF _Toc121995221 \h </w:instrText>
            </w:r>
            <w:r>
              <w:rPr>
                <w:noProof/>
                <w:webHidden/>
              </w:rPr>
            </w:r>
            <w:r>
              <w:rPr>
                <w:noProof/>
                <w:webHidden/>
              </w:rPr>
              <w:fldChar w:fldCharType="separate"/>
            </w:r>
            <w:r>
              <w:rPr>
                <w:noProof/>
                <w:webHidden/>
              </w:rPr>
              <w:t>10</w:t>
            </w:r>
            <w:r>
              <w:rPr>
                <w:noProof/>
                <w:webHidden/>
              </w:rPr>
              <w:fldChar w:fldCharType="end"/>
            </w:r>
          </w:hyperlink>
        </w:p>
        <w:p w14:paraId="5DB37817" w14:textId="5C2D7B14" w:rsidR="003E5ABE" w:rsidRDefault="003E5ABE">
          <w:pPr>
            <w:pStyle w:val="Sommario1"/>
            <w:rPr>
              <w:noProof/>
              <w:color w:val="auto"/>
              <w:szCs w:val="22"/>
              <w:lang w:val="it-IT" w:eastAsia="it-IT"/>
            </w:rPr>
          </w:pPr>
          <w:hyperlink w:anchor="_Toc121995222" w:history="1">
            <w:r w:rsidRPr="007163E0">
              <w:rPr>
                <w:rStyle w:val="Collegamentoipertestuale"/>
                <w:noProof/>
                <w:lang w:val="it-IT"/>
              </w:rPr>
              <w:t>Requisiti espressi nel linguaggio naturale</w:t>
            </w:r>
            <w:r>
              <w:rPr>
                <w:noProof/>
                <w:webHidden/>
              </w:rPr>
              <w:tab/>
            </w:r>
            <w:r>
              <w:rPr>
                <w:noProof/>
                <w:webHidden/>
              </w:rPr>
              <w:fldChar w:fldCharType="begin"/>
            </w:r>
            <w:r>
              <w:rPr>
                <w:noProof/>
                <w:webHidden/>
              </w:rPr>
              <w:instrText xml:space="preserve"> PAGEREF _Toc121995222 \h </w:instrText>
            </w:r>
            <w:r>
              <w:rPr>
                <w:noProof/>
                <w:webHidden/>
              </w:rPr>
            </w:r>
            <w:r>
              <w:rPr>
                <w:noProof/>
                <w:webHidden/>
              </w:rPr>
              <w:fldChar w:fldCharType="separate"/>
            </w:r>
            <w:r>
              <w:rPr>
                <w:noProof/>
                <w:webHidden/>
              </w:rPr>
              <w:t>12</w:t>
            </w:r>
            <w:r>
              <w:rPr>
                <w:noProof/>
                <w:webHidden/>
              </w:rPr>
              <w:fldChar w:fldCharType="end"/>
            </w:r>
          </w:hyperlink>
        </w:p>
        <w:p w14:paraId="4912EEE9" w14:textId="1062EE04" w:rsidR="003E5ABE" w:rsidRDefault="003E5ABE">
          <w:pPr>
            <w:pStyle w:val="Sommario1"/>
            <w:rPr>
              <w:noProof/>
              <w:color w:val="auto"/>
              <w:szCs w:val="22"/>
              <w:lang w:val="it-IT" w:eastAsia="it-IT"/>
            </w:rPr>
          </w:pPr>
          <w:hyperlink w:anchor="_Toc121995223" w:history="1">
            <w:r w:rsidRPr="007163E0">
              <w:rPr>
                <w:rStyle w:val="Collegamentoipertestuale"/>
                <w:noProof/>
                <w:lang w:val="it-IT"/>
              </w:rPr>
              <w:t>Glossario dei termini</w:t>
            </w:r>
            <w:r>
              <w:rPr>
                <w:noProof/>
                <w:webHidden/>
              </w:rPr>
              <w:tab/>
            </w:r>
            <w:r>
              <w:rPr>
                <w:noProof/>
                <w:webHidden/>
              </w:rPr>
              <w:fldChar w:fldCharType="begin"/>
            </w:r>
            <w:r>
              <w:rPr>
                <w:noProof/>
                <w:webHidden/>
              </w:rPr>
              <w:instrText xml:space="preserve"> PAGEREF _Toc121995223 \h </w:instrText>
            </w:r>
            <w:r>
              <w:rPr>
                <w:noProof/>
                <w:webHidden/>
              </w:rPr>
            </w:r>
            <w:r>
              <w:rPr>
                <w:noProof/>
                <w:webHidden/>
              </w:rPr>
              <w:fldChar w:fldCharType="separate"/>
            </w:r>
            <w:r>
              <w:rPr>
                <w:noProof/>
                <w:webHidden/>
              </w:rPr>
              <w:t>14</w:t>
            </w:r>
            <w:r>
              <w:rPr>
                <w:noProof/>
                <w:webHidden/>
              </w:rPr>
              <w:fldChar w:fldCharType="end"/>
            </w:r>
          </w:hyperlink>
        </w:p>
        <w:p w14:paraId="76643157" w14:textId="43D493AE" w:rsidR="003E5ABE" w:rsidRDefault="003E5ABE">
          <w:pPr>
            <w:pStyle w:val="Sommario1"/>
            <w:rPr>
              <w:noProof/>
              <w:color w:val="auto"/>
              <w:szCs w:val="22"/>
              <w:lang w:val="it-IT" w:eastAsia="it-IT"/>
            </w:rPr>
          </w:pPr>
          <w:hyperlink w:anchor="_Toc121995224" w:history="1">
            <w:r w:rsidRPr="007163E0">
              <w:rPr>
                <w:rStyle w:val="Collegamentoipertestuale"/>
                <w:noProof/>
                <w:lang w:val="it-IT"/>
              </w:rPr>
              <w:t>Strutturazione dei requisiti</w:t>
            </w:r>
            <w:r>
              <w:rPr>
                <w:noProof/>
                <w:webHidden/>
              </w:rPr>
              <w:tab/>
            </w:r>
            <w:r>
              <w:rPr>
                <w:noProof/>
                <w:webHidden/>
              </w:rPr>
              <w:fldChar w:fldCharType="begin"/>
            </w:r>
            <w:r>
              <w:rPr>
                <w:noProof/>
                <w:webHidden/>
              </w:rPr>
              <w:instrText xml:space="preserve"> PAGEREF _Toc121995224 \h </w:instrText>
            </w:r>
            <w:r>
              <w:rPr>
                <w:noProof/>
                <w:webHidden/>
              </w:rPr>
            </w:r>
            <w:r>
              <w:rPr>
                <w:noProof/>
                <w:webHidden/>
              </w:rPr>
              <w:fldChar w:fldCharType="separate"/>
            </w:r>
            <w:r>
              <w:rPr>
                <w:noProof/>
                <w:webHidden/>
              </w:rPr>
              <w:t>15</w:t>
            </w:r>
            <w:r>
              <w:rPr>
                <w:noProof/>
                <w:webHidden/>
              </w:rPr>
              <w:fldChar w:fldCharType="end"/>
            </w:r>
          </w:hyperlink>
        </w:p>
        <w:p w14:paraId="7CC5C87E" w14:textId="3ADC8E07" w:rsidR="003E5ABE" w:rsidRDefault="003E5ABE">
          <w:pPr>
            <w:pStyle w:val="Sommario2"/>
            <w:tabs>
              <w:tab w:val="right" w:leader="dot" w:pos="8630"/>
            </w:tabs>
            <w:rPr>
              <w:noProof/>
              <w:color w:val="auto"/>
              <w:szCs w:val="22"/>
              <w:lang w:val="it-IT" w:eastAsia="it-IT"/>
            </w:rPr>
          </w:pPr>
          <w:hyperlink w:anchor="_Toc121995225" w:history="1">
            <w:r w:rsidRPr="007163E0">
              <w:rPr>
                <w:rStyle w:val="Collegamentoipertestuale"/>
                <w:noProof/>
                <w:lang w:val="it-IT"/>
              </w:rPr>
              <w:t>Frasi di carattere generale</w:t>
            </w:r>
            <w:r>
              <w:rPr>
                <w:noProof/>
                <w:webHidden/>
              </w:rPr>
              <w:tab/>
            </w:r>
            <w:r>
              <w:rPr>
                <w:noProof/>
                <w:webHidden/>
              </w:rPr>
              <w:fldChar w:fldCharType="begin"/>
            </w:r>
            <w:r>
              <w:rPr>
                <w:noProof/>
                <w:webHidden/>
              </w:rPr>
              <w:instrText xml:space="preserve"> PAGEREF _Toc121995225 \h </w:instrText>
            </w:r>
            <w:r>
              <w:rPr>
                <w:noProof/>
                <w:webHidden/>
              </w:rPr>
            </w:r>
            <w:r>
              <w:rPr>
                <w:noProof/>
                <w:webHidden/>
              </w:rPr>
              <w:fldChar w:fldCharType="separate"/>
            </w:r>
            <w:r>
              <w:rPr>
                <w:noProof/>
                <w:webHidden/>
              </w:rPr>
              <w:t>15</w:t>
            </w:r>
            <w:r>
              <w:rPr>
                <w:noProof/>
                <w:webHidden/>
              </w:rPr>
              <w:fldChar w:fldCharType="end"/>
            </w:r>
          </w:hyperlink>
        </w:p>
        <w:p w14:paraId="4AA98D92" w14:textId="49081487" w:rsidR="003E5ABE" w:rsidRDefault="003E5ABE">
          <w:pPr>
            <w:pStyle w:val="Sommario2"/>
            <w:tabs>
              <w:tab w:val="right" w:leader="dot" w:pos="8630"/>
            </w:tabs>
            <w:rPr>
              <w:noProof/>
              <w:color w:val="auto"/>
              <w:szCs w:val="22"/>
              <w:lang w:val="it-IT" w:eastAsia="it-IT"/>
            </w:rPr>
          </w:pPr>
          <w:hyperlink w:anchor="_Toc121995226" w:history="1">
            <w:r w:rsidRPr="007163E0">
              <w:rPr>
                <w:rStyle w:val="Collegamentoipertestuale"/>
                <w:noProof/>
                <w:lang w:val="it-IT"/>
              </w:rPr>
              <w:t>Frasi relative ai sensori</w:t>
            </w:r>
            <w:r>
              <w:rPr>
                <w:noProof/>
                <w:webHidden/>
              </w:rPr>
              <w:tab/>
            </w:r>
            <w:r>
              <w:rPr>
                <w:noProof/>
                <w:webHidden/>
              </w:rPr>
              <w:fldChar w:fldCharType="begin"/>
            </w:r>
            <w:r>
              <w:rPr>
                <w:noProof/>
                <w:webHidden/>
              </w:rPr>
              <w:instrText xml:space="preserve"> PAGEREF _Toc121995226 \h </w:instrText>
            </w:r>
            <w:r>
              <w:rPr>
                <w:noProof/>
                <w:webHidden/>
              </w:rPr>
            </w:r>
            <w:r>
              <w:rPr>
                <w:noProof/>
                <w:webHidden/>
              </w:rPr>
              <w:fldChar w:fldCharType="separate"/>
            </w:r>
            <w:r>
              <w:rPr>
                <w:noProof/>
                <w:webHidden/>
              </w:rPr>
              <w:t>15</w:t>
            </w:r>
            <w:r>
              <w:rPr>
                <w:noProof/>
                <w:webHidden/>
              </w:rPr>
              <w:fldChar w:fldCharType="end"/>
            </w:r>
          </w:hyperlink>
        </w:p>
        <w:p w14:paraId="65A9075C" w14:textId="53EF6CC4" w:rsidR="003E5ABE" w:rsidRDefault="003E5ABE">
          <w:pPr>
            <w:pStyle w:val="Sommario2"/>
            <w:tabs>
              <w:tab w:val="right" w:leader="dot" w:pos="8630"/>
            </w:tabs>
            <w:rPr>
              <w:noProof/>
              <w:color w:val="auto"/>
              <w:szCs w:val="22"/>
              <w:lang w:val="it-IT" w:eastAsia="it-IT"/>
            </w:rPr>
          </w:pPr>
          <w:hyperlink w:anchor="_Toc121995227" w:history="1">
            <w:r w:rsidRPr="007163E0">
              <w:rPr>
                <w:rStyle w:val="Collegamentoipertestuale"/>
                <w:noProof/>
                <w:lang w:val="it-IT"/>
              </w:rPr>
              <w:t>Frasi relative ai social network</w:t>
            </w:r>
            <w:r>
              <w:rPr>
                <w:noProof/>
                <w:webHidden/>
              </w:rPr>
              <w:tab/>
            </w:r>
            <w:r>
              <w:rPr>
                <w:noProof/>
                <w:webHidden/>
              </w:rPr>
              <w:fldChar w:fldCharType="begin"/>
            </w:r>
            <w:r>
              <w:rPr>
                <w:noProof/>
                <w:webHidden/>
              </w:rPr>
              <w:instrText xml:space="preserve"> PAGEREF _Toc121995227 \h </w:instrText>
            </w:r>
            <w:r>
              <w:rPr>
                <w:noProof/>
                <w:webHidden/>
              </w:rPr>
            </w:r>
            <w:r>
              <w:rPr>
                <w:noProof/>
                <w:webHidden/>
              </w:rPr>
              <w:fldChar w:fldCharType="separate"/>
            </w:r>
            <w:r>
              <w:rPr>
                <w:noProof/>
                <w:webHidden/>
              </w:rPr>
              <w:t>15</w:t>
            </w:r>
            <w:r>
              <w:rPr>
                <w:noProof/>
                <w:webHidden/>
              </w:rPr>
              <w:fldChar w:fldCharType="end"/>
            </w:r>
          </w:hyperlink>
        </w:p>
        <w:p w14:paraId="208C2ECA" w14:textId="34A212A8" w:rsidR="003E5ABE" w:rsidRDefault="003E5ABE">
          <w:pPr>
            <w:pStyle w:val="Sommario2"/>
            <w:tabs>
              <w:tab w:val="right" w:leader="dot" w:pos="8630"/>
            </w:tabs>
            <w:rPr>
              <w:noProof/>
              <w:color w:val="auto"/>
              <w:szCs w:val="22"/>
              <w:lang w:val="it-IT" w:eastAsia="it-IT"/>
            </w:rPr>
          </w:pPr>
          <w:hyperlink w:anchor="_Toc121995228" w:history="1">
            <w:r w:rsidRPr="007163E0">
              <w:rPr>
                <w:rStyle w:val="Collegamentoipertestuale"/>
                <w:noProof/>
                <w:lang w:val="it-IT"/>
              </w:rPr>
              <w:t>Frasi relative alla piattaforma proprietaria</w:t>
            </w:r>
            <w:r>
              <w:rPr>
                <w:noProof/>
                <w:webHidden/>
              </w:rPr>
              <w:tab/>
            </w:r>
            <w:r>
              <w:rPr>
                <w:noProof/>
                <w:webHidden/>
              </w:rPr>
              <w:fldChar w:fldCharType="begin"/>
            </w:r>
            <w:r>
              <w:rPr>
                <w:noProof/>
                <w:webHidden/>
              </w:rPr>
              <w:instrText xml:space="preserve"> PAGEREF _Toc121995228 \h </w:instrText>
            </w:r>
            <w:r>
              <w:rPr>
                <w:noProof/>
                <w:webHidden/>
              </w:rPr>
            </w:r>
            <w:r>
              <w:rPr>
                <w:noProof/>
                <w:webHidden/>
              </w:rPr>
              <w:fldChar w:fldCharType="separate"/>
            </w:r>
            <w:r>
              <w:rPr>
                <w:noProof/>
                <w:webHidden/>
              </w:rPr>
              <w:t>16</w:t>
            </w:r>
            <w:r>
              <w:rPr>
                <w:noProof/>
                <w:webHidden/>
              </w:rPr>
              <w:fldChar w:fldCharType="end"/>
            </w:r>
          </w:hyperlink>
        </w:p>
        <w:p w14:paraId="3CEBB11B" w14:textId="30DA6364" w:rsidR="003E5ABE" w:rsidRDefault="003E5ABE">
          <w:pPr>
            <w:pStyle w:val="Sommario1"/>
            <w:rPr>
              <w:noProof/>
              <w:color w:val="auto"/>
              <w:szCs w:val="22"/>
              <w:lang w:val="it-IT" w:eastAsia="it-IT"/>
            </w:rPr>
          </w:pPr>
          <w:hyperlink w:anchor="_Toc121995229" w:history="1">
            <w:r w:rsidRPr="007163E0">
              <w:rPr>
                <w:rStyle w:val="Collegamentoipertestuale"/>
                <w:noProof/>
                <w:lang w:val="it-IT"/>
              </w:rPr>
              <w:t>Specifica delle operazioni</w:t>
            </w:r>
            <w:r>
              <w:rPr>
                <w:noProof/>
                <w:webHidden/>
              </w:rPr>
              <w:tab/>
            </w:r>
            <w:r>
              <w:rPr>
                <w:noProof/>
                <w:webHidden/>
              </w:rPr>
              <w:fldChar w:fldCharType="begin"/>
            </w:r>
            <w:r>
              <w:rPr>
                <w:noProof/>
                <w:webHidden/>
              </w:rPr>
              <w:instrText xml:space="preserve"> PAGEREF _Toc121995229 \h </w:instrText>
            </w:r>
            <w:r>
              <w:rPr>
                <w:noProof/>
                <w:webHidden/>
              </w:rPr>
            </w:r>
            <w:r>
              <w:rPr>
                <w:noProof/>
                <w:webHidden/>
              </w:rPr>
              <w:fldChar w:fldCharType="separate"/>
            </w:r>
            <w:r>
              <w:rPr>
                <w:noProof/>
                <w:webHidden/>
              </w:rPr>
              <w:t>17</w:t>
            </w:r>
            <w:r>
              <w:rPr>
                <w:noProof/>
                <w:webHidden/>
              </w:rPr>
              <w:fldChar w:fldCharType="end"/>
            </w:r>
          </w:hyperlink>
        </w:p>
        <w:p w14:paraId="38F63BB7" w14:textId="5F385C13" w:rsidR="003E5ABE" w:rsidRDefault="003E5ABE">
          <w:pPr>
            <w:pStyle w:val="Sommario1"/>
            <w:rPr>
              <w:noProof/>
              <w:color w:val="auto"/>
              <w:szCs w:val="22"/>
              <w:lang w:val="it-IT" w:eastAsia="it-IT"/>
            </w:rPr>
          </w:pPr>
          <w:hyperlink w:anchor="_Toc121995230" w:history="1">
            <w:r w:rsidRPr="007163E0">
              <w:rPr>
                <w:rStyle w:val="Collegamentoipertestuale"/>
                <w:noProof/>
                <w:lang w:val="it-IT"/>
              </w:rPr>
              <w:t>Progettazione concettuale</w:t>
            </w:r>
            <w:r>
              <w:rPr>
                <w:noProof/>
                <w:webHidden/>
              </w:rPr>
              <w:tab/>
            </w:r>
            <w:r>
              <w:rPr>
                <w:noProof/>
                <w:webHidden/>
              </w:rPr>
              <w:fldChar w:fldCharType="begin"/>
            </w:r>
            <w:r>
              <w:rPr>
                <w:noProof/>
                <w:webHidden/>
              </w:rPr>
              <w:instrText xml:space="preserve"> PAGEREF _Toc121995230 \h </w:instrText>
            </w:r>
            <w:r>
              <w:rPr>
                <w:noProof/>
                <w:webHidden/>
              </w:rPr>
            </w:r>
            <w:r>
              <w:rPr>
                <w:noProof/>
                <w:webHidden/>
              </w:rPr>
              <w:fldChar w:fldCharType="separate"/>
            </w:r>
            <w:r>
              <w:rPr>
                <w:noProof/>
                <w:webHidden/>
              </w:rPr>
              <w:t>19</w:t>
            </w:r>
            <w:r>
              <w:rPr>
                <w:noProof/>
                <w:webHidden/>
              </w:rPr>
              <w:fldChar w:fldCharType="end"/>
            </w:r>
          </w:hyperlink>
        </w:p>
        <w:p w14:paraId="595DAC54" w14:textId="63A3EB84" w:rsidR="003E5ABE" w:rsidRDefault="003E5ABE">
          <w:pPr>
            <w:pStyle w:val="Sommario2"/>
            <w:tabs>
              <w:tab w:val="right" w:leader="dot" w:pos="8630"/>
            </w:tabs>
            <w:rPr>
              <w:noProof/>
              <w:color w:val="auto"/>
              <w:szCs w:val="22"/>
              <w:lang w:val="it-IT" w:eastAsia="it-IT"/>
            </w:rPr>
          </w:pPr>
          <w:hyperlink w:anchor="_Toc121995231" w:history="1">
            <w:r w:rsidRPr="007163E0">
              <w:rPr>
                <w:rStyle w:val="Collegamentoipertestuale"/>
                <w:noProof/>
                <w:lang w:val="it-IT"/>
              </w:rPr>
              <w:t>Come intendiamo procedere</w:t>
            </w:r>
            <w:r>
              <w:rPr>
                <w:noProof/>
                <w:webHidden/>
              </w:rPr>
              <w:tab/>
            </w:r>
            <w:r>
              <w:rPr>
                <w:noProof/>
                <w:webHidden/>
              </w:rPr>
              <w:fldChar w:fldCharType="begin"/>
            </w:r>
            <w:r>
              <w:rPr>
                <w:noProof/>
                <w:webHidden/>
              </w:rPr>
              <w:instrText xml:space="preserve"> PAGEREF _Toc121995231 \h </w:instrText>
            </w:r>
            <w:r>
              <w:rPr>
                <w:noProof/>
                <w:webHidden/>
              </w:rPr>
            </w:r>
            <w:r>
              <w:rPr>
                <w:noProof/>
                <w:webHidden/>
              </w:rPr>
              <w:fldChar w:fldCharType="separate"/>
            </w:r>
            <w:r>
              <w:rPr>
                <w:noProof/>
                <w:webHidden/>
              </w:rPr>
              <w:t>19</w:t>
            </w:r>
            <w:r>
              <w:rPr>
                <w:noProof/>
                <w:webHidden/>
              </w:rPr>
              <w:fldChar w:fldCharType="end"/>
            </w:r>
          </w:hyperlink>
        </w:p>
        <w:p w14:paraId="79A8EBFA" w14:textId="60CF297C" w:rsidR="003E5ABE" w:rsidRDefault="003E5ABE">
          <w:pPr>
            <w:pStyle w:val="Sommario2"/>
            <w:tabs>
              <w:tab w:val="right" w:leader="dot" w:pos="8630"/>
            </w:tabs>
            <w:rPr>
              <w:noProof/>
              <w:color w:val="auto"/>
              <w:szCs w:val="22"/>
              <w:lang w:val="it-IT" w:eastAsia="it-IT"/>
            </w:rPr>
          </w:pPr>
          <w:hyperlink w:anchor="_Toc121995232" w:history="1">
            <w:r w:rsidRPr="007163E0">
              <w:rPr>
                <w:rStyle w:val="Collegamentoipertestuale"/>
                <w:noProof/>
                <w:lang w:val="it-IT"/>
              </w:rPr>
              <w:t>Identificazione delle entità e delle relazioni principali</w:t>
            </w:r>
            <w:r>
              <w:rPr>
                <w:noProof/>
                <w:webHidden/>
              </w:rPr>
              <w:tab/>
            </w:r>
            <w:r>
              <w:rPr>
                <w:noProof/>
                <w:webHidden/>
              </w:rPr>
              <w:fldChar w:fldCharType="begin"/>
            </w:r>
            <w:r>
              <w:rPr>
                <w:noProof/>
                <w:webHidden/>
              </w:rPr>
              <w:instrText xml:space="preserve"> PAGEREF _Toc121995232 \h </w:instrText>
            </w:r>
            <w:r>
              <w:rPr>
                <w:noProof/>
                <w:webHidden/>
              </w:rPr>
            </w:r>
            <w:r>
              <w:rPr>
                <w:noProof/>
                <w:webHidden/>
              </w:rPr>
              <w:fldChar w:fldCharType="separate"/>
            </w:r>
            <w:r>
              <w:rPr>
                <w:noProof/>
                <w:webHidden/>
              </w:rPr>
              <w:t>19</w:t>
            </w:r>
            <w:r>
              <w:rPr>
                <w:noProof/>
                <w:webHidden/>
              </w:rPr>
              <w:fldChar w:fldCharType="end"/>
            </w:r>
          </w:hyperlink>
        </w:p>
        <w:p w14:paraId="6071D160" w14:textId="17A3B327" w:rsidR="003E5ABE" w:rsidRDefault="003E5ABE">
          <w:pPr>
            <w:pStyle w:val="Sommario2"/>
            <w:tabs>
              <w:tab w:val="right" w:leader="dot" w:pos="8630"/>
            </w:tabs>
            <w:rPr>
              <w:noProof/>
              <w:color w:val="auto"/>
              <w:szCs w:val="22"/>
              <w:lang w:val="it-IT" w:eastAsia="it-IT"/>
            </w:rPr>
          </w:pPr>
          <w:hyperlink w:anchor="_Toc121995233" w:history="1">
            <w:r w:rsidRPr="007163E0">
              <w:rPr>
                <w:rStyle w:val="Collegamentoipertestuale"/>
                <w:noProof/>
                <w:lang w:val="it-IT"/>
              </w:rPr>
              <w:t>Scheletro dello schema</w:t>
            </w:r>
            <w:r>
              <w:rPr>
                <w:noProof/>
                <w:webHidden/>
              </w:rPr>
              <w:tab/>
            </w:r>
            <w:r>
              <w:rPr>
                <w:noProof/>
                <w:webHidden/>
              </w:rPr>
              <w:fldChar w:fldCharType="begin"/>
            </w:r>
            <w:r>
              <w:rPr>
                <w:noProof/>
                <w:webHidden/>
              </w:rPr>
              <w:instrText xml:space="preserve"> PAGEREF _Toc121995233 \h </w:instrText>
            </w:r>
            <w:r>
              <w:rPr>
                <w:noProof/>
                <w:webHidden/>
              </w:rPr>
            </w:r>
            <w:r>
              <w:rPr>
                <w:noProof/>
                <w:webHidden/>
              </w:rPr>
              <w:fldChar w:fldCharType="separate"/>
            </w:r>
            <w:r>
              <w:rPr>
                <w:noProof/>
                <w:webHidden/>
              </w:rPr>
              <w:t>19</w:t>
            </w:r>
            <w:r>
              <w:rPr>
                <w:noProof/>
                <w:webHidden/>
              </w:rPr>
              <w:fldChar w:fldCharType="end"/>
            </w:r>
          </w:hyperlink>
        </w:p>
        <w:p w14:paraId="097A3DF3" w14:textId="2BF1A6C5" w:rsidR="003E5ABE" w:rsidRDefault="003E5ABE">
          <w:pPr>
            <w:pStyle w:val="Sommario2"/>
            <w:tabs>
              <w:tab w:val="right" w:leader="dot" w:pos="8630"/>
            </w:tabs>
            <w:rPr>
              <w:noProof/>
              <w:color w:val="auto"/>
              <w:szCs w:val="22"/>
              <w:lang w:val="it-IT" w:eastAsia="it-IT"/>
            </w:rPr>
          </w:pPr>
          <w:hyperlink w:anchor="_Toc121995234" w:history="1">
            <w:r w:rsidRPr="007163E0">
              <w:rPr>
                <w:rStyle w:val="Collegamentoipertestuale"/>
                <w:noProof/>
                <w:lang w:val="it-IT"/>
              </w:rPr>
              <w:t>Sviluppo dei componenti dello scheletro</w:t>
            </w:r>
            <w:r>
              <w:rPr>
                <w:noProof/>
                <w:webHidden/>
              </w:rPr>
              <w:tab/>
            </w:r>
            <w:r>
              <w:rPr>
                <w:noProof/>
                <w:webHidden/>
              </w:rPr>
              <w:fldChar w:fldCharType="begin"/>
            </w:r>
            <w:r>
              <w:rPr>
                <w:noProof/>
                <w:webHidden/>
              </w:rPr>
              <w:instrText xml:space="preserve"> PAGEREF _Toc121995234 \h </w:instrText>
            </w:r>
            <w:r>
              <w:rPr>
                <w:noProof/>
                <w:webHidden/>
              </w:rPr>
            </w:r>
            <w:r>
              <w:rPr>
                <w:noProof/>
                <w:webHidden/>
              </w:rPr>
              <w:fldChar w:fldCharType="separate"/>
            </w:r>
            <w:r>
              <w:rPr>
                <w:noProof/>
                <w:webHidden/>
              </w:rPr>
              <w:t>20</w:t>
            </w:r>
            <w:r>
              <w:rPr>
                <w:noProof/>
                <w:webHidden/>
              </w:rPr>
              <w:fldChar w:fldCharType="end"/>
            </w:r>
          </w:hyperlink>
        </w:p>
        <w:p w14:paraId="31A7403C" w14:textId="55F47825" w:rsidR="003E5ABE" w:rsidRDefault="003E5ABE">
          <w:pPr>
            <w:pStyle w:val="Sommario3"/>
            <w:tabs>
              <w:tab w:val="right" w:leader="dot" w:pos="8630"/>
            </w:tabs>
            <w:rPr>
              <w:i w:val="0"/>
              <w:iCs w:val="0"/>
              <w:noProof/>
              <w:color w:val="auto"/>
              <w:szCs w:val="22"/>
              <w:lang w:val="it-IT" w:eastAsia="it-IT"/>
            </w:rPr>
          </w:pPr>
          <w:hyperlink w:anchor="_Toc121995235" w:history="1">
            <w:r w:rsidRPr="007163E0">
              <w:rPr>
                <w:rStyle w:val="Collegamentoipertestuale"/>
                <w:noProof/>
                <w:lang w:val="it-IT"/>
              </w:rPr>
              <w:t>Monitoraggio</w:t>
            </w:r>
            <w:r>
              <w:rPr>
                <w:noProof/>
                <w:webHidden/>
              </w:rPr>
              <w:tab/>
            </w:r>
            <w:r>
              <w:rPr>
                <w:noProof/>
                <w:webHidden/>
              </w:rPr>
              <w:fldChar w:fldCharType="begin"/>
            </w:r>
            <w:r>
              <w:rPr>
                <w:noProof/>
                <w:webHidden/>
              </w:rPr>
              <w:instrText xml:space="preserve"> PAGEREF _Toc121995235 \h </w:instrText>
            </w:r>
            <w:r>
              <w:rPr>
                <w:noProof/>
                <w:webHidden/>
              </w:rPr>
            </w:r>
            <w:r>
              <w:rPr>
                <w:noProof/>
                <w:webHidden/>
              </w:rPr>
              <w:fldChar w:fldCharType="separate"/>
            </w:r>
            <w:r>
              <w:rPr>
                <w:noProof/>
                <w:webHidden/>
              </w:rPr>
              <w:t>20</w:t>
            </w:r>
            <w:r>
              <w:rPr>
                <w:noProof/>
                <w:webHidden/>
              </w:rPr>
              <w:fldChar w:fldCharType="end"/>
            </w:r>
          </w:hyperlink>
        </w:p>
        <w:p w14:paraId="78581709" w14:textId="27FB6BEF" w:rsidR="003E5ABE" w:rsidRDefault="003E5ABE">
          <w:pPr>
            <w:pStyle w:val="Sommario3"/>
            <w:tabs>
              <w:tab w:val="right" w:leader="dot" w:pos="8630"/>
            </w:tabs>
            <w:rPr>
              <w:i w:val="0"/>
              <w:iCs w:val="0"/>
              <w:noProof/>
              <w:color w:val="auto"/>
              <w:szCs w:val="22"/>
              <w:lang w:val="it-IT" w:eastAsia="it-IT"/>
            </w:rPr>
          </w:pPr>
          <w:hyperlink w:anchor="_Toc121995236" w:history="1">
            <w:r w:rsidRPr="007163E0">
              <w:rPr>
                <w:rStyle w:val="Collegamentoipertestuale"/>
                <w:noProof/>
                <w:lang w:val="it-IT"/>
              </w:rPr>
              <w:t>Segnalazione</w:t>
            </w:r>
            <w:r>
              <w:rPr>
                <w:noProof/>
                <w:webHidden/>
              </w:rPr>
              <w:tab/>
            </w:r>
            <w:r>
              <w:rPr>
                <w:noProof/>
                <w:webHidden/>
              </w:rPr>
              <w:fldChar w:fldCharType="begin"/>
            </w:r>
            <w:r>
              <w:rPr>
                <w:noProof/>
                <w:webHidden/>
              </w:rPr>
              <w:instrText xml:space="preserve"> PAGEREF _Toc121995236 \h </w:instrText>
            </w:r>
            <w:r>
              <w:rPr>
                <w:noProof/>
                <w:webHidden/>
              </w:rPr>
            </w:r>
            <w:r>
              <w:rPr>
                <w:noProof/>
                <w:webHidden/>
              </w:rPr>
              <w:fldChar w:fldCharType="separate"/>
            </w:r>
            <w:r>
              <w:rPr>
                <w:noProof/>
                <w:webHidden/>
              </w:rPr>
              <w:t>21</w:t>
            </w:r>
            <w:r>
              <w:rPr>
                <w:noProof/>
                <w:webHidden/>
              </w:rPr>
              <w:fldChar w:fldCharType="end"/>
            </w:r>
          </w:hyperlink>
        </w:p>
        <w:p w14:paraId="66789AEB" w14:textId="6BB7EFDF" w:rsidR="003E5ABE" w:rsidRDefault="003E5ABE">
          <w:pPr>
            <w:pStyle w:val="Sommario3"/>
            <w:tabs>
              <w:tab w:val="right" w:leader="dot" w:pos="8630"/>
            </w:tabs>
            <w:rPr>
              <w:i w:val="0"/>
              <w:iCs w:val="0"/>
              <w:noProof/>
              <w:color w:val="auto"/>
              <w:szCs w:val="22"/>
              <w:lang w:val="it-IT" w:eastAsia="it-IT"/>
            </w:rPr>
          </w:pPr>
          <w:hyperlink w:anchor="_Toc121995237" w:history="1">
            <w:r w:rsidRPr="007163E0">
              <w:rPr>
                <w:rStyle w:val="Collegamentoipertestuale"/>
                <w:noProof/>
                <w:lang w:val="it-IT"/>
              </w:rPr>
              <w:t>Social network</w:t>
            </w:r>
            <w:r>
              <w:rPr>
                <w:noProof/>
                <w:webHidden/>
              </w:rPr>
              <w:tab/>
            </w:r>
            <w:r>
              <w:rPr>
                <w:noProof/>
                <w:webHidden/>
              </w:rPr>
              <w:fldChar w:fldCharType="begin"/>
            </w:r>
            <w:r>
              <w:rPr>
                <w:noProof/>
                <w:webHidden/>
              </w:rPr>
              <w:instrText xml:space="preserve"> PAGEREF _Toc121995237 \h </w:instrText>
            </w:r>
            <w:r>
              <w:rPr>
                <w:noProof/>
                <w:webHidden/>
              </w:rPr>
            </w:r>
            <w:r>
              <w:rPr>
                <w:noProof/>
                <w:webHidden/>
              </w:rPr>
              <w:fldChar w:fldCharType="separate"/>
            </w:r>
            <w:r>
              <w:rPr>
                <w:noProof/>
                <w:webHidden/>
              </w:rPr>
              <w:t>22</w:t>
            </w:r>
            <w:r>
              <w:rPr>
                <w:noProof/>
                <w:webHidden/>
              </w:rPr>
              <w:fldChar w:fldCharType="end"/>
            </w:r>
          </w:hyperlink>
        </w:p>
        <w:p w14:paraId="3BDC23E1" w14:textId="73842866" w:rsidR="003E5ABE" w:rsidRDefault="003E5ABE">
          <w:pPr>
            <w:pStyle w:val="Sommario2"/>
            <w:tabs>
              <w:tab w:val="right" w:leader="dot" w:pos="8630"/>
            </w:tabs>
            <w:rPr>
              <w:noProof/>
              <w:color w:val="auto"/>
              <w:szCs w:val="22"/>
              <w:lang w:val="it-IT" w:eastAsia="it-IT"/>
            </w:rPr>
          </w:pPr>
          <w:hyperlink w:anchor="_Toc121995238" w:history="1">
            <w:r w:rsidRPr="007163E0">
              <w:rPr>
                <w:rStyle w:val="Collegamentoipertestuale"/>
                <w:noProof/>
                <w:lang w:val="it-IT"/>
              </w:rPr>
              <w:t>Modello E-R completo</w:t>
            </w:r>
            <w:r>
              <w:rPr>
                <w:noProof/>
                <w:webHidden/>
              </w:rPr>
              <w:tab/>
            </w:r>
            <w:r>
              <w:rPr>
                <w:noProof/>
                <w:webHidden/>
              </w:rPr>
              <w:fldChar w:fldCharType="begin"/>
            </w:r>
            <w:r>
              <w:rPr>
                <w:noProof/>
                <w:webHidden/>
              </w:rPr>
              <w:instrText xml:space="preserve"> PAGEREF _Toc121995238 \h </w:instrText>
            </w:r>
            <w:r>
              <w:rPr>
                <w:noProof/>
                <w:webHidden/>
              </w:rPr>
            </w:r>
            <w:r>
              <w:rPr>
                <w:noProof/>
                <w:webHidden/>
              </w:rPr>
              <w:fldChar w:fldCharType="separate"/>
            </w:r>
            <w:r>
              <w:rPr>
                <w:noProof/>
                <w:webHidden/>
              </w:rPr>
              <w:t>24</w:t>
            </w:r>
            <w:r>
              <w:rPr>
                <w:noProof/>
                <w:webHidden/>
              </w:rPr>
              <w:fldChar w:fldCharType="end"/>
            </w:r>
          </w:hyperlink>
        </w:p>
        <w:p w14:paraId="075947E8" w14:textId="1B8E6C99" w:rsidR="003E5ABE" w:rsidRDefault="003E5ABE">
          <w:pPr>
            <w:pStyle w:val="Sommario3"/>
            <w:tabs>
              <w:tab w:val="right" w:leader="dot" w:pos="8630"/>
            </w:tabs>
            <w:rPr>
              <w:i w:val="0"/>
              <w:iCs w:val="0"/>
              <w:noProof/>
              <w:color w:val="auto"/>
              <w:szCs w:val="22"/>
              <w:lang w:val="it-IT" w:eastAsia="it-IT"/>
            </w:rPr>
          </w:pPr>
          <w:hyperlink w:anchor="_Toc121995239" w:history="1">
            <w:r w:rsidRPr="007163E0">
              <w:rPr>
                <w:rStyle w:val="Collegamentoipertestuale"/>
                <w:noProof/>
                <w:lang w:val="it-IT"/>
              </w:rPr>
              <w:t>Analisi di qualità dello schema E-R</w:t>
            </w:r>
            <w:r>
              <w:rPr>
                <w:noProof/>
                <w:webHidden/>
              </w:rPr>
              <w:tab/>
            </w:r>
            <w:r>
              <w:rPr>
                <w:noProof/>
                <w:webHidden/>
              </w:rPr>
              <w:fldChar w:fldCharType="begin"/>
            </w:r>
            <w:r>
              <w:rPr>
                <w:noProof/>
                <w:webHidden/>
              </w:rPr>
              <w:instrText xml:space="preserve"> PAGEREF _Toc121995239 \h </w:instrText>
            </w:r>
            <w:r>
              <w:rPr>
                <w:noProof/>
                <w:webHidden/>
              </w:rPr>
            </w:r>
            <w:r>
              <w:rPr>
                <w:noProof/>
                <w:webHidden/>
              </w:rPr>
              <w:fldChar w:fldCharType="separate"/>
            </w:r>
            <w:r>
              <w:rPr>
                <w:noProof/>
                <w:webHidden/>
              </w:rPr>
              <w:t>25</w:t>
            </w:r>
            <w:r>
              <w:rPr>
                <w:noProof/>
                <w:webHidden/>
              </w:rPr>
              <w:fldChar w:fldCharType="end"/>
            </w:r>
          </w:hyperlink>
        </w:p>
        <w:p w14:paraId="0728489B" w14:textId="3DDCF8C8" w:rsidR="003E5ABE" w:rsidRDefault="003E5ABE">
          <w:pPr>
            <w:pStyle w:val="Sommario2"/>
            <w:tabs>
              <w:tab w:val="right" w:leader="dot" w:pos="8630"/>
            </w:tabs>
            <w:rPr>
              <w:noProof/>
              <w:color w:val="auto"/>
              <w:szCs w:val="22"/>
              <w:lang w:val="it-IT" w:eastAsia="it-IT"/>
            </w:rPr>
          </w:pPr>
          <w:hyperlink w:anchor="_Toc121995240" w:history="1">
            <w:r w:rsidRPr="007163E0">
              <w:rPr>
                <w:rStyle w:val="Collegamentoipertestuale"/>
                <w:noProof/>
                <w:lang w:val="it-IT"/>
              </w:rPr>
              <w:t>Dizionario dei dati</w:t>
            </w:r>
            <w:r>
              <w:rPr>
                <w:noProof/>
                <w:webHidden/>
              </w:rPr>
              <w:tab/>
            </w:r>
            <w:r>
              <w:rPr>
                <w:noProof/>
                <w:webHidden/>
              </w:rPr>
              <w:fldChar w:fldCharType="begin"/>
            </w:r>
            <w:r>
              <w:rPr>
                <w:noProof/>
                <w:webHidden/>
              </w:rPr>
              <w:instrText xml:space="preserve"> PAGEREF _Toc121995240 \h </w:instrText>
            </w:r>
            <w:r>
              <w:rPr>
                <w:noProof/>
                <w:webHidden/>
              </w:rPr>
            </w:r>
            <w:r>
              <w:rPr>
                <w:noProof/>
                <w:webHidden/>
              </w:rPr>
              <w:fldChar w:fldCharType="separate"/>
            </w:r>
            <w:r>
              <w:rPr>
                <w:noProof/>
                <w:webHidden/>
              </w:rPr>
              <w:t>26</w:t>
            </w:r>
            <w:r>
              <w:rPr>
                <w:noProof/>
                <w:webHidden/>
              </w:rPr>
              <w:fldChar w:fldCharType="end"/>
            </w:r>
          </w:hyperlink>
        </w:p>
        <w:p w14:paraId="2F761410" w14:textId="503C7128" w:rsidR="003E5ABE" w:rsidRDefault="003E5ABE">
          <w:pPr>
            <w:pStyle w:val="Sommario3"/>
            <w:tabs>
              <w:tab w:val="right" w:leader="dot" w:pos="8630"/>
            </w:tabs>
            <w:rPr>
              <w:i w:val="0"/>
              <w:iCs w:val="0"/>
              <w:noProof/>
              <w:color w:val="auto"/>
              <w:szCs w:val="22"/>
              <w:lang w:val="it-IT" w:eastAsia="it-IT"/>
            </w:rPr>
          </w:pPr>
          <w:hyperlink w:anchor="_Toc121995241" w:history="1">
            <w:r w:rsidRPr="007163E0">
              <w:rPr>
                <w:rStyle w:val="Collegamentoipertestuale"/>
                <w:noProof/>
                <w:lang w:val="it-IT"/>
              </w:rPr>
              <w:t>Entità</w:t>
            </w:r>
            <w:r>
              <w:rPr>
                <w:noProof/>
                <w:webHidden/>
              </w:rPr>
              <w:tab/>
            </w:r>
            <w:r>
              <w:rPr>
                <w:noProof/>
                <w:webHidden/>
              </w:rPr>
              <w:fldChar w:fldCharType="begin"/>
            </w:r>
            <w:r>
              <w:rPr>
                <w:noProof/>
                <w:webHidden/>
              </w:rPr>
              <w:instrText xml:space="preserve"> PAGEREF _Toc121995241 \h </w:instrText>
            </w:r>
            <w:r>
              <w:rPr>
                <w:noProof/>
                <w:webHidden/>
              </w:rPr>
            </w:r>
            <w:r>
              <w:rPr>
                <w:noProof/>
                <w:webHidden/>
              </w:rPr>
              <w:fldChar w:fldCharType="separate"/>
            </w:r>
            <w:r>
              <w:rPr>
                <w:noProof/>
                <w:webHidden/>
              </w:rPr>
              <w:t>26</w:t>
            </w:r>
            <w:r>
              <w:rPr>
                <w:noProof/>
                <w:webHidden/>
              </w:rPr>
              <w:fldChar w:fldCharType="end"/>
            </w:r>
          </w:hyperlink>
        </w:p>
        <w:p w14:paraId="5FEC74AA" w14:textId="615A144D" w:rsidR="003E5ABE" w:rsidRDefault="003E5ABE">
          <w:pPr>
            <w:pStyle w:val="Sommario3"/>
            <w:tabs>
              <w:tab w:val="right" w:leader="dot" w:pos="8630"/>
            </w:tabs>
            <w:rPr>
              <w:i w:val="0"/>
              <w:iCs w:val="0"/>
              <w:noProof/>
              <w:color w:val="auto"/>
              <w:szCs w:val="22"/>
              <w:lang w:val="it-IT" w:eastAsia="it-IT"/>
            </w:rPr>
          </w:pPr>
          <w:hyperlink w:anchor="_Toc121995242" w:history="1">
            <w:r w:rsidRPr="007163E0">
              <w:rPr>
                <w:rStyle w:val="Collegamentoipertestuale"/>
                <w:noProof/>
                <w:lang w:val="it-IT"/>
              </w:rPr>
              <w:t>Relazione</w:t>
            </w:r>
            <w:r>
              <w:rPr>
                <w:noProof/>
                <w:webHidden/>
              </w:rPr>
              <w:tab/>
            </w:r>
            <w:r>
              <w:rPr>
                <w:noProof/>
                <w:webHidden/>
              </w:rPr>
              <w:fldChar w:fldCharType="begin"/>
            </w:r>
            <w:r>
              <w:rPr>
                <w:noProof/>
                <w:webHidden/>
              </w:rPr>
              <w:instrText xml:space="preserve"> PAGEREF _Toc121995242 \h </w:instrText>
            </w:r>
            <w:r>
              <w:rPr>
                <w:noProof/>
                <w:webHidden/>
              </w:rPr>
            </w:r>
            <w:r>
              <w:rPr>
                <w:noProof/>
                <w:webHidden/>
              </w:rPr>
              <w:fldChar w:fldCharType="separate"/>
            </w:r>
            <w:r>
              <w:rPr>
                <w:noProof/>
                <w:webHidden/>
              </w:rPr>
              <w:t>29</w:t>
            </w:r>
            <w:r>
              <w:rPr>
                <w:noProof/>
                <w:webHidden/>
              </w:rPr>
              <w:fldChar w:fldCharType="end"/>
            </w:r>
          </w:hyperlink>
        </w:p>
        <w:p w14:paraId="0D448935" w14:textId="0D78D25E" w:rsidR="003E5ABE" w:rsidRDefault="003E5ABE">
          <w:pPr>
            <w:pStyle w:val="Sommario2"/>
            <w:tabs>
              <w:tab w:val="right" w:leader="dot" w:pos="8630"/>
            </w:tabs>
            <w:rPr>
              <w:noProof/>
              <w:color w:val="auto"/>
              <w:szCs w:val="22"/>
              <w:lang w:val="it-IT" w:eastAsia="it-IT"/>
            </w:rPr>
          </w:pPr>
          <w:hyperlink w:anchor="_Toc121995243" w:history="1">
            <w:r w:rsidRPr="007163E0">
              <w:rPr>
                <w:rStyle w:val="Collegamentoipertestuale"/>
                <w:noProof/>
                <w:lang w:val="it-IT"/>
              </w:rPr>
              <w:t>Regole aziendali</w:t>
            </w:r>
            <w:r>
              <w:rPr>
                <w:noProof/>
                <w:webHidden/>
              </w:rPr>
              <w:tab/>
            </w:r>
            <w:r>
              <w:rPr>
                <w:noProof/>
                <w:webHidden/>
              </w:rPr>
              <w:fldChar w:fldCharType="begin"/>
            </w:r>
            <w:r>
              <w:rPr>
                <w:noProof/>
                <w:webHidden/>
              </w:rPr>
              <w:instrText xml:space="preserve"> PAGEREF _Toc121995243 \h </w:instrText>
            </w:r>
            <w:r>
              <w:rPr>
                <w:noProof/>
                <w:webHidden/>
              </w:rPr>
            </w:r>
            <w:r>
              <w:rPr>
                <w:noProof/>
                <w:webHidden/>
              </w:rPr>
              <w:fldChar w:fldCharType="separate"/>
            </w:r>
            <w:r>
              <w:rPr>
                <w:noProof/>
                <w:webHidden/>
              </w:rPr>
              <w:t>31</w:t>
            </w:r>
            <w:r>
              <w:rPr>
                <w:noProof/>
                <w:webHidden/>
              </w:rPr>
              <w:fldChar w:fldCharType="end"/>
            </w:r>
          </w:hyperlink>
        </w:p>
        <w:p w14:paraId="19507BDD" w14:textId="1934F075" w:rsidR="003E5ABE" w:rsidRDefault="003E5ABE">
          <w:pPr>
            <w:pStyle w:val="Sommario3"/>
            <w:tabs>
              <w:tab w:val="right" w:leader="dot" w:pos="8630"/>
            </w:tabs>
            <w:rPr>
              <w:i w:val="0"/>
              <w:iCs w:val="0"/>
              <w:noProof/>
              <w:color w:val="auto"/>
              <w:szCs w:val="22"/>
              <w:lang w:val="it-IT" w:eastAsia="it-IT"/>
            </w:rPr>
          </w:pPr>
          <w:hyperlink w:anchor="_Toc121995244" w:history="1">
            <w:r w:rsidRPr="007163E0">
              <w:rPr>
                <w:rStyle w:val="Collegamentoipertestuale"/>
                <w:noProof/>
                <w:lang w:val="it-IT"/>
              </w:rPr>
              <w:t>Regole di vincolo</w:t>
            </w:r>
            <w:r>
              <w:rPr>
                <w:noProof/>
                <w:webHidden/>
              </w:rPr>
              <w:tab/>
            </w:r>
            <w:r>
              <w:rPr>
                <w:noProof/>
                <w:webHidden/>
              </w:rPr>
              <w:fldChar w:fldCharType="begin"/>
            </w:r>
            <w:r>
              <w:rPr>
                <w:noProof/>
                <w:webHidden/>
              </w:rPr>
              <w:instrText xml:space="preserve"> PAGEREF _Toc121995244 \h </w:instrText>
            </w:r>
            <w:r>
              <w:rPr>
                <w:noProof/>
                <w:webHidden/>
              </w:rPr>
            </w:r>
            <w:r>
              <w:rPr>
                <w:noProof/>
                <w:webHidden/>
              </w:rPr>
              <w:fldChar w:fldCharType="separate"/>
            </w:r>
            <w:r>
              <w:rPr>
                <w:noProof/>
                <w:webHidden/>
              </w:rPr>
              <w:t>31</w:t>
            </w:r>
            <w:r>
              <w:rPr>
                <w:noProof/>
                <w:webHidden/>
              </w:rPr>
              <w:fldChar w:fldCharType="end"/>
            </w:r>
          </w:hyperlink>
        </w:p>
        <w:p w14:paraId="3FAC9D4F" w14:textId="434A4CA1" w:rsidR="003E5ABE" w:rsidRDefault="003E5ABE">
          <w:pPr>
            <w:pStyle w:val="Sommario3"/>
            <w:tabs>
              <w:tab w:val="right" w:leader="dot" w:pos="8630"/>
            </w:tabs>
            <w:rPr>
              <w:i w:val="0"/>
              <w:iCs w:val="0"/>
              <w:noProof/>
              <w:color w:val="auto"/>
              <w:szCs w:val="22"/>
              <w:lang w:val="it-IT" w:eastAsia="it-IT"/>
            </w:rPr>
          </w:pPr>
          <w:hyperlink w:anchor="_Toc121995245" w:history="1">
            <w:r w:rsidRPr="007163E0">
              <w:rPr>
                <w:rStyle w:val="Collegamentoipertestuale"/>
                <w:noProof/>
                <w:lang w:val="it-IT"/>
              </w:rPr>
              <w:t>Regole di derivazione</w:t>
            </w:r>
            <w:r>
              <w:rPr>
                <w:noProof/>
                <w:webHidden/>
              </w:rPr>
              <w:tab/>
            </w:r>
            <w:r>
              <w:rPr>
                <w:noProof/>
                <w:webHidden/>
              </w:rPr>
              <w:fldChar w:fldCharType="begin"/>
            </w:r>
            <w:r>
              <w:rPr>
                <w:noProof/>
                <w:webHidden/>
              </w:rPr>
              <w:instrText xml:space="preserve"> PAGEREF _Toc121995245 \h </w:instrText>
            </w:r>
            <w:r>
              <w:rPr>
                <w:noProof/>
                <w:webHidden/>
              </w:rPr>
            </w:r>
            <w:r>
              <w:rPr>
                <w:noProof/>
                <w:webHidden/>
              </w:rPr>
              <w:fldChar w:fldCharType="separate"/>
            </w:r>
            <w:r>
              <w:rPr>
                <w:noProof/>
                <w:webHidden/>
              </w:rPr>
              <w:t>31</w:t>
            </w:r>
            <w:r>
              <w:rPr>
                <w:noProof/>
                <w:webHidden/>
              </w:rPr>
              <w:fldChar w:fldCharType="end"/>
            </w:r>
          </w:hyperlink>
        </w:p>
        <w:p w14:paraId="5C1BB93D" w14:textId="7B103721" w:rsidR="003E5ABE" w:rsidRDefault="003E5ABE">
          <w:pPr>
            <w:pStyle w:val="Sommario1"/>
            <w:rPr>
              <w:noProof/>
              <w:color w:val="auto"/>
              <w:szCs w:val="22"/>
              <w:lang w:val="it-IT" w:eastAsia="it-IT"/>
            </w:rPr>
          </w:pPr>
          <w:hyperlink w:anchor="_Toc121995246" w:history="1">
            <w:r w:rsidRPr="007163E0">
              <w:rPr>
                <w:rStyle w:val="Collegamentoipertestuale"/>
                <w:noProof/>
                <w:lang w:val="it-IT"/>
              </w:rPr>
              <w:t>Progettazione logica</w:t>
            </w:r>
            <w:r>
              <w:rPr>
                <w:noProof/>
                <w:webHidden/>
              </w:rPr>
              <w:tab/>
            </w:r>
            <w:r>
              <w:rPr>
                <w:noProof/>
                <w:webHidden/>
              </w:rPr>
              <w:fldChar w:fldCharType="begin"/>
            </w:r>
            <w:r>
              <w:rPr>
                <w:noProof/>
                <w:webHidden/>
              </w:rPr>
              <w:instrText xml:space="preserve"> PAGEREF _Toc121995246 \h </w:instrText>
            </w:r>
            <w:r>
              <w:rPr>
                <w:noProof/>
                <w:webHidden/>
              </w:rPr>
            </w:r>
            <w:r>
              <w:rPr>
                <w:noProof/>
                <w:webHidden/>
              </w:rPr>
              <w:fldChar w:fldCharType="separate"/>
            </w:r>
            <w:r>
              <w:rPr>
                <w:noProof/>
                <w:webHidden/>
              </w:rPr>
              <w:t>32</w:t>
            </w:r>
            <w:r>
              <w:rPr>
                <w:noProof/>
                <w:webHidden/>
              </w:rPr>
              <w:fldChar w:fldCharType="end"/>
            </w:r>
          </w:hyperlink>
        </w:p>
        <w:p w14:paraId="2E9E3553" w14:textId="5A097FDB" w:rsidR="003E5ABE" w:rsidRDefault="003E5ABE">
          <w:pPr>
            <w:pStyle w:val="Sommario2"/>
            <w:tabs>
              <w:tab w:val="right" w:leader="dot" w:pos="8630"/>
            </w:tabs>
            <w:rPr>
              <w:noProof/>
              <w:color w:val="auto"/>
              <w:szCs w:val="22"/>
              <w:lang w:val="it-IT" w:eastAsia="it-IT"/>
            </w:rPr>
          </w:pPr>
          <w:hyperlink w:anchor="_Toc121995247" w:history="1">
            <w:r w:rsidRPr="007163E0">
              <w:rPr>
                <w:rStyle w:val="Collegamentoipertestuale"/>
                <w:noProof/>
                <w:lang w:val="it-IT"/>
              </w:rPr>
              <w:t>Tavola dei volumi</w:t>
            </w:r>
            <w:r>
              <w:rPr>
                <w:noProof/>
                <w:webHidden/>
              </w:rPr>
              <w:tab/>
            </w:r>
            <w:r>
              <w:rPr>
                <w:noProof/>
                <w:webHidden/>
              </w:rPr>
              <w:fldChar w:fldCharType="begin"/>
            </w:r>
            <w:r>
              <w:rPr>
                <w:noProof/>
                <w:webHidden/>
              </w:rPr>
              <w:instrText xml:space="preserve"> PAGEREF _Toc121995247 \h </w:instrText>
            </w:r>
            <w:r>
              <w:rPr>
                <w:noProof/>
                <w:webHidden/>
              </w:rPr>
            </w:r>
            <w:r>
              <w:rPr>
                <w:noProof/>
                <w:webHidden/>
              </w:rPr>
              <w:fldChar w:fldCharType="separate"/>
            </w:r>
            <w:r>
              <w:rPr>
                <w:noProof/>
                <w:webHidden/>
              </w:rPr>
              <w:t>32</w:t>
            </w:r>
            <w:r>
              <w:rPr>
                <w:noProof/>
                <w:webHidden/>
              </w:rPr>
              <w:fldChar w:fldCharType="end"/>
            </w:r>
          </w:hyperlink>
        </w:p>
        <w:p w14:paraId="067074AB" w14:textId="3917107F" w:rsidR="003E5ABE" w:rsidRDefault="003E5ABE">
          <w:pPr>
            <w:pStyle w:val="Sommario2"/>
            <w:tabs>
              <w:tab w:val="right" w:leader="dot" w:pos="8630"/>
            </w:tabs>
            <w:rPr>
              <w:noProof/>
              <w:color w:val="auto"/>
              <w:szCs w:val="22"/>
              <w:lang w:val="it-IT" w:eastAsia="it-IT"/>
            </w:rPr>
          </w:pPr>
          <w:hyperlink w:anchor="_Toc121995248" w:history="1">
            <w:r w:rsidRPr="007163E0">
              <w:rPr>
                <w:rStyle w:val="Collegamentoipertestuale"/>
                <w:noProof/>
                <w:lang w:val="it-IT"/>
              </w:rPr>
              <w:t>Tavola delle operazioni</w:t>
            </w:r>
            <w:r>
              <w:rPr>
                <w:noProof/>
                <w:webHidden/>
              </w:rPr>
              <w:tab/>
            </w:r>
            <w:r>
              <w:rPr>
                <w:noProof/>
                <w:webHidden/>
              </w:rPr>
              <w:fldChar w:fldCharType="begin"/>
            </w:r>
            <w:r>
              <w:rPr>
                <w:noProof/>
                <w:webHidden/>
              </w:rPr>
              <w:instrText xml:space="preserve"> PAGEREF _Toc121995248 \h </w:instrText>
            </w:r>
            <w:r>
              <w:rPr>
                <w:noProof/>
                <w:webHidden/>
              </w:rPr>
            </w:r>
            <w:r>
              <w:rPr>
                <w:noProof/>
                <w:webHidden/>
              </w:rPr>
              <w:fldChar w:fldCharType="separate"/>
            </w:r>
            <w:r>
              <w:rPr>
                <w:noProof/>
                <w:webHidden/>
              </w:rPr>
              <w:t>34</w:t>
            </w:r>
            <w:r>
              <w:rPr>
                <w:noProof/>
                <w:webHidden/>
              </w:rPr>
              <w:fldChar w:fldCharType="end"/>
            </w:r>
          </w:hyperlink>
        </w:p>
        <w:p w14:paraId="23386A7D" w14:textId="307DBCC5" w:rsidR="003E5ABE" w:rsidRDefault="003E5ABE">
          <w:pPr>
            <w:pStyle w:val="Sommario2"/>
            <w:tabs>
              <w:tab w:val="right" w:leader="dot" w:pos="8630"/>
            </w:tabs>
            <w:rPr>
              <w:noProof/>
              <w:color w:val="auto"/>
              <w:szCs w:val="22"/>
              <w:lang w:val="it-IT" w:eastAsia="it-IT"/>
            </w:rPr>
          </w:pPr>
          <w:hyperlink w:anchor="_Toc121995249" w:history="1">
            <w:r w:rsidRPr="007163E0">
              <w:rPr>
                <w:rStyle w:val="Collegamentoipertestuale"/>
                <w:noProof/>
                <w:lang w:val="it-IT"/>
              </w:rPr>
              <w:t>Ristrutturazione schema concettuale</w:t>
            </w:r>
            <w:r>
              <w:rPr>
                <w:noProof/>
                <w:webHidden/>
              </w:rPr>
              <w:tab/>
            </w:r>
            <w:r>
              <w:rPr>
                <w:noProof/>
                <w:webHidden/>
              </w:rPr>
              <w:fldChar w:fldCharType="begin"/>
            </w:r>
            <w:r>
              <w:rPr>
                <w:noProof/>
                <w:webHidden/>
              </w:rPr>
              <w:instrText xml:space="preserve"> PAGEREF _Toc121995249 \h </w:instrText>
            </w:r>
            <w:r>
              <w:rPr>
                <w:noProof/>
                <w:webHidden/>
              </w:rPr>
            </w:r>
            <w:r>
              <w:rPr>
                <w:noProof/>
                <w:webHidden/>
              </w:rPr>
              <w:fldChar w:fldCharType="separate"/>
            </w:r>
            <w:r>
              <w:rPr>
                <w:noProof/>
                <w:webHidden/>
              </w:rPr>
              <w:t>36</w:t>
            </w:r>
            <w:r>
              <w:rPr>
                <w:noProof/>
                <w:webHidden/>
              </w:rPr>
              <w:fldChar w:fldCharType="end"/>
            </w:r>
          </w:hyperlink>
        </w:p>
        <w:p w14:paraId="4659F0E3" w14:textId="2740F787" w:rsidR="003E5ABE" w:rsidRDefault="003E5ABE">
          <w:pPr>
            <w:pStyle w:val="Sommario3"/>
            <w:tabs>
              <w:tab w:val="right" w:leader="dot" w:pos="8630"/>
            </w:tabs>
            <w:rPr>
              <w:i w:val="0"/>
              <w:iCs w:val="0"/>
              <w:noProof/>
              <w:color w:val="auto"/>
              <w:szCs w:val="22"/>
              <w:lang w:val="it-IT" w:eastAsia="it-IT"/>
            </w:rPr>
          </w:pPr>
          <w:hyperlink w:anchor="_Toc121995250" w:history="1">
            <w:r w:rsidRPr="007163E0">
              <w:rPr>
                <w:rStyle w:val="Collegamentoipertestuale"/>
                <w:noProof/>
                <w:lang w:val="it-IT"/>
              </w:rPr>
              <w:t>Analisi delle derivazioni e delle ridondanze</w:t>
            </w:r>
            <w:r>
              <w:rPr>
                <w:noProof/>
                <w:webHidden/>
              </w:rPr>
              <w:tab/>
            </w:r>
            <w:r>
              <w:rPr>
                <w:noProof/>
                <w:webHidden/>
              </w:rPr>
              <w:fldChar w:fldCharType="begin"/>
            </w:r>
            <w:r>
              <w:rPr>
                <w:noProof/>
                <w:webHidden/>
              </w:rPr>
              <w:instrText xml:space="preserve"> PAGEREF _Toc121995250 \h </w:instrText>
            </w:r>
            <w:r>
              <w:rPr>
                <w:noProof/>
                <w:webHidden/>
              </w:rPr>
            </w:r>
            <w:r>
              <w:rPr>
                <w:noProof/>
                <w:webHidden/>
              </w:rPr>
              <w:fldChar w:fldCharType="separate"/>
            </w:r>
            <w:r>
              <w:rPr>
                <w:noProof/>
                <w:webHidden/>
              </w:rPr>
              <w:t>36</w:t>
            </w:r>
            <w:r>
              <w:rPr>
                <w:noProof/>
                <w:webHidden/>
              </w:rPr>
              <w:fldChar w:fldCharType="end"/>
            </w:r>
          </w:hyperlink>
        </w:p>
        <w:p w14:paraId="037B0624" w14:textId="2E82FA28" w:rsidR="003E5ABE" w:rsidRDefault="003E5ABE">
          <w:pPr>
            <w:pStyle w:val="Sommario3"/>
            <w:tabs>
              <w:tab w:val="right" w:leader="dot" w:pos="8630"/>
            </w:tabs>
            <w:rPr>
              <w:i w:val="0"/>
              <w:iCs w:val="0"/>
              <w:noProof/>
              <w:color w:val="auto"/>
              <w:szCs w:val="22"/>
              <w:lang w:val="it-IT" w:eastAsia="it-IT"/>
            </w:rPr>
          </w:pPr>
          <w:hyperlink w:anchor="_Toc121995251" w:history="1">
            <w:r w:rsidRPr="007163E0">
              <w:rPr>
                <w:rStyle w:val="Collegamentoipertestuale"/>
                <w:noProof/>
                <w:lang w:val="it-IT"/>
              </w:rPr>
              <w:t>Eliminazione delle gerarchie</w:t>
            </w:r>
            <w:r>
              <w:rPr>
                <w:noProof/>
                <w:webHidden/>
              </w:rPr>
              <w:tab/>
            </w:r>
            <w:r>
              <w:rPr>
                <w:noProof/>
                <w:webHidden/>
              </w:rPr>
              <w:fldChar w:fldCharType="begin"/>
            </w:r>
            <w:r>
              <w:rPr>
                <w:noProof/>
                <w:webHidden/>
              </w:rPr>
              <w:instrText xml:space="preserve"> PAGEREF _Toc121995251 \h </w:instrText>
            </w:r>
            <w:r>
              <w:rPr>
                <w:noProof/>
                <w:webHidden/>
              </w:rPr>
            </w:r>
            <w:r>
              <w:rPr>
                <w:noProof/>
                <w:webHidden/>
              </w:rPr>
              <w:fldChar w:fldCharType="separate"/>
            </w:r>
            <w:r>
              <w:rPr>
                <w:noProof/>
                <w:webHidden/>
              </w:rPr>
              <w:t>47</w:t>
            </w:r>
            <w:r>
              <w:rPr>
                <w:noProof/>
                <w:webHidden/>
              </w:rPr>
              <w:fldChar w:fldCharType="end"/>
            </w:r>
          </w:hyperlink>
        </w:p>
        <w:p w14:paraId="21A7461B" w14:textId="48C1AA0C" w:rsidR="003E5ABE" w:rsidRDefault="003E5ABE">
          <w:pPr>
            <w:pStyle w:val="Sommario2"/>
            <w:tabs>
              <w:tab w:val="right" w:leader="dot" w:pos="8630"/>
            </w:tabs>
            <w:rPr>
              <w:noProof/>
              <w:color w:val="auto"/>
              <w:szCs w:val="22"/>
              <w:lang w:val="it-IT" w:eastAsia="it-IT"/>
            </w:rPr>
          </w:pPr>
          <w:hyperlink w:anchor="_Toc121995252" w:history="1">
            <w:r w:rsidRPr="007163E0">
              <w:rPr>
                <w:rStyle w:val="Collegamentoipertestuale"/>
                <w:noProof/>
                <w:lang w:val="it-IT"/>
              </w:rPr>
              <w:t>Elenco degli identificatori principali</w:t>
            </w:r>
            <w:r>
              <w:rPr>
                <w:noProof/>
                <w:webHidden/>
              </w:rPr>
              <w:tab/>
            </w:r>
            <w:r>
              <w:rPr>
                <w:noProof/>
                <w:webHidden/>
              </w:rPr>
              <w:fldChar w:fldCharType="begin"/>
            </w:r>
            <w:r>
              <w:rPr>
                <w:noProof/>
                <w:webHidden/>
              </w:rPr>
              <w:instrText xml:space="preserve"> PAGEREF _Toc121995252 \h </w:instrText>
            </w:r>
            <w:r>
              <w:rPr>
                <w:noProof/>
                <w:webHidden/>
              </w:rPr>
            </w:r>
            <w:r>
              <w:rPr>
                <w:noProof/>
                <w:webHidden/>
              </w:rPr>
              <w:fldChar w:fldCharType="separate"/>
            </w:r>
            <w:r>
              <w:rPr>
                <w:noProof/>
                <w:webHidden/>
              </w:rPr>
              <w:t>49</w:t>
            </w:r>
            <w:r>
              <w:rPr>
                <w:noProof/>
                <w:webHidden/>
              </w:rPr>
              <w:fldChar w:fldCharType="end"/>
            </w:r>
          </w:hyperlink>
        </w:p>
        <w:p w14:paraId="29394809" w14:textId="0CFDB4BE" w:rsidR="003E5ABE" w:rsidRDefault="003E5ABE">
          <w:pPr>
            <w:pStyle w:val="Sommario2"/>
            <w:tabs>
              <w:tab w:val="right" w:leader="dot" w:pos="8630"/>
            </w:tabs>
            <w:rPr>
              <w:noProof/>
              <w:color w:val="auto"/>
              <w:szCs w:val="22"/>
              <w:lang w:val="it-IT" w:eastAsia="it-IT"/>
            </w:rPr>
          </w:pPr>
          <w:hyperlink w:anchor="_Toc121995253" w:history="1">
            <w:r w:rsidRPr="007163E0">
              <w:rPr>
                <w:rStyle w:val="Collegamentoipertestuale"/>
                <w:noProof/>
                <w:lang w:val="it-IT"/>
              </w:rPr>
              <w:t>Normalizzazione</w:t>
            </w:r>
            <w:r>
              <w:rPr>
                <w:noProof/>
                <w:webHidden/>
              </w:rPr>
              <w:tab/>
            </w:r>
            <w:r>
              <w:rPr>
                <w:noProof/>
                <w:webHidden/>
              </w:rPr>
              <w:fldChar w:fldCharType="begin"/>
            </w:r>
            <w:r>
              <w:rPr>
                <w:noProof/>
                <w:webHidden/>
              </w:rPr>
              <w:instrText xml:space="preserve"> PAGEREF _Toc121995253 \h </w:instrText>
            </w:r>
            <w:r>
              <w:rPr>
                <w:noProof/>
                <w:webHidden/>
              </w:rPr>
            </w:r>
            <w:r>
              <w:rPr>
                <w:noProof/>
                <w:webHidden/>
              </w:rPr>
              <w:fldChar w:fldCharType="separate"/>
            </w:r>
            <w:r>
              <w:rPr>
                <w:noProof/>
                <w:webHidden/>
              </w:rPr>
              <w:t>50</w:t>
            </w:r>
            <w:r>
              <w:rPr>
                <w:noProof/>
                <w:webHidden/>
              </w:rPr>
              <w:fldChar w:fldCharType="end"/>
            </w:r>
          </w:hyperlink>
        </w:p>
        <w:p w14:paraId="158D4D06" w14:textId="515C4876" w:rsidR="003E5ABE" w:rsidRDefault="003E5ABE">
          <w:pPr>
            <w:pStyle w:val="Sommario2"/>
            <w:tabs>
              <w:tab w:val="right" w:leader="dot" w:pos="8630"/>
            </w:tabs>
            <w:rPr>
              <w:noProof/>
              <w:color w:val="auto"/>
              <w:szCs w:val="22"/>
              <w:lang w:val="it-IT" w:eastAsia="it-IT"/>
            </w:rPr>
          </w:pPr>
          <w:hyperlink w:anchor="_Toc121995254" w:history="1">
            <w:r w:rsidRPr="007163E0">
              <w:rPr>
                <w:rStyle w:val="Collegamentoipertestuale"/>
                <w:noProof/>
                <w:lang w:val="it-IT"/>
              </w:rPr>
              <w:t>Traduzione verso il modello relazionale</w:t>
            </w:r>
            <w:r>
              <w:rPr>
                <w:noProof/>
                <w:webHidden/>
              </w:rPr>
              <w:tab/>
            </w:r>
            <w:r>
              <w:rPr>
                <w:noProof/>
                <w:webHidden/>
              </w:rPr>
              <w:fldChar w:fldCharType="begin"/>
            </w:r>
            <w:r>
              <w:rPr>
                <w:noProof/>
                <w:webHidden/>
              </w:rPr>
              <w:instrText xml:space="preserve"> PAGEREF _Toc121995254 \h </w:instrText>
            </w:r>
            <w:r>
              <w:rPr>
                <w:noProof/>
                <w:webHidden/>
              </w:rPr>
            </w:r>
            <w:r>
              <w:rPr>
                <w:noProof/>
                <w:webHidden/>
              </w:rPr>
              <w:fldChar w:fldCharType="separate"/>
            </w:r>
            <w:r>
              <w:rPr>
                <w:noProof/>
                <w:webHidden/>
              </w:rPr>
              <w:t>51</w:t>
            </w:r>
            <w:r>
              <w:rPr>
                <w:noProof/>
                <w:webHidden/>
              </w:rPr>
              <w:fldChar w:fldCharType="end"/>
            </w:r>
          </w:hyperlink>
        </w:p>
        <w:p w14:paraId="21E905AF" w14:textId="1A725161" w:rsidR="00F6687B" w:rsidRDefault="00F6687B" w:rsidP="00D57B9E">
          <w:r>
            <w:rPr>
              <w:b/>
            </w:rPr>
            <w:fldChar w:fldCharType="end"/>
          </w:r>
        </w:p>
      </w:sdtContent>
    </w:sdt>
    <w:p w14:paraId="601C89EF" w14:textId="1EE9C08E" w:rsidR="00432C15" w:rsidRPr="005516F1" w:rsidRDefault="00432C15">
      <w:pPr>
        <w:rPr>
          <w:lang w:val="it-IT"/>
        </w:rPr>
      </w:pPr>
      <w:r w:rsidRPr="005516F1">
        <w:rPr>
          <w:lang w:val="it-IT"/>
        </w:rPr>
        <w:br w:type="page"/>
      </w:r>
    </w:p>
    <w:p w14:paraId="088CCB66" w14:textId="6D3783FF" w:rsidR="00432C15" w:rsidRDefault="0027647A" w:rsidP="007479B2">
      <w:pPr>
        <w:pStyle w:val="Titolo1"/>
        <w:keepNext w:val="0"/>
        <w:jc w:val="both"/>
        <w:rPr>
          <w:lang w:val="it-IT"/>
        </w:rPr>
      </w:pPr>
      <w:bookmarkStart w:id="5" w:name="_Toc120383572"/>
      <w:bookmarkStart w:id="6" w:name="_Toc121995217"/>
      <w:r>
        <w:rPr>
          <w:lang w:val="it-IT"/>
        </w:rPr>
        <w:lastRenderedPageBreak/>
        <w:t>Introduzione</w:t>
      </w:r>
      <w:bookmarkEnd w:id="5"/>
      <w:bookmarkEnd w:id="6"/>
    </w:p>
    <w:p w14:paraId="0622B78C" w14:textId="6B541F33" w:rsidR="00652A81" w:rsidRDefault="00D865BA" w:rsidP="00AC745F">
      <w:pPr>
        <w:jc w:val="both"/>
        <w:rPr>
          <w:szCs w:val="22"/>
          <w:lang w:val="it-IT"/>
        </w:rPr>
      </w:pPr>
      <w:r>
        <w:rPr>
          <w:szCs w:val="22"/>
          <w:lang w:val="it-IT"/>
        </w:rPr>
        <w:t xml:space="preserve">I disastri naturali </w:t>
      </w:r>
      <w:r w:rsidR="002A70E6">
        <w:rPr>
          <w:szCs w:val="22"/>
          <w:lang w:val="it-IT"/>
        </w:rPr>
        <w:t xml:space="preserve">sono degli spiacevoli eventi che si abbattono </w:t>
      </w:r>
      <w:r w:rsidR="002403A6">
        <w:rPr>
          <w:szCs w:val="22"/>
          <w:lang w:val="it-IT"/>
        </w:rPr>
        <w:t xml:space="preserve">costantemente </w:t>
      </w:r>
      <w:r w:rsidR="00853C51">
        <w:rPr>
          <w:szCs w:val="22"/>
          <w:lang w:val="it-IT"/>
        </w:rPr>
        <w:t>sulla popolazione inerme</w:t>
      </w:r>
      <w:r w:rsidR="00824A79">
        <w:rPr>
          <w:szCs w:val="22"/>
          <w:lang w:val="it-IT"/>
        </w:rPr>
        <w:t xml:space="preserve"> e che provocano annualmente un numero ingente di vittime</w:t>
      </w:r>
      <w:r w:rsidR="0082514D">
        <w:rPr>
          <w:szCs w:val="22"/>
          <w:lang w:val="it-IT"/>
        </w:rPr>
        <w:t>, nonostante tutte le precauzioni</w:t>
      </w:r>
      <w:r w:rsidR="000B5861">
        <w:rPr>
          <w:szCs w:val="22"/>
          <w:lang w:val="it-IT"/>
        </w:rPr>
        <w:t xml:space="preserve"> </w:t>
      </w:r>
      <w:r w:rsidR="000B5861" w:rsidRPr="000B5861">
        <w:rPr>
          <w:i/>
          <w:szCs w:val="22"/>
          <w:lang w:val="it-IT"/>
        </w:rPr>
        <w:t>ad hoc</w:t>
      </w:r>
      <w:r w:rsidR="000B5861">
        <w:rPr>
          <w:szCs w:val="22"/>
          <w:lang w:val="it-IT"/>
        </w:rPr>
        <w:t xml:space="preserve"> </w:t>
      </w:r>
      <w:r w:rsidR="0082514D">
        <w:rPr>
          <w:szCs w:val="22"/>
          <w:lang w:val="it-IT"/>
        </w:rPr>
        <w:t xml:space="preserve">che </w:t>
      </w:r>
      <w:r w:rsidR="000B5861">
        <w:rPr>
          <w:szCs w:val="22"/>
          <w:lang w:val="it-IT"/>
        </w:rPr>
        <w:t xml:space="preserve">sono state adottate dalle </w:t>
      </w:r>
      <w:r w:rsidR="0082514D">
        <w:rPr>
          <w:szCs w:val="22"/>
          <w:lang w:val="it-IT"/>
        </w:rPr>
        <w:t>istituzion</w:t>
      </w:r>
      <w:r w:rsidR="00824A79">
        <w:rPr>
          <w:szCs w:val="22"/>
          <w:lang w:val="it-IT"/>
        </w:rPr>
        <w:t>i competenti.</w:t>
      </w:r>
    </w:p>
    <w:p w14:paraId="3260AECB" w14:textId="4D7F11EE" w:rsidR="004E7E9A" w:rsidRPr="00A6452F" w:rsidRDefault="0078137D" w:rsidP="00AC745F">
      <w:pPr>
        <w:spacing w:after="0"/>
        <w:jc w:val="both"/>
        <w:rPr>
          <w:rFonts w:asciiTheme="majorHAnsi" w:hAnsiTheme="majorHAnsi"/>
          <w:szCs w:val="22"/>
          <w:bdr w:val="none" w:sz="0" w:space="0" w:color="auto" w:frame="1"/>
          <w:lang w:val="it-IT"/>
        </w:rPr>
      </w:pPr>
      <w:bookmarkStart w:id="7" w:name="citazione1"/>
      <w:r>
        <w:rPr>
          <w:szCs w:val="22"/>
          <w:bdr w:val="none" w:sz="0" w:space="0" w:color="auto" w:frame="1"/>
          <w:lang w:val="it-IT"/>
        </w:rPr>
        <w:t xml:space="preserve">Giacomo </w:t>
      </w:r>
      <w:r w:rsidR="00274637" w:rsidRPr="00A6452F">
        <w:rPr>
          <w:szCs w:val="22"/>
          <w:bdr w:val="none" w:sz="0" w:space="0" w:color="auto" w:frame="1"/>
          <w:lang w:val="it-IT"/>
        </w:rPr>
        <w:t>Leopardi nella sua opera</w:t>
      </w:r>
      <w:r w:rsidR="00CD1E74" w:rsidRPr="00A6452F">
        <w:rPr>
          <w:szCs w:val="22"/>
          <w:bdr w:val="none" w:sz="0" w:space="0" w:color="auto" w:frame="1"/>
          <w:lang w:val="it-IT"/>
        </w:rPr>
        <w:t xml:space="preserve"> </w:t>
      </w:r>
      <w:r w:rsidR="00CD1E74" w:rsidRPr="00A6452F">
        <w:rPr>
          <w:i/>
          <w:szCs w:val="22"/>
          <w:bdr w:val="none" w:sz="0" w:space="0" w:color="auto" w:frame="1"/>
          <w:lang w:val="it-IT"/>
        </w:rPr>
        <w:t>Dialogo della Natura e di un Islandese</w:t>
      </w:r>
      <w:r w:rsidR="00274637" w:rsidRPr="00A6452F">
        <w:rPr>
          <w:szCs w:val="22"/>
          <w:bdr w:val="none" w:sz="0" w:space="0" w:color="auto" w:frame="1"/>
          <w:lang w:val="it-IT"/>
        </w:rPr>
        <w:t xml:space="preserve"> </w:t>
      </w:r>
      <w:r w:rsidR="005C1A69">
        <w:rPr>
          <w:szCs w:val="22"/>
          <w:bdr w:val="none" w:sz="0" w:space="0" w:color="auto" w:frame="1"/>
          <w:lang w:val="it-IT"/>
        </w:rPr>
        <w:t>scriveva</w:t>
      </w:r>
      <w:r w:rsidR="00EB4770" w:rsidRPr="009F24FA">
        <w:rPr>
          <w:szCs w:val="22"/>
          <w:bdr w:val="none" w:sz="0" w:space="0" w:color="auto" w:frame="1"/>
          <w:lang w:val="it-IT"/>
        </w:rPr>
        <w:t>:</w:t>
      </w:r>
      <w:r w:rsidR="005C1A69">
        <w:rPr>
          <w:szCs w:val="22"/>
          <w:bdr w:val="none" w:sz="0" w:space="0" w:color="auto" w:frame="1"/>
          <w:lang w:val="it-IT"/>
        </w:rPr>
        <w:t xml:space="preserve"> </w:t>
      </w:r>
      <w:r w:rsidR="00734F12" w:rsidRPr="0010635B">
        <w:rPr>
          <w:i/>
          <w:szCs w:val="22"/>
          <w:bdr w:val="none" w:sz="0" w:space="0" w:color="auto" w:frame="1"/>
          <w:lang w:val="it-IT"/>
        </w:rPr>
        <w:t>“</w:t>
      </w:r>
      <w:r w:rsidR="004E7E9A" w:rsidRPr="0010635B">
        <w:rPr>
          <w:i/>
          <w:szCs w:val="22"/>
          <w:bdr w:val="none" w:sz="0" w:space="0" w:color="auto" w:frame="1"/>
          <w:lang w:val="it-IT"/>
        </w:rPr>
        <w:t>[...] tu sei nemica scoperta degli uomini, e degli altri animali, e di tutte le opere tue; che ora c'insidii ora ci minacci ora ci assalti ora ci pungi ora ci percuoti ora ci laceri, e sempre o ci offendi o ci perseguiti; e che, per costume e per instituto, sei carnefice della tua propria famiglia, de' tuoi figliuoli e, per dir così, del tuo sangue e delle tue viscere.</w:t>
      </w:r>
      <w:bookmarkEnd w:id="7"/>
      <w:r w:rsidR="00734F12" w:rsidRPr="00A6452F">
        <w:rPr>
          <w:rFonts w:asciiTheme="majorHAnsi" w:hAnsiTheme="majorHAnsi"/>
          <w:szCs w:val="22"/>
          <w:bdr w:val="none" w:sz="0" w:space="0" w:color="auto" w:frame="1"/>
          <w:lang w:val="it-IT"/>
        </w:rPr>
        <w:t>”</w:t>
      </w:r>
    </w:p>
    <w:p w14:paraId="1BCFD4FD" w14:textId="2DE1E0F0" w:rsidR="00894BDD" w:rsidRPr="00A6452F" w:rsidRDefault="00894BDD" w:rsidP="00AC745F">
      <w:pPr>
        <w:spacing w:before="0"/>
        <w:jc w:val="both"/>
        <w:rPr>
          <w:rFonts w:asciiTheme="majorHAnsi" w:hAnsiTheme="majorHAnsi"/>
          <w:szCs w:val="22"/>
          <w:bdr w:val="none" w:sz="0" w:space="0" w:color="auto" w:frame="1"/>
          <w:lang w:val="it-IT"/>
        </w:rPr>
      </w:pPr>
      <w:r w:rsidRPr="00A6452F">
        <w:rPr>
          <w:rFonts w:asciiTheme="majorHAnsi" w:hAnsiTheme="majorHAnsi"/>
          <w:szCs w:val="22"/>
          <w:bdr w:val="none" w:sz="0" w:space="0" w:color="auto" w:frame="1"/>
          <w:lang w:val="it-IT"/>
        </w:rPr>
        <w:t>La Natura è</w:t>
      </w:r>
      <w:r w:rsidR="00192555">
        <w:rPr>
          <w:rFonts w:asciiTheme="majorHAnsi" w:hAnsiTheme="majorHAnsi"/>
          <w:szCs w:val="22"/>
          <w:bdr w:val="none" w:sz="0" w:space="0" w:color="auto" w:frame="1"/>
          <w:lang w:val="it-IT"/>
        </w:rPr>
        <w:t xml:space="preserve"> descritta come</w:t>
      </w:r>
      <w:r w:rsidRPr="00A6452F">
        <w:rPr>
          <w:rFonts w:asciiTheme="majorHAnsi" w:hAnsiTheme="majorHAnsi"/>
          <w:szCs w:val="22"/>
          <w:bdr w:val="none" w:sz="0" w:space="0" w:color="auto" w:frame="1"/>
          <w:lang w:val="it-IT"/>
        </w:rPr>
        <w:t xml:space="preserve"> una matrigna tirannica e spietata</w:t>
      </w:r>
      <w:r w:rsidR="00647DE0">
        <w:rPr>
          <w:rFonts w:asciiTheme="majorHAnsi" w:hAnsiTheme="majorHAnsi"/>
          <w:szCs w:val="22"/>
          <w:bdr w:val="none" w:sz="0" w:space="0" w:color="auto" w:frame="1"/>
          <w:lang w:val="it-IT"/>
        </w:rPr>
        <w:t xml:space="preserve">, </w:t>
      </w:r>
      <w:r w:rsidR="00AD502D">
        <w:rPr>
          <w:rFonts w:asciiTheme="majorHAnsi" w:hAnsiTheme="majorHAnsi"/>
          <w:szCs w:val="22"/>
          <w:bdr w:val="none" w:sz="0" w:space="0" w:color="auto" w:frame="1"/>
          <w:lang w:val="it-IT"/>
        </w:rPr>
        <w:t xml:space="preserve">che non tiene </w:t>
      </w:r>
      <w:r w:rsidR="00745035">
        <w:rPr>
          <w:rFonts w:asciiTheme="majorHAnsi" w:hAnsiTheme="majorHAnsi"/>
          <w:szCs w:val="22"/>
          <w:bdr w:val="none" w:sz="0" w:space="0" w:color="auto" w:frame="1"/>
          <w:lang w:val="it-IT"/>
        </w:rPr>
        <w:t>in nessuna considerazione le sofferenze delle sue creature.</w:t>
      </w:r>
      <w:r w:rsidR="00E31BE2">
        <w:rPr>
          <w:rFonts w:asciiTheme="majorHAnsi" w:hAnsiTheme="majorHAnsi"/>
          <w:szCs w:val="22"/>
          <w:bdr w:val="none" w:sz="0" w:space="0" w:color="auto" w:frame="1"/>
          <w:lang w:val="it-IT"/>
        </w:rPr>
        <w:t xml:space="preserve"> Di</w:t>
      </w:r>
      <w:r w:rsidR="00010ECE">
        <w:rPr>
          <w:rFonts w:asciiTheme="majorHAnsi" w:hAnsiTheme="majorHAnsi"/>
          <w:szCs w:val="22"/>
          <w:bdr w:val="none" w:sz="0" w:space="0" w:color="auto" w:frame="1"/>
          <w:lang w:val="it-IT"/>
        </w:rPr>
        <w:t xml:space="preserve">fatti la Natura </w:t>
      </w:r>
      <w:r w:rsidR="00C14F40">
        <w:rPr>
          <w:rFonts w:asciiTheme="majorHAnsi" w:hAnsiTheme="majorHAnsi"/>
          <w:szCs w:val="22"/>
          <w:bdr w:val="none" w:sz="0" w:space="0" w:color="auto" w:frame="1"/>
          <w:lang w:val="it-IT"/>
        </w:rPr>
        <w:t>è indifferente, e l’uni</w:t>
      </w:r>
      <w:r w:rsidR="000F16F8">
        <w:rPr>
          <w:rFonts w:asciiTheme="majorHAnsi" w:hAnsiTheme="majorHAnsi"/>
          <w:szCs w:val="22"/>
          <w:bdr w:val="none" w:sz="0" w:space="0" w:color="auto" w:frame="1"/>
          <w:lang w:val="it-IT"/>
        </w:rPr>
        <w:t>ca cosa su cui l’Umanità può e potrà sempre contare è</w:t>
      </w:r>
      <w:r w:rsidR="00E73DC9">
        <w:rPr>
          <w:rFonts w:asciiTheme="majorHAnsi" w:hAnsiTheme="majorHAnsi"/>
          <w:szCs w:val="22"/>
          <w:bdr w:val="none" w:sz="0" w:space="0" w:color="auto" w:frame="1"/>
          <w:lang w:val="it-IT"/>
        </w:rPr>
        <w:t xml:space="preserve"> </w:t>
      </w:r>
      <w:r w:rsidR="00EB4770" w:rsidRPr="009F24FA">
        <w:rPr>
          <w:rFonts w:asciiTheme="majorHAnsi" w:hAnsiTheme="majorHAnsi"/>
          <w:szCs w:val="22"/>
          <w:bdr w:val="none" w:sz="0" w:space="0" w:color="auto" w:frame="1"/>
          <w:lang w:val="it-IT"/>
        </w:rPr>
        <w:t>sé</w:t>
      </w:r>
      <w:r w:rsidR="00E73DC9">
        <w:rPr>
          <w:rFonts w:asciiTheme="majorHAnsi" w:hAnsiTheme="majorHAnsi"/>
          <w:szCs w:val="22"/>
          <w:bdr w:val="none" w:sz="0" w:space="0" w:color="auto" w:frame="1"/>
          <w:lang w:val="it-IT"/>
        </w:rPr>
        <w:t xml:space="preserve"> stessa:</w:t>
      </w:r>
      <w:r w:rsidR="000F16F8">
        <w:rPr>
          <w:rFonts w:asciiTheme="majorHAnsi" w:hAnsiTheme="majorHAnsi"/>
          <w:szCs w:val="22"/>
          <w:bdr w:val="none" w:sz="0" w:space="0" w:color="auto" w:frame="1"/>
          <w:lang w:val="it-IT"/>
        </w:rPr>
        <w:t xml:space="preserve"> il </w:t>
      </w:r>
      <w:r w:rsidR="00826E22">
        <w:rPr>
          <w:rFonts w:asciiTheme="majorHAnsi" w:hAnsiTheme="majorHAnsi"/>
          <w:szCs w:val="22"/>
          <w:bdr w:val="none" w:sz="0" w:space="0" w:color="auto" w:frame="1"/>
          <w:lang w:val="it-IT"/>
        </w:rPr>
        <w:t>proprio</w:t>
      </w:r>
      <w:r w:rsidR="000F16F8">
        <w:rPr>
          <w:rFonts w:asciiTheme="majorHAnsi" w:hAnsiTheme="majorHAnsi"/>
          <w:szCs w:val="22"/>
          <w:bdr w:val="none" w:sz="0" w:space="0" w:color="auto" w:frame="1"/>
          <w:lang w:val="it-IT"/>
        </w:rPr>
        <w:t xml:space="preserve"> intelletto, la </w:t>
      </w:r>
      <w:r w:rsidR="00826E22">
        <w:rPr>
          <w:rFonts w:asciiTheme="majorHAnsi" w:hAnsiTheme="majorHAnsi"/>
          <w:szCs w:val="22"/>
          <w:bdr w:val="none" w:sz="0" w:space="0" w:color="auto" w:frame="1"/>
          <w:lang w:val="it-IT"/>
        </w:rPr>
        <w:t>propria</w:t>
      </w:r>
      <w:r w:rsidR="000F16F8">
        <w:rPr>
          <w:rFonts w:asciiTheme="majorHAnsi" w:hAnsiTheme="majorHAnsi"/>
          <w:szCs w:val="22"/>
          <w:bdr w:val="none" w:sz="0" w:space="0" w:color="auto" w:frame="1"/>
          <w:lang w:val="it-IT"/>
        </w:rPr>
        <w:t xml:space="preserve"> capacità di problem-solving</w:t>
      </w:r>
      <w:r w:rsidR="009601B7">
        <w:rPr>
          <w:rFonts w:asciiTheme="majorHAnsi" w:hAnsiTheme="majorHAnsi"/>
          <w:szCs w:val="22"/>
          <w:bdr w:val="none" w:sz="0" w:space="0" w:color="auto" w:frame="1"/>
          <w:lang w:val="it-IT"/>
        </w:rPr>
        <w:t xml:space="preserve"> e</w:t>
      </w:r>
      <w:r w:rsidR="00826E22">
        <w:rPr>
          <w:rFonts w:asciiTheme="majorHAnsi" w:hAnsiTheme="majorHAnsi"/>
          <w:szCs w:val="22"/>
          <w:bdr w:val="none" w:sz="0" w:space="0" w:color="auto" w:frame="1"/>
          <w:lang w:val="it-IT"/>
        </w:rPr>
        <w:t xml:space="preserve"> la propria </w:t>
      </w:r>
      <w:r w:rsidR="001D4BEA">
        <w:rPr>
          <w:rFonts w:asciiTheme="majorHAnsi" w:hAnsiTheme="majorHAnsi"/>
          <w:szCs w:val="22"/>
          <w:bdr w:val="none" w:sz="0" w:space="0" w:color="auto" w:frame="1"/>
          <w:lang w:val="it-IT"/>
        </w:rPr>
        <w:t>dedizione</w:t>
      </w:r>
      <w:r w:rsidR="00826E22">
        <w:rPr>
          <w:rFonts w:asciiTheme="majorHAnsi" w:hAnsiTheme="majorHAnsi"/>
          <w:szCs w:val="22"/>
          <w:bdr w:val="none" w:sz="0" w:space="0" w:color="auto" w:frame="1"/>
          <w:lang w:val="it-IT"/>
        </w:rPr>
        <w:t xml:space="preserve"> </w:t>
      </w:r>
      <w:r w:rsidR="001D4BEA">
        <w:rPr>
          <w:rFonts w:asciiTheme="majorHAnsi" w:hAnsiTheme="majorHAnsi"/>
          <w:szCs w:val="22"/>
          <w:bdr w:val="none" w:sz="0" w:space="0" w:color="auto" w:frame="1"/>
          <w:lang w:val="it-IT"/>
        </w:rPr>
        <w:t>al prossimo.</w:t>
      </w:r>
    </w:p>
    <w:p w14:paraId="44A534A9" w14:textId="1D561C55" w:rsidR="00012AA6" w:rsidRPr="002B723F" w:rsidRDefault="00114B6C" w:rsidP="00AC745F">
      <w:pPr>
        <w:jc w:val="both"/>
        <w:rPr>
          <w:szCs w:val="22"/>
          <w:lang w:val="it-IT"/>
        </w:rPr>
      </w:pPr>
      <w:r w:rsidRPr="002B723F">
        <w:rPr>
          <w:szCs w:val="22"/>
          <w:lang w:val="it-IT"/>
        </w:rPr>
        <w:t xml:space="preserve">Il progetto in questione </w:t>
      </w:r>
      <w:r w:rsidR="00EA1772" w:rsidRPr="002B723F">
        <w:rPr>
          <w:szCs w:val="22"/>
          <w:lang w:val="it-IT"/>
        </w:rPr>
        <w:t xml:space="preserve">è il risultato di </w:t>
      </w:r>
      <w:r w:rsidR="00A2400B" w:rsidRPr="002B723F">
        <w:rPr>
          <w:szCs w:val="22"/>
          <w:lang w:val="it-IT"/>
        </w:rPr>
        <w:t>un’attenta valutazione di quelle che erano le necessità presenti</w:t>
      </w:r>
      <w:r w:rsidR="00AB108C" w:rsidRPr="002B723F">
        <w:rPr>
          <w:szCs w:val="22"/>
          <w:lang w:val="it-IT"/>
        </w:rPr>
        <w:t xml:space="preserve"> in un mondo soggetto al cambiamento climatico</w:t>
      </w:r>
      <w:r w:rsidR="00E02C2F">
        <w:rPr>
          <w:szCs w:val="22"/>
          <w:lang w:val="it-IT"/>
        </w:rPr>
        <w:t>, e in particolare presenti sul nostro territorio</w:t>
      </w:r>
      <w:r w:rsidR="00AB108C" w:rsidRPr="002B723F">
        <w:rPr>
          <w:szCs w:val="22"/>
          <w:lang w:val="it-IT"/>
        </w:rPr>
        <w:t>.</w:t>
      </w:r>
      <w:r w:rsidR="003955B7" w:rsidRPr="002B723F">
        <w:rPr>
          <w:szCs w:val="22"/>
          <w:lang w:val="it-IT"/>
        </w:rPr>
        <w:t xml:space="preserve"> </w:t>
      </w:r>
      <w:r w:rsidR="00113B8C" w:rsidRPr="002B723F">
        <w:rPr>
          <w:szCs w:val="22"/>
          <w:lang w:val="it-IT"/>
        </w:rPr>
        <w:t>La tragedia che ha colpito l’intera cittadinanza marchigiana a seguito dell</w:t>
      </w:r>
      <w:r w:rsidR="007C561A" w:rsidRPr="002B723F">
        <w:rPr>
          <w:szCs w:val="22"/>
          <w:lang w:val="it-IT"/>
        </w:rPr>
        <w:t xml:space="preserve">’esondazione del fiume Misa </w:t>
      </w:r>
      <w:r w:rsidR="00D91FA4" w:rsidRPr="002B723F">
        <w:rPr>
          <w:szCs w:val="22"/>
          <w:lang w:val="it-IT"/>
        </w:rPr>
        <w:t>del</w:t>
      </w:r>
      <w:r w:rsidR="00BF0204">
        <w:rPr>
          <w:szCs w:val="22"/>
          <w:lang w:val="it-IT"/>
        </w:rPr>
        <w:t xml:space="preserve"> 16-17</w:t>
      </w:r>
      <w:r w:rsidR="00D91FA4" w:rsidRPr="002B723F">
        <w:rPr>
          <w:szCs w:val="22"/>
          <w:lang w:val="it-IT"/>
        </w:rPr>
        <w:t xml:space="preserve"> settembre 2022</w:t>
      </w:r>
      <w:r w:rsidR="00447901" w:rsidRPr="002B723F">
        <w:rPr>
          <w:szCs w:val="22"/>
          <w:lang w:val="it-IT"/>
        </w:rPr>
        <w:t xml:space="preserve"> </w:t>
      </w:r>
      <w:r w:rsidR="00156F6F" w:rsidRPr="002B723F">
        <w:rPr>
          <w:szCs w:val="22"/>
          <w:lang w:val="it-IT"/>
        </w:rPr>
        <w:t xml:space="preserve">ci ha indirizzato verso </w:t>
      </w:r>
      <w:r w:rsidR="000E7E93" w:rsidRPr="002B723F">
        <w:rPr>
          <w:szCs w:val="22"/>
          <w:lang w:val="it-IT"/>
        </w:rPr>
        <w:t>tale scelta</w:t>
      </w:r>
      <w:r w:rsidR="00EE703B" w:rsidRPr="002B723F">
        <w:rPr>
          <w:szCs w:val="22"/>
          <w:lang w:val="it-IT"/>
        </w:rPr>
        <w:t>,</w:t>
      </w:r>
      <w:r w:rsidR="000E7E93" w:rsidRPr="002B723F">
        <w:rPr>
          <w:szCs w:val="22"/>
          <w:lang w:val="it-IT"/>
        </w:rPr>
        <w:t xml:space="preserve"> che ci è risultata</w:t>
      </w:r>
      <w:r w:rsidR="00AE7AD1" w:rsidRPr="002B723F">
        <w:rPr>
          <w:szCs w:val="22"/>
          <w:lang w:val="it-IT"/>
        </w:rPr>
        <w:t xml:space="preserve"> tanto originale quanto pragmatica</w:t>
      </w:r>
      <w:r w:rsidR="00EE703B" w:rsidRPr="002B723F">
        <w:rPr>
          <w:szCs w:val="22"/>
          <w:lang w:val="it-IT"/>
        </w:rPr>
        <w:t xml:space="preserve"> in tal fine</w:t>
      </w:r>
      <w:r w:rsidR="007B100F" w:rsidRPr="002B723F">
        <w:rPr>
          <w:szCs w:val="22"/>
          <w:lang w:val="it-IT"/>
        </w:rPr>
        <w:t>.</w:t>
      </w:r>
    </w:p>
    <w:p w14:paraId="7A3D19B0" w14:textId="4BD3F61E" w:rsidR="004C2BFF" w:rsidRPr="002B723F" w:rsidRDefault="00F00CB5" w:rsidP="00AC745F">
      <w:pPr>
        <w:jc w:val="both"/>
        <w:rPr>
          <w:szCs w:val="22"/>
          <w:lang w:val="it-IT"/>
        </w:rPr>
      </w:pPr>
      <w:r w:rsidRPr="002B723F">
        <w:rPr>
          <w:szCs w:val="22"/>
          <w:lang w:val="it-IT"/>
        </w:rPr>
        <w:t>Per un più dettagliato sviluppo del nostro</w:t>
      </w:r>
      <w:r w:rsidR="002636A6" w:rsidRPr="002B723F">
        <w:rPr>
          <w:szCs w:val="22"/>
          <w:lang w:val="it-IT"/>
        </w:rPr>
        <w:t xml:space="preserve"> proposito abbiamo avviato una collaborazione con il </w:t>
      </w:r>
      <w:r w:rsidR="006643B4" w:rsidRPr="002B723F">
        <w:rPr>
          <w:szCs w:val="22"/>
          <w:lang w:val="it-IT"/>
        </w:rPr>
        <w:t>gruppo</w:t>
      </w:r>
      <w:r w:rsidR="008B54BE" w:rsidRPr="002B723F">
        <w:rPr>
          <w:szCs w:val="22"/>
          <w:lang w:val="it-IT"/>
        </w:rPr>
        <w:t xml:space="preserve"> di ricerca</w:t>
      </w:r>
      <w:r w:rsidR="00597A41" w:rsidRPr="002B723F">
        <w:rPr>
          <w:szCs w:val="22"/>
          <w:lang w:val="it-IT"/>
        </w:rPr>
        <w:t xml:space="preserve"> del </w:t>
      </w:r>
      <w:hyperlink r:id="rId14" w:history="1">
        <w:r w:rsidR="00597A41" w:rsidRPr="007C7B7D">
          <w:rPr>
            <w:rStyle w:val="Collegamentoipertestuale"/>
            <w:i/>
            <w:szCs w:val="22"/>
            <w:lang w:val="it-IT"/>
          </w:rPr>
          <w:t>ProgettoRIO</w:t>
        </w:r>
      </w:hyperlink>
      <w:r w:rsidR="00597A41" w:rsidRPr="002B723F">
        <w:rPr>
          <w:szCs w:val="22"/>
          <w:lang w:val="it-IT"/>
        </w:rPr>
        <w:t>,</w:t>
      </w:r>
      <w:r w:rsidR="0034012D" w:rsidRPr="002B723F">
        <w:rPr>
          <w:szCs w:val="22"/>
          <w:lang w:val="it-IT"/>
        </w:rPr>
        <w:t xml:space="preserve"> che si occupa del monitoraggio de</w:t>
      </w:r>
      <w:r w:rsidR="00FE7EA1" w:rsidRPr="002B723F">
        <w:rPr>
          <w:szCs w:val="22"/>
          <w:lang w:val="it-IT"/>
        </w:rPr>
        <w:t xml:space="preserve">lle zone limitrofe </w:t>
      </w:r>
      <w:r w:rsidR="002831C5" w:rsidRPr="002B723F">
        <w:rPr>
          <w:szCs w:val="22"/>
          <w:lang w:val="it-IT"/>
        </w:rPr>
        <w:t>ai corsi d’acqua</w:t>
      </w:r>
      <w:r w:rsidR="00FE7EA1" w:rsidRPr="002B723F">
        <w:rPr>
          <w:szCs w:val="22"/>
          <w:lang w:val="it-IT"/>
        </w:rPr>
        <w:t xml:space="preserve"> disposti lungo il territorio </w:t>
      </w:r>
      <w:r w:rsidR="007E6B30" w:rsidRPr="002B723F">
        <w:rPr>
          <w:szCs w:val="22"/>
          <w:lang w:val="it-IT"/>
        </w:rPr>
        <w:t>anconetano</w:t>
      </w:r>
      <w:r w:rsidR="00733B2D" w:rsidRPr="002B723F">
        <w:rPr>
          <w:szCs w:val="22"/>
          <w:lang w:val="it-IT"/>
        </w:rPr>
        <w:t>.</w:t>
      </w:r>
    </w:p>
    <w:p w14:paraId="3A0109D2" w14:textId="0F5B849A" w:rsidR="003F50D2" w:rsidRDefault="003F50D2">
      <w:pPr>
        <w:rPr>
          <w:sz w:val="24"/>
          <w:szCs w:val="24"/>
          <w:lang w:val="it-IT"/>
        </w:rPr>
      </w:pPr>
      <w:r>
        <w:rPr>
          <w:sz w:val="24"/>
          <w:szCs w:val="24"/>
          <w:lang w:val="it-IT"/>
        </w:rPr>
        <w:br w:type="page"/>
      </w:r>
    </w:p>
    <w:p w14:paraId="23A60C35" w14:textId="74DBA493" w:rsidR="00AA747B" w:rsidRDefault="00AA747B" w:rsidP="000D3149">
      <w:pPr>
        <w:pStyle w:val="Titolo1"/>
        <w:rPr>
          <w:lang w:val="it-IT"/>
        </w:rPr>
      </w:pPr>
      <w:bookmarkStart w:id="8" w:name="_Toc120383573"/>
      <w:bookmarkStart w:id="9" w:name="_Toc121995218"/>
      <w:r>
        <w:rPr>
          <w:lang w:val="it-IT"/>
        </w:rPr>
        <w:lastRenderedPageBreak/>
        <w:t>Raccolta delle informazioni</w:t>
      </w:r>
      <w:bookmarkEnd w:id="8"/>
      <w:bookmarkEnd w:id="9"/>
    </w:p>
    <w:p w14:paraId="6C78519C" w14:textId="4CAA568F" w:rsidR="00AA747B" w:rsidRDefault="002B723F" w:rsidP="008013E4">
      <w:pPr>
        <w:jc w:val="both"/>
        <w:rPr>
          <w:szCs w:val="22"/>
          <w:lang w:val="it-IT"/>
        </w:rPr>
      </w:pPr>
      <w:r w:rsidRPr="00785E28">
        <w:rPr>
          <w:szCs w:val="22"/>
          <w:lang w:val="it-IT"/>
        </w:rPr>
        <w:t xml:space="preserve">La prima </w:t>
      </w:r>
      <w:r w:rsidR="00785E28">
        <w:rPr>
          <w:szCs w:val="22"/>
          <w:lang w:val="it-IT"/>
        </w:rPr>
        <w:t xml:space="preserve">fase del progetto consiste nella raccolta delle informazioni principali riguardo l’azienda in sé e </w:t>
      </w:r>
      <w:r w:rsidR="002D36CD">
        <w:rPr>
          <w:szCs w:val="22"/>
          <w:lang w:val="it-IT"/>
        </w:rPr>
        <w:t>ciò che è necessario alla progettazione della base di dati.</w:t>
      </w:r>
    </w:p>
    <w:p w14:paraId="2AEE61D9" w14:textId="60B57980" w:rsidR="002D36CD" w:rsidRDefault="00E91280" w:rsidP="002D36CD">
      <w:pPr>
        <w:pStyle w:val="Titolo2"/>
        <w:rPr>
          <w:lang w:val="it-IT"/>
        </w:rPr>
      </w:pPr>
      <w:bookmarkStart w:id="10" w:name="_Toc120383574"/>
      <w:bookmarkStart w:id="11" w:name="_Toc121995219"/>
      <w:r>
        <w:rPr>
          <w:lang w:val="it-IT"/>
        </w:rPr>
        <w:t xml:space="preserve">Intervista al </w:t>
      </w:r>
      <w:r w:rsidRPr="007D3A9B">
        <w:rPr>
          <w:lang w:val="it-IT"/>
        </w:rPr>
        <w:t>ProgettoRIO</w:t>
      </w:r>
      <w:bookmarkEnd w:id="10"/>
      <w:bookmarkEnd w:id="11"/>
    </w:p>
    <w:p w14:paraId="0C54FF95" w14:textId="12630507" w:rsidR="002D36CD" w:rsidRDefault="00372A7F" w:rsidP="008013E4">
      <w:pPr>
        <w:jc w:val="both"/>
        <w:rPr>
          <w:szCs w:val="22"/>
          <w:lang w:val="it-IT"/>
        </w:rPr>
      </w:pPr>
      <w:r>
        <w:rPr>
          <w:szCs w:val="22"/>
          <w:lang w:val="it-IT"/>
        </w:rPr>
        <w:t xml:space="preserve">Il 4 novembre 2022 abbiamo intervistato </w:t>
      </w:r>
      <w:r w:rsidR="00A00C8C">
        <w:rPr>
          <w:szCs w:val="22"/>
          <w:lang w:val="it-IT"/>
        </w:rPr>
        <w:t xml:space="preserve">telefonicamente </w:t>
      </w:r>
      <w:r>
        <w:rPr>
          <w:szCs w:val="22"/>
          <w:lang w:val="it-IT"/>
        </w:rPr>
        <w:t xml:space="preserve">l’ingegner Flavio </w:t>
      </w:r>
      <w:r w:rsidR="003A2B74">
        <w:rPr>
          <w:szCs w:val="22"/>
          <w:lang w:val="it-IT"/>
        </w:rPr>
        <w:t>Fal</w:t>
      </w:r>
      <w:r>
        <w:rPr>
          <w:szCs w:val="22"/>
          <w:lang w:val="it-IT"/>
        </w:rPr>
        <w:t xml:space="preserve">cinelli, </w:t>
      </w:r>
      <w:r w:rsidR="009A5073">
        <w:rPr>
          <w:szCs w:val="22"/>
          <w:lang w:val="it-IT"/>
        </w:rPr>
        <w:t xml:space="preserve">direttore e ideatore del </w:t>
      </w:r>
      <w:r w:rsidR="009A5073" w:rsidRPr="00CA1024">
        <w:rPr>
          <w:i/>
          <w:szCs w:val="22"/>
          <w:lang w:val="it-IT"/>
        </w:rPr>
        <w:t>ProgettoRIO</w:t>
      </w:r>
      <w:r w:rsidR="009A5073">
        <w:rPr>
          <w:szCs w:val="22"/>
          <w:lang w:val="it-IT"/>
        </w:rPr>
        <w:t xml:space="preserve">, e amministratore principale delle due aziende che lo sostengono, la </w:t>
      </w:r>
      <w:hyperlink r:id="rId15" w:history="1">
        <w:r w:rsidR="009A5073" w:rsidRPr="00947A7E">
          <w:rPr>
            <w:rStyle w:val="Collegamentoipertestuale"/>
            <w:i/>
            <w:szCs w:val="22"/>
            <w:lang w:val="it-IT"/>
          </w:rPr>
          <w:t>RadioAstroLab</w:t>
        </w:r>
      </w:hyperlink>
      <w:r w:rsidR="009A5073">
        <w:rPr>
          <w:szCs w:val="22"/>
          <w:lang w:val="it-IT"/>
        </w:rPr>
        <w:t xml:space="preserve"> e la </w:t>
      </w:r>
      <w:hyperlink r:id="rId16" w:history="1">
        <w:r w:rsidR="009A5073" w:rsidRPr="00927A87">
          <w:rPr>
            <w:rStyle w:val="Collegamentoipertestuale"/>
            <w:i/>
            <w:szCs w:val="22"/>
            <w:lang w:val="it-IT"/>
          </w:rPr>
          <w:t>Fasar Elettronica</w:t>
        </w:r>
      </w:hyperlink>
      <w:r w:rsidR="009A5073">
        <w:rPr>
          <w:szCs w:val="22"/>
          <w:lang w:val="it-IT"/>
        </w:rPr>
        <w:t>, entrambe di Senigal</w:t>
      </w:r>
      <w:r w:rsidR="008013E4">
        <w:rPr>
          <w:szCs w:val="22"/>
          <w:lang w:val="it-IT"/>
        </w:rPr>
        <w:t>l</w:t>
      </w:r>
      <w:r w:rsidR="009A5073">
        <w:rPr>
          <w:szCs w:val="22"/>
          <w:lang w:val="it-IT"/>
        </w:rPr>
        <w:t>ia</w:t>
      </w:r>
      <w:r w:rsidR="008013E4">
        <w:rPr>
          <w:szCs w:val="22"/>
          <w:lang w:val="it-IT"/>
        </w:rPr>
        <w:t>. Abbiamo condotto tale intervista per ottenere i primi dati utili sia alla conoscenza del progetto e del suo ideatore, sia all’ottenimento dei primi dati utili alla progettazione della base di dati.</w:t>
      </w:r>
    </w:p>
    <w:p w14:paraId="7F21659F" w14:textId="47537096" w:rsidR="00A00C8C" w:rsidRDefault="00A00C8C" w:rsidP="008013E4">
      <w:pPr>
        <w:jc w:val="both"/>
        <w:rPr>
          <w:szCs w:val="22"/>
          <w:lang w:val="it-IT"/>
        </w:rPr>
      </w:pPr>
      <w:r>
        <w:rPr>
          <w:szCs w:val="22"/>
          <w:lang w:val="it-IT"/>
        </w:rPr>
        <w:t>Di seguito è riportata la traccia dei punti salienti dell’intervista, ottenuta tramite registrazione (previo consenso dell’</w:t>
      </w:r>
      <w:r w:rsidR="009E7A05">
        <w:rPr>
          <w:szCs w:val="22"/>
          <w:lang w:val="it-IT"/>
        </w:rPr>
        <w:t>i</w:t>
      </w:r>
      <w:r>
        <w:rPr>
          <w:szCs w:val="22"/>
          <w:lang w:val="it-IT"/>
        </w:rPr>
        <w:t>ng</w:t>
      </w:r>
      <w:r w:rsidR="003D5ED5">
        <w:rPr>
          <w:szCs w:val="22"/>
          <w:lang w:val="it-IT"/>
        </w:rPr>
        <w:t>egner</w:t>
      </w:r>
      <w:r>
        <w:rPr>
          <w:szCs w:val="22"/>
          <w:lang w:val="it-IT"/>
        </w:rPr>
        <w:t xml:space="preserve"> Falcinelli) della telefonata.</w:t>
      </w:r>
    </w:p>
    <w:p w14:paraId="1E45AFFD" w14:textId="090E0E34" w:rsidR="00D05F39" w:rsidRDefault="00D05F39" w:rsidP="008013E4">
      <w:pPr>
        <w:jc w:val="both"/>
        <w:rPr>
          <w:szCs w:val="22"/>
          <w:lang w:val="it-IT"/>
        </w:rPr>
      </w:pPr>
      <w:r>
        <w:rPr>
          <w:szCs w:val="22"/>
          <w:lang w:val="it-IT"/>
        </w:rPr>
        <w:t>[…]</w:t>
      </w:r>
    </w:p>
    <w:p w14:paraId="213ED96C" w14:textId="6EB7D4B6" w:rsidR="00A00C8C" w:rsidRDefault="009D5AFE" w:rsidP="008013E4">
      <w:pPr>
        <w:jc w:val="both"/>
        <w:rPr>
          <w:szCs w:val="22"/>
          <w:lang w:val="it-IT"/>
        </w:rPr>
      </w:pPr>
      <w:r w:rsidRPr="009D5AFE">
        <w:rPr>
          <w:b/>
          <w:szCs w:val="22"/>
          <w:lang w:val="it-IT"/>
        </w:rPr>
        <w:t>Alan</w:t>
      </w:r>
      <w:r>
        <w:rPr>
          <w:szCs w:val="22"/>
          <w:lang w:val="it-IT"/>
        </w:rPr>
        <w:t>:</w:t>
      </w:r>
      <w:r w:rsidRPr="009D5AFE">
        <w:rPr>
          <w:szCs w:val="22"/>
          <w:lang w:val="it-IT"/>
        </w:rPr>
        <w:t xml:space="preserve"> Procedendo con l’intervista, per il lavoro che fate vi basate </w:t>
      </w:r>
      <w:r w:rsidR="00D05F39">
        <w:rPr>
          <w:szCs w:val="22"/>
          <w:lang w:val="it-IT"/>
        </w:rPr>
        <w:t>solo ed esclusivamente</w:t>
      </w:r>
      <w:r w:rsidRPr="009D5AFE">
        <w:rPr>
          <w:szCs w:val="22"/>
          <w:lang w:val="it-IT"/>
        </w:rPr>
        <w:t xml:space="preserve"> sulla lettura dei dati che raccogliete dai sensori oppure vi basate anche su altri mezzi, ad esempio immagini satellitari o dati meteorologici regionali?</w:t>
      </w:r>
    </w:p>
    <w:p w14:paraId="72582D8A" w14:textId="605C3505" w:rsidR="006D7CDF" w:rsidRDefault="006D7CDF" w:rsidP="008013E4">
      <w:pPr>
        <w:jc w:val="both"/>
        <w:rPr>
          <w:i/>
          <w:szCs w:val="22"/>
          <w:lang w:val="it-IT"/>
        </w:rPr>
      </w:pPr>
      <w:r w:rsidRPr="006D7CDF">
        <w:rPr>
          <w:b/>
          <w:szCs w:val="22"/>
          <w:lang w:val="it-IT"/>
        </w:rPr>
        <w:t>Ing</w:t>
      </w:r>
      <w:r>
        <w:rPr>
          <w:szCs w:val="22"/>
          <w:lang w:val="it-IT"/>
        </w:rPr>
        <w:t>.</w:t>
      </w:r>
      <w:r w:rsidR="00D44610">
        <w:rPr>
          <w:b/>
          <w:szCs w:val="22"/>
          <w:lang w:val="it-IT"/>
        </w:rPr>
        <w:t xml:space="preserve"> Falcinelli</w:t>
      </w:r>
      <w:r>
        <w:rPr>
          <w:szCs w:val="22"/>
          <w:lang w:val="it-IT"/>
        </w:rPr>
        <w:t xml:space="preserve">: </w:t>
      </w:r>
      <w:r>
        <w:rPr>
          <w:i/>
          <w:szCs w:val="22"/>
          <w:lang w:val="it-IT"/>
        </w:rPr>
        <w:t>A</w:t>
      </w:r>
      <w:r w:rsidRPr="006D7CDF">
        <w:rPr>
          <w:i/>
          <w:szCs w:val="22"/>
          <w:lang w:val="it-IT"/>
        </w:rPr>
        <w:t>ttualmente si tiene conto in termini generali dei dati meteorologici e dei bollettini emanati dalla Protezione Civile delle Marche, ma non sono utilizzati nella post-elaborazione dei dati acquisti dai nostri sensori</w:t>
      </w:r>
      <w:r>
        <w:rPr>
          <w:i/>
          <w:szCs w:val="22"/>
          <w:lang w:val="it-IT"/>
        </w:rPr>
        <w:t>,</w:t>
      </w:r>
      <w:r w:rsidRPr="006D7CDF">
        <w:rPr>
          <w:i/>
          <w:szCs w:val="22"/>
          <w:lang w:val="it-IT"/>
        </w:rPr>
        <w:t xml:space="preserve"> perché attualmente ci interessa caratterizzare correttamente il funzionamento dei requisiti</w:t>
      </w:r>
      <w:r w:rsidR="001C2788">
        <w:rPr>
          <w:i/>
          <w:szCs w:val="22"/>
          <w:lang w:val="it-IT"/>
        </w:rPr>
        <w:t>.</w:t>
      </w:r>
      <w:r w:rsidRPr="006D7CDF">
        <w:rPr>
          <w:i/>
          <w:szCs w:val="22"/>
          <w:lang w:val="it-IT"/>
        </w:rPr>
        <w:t xml:space="preserve"> </w:t>
      </w:r>
      <w:r w:rsidR="001C2788">
        <w:rPr>
          <w:i/>
          <w:szCs w:val="22"/>
          <w:lang w:val="it-IT"/>
        </w:rPr>
        <w:t>L</w:t>
      </w:r>
      <w:r w:rsidRPr="006D7CDF">
        <w:rPr>
          <w:i/>
          <w:szCs w:val="22"/>
          <w:lang w:val="it-IT"/>
        </w:rPr>
        <w:t>’analisi dell’umidità del terreno</w:t>
      </w:r>
      <w:r w:rsidR="006E5313">
        <w:rPr>
          <w:i/>
          <w:szCs w:val="22"/>
          <w:lang w:val="it-IT"/>
        </w:rPr>
        <w:t xml:space="preserve">, </w:t>
      </w:r>
      <w:r w:rsidR="006E5313" w:rsidRPr="006D7CDF">
        <w:rPr>
          <w:i/>
          <w:szCs w:val="22"/>
          <w:lang w:val="it-IT"/>
        </w:rPr>
        <w:t>della piovosità</w:t>
      </w:r>
      <w:r w:rsidR="00E4240B">
        <w:rPr>
          <w:i/>
          <w:szCs w:val="22"/>
          <w:lang w:val="it-IT"/>
        </w:rPr>
        <w:t>,</w:t>
      </w:r>
      <w:r w:rsidR="006E5313" w:rsidRPr="006D7CDF">
        <w:rPr>
          <w:i/>
          <w:szCs w:val="22"/>
          <w:lang w:val="it-IT"/>
        </w:rPr>
        <w:t xml:space="preserve"> e degli eventi piovosi in scala locale</w:t>
      </w:r>
      <w:r w:rsidRPr="006D7CDF">
        <w:rPr>
          <w:i/>
          <w:szCs w:val="22"/>
          <w:lang w:val="it-IT"/>
        </w:rPr>
        <w:t xml:space="preserve"> è affidata ai </w:t>
      </w:r>
      <w:r w:rsidR="00E4240B">
        <w:rPr>
          <w:i/>
          <w:szCs w:val="22"/>
          <w:lang w:val="it-IT"/>
        </w:rPr>
        <w:t xml:space="preserve">nostri </w:t>
      </w:r>
      <w:r w:rsidRPr="006D7CDF">
        <w:rPr>
          <w:i/>
          <w:szCs w:val="22"/>
          <w:lang w:val="it-IT"/>
        </w:rPr>
        <w:t>sensori</w:t>
      </w:r>
      <w:r w:rsidR="001C2788">
        <w:rPr>
          <w:i/>
          <w:szCs w:val="22"/>
          <w:lang w:val="it-IT"/>
        </w:rPr>
        <w:t>,</w:t>
      </w:r>
      <w:r w:rsidRPr="006D7CDF">
        <w:rPr>
          <w:i/>
          <w:szCs w:val="22"/>
          <w:lang w:val="it-IT"/>
        </w:rPr>
        <w:t xml:space="preserve"> che inviano </w:t>
      </w:r>
      <w:r w:rsidR="00E4240B">
        <w:rPr>
          <w:i/>
          <w:szCs w:val="22"/>
          <w:lang w:val="it-IT"/>
        </w:rPr>
        <w:t xml:space="preserve">i dati ad una sede centrale; ciò avviene principalmente </w:t>
      </w:r>
      <w:r w:rsidRPr="006D7CDF">
        <w:rPr>
          <w:i/>
          <w:szCs w:val="22"/>
          <w:lang w:val="it-IT"/>
        </w:rPr>
        <w:t>a scopo di caratterizzazione. Per avere un confronto diretto tra ciò che viene ottenuto dai nostri sensori e l’altezza del livello idrometrico, sul nostro sito abbiamo</w:t>
      </w:r>
      <w:r w:rsidR="00C816E9">
        <w:rPr>
          <w:i/>
          <w:szCs w:val="22"/>
          <w:lang w:val="it-IT"/>
        </w:rPr>
        <w:t xml:space="preserve"> </w:t>
      </w:r>
      <w:r w:rsidRPr="006D7CDF">
        <w:rPr>
          <w:i/>
          <w:szCs w:val="22"/>
          <w:lang w:val="it-IT"/>
        </w:rPr>
        <w:t xml:space="preserve">messo il valore idrometrico ottenuto dall’asta idrometrica installata dalla regione </w:t>
      </w:r>
      <w:r w:rsidR="00AA274D">
        <w:rPr>
          <w:i/>
          <w:szCs w:val="22"/>
          <w:lang w:val="it-IT"/>
        </w:rPr>
        <w:t>M</w:t>
      </w:r>
      <w:r w:rsidRPr="006D7CDF">
        <w:rPr>
          <w:i/>
          <w:szCs w:val="22"/>
          <w:lang w:val="it-IT"/>
        </w:rPr>
        <w:t>arche sul ponte Bettolelle.</w:t>
      </w:r>
    </w:p>
    <w:p w14:paraId="724961F4" w14:textId="4C01DB6F" w:rsidR="00790D10" w:rsidRDefault="00790D10" w:rsidP="008013E4">
      <w:pPr>
        <w:jc w:val="both"/>
        <w:rPr>
          <w:szCs w:val="22"/>
          <w:lang w:val="it-IT"/>
        </w:rPr>
      </w:pPr>
      <w:r w:rsidRPr="00790D10">
        <w:rPr>
          <w:b/>
          <w:szCs w:val="22"/>
          <w:lang w:val="it-IT"/>
        </w:rPr>
        <w:t>Alan</w:t>
      </w:r>
      <w:r>
        <w:rPr>
          <w:szCs w:val="22"/>
          <w:lang w:val="it-IT"/>
        </w:rPr>
        <w:t>:</w:t>
      </w:r>
      <w:r w:rsidRPr="00790D10">
        <w:rPr>
          <w:szCs w:val="22"/>
          <w:lang w:val="it-IT"/>
        </w:rPr>
        <w:t xml:space="preserve"> </w:t>
      </w:r>
      <w:r w:rsidR="00047371">
        <w:rPr>
          <w:szCs w:val="22"/>
          <w:lang w:val="it-IT"/>
        </w:rPr>
        <w:t>P</w:t>
      </w:r>
      <w:r w:rsidRPr="00790D10">
        <w:rPr>
          <w:szCs w:val="22"/>
          <w:lang w:val="it-IT"/>
        </w:rPr>
        <w:t>er quanto invece riguarda il campionamento dei dati, tramite il sensore mobile (</w:t>
      </w:r>
      <w:r w:rsidR="00830EDA">
        <w:rPr>
          <w:szCs w:val="22"/>
          <w:lang w:val="it-IT"/>
        </w:rPr>
        <w:t>r</w:t>
      </w:r>
      <w:r w:rsidRPr="00790D10">
        <w:rPr>
          <w:szCs w:val="22"/>
          <w:lang w:val="it-IT"/>
        </w:rPr>
        <w:t>adiometro), ogni quanto avviene il campionamento?</w:t>
      </w:r>
    </w:p>
    <w:p w14:paraId="46092463" w14:textId="566BB872" w:rsidR="00790D10" w:rsidRDefault="00D44610" w:rsidP="008013E4">
      <w:pPr>
        <w:jc w:val="both"/>
        <w:rPr>
          <w:i/>
          <w:szCs w:val="22"/>
          <w:lang w:val="it-IT"/>
        </w:rPr>
      </w:pPr>
      <w:r w:rsidRPr="006D7CDF">
        <w:rPr>
          <w:b/>
          <w:szCs w:val="22"/>
          <w:lang w:val="it-IT"/>
        </w:rPr>
        <w:t>Ing</w:t>
      </w:r>
      <w:r>
        <w:rPr>
          <w:szCs w:val="22"/>
          <w:lang w:val="it-IT"/>
        </w:rPr>
        <w:t>.</w:t>
      </w:r>
      <w:r>
        <w:rPr>
          <w:b/>
          <w:szCs w:val="22"/>
          <w:lang w:val="it-IT"/>
        </w:rPr>
        <w:t xml:space="preserve"> Falcinelli</w:t>
      </w:r>
      <w:r w:rsidR="003B6774">
        <w:rPr>
          <w:szCs w:val="22"/>
          <w:lang w:val="it-IT"/>
        </w:rPr>
        <w:t>:</w:t>
      </w:r>
      <w:r w:rsidR="003B6774" w:rsidRPr="003B6774">
        <w:rPr>
          <w:szCs w:val="22"/>
          <w:lang w:val="it-IT"/>
        </w:rPr>
        <w:t xml:space="preserve"> </w:t>
      </w:r>
      <w:r w:rsidR="003B6774">
        <w:rPr>
          <w:i/>
          <w:szCs w:val="22"/>
          <w:lang w:val="it-IT"/>
        </w:rPr>
        <w:t>A</w:t>
      </w:r>
      <w:r w:rsidR="003B6774" w:rsidRPr="003B6774">
        <w:rPr>
          <w:i/>
          <w:szCs w:val="22"/>
          <w:lang w:val="it-IT"/>
        </w:rPr>
        <w:t xml:space="preserve"> causa dell’impossibilità di fare un’installazione permanente nel fiume (per via di autorizzazioni regionali e varie burocrazie) il campionamento viene effettuato ogni giorno e per pochi minuti, spesso nelle ore centrali della giornata. I collaboratori si recano nel luogo interessato, posizionano gli strumenti (alimentati a batteria), li azionano, acquisiscono i dati per circa 30 minuti e poi vengono rimossi.</w:t>
      </w:r>
    </w:p>
    <w:p w14:paraId="69B921DA" w14:textId="7A4869C8" w:rsidR="00E8090B" w:rsidRDefault="00E8090B" w:rsidP="008013E4">
      <w:pPr>
        <w:jc w:val="both"/>
        <w:rPr>
          <w:szCs w:val="22"/>
          <w:lang w:val="it-IT"/>
        </w:rPr>
      </w:pPr>
      <w:r w:rsidRPr="00E8090B">
        <w:rPr>
          <w:b/>
          <w:szCs w:val="22"/>
          <w:lang w:val="it-IT"/>
        </w:rPr>
        <w:t>Alan</w:t>
      </w:r>
      <w:r>
        <w:rPr>
          <w:b/>
          <w:szCs w:val="22"/>
          <w:lang w:val="it-IT"/>
        </w:rPr>
        <w:t>:</w:t>
      </w:r>
      <w:r>
        <w:rPr>
          <w:szCs w:val="22"/>
          <w:lang w:val="it-IT"/>
        </w:rPr>
        <w:t xml:space="preserve"> </w:t>
      </w:r>
      <w:r w:rsidR="00047371">
        <w:rPr>
          <w:szCs w:val="22"/>
          <w:lang w:val="it-IT"/>
        </w:rPr>
        <w:t>C</w:t>
      </w:r>
      <w:r w:rsidRPr="00E8090B">
        <w:rPr>
          <w:szCs w:val="22"/>
          <w:lang w:val="it-IT"/>
        </w:rPr>
        <w:t>ollaborate in qualche modo con la Protezione Civile?</w:t>
      </w:r>
    </w:p>
    <w:p w14:paraId="277E0F54" w14:textId="212A54B3" w:rsidR="00E8090B" w:rsidRDefault="00D44610" w:rsidP="008013E4">
      <w:pPr>
        <w:jc w:val="both"/>
        <w:rPr>
          <w:i/>
          <w:szCs w:val="22"/>
          <w:lang w:val="it-IT"/>
        </w:rPr>
      </w:pPr>
      <w:r w:rsidRPr="006D7CDF">
        <w:rPr>
          <w:b/>
          <w:szCs w:val="22"/>
          <w:lang w:val="it-IT"/>
        </w:rPr>
        <w:t>Ing</w:t>
      </w:r>
      <w:r>
        <w:rPr>
          <w:szCs w:val="22"/>
          <w:lang w:val="it-IT"/>
        </w:rPr>
        <w:t>.</w:t>
      </w:r>
      <w:r>
        <w:rPr>
          <w:b/>
          <w:szCs w:val="22"/>
          <w:lang w:val="it-IT"/>
        </w:rPr>
        <w:t xml:space="preserve"> Falcinelli</w:t>
      </w:r>
      <w:r w:rsidR="00A7124F">
        <w:rPr>
          <w:b/>
          <w:szCs w:val="22"/>
          <w:lang w:val="it-IT"/>
        </w:rPr>
        <w:t>:</w:t>
      </w:r>
      <w:r w:rsidR="00A7124F">
        <w:rPr>
          <w:szCs w:val="22"/>
          <w:lang w:val="it-IT"/>
        </w:rPr>
        <w:t xml:space="preserve"> </w:t>
      </w:r>
      <w:r w:rsidR="00A7124F" w:rsidRPr="00A7124F">
        <w:rPr>
          <w:i/>
          <w:szCs w:val="22"/>
          <w:lang w:val="it-IT"/>
        </w:rPr>
        <w:t xml:space="preserve">Abbiamo partecipato ad alcune riunioni in cui erano presenti anche </w:t>
      </w:r>
      <w:r w:rsidR="00A7124F">
        <w:rPr>
          <w:i/>
          <w:szCs w:val="22"/>
          <w:lang w:val="it-IT"/>
        </w:rPr>
        <w:t xml:space="preserve">la Protezione Civile e </w:t>
      </w:r>
      <w:r w:rsidR="00A7124F" w:rsidRPr="00A7124F">
        <w:rPr>
          <w:i/>
          <w:szCs w:val="22"/>
          <w:lang w:val="it-IT"/>
        </w:rPr>
        <w:t>l’Università Politecnica delle Marche</w:t>
      </w:r>
      <w:r w:rsidR="00A7124F">
        <w:rPr>
          <w:i/>
          <w:szCs w:val="22"/>
          <w:lang w:val="it-IT"/>
        </w:rPr>
        <w:t xml:space="preserve">, </w:t>
      </w:r>
      <w:r w:rsidR="006840B2">
        <w:rPr>
          <w:i/>
          <w:szCs w:val="22"/>
          <w:lang w:val="it-IT"/>
        </w:rPr>
        <w:t xml:space="preserve">ed </w:t>
      </w:r>
      <w:r w:rsidR="00A7124F">
        <w:rPr>
          <w:i/>
          <w:szCs w:val="22"/>
          <w:lang w:val="it-IT"/>
        </w:rPr>
        <w:t xml:space="preserve">in particolar modo </w:t>
      </w:r>
      <w:r w:rsidR="0059268E">
        <w:rPr>
          <w:i/>
          <w:szCs w:val="22"/>
          <w:lang w:val="it-IT"/>
        </w:rPr>
        <w:t xml:space="preserve">il professor </w:t>
      </w:r>
      <w:r w:rsidR="00E40E9C">
        <w:rPr>
          <w:i/>
          <w:szCs w:val="22"/>
          <w:lang w:val="it-IT"/>
        </w:rPr>
        <w:t>Brocchini</w:t>
      </w:r>
      <w:r w:rsidR="0059268E">
        <w:rPr>
          <w:i/>
          <w:szCs w:val="22"/>
          <w:lang w:val="it-IT"/>
        </w:rPr>
        <w:t>.</w:t>
      </w:r>
      <w:r w:rsidR="00A7124F" w:rsidRPr="00A7124F">
        <w:rPr>
          <w:i/>
          <w:szCs w:val="22"/>
          <w:lang w:val="it-IT"/>
        </w:rPr>
        <w:t xml:space="preserve"> </w:t>
      </w:r>
      <w:r w:rsidR="0059268E">
        <w:rPr>
          <w:i/>
          <w:szCs w:val="22"/>
          <w:lang w:val="it-IT"/>
        </w:rPr>
        <w:t>L</w:t>
      </w:r>
      <w:r w:rsidR="00A7124F" w:rsidRPr="00A7124F">
        <w:rPr>
          <w:i/>
          <w:szCs w:val="22"/>
          <w:lang w:val="it-IT"/>
        </w:rPr>
        <w:t xml:space="preserve">a Protezione Civile è a conoscenza del nostro progetto e lo sta attenzionando, </w:t>
      </w:r>
      <w:r w:rsidR="00A7124F" w:rsidRPr="00A7124F">
        <w:rPr>
          <w:i/>
          <w:szCs w:val="22"/>
          <w:lang w:val="it-IT"/>
        </w:rPr>
        <w:lastRenderedPageBreak/>
        <w:t>anche se ancora non possono utilizzare i nostri dati, questo perché devono essere consolidati nel corso del tempo.</w:t>
      </w:r>
    </w:p>
    <w:p w14:paraId="28F70B09" w14:textId="69097F7E" w:rsidR="004D15E2" w:rsidRPr="00790D10" w:rsidRDefault="00FF2DBE" w:rsidP="008013E4">
      <w:pPr>
        <w:jc w:val="both"/>
        <w:rPr>
          <w:szCs w:val="22"/>
          <w:lang w:val="it-IT"/>
        </w:rPr>
      </w:pPr>
      <w:r w:rsidRPr="00FF2DBE">
        <w:rPr>
          <w:b/>
          <w:szCs w:val="22"/>
          <w:lang w:val="it-IT"/>
        </w:rPr>
        <w:t>Alan</w:t>
      </w:r>
      <w:r>
        <w:rPr>
          <w:szCs w:val="22"/>
          <w:lang w:val="it-IT"/>
        </w:rPr>
        <w:t>: R</w:t>
      </w:r>
      <w:r w:rsidRPr="00FF2DBE">
        <w:rPr>
          <w:szCs w:val="22"/>
          <w:lang w:val="it-IT"/>
        </w:rPr>
        <w:t xml:space="preserve">imanendo sempre </w:t>
      </w:r>
      <w:r>
        <w:rPr>
          <w:szCs w:val="22"/>
          <w:lang w:val="it-IT"/>
        </w:rPr>
        <w:t xml:space="preserve">in </w:t>
      </w:r>
      <w:r w:rsidRPr="00FF2DBE">
        <w:rPr>
          <w:szCs w:val="22"/>
          <w:lang w:val="it-IT"/>
        </w:rPr>
        <w:t>tema, quali istituti privati/pubblici vi sono dietro il controllo idro</w:t>
      </w:r>
      <w:r w:rsidR="00483EE7">
        <w:rPr>
          <w:szCs w:val="22"/>
          <w:lang w:val="it-IT"/>
        </w:rPr>
        <w:t>-</w:t>
      </w:r>
      <w:r w:rsidRPr="00FF2DBE">
        <w:rPr>
          <w:szCs w:val="22"/>
          <w:lang w:val="it-IT"/>
        </w:rPr>
        <w:t>geologico del territorio? E chi stabilisce le soglie minime di intervento?</w:t>
      </w:r>
    </w:p>
    <w:p w14:paraId="44F6739E" w14:textId="2DE39A5B" w:rsidR="00D751EC" w:rsidRPr="00357253" w:rsidRDefault="00AB1892" w:rsidP="008013E4">
      <w:pPr>
        <w:jc w:val="both"/>
        <w:rPr>
          <w:i/>
          <w:szCs w:val="22"/>
          <w:lang w:val="it-IT"/>
        </w:rPr>
      </w:pPr>
      <w:r w:rsidRPr="006D7CDF">
        <w:rPr>
          <w:b/>
          <w:szCs w:val="22"/>
          <w:lang w:val="it-IT"/>
        </w:rPr>
        <w:t>Ing</w:t>
      </w:r>
      <w:r>
        <w:rPr>
          <w:szCs w:val="22"/>
          <w:lang w:val="it-IT"/>
        </w:rPr>
        <w:t>.</w:t>
      </w:r>
      <w:r>
        <w:rPr>
          <w:b/>
          <w:szCs w:val="22"/>
          <w:lang w:val="it-IT"/>
        </w:rPr>
        <w:t xml:space="preserve"> Falcinelli</w:t>
      </w:r>
      <w:r w:rsidR="00D751EC">
        <w:rPr>
          <w:szCs w:val="22"/>
          <w:lang w:val="it-IT"/>
        </w:rPr>
        <w:t xml:space="preserve">: </w:t>
      </w:r>
      <w:r w:rsidR="00357253">
        <w:rPr>
          <w:i/>
          <w:szCs w:val="22"/>
          <w:lang w:val="it-IT"/>
        </w:rPr>
        <w:t>D</w:t>
      </w:r>
      <w:r w:rsidR="00357253" w:rsidRPr="00357253">
        <w:rPr>
          <w:i/>
          <w:szCs w:val="22"/>
          <w:lang w:val="it-IT"/>
        </w:rPr>
        <w:t xml:space="preserve">a quel che so, è la </w:t>
      </w:r>
      <w:r w:rsidR="0073784A">
        <w:rPr>
          <w:i/>
          <w:szCs w:val="22"/>
          <w:lang w:val="it-IT"/>
        </w:rPr>
        <w:t>P</w:t>
      </w:r>
      <w:r w:rsidR="00357253" w:rsidRPr="00357253">
        <w:rPr>
          <w:i/>
          <w:szCs w:val="22"/>
          <w:lang w:val="it-IT"/>
        </w:rPr>
        <w:t xml:space="preserve">rotezione </w:t>
      </w:r>
      <w:r w:rsidR="0073784A">
        <w:rPr>
          <w:i/>
          <w:szCs w:val="22"/>
          <w:lang w:val="it-IT"/>
        </w:rPr>
        <w:t>C</w:t>
      </w:r>
      <w:r w:rsidR="00357253" w:rsidRPr="00357253">
        <w:rPr>
          <w:i/>
          <w:szCs w:val="22"/>
          <w:lang w:val="it-IT"/>
        </w:rPr>
        <w:t xml:space="preserve">ivile l’organo che emette gli allarmi e le allerte che consentono alle amministrazioni comunali di operare. </w:t>
      </w:r>
      <w:r w:rsidR="00687956">
        <w:rPr>
          <w:i/>
          <w:szCs w:val="22"/>
          <w:lang w:val="it-IT"/>
        </w:rPr>
        <w:t>V</w:t>
      </w:r>
      <w:r w:rsidR="00357253" w:rsidRPr="00357253">
        <w:rPr>
          <w:i/>
          <w:szCs w:val="22"/>
          <w:lang w:val="it-IT"/>
        </w:rPr>
        <w:t xml:space="preserve">i è nei pressi di Ancona una centrale di monitoraggio di tutte le aste fluviali. </w:t>
      </w:r>
      <w:r w:rsidR="002113CC">
        <w:rPr>
          <w:i/>
          <w:szCs w:val="22"/>
          <w:lang w:val="it-IT"/>
        </w:rPr>
        <w:t>L</w:t>
      </w:r>
      <w:r w:rsidR="00357253" w:rsidRPr="00357253">
        <w:rPr>
          <w:i/>
          <w:szCs w:val="22"/>
          <w:lang w:val="it-IT"/>
        </w:rPr>
        <w:t xml:space="preserve">a gestione del patrimonio idrico è invece affidata alla </w:t>
      </w:r>
      <w:r w:rsidR="002113CC">
        <w:rPr>
          <w:i/>
          <w:szCs w:val="22"/>
          <w:lang w:val="it-IT"/>
        </w:rPr>
        <w:t>R</w:t>
      </w:r>
      <w:r w:rsidR="00357253" w:rsidRPr="00357253">
        <w:rPr>
          <w:i/>
          <w:szCs w:val="22"/>
          <w:lang w:val="it-IT"/>
        </w:rPr>
        <w:t>egione</w:t>
      </w:r>
      <w:r w:rsidR="00BB52A6">
        <w:rPr>
          <w:i/>
          <w:szCs w:val="22"/>
          <w:lang w:val="it-IT"/>
        </w:rPr>
        <w:t>:</w:t>
      </w:r>
      <w:r w:rsidR="00357253" w:rsidRPr="00357253">
        <w:rPr>
          <w:i/>
          <w:szCs w:val="22"/>
          <w:lang w:val="it-IT"/>
        </w:rPr>
        <w:t xml:space="preserve"> </w:t>
      </w:r>
      <w:r w:rsidR="00D059ED">
        <w:rPr>
          <w:i/>
          <w:szCs w:val="22"/>
          <w:lang w:val="it-IT"/>
        </w:rPr>
        <w:t>mette a disposizione</w:t>
      </w:r>
      <w:r w:rsidR="00357253" w:rsidRPr="00357253">
        <w:rPr>
          <w:i/>
          <w:szCs w:val="22"/>
          <w:lang w:val="it-IT"/>
        </w:rPr>
        <w:t xml:space="preserve"> la strumentazione necessaria, che viene impiegata dalla protezione civile</w:t>
      </w:r>
      <w:r w:rsidR="00613F13">
        <w:rPr>
          <w:i/>
          <w:szCs w:val="22"/>
          <w:lang w:val="it-IT"/>
        </w:rPr>
        <w:t>, che si preoccupano di</w:t>
      </w:r>
      <w:r w:rsidR="00357253" w:rsidRPr="00357253">
        <w:rPr>
          <w:i/>
          <w:szCs w:val="22"/>
          <w:lang w:val="it-IT"/>
        </w:rPr>
        <w:t xml:space="preserve"> fornire, nel caso sia necessario, bollettini e allerte.</w:t>
      </w:r>
    </w:p>
    <w:p w14:paraId="4F30D576" w14:textId="77777777" w:rsidR="007F54BB" w:rsidRDefault="007F54BB" w:rsidP="007F54BB">
      <w:pPr>
        <w:jc w:val="both"/>
        <w:rPr>
          <w:szCs w:val="22"/>
          <w:lang w:val="it-IT"/>
        </w:rPr>
      </w:pPr>
      <w:r w:rsidRPr="007F54BB">
        <w:rPr>
          <w:b/>
          <w:szCs w:val="22"/>
          <w:lang w:val="it-IT"/>
        </w:rPr>
        <w:t>Alan</w:t>
      </w:r>
      <w:r>
        <w:rPr>
          <w:szCs w:val="22"/>
          <w:lang w:val="it-IT"/>
        </w:rPr>
        <w:t xml:space="preserve">: </w:t>
      </w:r>
      <w:r w:rsidRPr="007F54BB">
        <w:rPr>
          <w:szCs w:val="22"/>
          <w:lang w:val="it-IT"/>
        </w:rPr>
        <w:t>Per quanto riguarda la stazione fissa automatica di cui ci aveva parlato precedentemente, quali sensori dovrebbero comporla, oltre ai radiometri a microonde?</w:t>
      </w:r>
    </w:p>
    <w:p w14:paraId="13A6E8CC" w14:textId="1BA5420D" w:rsidR="00346D08" w:rsidRDefault="00AB1892" w:rsidP="007F54BB">
      <w:pPr>
        <w:jc w:val="both"/>
        <w:rPr>
          <w:szCs w:val="22"/>
          <w:lang w:val="it-IT"/>
        </w:rPr>
      </w:pPr>
      <w:r w:rsidRPr="006D7CDF">
        <w:rPr>
          <w:b/>
          <w:szCs w:val="22"/>
          <w:lang w:val="it-IT"/>
        </w:rPr>
        <w:t>Ing</w:t>
      </w:r>
      <w:r>
        <w:rPr>
          <w:szCs w:val="22"/>
          <w:lang w:val="it-IT"/>
        </w:rPr>
        <w:t>.</w:t>
      </w:r>
      <w:r>
        <w:rPr>
          <w:b/>
          <w:szCs w:val="22"/>
          <w:lang w:val="it-IT"/>
        </w:rPr>
        <w:t xml:space="preserve"> Falcinelli</w:t>
      </w:r>
      <w:r w:rsidR="007F54BB">
        <w:rPr>
          <w:szCs w:val="22"/>
          <w:lang w:val="it-IT"/>
        </w:rPr>
        <w:t xml:space="preserve">: </w:t>
      </w:r>
      <w:r w:rsidR="00346D08" w:rsidRPr="00346D08">
        <w:rPr>
          <w:i/>
          <w:szCs w:val="22"/>
          <w:lang w:val="it-IT"/>
        </w:rPr>
        <w:t>Noi stiamo progettando e fornendo l’installazione, a scopo dimostrativo, di questa nostra rete di sensori, che usa come punto di partenza radiometri a microonde che guardano il bacino fluviale e registrano l’ammontare di acqua presente, e altri radiometri, che controllano l’atmosfera e registrano l‘intensità e l’evoluzione degli eventi atmosferici (ad esempio le piogge). Questi nostri sensori sarebbero attivi 24 ore su 24 e comunicherebbero ad una stazione radio (per adesso tramite GPRS) che si occupa di raccogliere tutti i dati registrati e di elaborarli.</w:t>
      </w:r>
    </w:p>
    <w:p w14:paraId="242B7674" w14:textId="6BF21F54" w:rsidR="00346D08" w:rsidRDefault="00346D08" w:rsidP="007F54BB">
      <w:pPr>
        <w:jc w:val="both"/>
        <w:rPr>
          <w:szCs w:val="22"/>
          <w:lang w:val="it-IT"/>
        </w:rPr>
      </w:pPr>
      <w:r w:rsidRPr="00346D08">
        <w:rPr>
          <w:b/>
          <w:szCs w:val="22"/>
          <w:lang w:val="it-IT"/>
        </w:rPr>
        <w:t>Alan</w:t>
      </w:r>
      <w:r>
        <w:rPr>
          <w:szCs w:val="22"/>
          <w:lang w:val="it-IT"/>
        </w:rPr>
        <w:t xml:space="preserve">: </w:t>
      </w:r>
      <w:r w:rsidRPr="00346D08">
        <w:rPr>
          <w:szCs w:val="22"/>
          <w:lang w:val="it-IT"/>
        </w:rPr>
        <w:t>Inoltre, i sensori come dovrebbero essere dislocati sul territorio per garantire una prevenzione efficiente e funzionale?</w:t>
      </w:r>
    </w:p>
    <w:p w14:paraId="49CE4947" w14:textId="5FD6BD8E" w:rsidR="00350A25" w:rsidRDefault="00AB1892" w:rsidP="007F54BB">
      <w:pPr>
        <w:jc w:val="both"/>
        <w:rPr>
          <w:szCs w:val="22"/>
          <w:lang w:val="it-IT"/>
        </w:rPr>
      </w:pPr>
      <w:r w:rsidRPr="006D7CDF">
        <w:rPr>
          <w:b/>
          <w:szCs w:val="22"/>
          <w:lang w:val="it-IT"/>
        </w:rPr>
        <w:t>Ing</w:t>
      </w:r>
      <w:r>
        <w:rPr>
          <w:szCs w:val="22"/>
          <w:lang w:val="it-IT"/>
        </w:rPr>
        <w:t>.</w:t>
      </w:r>
      <w:r>
        <w:rPr>
          <w:b/>
          <w:szCs w:val="22"/>
          <w:lang w:val="it-IT"/>
        </w:rPr>
        <w:t xml:space="preserve"> Falcinelli</w:t>
      </w:r>
      <w:r w:rsidR="00346D08">
        <w:rPr>
          <w:szCs w:val="22"/>
          <w:lang w:val="it-IT"/>
        </w:rPr>
        <w:t xml:space="preserve">: </w:t>
      </w:r>
      <w:r w:rsidR="00350A25" w:rsidRPr="00350A25">
        <w:rPr>
          <w:i/>
          <w:szCs w:val="22"/>
          <w:lang w:val="it-IT"/>
        </w:rPr>
        <w:t xml:space="preserve">Per ogni postazione abbiamo un sensore che monitora il bacino fluviale e che misura la dinamica del corso d’acqua, e un altro sensore che guarda l’atmosfera per stimare l’ammontare delle precipitazioni locali. Idealmente sarebbero disposti lungo il percorso del fiume Misa, vicino alla sorgente (zona di Arcevia) e in altri comuni bagnati, come Serra de’ Conti e Barbara. Inoltre, volevamo fare l’osservazione anche del Nevola, l’affluente principale del Misa, pensando quindi di installarli anche verso Corinaldo e Castelleone. Un’altra zona dove sarebbe interessante installare la nostra rete di monitoraggio sarebbe Brugnetto - Bettolelle, dove si congiungono il Misa e il Nevola. Questa piccola rete </w:t>
      </w:r>
      <w:r w:rsidR="0029419C">
        <w:rPr>
          <w:i/>
          <w:szCs w:val="22"/>
          <w:lang w:val="it-IT"/>
        </w:rPr>
        <w:t xml:space="preserve">composta </w:t>
      </w:r>
      <w:r w:rsidR="00350A25" w:rsidRPr="00350A25">
        <w:rPr>
          <w:i/>
          <w:szCs w:val="22"/>
          <w:lang w:val="it-IT"/>
        </w:rPr>
        <w:t>di 5</w:t>
      </w:r>
      <w:r w:rsidR="0029419C">
        <w:rPr>
          <w:i/>
          <w:szCs w:val="22"/>
          <w:lang w:val="it-IT"/>
        </w:rPr>
        <w:t>-</w:t>
      </w:r>
      <w:r w:rsidR="00350A25" w:rsidRPr="00350A25">
        <w:rPr>
          <w:i/>
          <w:szCs w:val="22"/>
          <w:lang w:val="it-IT"/>
        </w:rPr>
        <w:t>10 sensori sarebbe collocata idealmente in questi luoghi, e che verrebbero messi ad un’altezza che impedisca ai nostri sensori di essere sommersi in caso di piena.</w:t>
      </w:r>
    </w:p>
    <w:p w14:paraId="4D914226" w14:textId="77777777" w:rsidR="0050090E" w:rsidRDefault="0050090E" w:rsidP="007F54BB">
      <w:pPr>
        <w:jc w:val="both"/>
        <w:rPr>
          <w:szCs w:val="22"/>
          <w:lang w:val="it-IT"/>
        </w:rPr>
      </w:pPr>
      <w:r w:rsidRPr="0050090E">
        <w:rPr>
          <w:b/>
          <w:szCs w:val="22"/>
          <w:lang w:val="it-IT"/>
        </w:rPr>
        <w:t>Federico</w:t>
      </w:r>
      <w:r>
        <w:rPr>
          <w:szCs w:val="22"/>
          <w:lang w:val="it-IT"/>
        </w:rPr>
        <w:t xml:space="preserve">: </w:t>
      </w:r>
      <w:r w:rsidRPr="0050090E">
        <w:rPr>
          <w:szCs w:val="22"/>
          <w:lang w:val="it-IT"/>
        </w:rPr>
        <w:t>In quante persone siete coinvolte in questo progetto e quali ruoli ricoprono queste persone?</w:t>
      </w:r>
    </w:p>
    <w:p w14:paraId="26B377FA" w14:textId="5713BE5C" w:rsidR="00236FDA" w:rsidRDefault="00AB1892" w:rsidP="007F54BB">
      <w:pPr>
        <w:jc w:val="both"/>
        <w:rPr>
          <w:szCs w:val="22"/>
          <w:lang w:val="it-IT"/>
        </w:rPr>
      </w:pPr>
      <w:r w:rsidRPr="006D7CDF">
        <w:rPr>
          <w:b/>
          <w:szCs w:val="22"/>
          <w:lang w:val="it-IT"/>
        </w:rPr>
        <w:t>Ing</w:t>
      </w:r>
      <w:r>
        <w:rPr>
          <w:szCs w:val="22"/>
          <w:lang w:val="it-IT"/>
        </w:rPr>
        <w:t>.</w:t>
      </w:r>
      <w:r>
        <w:rPr>
          <w:b/>
          <w:szCs w:val="22"/>
          <w:lang w:val="it-IT"/>
        </w:rPr>
        <w:t xml:space="preserve"> Falcinelli</w:t>
      </w:r>
      <w:r w:rsidR="0050090E">
        <w:rPr>
          <w:b/>
          <w:szCs w:val="22"/>
          <w:lang w:val="it-IT"/>
        </w:rPr>
        <w:t>:</w:t>
      </w:r>
      <w:r w:rsidR="0050090E">
        <w:rPr>
          <w:i/>
          <w:szCs w:val="22"/>
          <w:lang w:val="it-IT"/>
        </w:rPr>
        <w:t xml:space="preserve"> </w:t>
      </w:r>
      <w:r w:rsidR="0050090E" w:rsidRPr="0050090E">
        <w:rPr>
          <w:i/>
          <w:szCs w:val="22"/>
          <w:lang w:val="it-IT"/>
        </w:rPr>
        <w:t xml:space="preserve">Questo progetto è finanziato da due piccole aziende delle quali sono amministratore, una è RadioAstroLab e l’altra è Fasar Elettronica. Sono due aziende composte complessivamente da una ventina di persone, che si occupano di elettronica ed ingegnerizzazione e sviluppo di applicazioni elettroniche. La progettazione e la teoria del funzionamento è stata a cura del sottoscritto per la maggior parte delle parti hardware e firmware, coadiuvato da un collega ingegnere che si occupa di alcune parti firmware e </w:t>
      </w:r>
      <w:r w:rsidR="0050090E" w:rsidRPr="0050090E">
        <w:rPr>
          <w:i/>
          <w:szCs w:val="22"/>
          <w:lang w:val="it-IT"/>
        </w:rPr>
        <w:lastRenderedPageBreak/>
        <w:t>soprattutto della gestione della rete dati via radio che facciamo internamente; l’industrializzazione è stata a cura di un mio socio che è un perito elettronico, e un altro perito elettronico che si è occupato della progettazione dettagliata delle parti fisiche.</w:t>
      </w:r>
    </w:p>
    <w:p w14:paraId="27B79EAA" w14:textId="10D98A72" w:rsidR="00236FDA" w:rsidRDefault="00236FDA" w:rsidP="007F54BB">
      <w:pPr>
        <w:jc w:val="both"/>
        <w:rPr>
          <w:szCs w:val="22"/>
          <w:lang w:val="it-IT"/>
        </w:rPr>
      </w:pPr>
      <w:r w:rsidRPr="00236FDA">
        <w:rPr>
          <w:b/>
          <w:szCs w:val="22"/>
          <w:lang w:val="it-IT"/>
        </w:rPr>
        <w:t>Federico</w:t>
      </w:r>
      <w:r>
        <w:rPr>
          <w:szCs w:val="22"/>
          <w:lang w:val="it-IT"/>
        </w:rPr>
        <w:t xml:space="preserve">: </w:t>
      </w:r>
      <w:r w:rsidRPr="00236FDA">
        <w:rPr>
          <w:szCs w:val="22"/>
          <w:lang w:val="it-IT"/>
        </w:rPr>
        <w:t>Inoltre</w:t>
      </w:r>
      <w:r w:rsidR="00483EE7">
        <w:rPr>
          <w:szCs w:val="22"/>
          <w:lang w:val="it-IT"/>
        </w:rPr>
        <w:t>,</w:t>
      </w:r>
      <w:r w:rsidRPr="00236FDA">
        <w:rPr>
          <w:szCs w:val="22"/>
          <w:lang w:val="it-IT"/>
        </w:rPr>
        <w:t xml:space="preserve"> volevo </w:t>
      </w:r>
      <w:r>
        <w:rPr>
          <w:szCs w:val="22"/>
          <w:lang w:val="it-IT"/>
        </w:rPr>
        <w:t>chiederle</w:t>
      </w:r>
      <w:r w:rsidRPr="00236FDA">
        <w:rPr>
          <w:szCs w:val="22"/>
          <w:lang w:val="it-IT"/>
        </w:rPr>
        <w:t xml:space="preserve"> alcuni dettagli sugli i</w:t>
      </w:r>
      <w:r w:rsidR="00166832">
        <w:rPr>
          <w:szCs w:val="22"/>
          <w:lang w:val="it-IT"/>
        </w:rPr>
        <w:t>d</w:t>
      </w:r>
      <w:r w:rsidRPr="00236FDA">
        <w:rPr>
          <w:szCs w:val="22"/>
          <w:lang w:val="it-IT"/>
        </w:rPr>
        <w:t xml:space="preserve">rometri che utilizzate e dei </w:t>
      </w:r>
      <w:r w:rsidR="00773FA3">
        <w:rPr>
          <w:szCs w:val="22"/>
          <w:lang w:val="it-IT"/>
        </w:rPr>
        <w:t xml:space="preserve">relativi </w:t>
      </w:r>
      <w:r w:rsidRPr="00236FDA">
        <w:rPr>
          <w:szCs w:val="22"/>
          <w:lang w:val="it-IT"/>
        </w:rPr>
        <w:t>range di misura e dei sensori che usate nelle vostre installazioni.</w:t>
      </w:r>
    </w:p>
    <w:p w14:paraId="514B3FAA" w14:textId="3D509292" w:rsidR="00AE7876" w:rsidRDefault="00AB1892" w:rsidP="007F54BB">
      <w:pPr>
        <w:jc w:val="both"/>
        <w:rPr>
          <w:szCs w:val="22"/>
          <w:lang w:val="it-IT"/>
        </w:rPr>
      </w:pPr>
      <w:r w:rsidRPr="006D7CDF">
        <w:rPr>
          <w:b/>
          <w:szCs w:val="22"/>
          <w:lang w:val="it-IT"/>
        </w:rPr>
        <w:t>Ing</w:t>
      </w:r>
      <w:r>
        <w:rPr>
          <w:szCs w:val="22"/>
          <w:lang w:val="it-IT"/>
        </w:rPr>
        <w:t>.</w:t>
      </w:r>
      <w:r>
        <w:rPr>
          <w:b/>
          <w:szCs w:val="22"/>
          <w:lang w:val="it-IT"/>
        </w:rPr>
        <w:t xml:space="preserve"> Falcinelli</w:t>
      </w:r>
      <w:r w:rsidR="00AE7876">
        <w:rPr>
          <w:szCs w:val="22"/>
          <w:lang w:val="it-IT"/>
        </w:rPr>
        <w:t xml:space="preserve">: </w:t>
      </w:r>
      <w:r w:rsidR="00AE7876" w:rsidRPr="00AE7876">
        <w:rPr>
          <w:i/>
          <w:szCs w:val="22"/>
          <w:lang w:val="it-IT"/>
        </w:rPr>
        <w:t>Noi non usiamo idrometri standard, quelli sono strumenti già consolidati e validi, ma solo i nostri sensori a microonde che misurano la presenza di acqua dalla distanza; volendo si possono integrare pluviometri ed idrometri standard insieme ai nostri strumenti, ma a questo punto il nostro obbiettivo è caratterizzare il comportamento dei nostri radiometri, che tra l’altro possono essere installati in posizioni più sicure rispetto ad idrometri tradizionali, che invece rischierebbero, in caso di piena, di essere sommersi dall’acqua.</w:t>
      </w:r>
    </w:p>
    <w:p w14:paraId="639B50EA" w14:textId="77777777" w:rsidR="00AE7876" w:rsidRDefault="00AE7876" w:rsidP="007F54BB">
      <w:pPr>
        <w:jc w:val="both"/>
        <w:rPr>
          <w:szCs w:val="22"/>
          <w:lang w:val="it-IT"/>
        </w:rPr>
      </w:pPr>
      <w:r w:rsidRPr="00AE7876">
        <w:rPr>
          <w:b/>
          <w:szCs w:val="22"/>
          <w:lang w:val="it-IT"/>
        </w:rPr>
        <w:t>Federico</w:t>
      </w:r>
      <w:r>
        <w:rPr>
          <w:szCs w:val="22"/>
          <w:lang w:val="it-IT"/>
        </w:rPr>
        <w:t xml:space="preserve">: </w:t>
      </w:r>
      <w:r w:rsidRPr="00AE7876">
        <w:rPr>
          <w:szCs w:val="22"/>
          <w:lang w:val="it-IT"/>
        </w:rPr>
        <w:t xml:space="preserve">Consultando il sito RadioAstroLab, </w:t>
      </w:r>
      <w:r>
        <w:rPr>
          <w:szCs w:val="22"/>
          <w:lang w:val="it-IT"/>
        </w:rPr>
        <w:t>sono venuto a conoscenza di</w:t>
      </w:r>
      <w:r w:rsidRPr="00AE7876">
        <w:rPr>
          <w:szCs w:val="22"/>
          <w:lang w:val="it-IT"/>
        </w:rPr>
        <w:t xml:space="preserve"> </w:t>
      </w:r>
      <w:r w:rsidRPr="00AE7876">
        <w:rPr>
          <w:i/>
          <w:szCs w:val="22"/>
          <w:lang w:val="it-IT"/>
        </w:rPr>
        <w:t>RALtropo</w:t>
      </w:r>
      <w:r w:rsidRPr="00AE7876">
        <w:rPr>
          <w:szCs w:val="22"/>
          <w:lang w:val="it-IT"/>
        </w:rPr>
        <w:t>: questo radiometro è un’installazione fissa oppure può spostarsi nelle varie località?</w:t>
      </w:r>
    </w:p>
    <w:p w14:paraId="4B763DDD" w14:textId="443EEE81" w:rsidR="007D72AC" w:rsidRDefault="00AB1892" w:rsidP="007F54BB">
      <w:pPr>
        <w:jc w:val="both"/>
        <w:rPr>
          <w:szCs w:val="22"/>
          <w:lang w:val="it-IT"/>
        </w:rPr>
      </w:pPr>
      <w:r w:rsidRPr="006D7CDF">
        <w:rPr>
          <w:b/>
          <w:szCs w:val="22"/>
          <w:lang w:val="it-IT"/>
        </w:rPr>
        <w:t>Ing</w:t>
      </w:r>
      <w:r>
        <w:rPr>
          <w:szCs w:val="22"/>
          <w:lang w:val="it-IT"/>
        </w:rPr>
        <w:t>.</w:t>
      </w:r>
      <w:r>
        <w:rPr>
          <w:b/>
          <w:szCs w:val="22"/>
          <w:lang w:val="it-IT"/>
        </w:rPr>
        <w:t xml:space="preserve"> Falcinelli</w:t>
      </w:r>
      <w:r w:rsidR="00AE7876">
        <w:rPr>
          <w:szCs w:val="22"/>
          <w:lang w:val="it-IT"/>
        </w:rPr>
        <w:t xml:space="preserve">: </w:t>
      </w:r>
      <w:r w:rsidR="007D72AC" w:rsidRPr="007D72AC">
        <w:rPr>
          <w:i/>
          <w:szCs w:val="22"/>
          <w:lang w:val="it-IT"/>
        </w:rPr>
        <w:t>È uno strumento radiometrico che permette di monitorare l’atmosfera e il bacino fluviale; generalmente è fisso, ma può essere posizionata insieme agli strumenti che monitorano il terreno per fare osservazioni locali.</w:t>
      </w:r>
    </w:p>
    <w:p w14:paraId="3B57537B" w14:textId="77777777" w:rsidR="00095CE9" w:rsidRDefault="00095CE9" w:rsidP="007F54BB">
      <w:pPr>
        <w:jc w:val="both"/>
        <w:rPr>
          <w:szCs w:val="22"/>
          <w:lang w:val="it-IT"/>
        </w:rPr>
      </w:pPr>
      <w:r w:rsidRPr="00095CE9">
        <w:rPr>
          <w:b/>
          <w:szCs w:val="22"/>
          <w:lang w:val="it-IT"/>
        </w:rPr>
        <w:t>Federico</w:t>
      </w:r>
      <w:r>
        <w:rPr>
          <w:szCs w:val="22"/>
          <w:lang w:val="it-IT"/>
        </w:rPr>
        <w:t xml:space="preserve">: </w:t>
      </w:r>
      <w:r w:rsidRPr="00095CE9">
        <w:rPr>
          <w:szCs w:val="22"/>
          <w:lang w:val="it-IT"/>
        </w:rPr>
        <w:t>Riguardo alla modalità con cui stimate la portata dell’acqua in un bacino fluviale, quali valori o condizioni usate per considerare un’eventuale situazione di pericolo?</w:t>
      </w:r>
    </w:p>
    <w:p w14:paraId="57A3F0F1" w14:textId="2B645C8A" w:rsidR="000E5C04" w:rsidRDefault="00AB1892" w:rsidP="007F54BB">
      <w:pPr>
        <w:jc w:val="both"/>
        <w:rPr>
          <w:i/>
          <w:szCs w:val="22"/>
          <w:lang w:val="it-IT"/>
        </w:rPr>
      </w:pPr>
      <w:r w:rsidRPr="006D7CDF">
        <w:rPr>
          <w:b/>
          <w:szCs w:val="22"/>
          <w:lang w:val="it-IT"/>
        </w:rPr>
        <w:t>Ing</w:t>
      </w:r>
      <w:r>
        <w:rPr>
          <w:szCs w:val="22"/>
          <w:lang w:val="it-IT"/>
        </w:rPr>
        <w:t>.</w:t>
      </w:r>
      <w:r>
        <w:rPr>
          <w:b/>
          <w:szCs w:val="22"/>
          <w:lang w:val="it-IT"/>
        </w:rPr>
        <w:t xml:space="preserve"> Falcinelli</w:t>
      </w:r>
      <w:r w:rsidR="000E5C04">
        <w:rPr>
          <w:szCs w:val="22"/>
          <w:lang w:val="it-IT"/>
        </w:rPr>
        <w:t xml:space="preserve">: </w:t>
      </w:r>
      <w:r w:rsidR="000E5C04" w:rsidRPr="000E5C04">
        <w:rPr>
          <w:i/>
          <w:szCs w:val="22"/>
          <w:lang w:val="it-IT"/>
        </w:rPr>
        <w:t>Noi non facciamo misure di portata, ma abbiamo calibrato i nostri radiometri per ottenere una “percentuale di allagamento”, considerando un terreno asciutto come allagato al 0% e considerando come allagata al 100% una superfice completamente coperta d’acqua, quindi, avendo più radiometri dislocati sul territorio, consideriamo una situazione critica quando diversi radiometri vicini riportano un’alta percentuale di allagamento.</w:t>
      </w:r>
    </w:p>
    <w:p w14:paraId="77CD4190" w14:textId="2AAB84BB" w:rsidR="00660B17" w:rsidRDefault="00660B17" w:rsidP="007F54BB">
      <w:pPr>
        <w:jc w:val="both"/>
        <w:rPr>
          <w:szCs w:val="22"/>
          <w:lang w:val="it-IT"/>
        </w:rPr>
      </w:pPr>
      <w:r w:rsidRPr="00660B17">
        <w:rPr>
          <w:b/>
          <w:szCs w:val="22"/>
          <w:lang w:val="it-IT"/>
        </w:rPr>
        <w:t>Luca</w:t>
      </w:r>
      <w:r>
        <w:rPr>
          <w:szCs w:val="22"/>
          <w:lang w:val="it-IT"/>
        </w:rPr>
        <w:t>: I</w:t>
      </w:r>
      <w:r w:rsidRPr="00660B17">
        <w:rPr>
          <w:szCs w:val="22"/>
          <w:lang w:val="it-IT"/>
        </w:rPr>
        <w:t xml:space="preserve">nteressante! </w:t>
      </w:r>
      <w:r w:rsidR="009810FC" w:rsidRPr="00660B17">
        <w:rPr>
          <w:szCs w:val="22"/>
          <w:lang w:val="it-IT"/>
        </w:rPr>
        <w:t>I</w:t>
      </w:r>
      <w:r w:rsidRPr="00660B17">
        <w:rPr>
          <w:szCs w:val="22"/>
          <w:lang w:val="it-IT"/>
        </w:rPr>
        <w:t>noltre</w:t>
      </w:r>
      <w:r w:rsidR="009810FC">
        <w:rPr>
          <w:szCs w:val="22"/>
          <w:lang w:val="it-IT"/>
        </w:rPr>
        <w:t>,</w:t>
      </w:r>
      <w:r w:rsidRPr="00660B17">
        <w:rPr>
          <w:szCs w:val="22"/>
          <w:lang w:val="it-IT"/>
        </w:rPr>
        <w:t xml:space="preserve"> volevamo chiederle anche, riguardo a queste misurazioni, come è possibile identificare un sensore malfunzionante e</w:t>
      </w:r>
      <w:r w:rsidR="001E6072">
        <w:rPr>
          <w:szCs w:val="22"/>
          <w:lang w:val="it-IT"/>
        </w:rPr>
        <w:t>/o</w:t>
      </w:r>
      <w:r w:rsidRPr="00660B17">
        <w:rPr>
          <w:szCs w:val="22"/>
          <w:lang w:val="it-IT"/>
        </w:rPr>
        <w:t xml:space="preserve"> che riporti misurazioni errate?</w:t>
      </w:r>
    </w:p>
    <w:p w14:paraId="367C9EDF" w14:textId="09CD7DEB" w:rsidR="00D85C34" w:rsidRDefault="00AB1892" w:rsidP="007F54BB">
      <w:pPr>
        <w:jc w:val="both"/>
        <w:rPr>
          <w:i/>
          <w:szCs w:val="22"/>
          <w:lang w:val="it-IT"/>
        </w:rPr>
      </w:pPr>
      <w:r w:rsidRPr="006D7CDF">
        <w:rPr>
          <w:b/>
          <w:szCs w:val="22"/>
          <w:lang w:val="it-IT"/>
        </w:rPr>
        <w:t>Ing</w:t>
      </w:r>
      <w:r>
        <w:rPr>
          <w:szCs w:val="22"/>
          <w:lang w:val="it-IT"/>
        </w:rPr>
        <w:t>.</w:t>
      </w:r>
      <w:r>
        <w:rPr>
          <w:b/>
          <w:szCs w:val="22"/>
          <w:lang w:val="it-IT"/>
        </w:rPr>
        <w:t xml:space="preserve"> Falcinelli</w:t>
      </w:r>
      <w:r w:rsidR="00FD6123">
        <w:rPr>
          <w:szCs w:val="22"/>
          <w:lang w:val="it-IT"/>
        </w:rPr>
        <w:t xml:space="preserve">: </w:t>
      </w:r>
      <w:r w:rsidR="00FD6123" w:rsidRPr="00FD6123">
        <w:rPr>
          <w:i/>
          <w:szCs w:val="22"/>
          <w:lang w:val="it-IT"/>
        </w:rPr>
        <w:t>Ogni sensore comunica attraverso una comunicazione seriale asincrona (quindi il sensore volendo può essere interrogato con delle richieste di parametri). Quando il sensore viene interrogato risponde e per capire se il dato ritornato è corretto ci sono diversi metodi di verifica, come i checksum. Inoltre, la centrale che li gestisce può richiamare periodicamente ogni sensore (in base al loro codice identificativo) indirizzandogli uno specifico messaggio e aspettandosi che questo gli fornisca una risposta entro un certo tempo, in caso negativo significa che vi è una perdita di connessione o un probabile guasto. Inoltre, campionando dati aventi delle medie importanti, la qualità di queste viene controllata anche in base ad un range in cui devono rientrare, se i dati dovessero fuoriuscire da tale range significherebbe un errore del sensore.</w:t>
      </w:r>
    </w:p>
    <w:p w14:paraId="1CDD31B5" w14:textId="77777777" w:rsidR="00D85C34" w:rsidRDefault="00D85C34" w:rsidP="007F54BB">
      <w:pPr>
        <w:jc w:val="both"/>
        <w:rPr>
          <w:szCs w:val="22"/>
          <w:lang w:val="it-IT"/>
        </w:rPr>
      </w:pPr>
      <w:r w:rsidRPr="00D85C34">
        <w:rPr>
          <w:b/>
          <w:szCs w:val="22"/>
          <w:lang w:val="it-IT"/>
        </w:rPr>
        <w:t>Luca</w:t>
      </w:r>
      <w:r>
        <w:rPr>
          <w:szCs w:val="22"/>
          <w:lang w:val="it-IT"/>
        </w:rPr>
        <w:t xml:space="preserve">: </w:t>
      </w:r>
      <w:r w:rsidRPr="00D85C34">
        <w:rPr>
          <w:szCs w:val="22"/>
          <w:lang w:val="it-IT"/>
        </w:rPr>
        <w:t>Distaccandosi un attimo dai tecnicismi, volevo chiederle se avete un qualche tipo di modulistica per registrare i dati raccolti dai sensori?</w:t>
      </w:r>
    </w:p>
    <w:p w14:paraId="6E316DAE" w14:textId="11912F3A" w:rsidR="00E6797F" w:rsidRDefault="00AB1892" w:rsidP="007F54BB">
      <w:pPr>
        <w:jc w:val="both"/>
        <w:rPr>
          <w:i/>
          <w:szCs w:val="22"/>
          <w:lang w:val="it-IT"/>
        </w:rPr>
      </w:pPr>
      <w:r w:rsidRPr="006D7CDF">
        <w:rPr>
          <w:b/>
          <w:szCs w:val="22"/>
          <w:lang w:val="it-IT"/>
        </w:rPr>
        <w:lastRenderedPageBreak/>
        <w:t>Ing</w:t>
      </w:r>
      <w:r>
        <w:rPr>
          <w:szCs w:val="22"/>
          <w:lang w:val="it-IT"/>
        </w:rPr>
        <w:t>.</w:t>
      </w:r>
      <w:r>
        <w:rPr>
          <w:b/>
          <w:szCs w:val="22"/>
          <w:lang w:val="it-IT"/>
        </w:rPr>
        <w:t xml:space="preserve"> Falcinelli</w:t>
      </w:r>
      <w:r w:rsidR="00E6797F">
        <w:rPr>
          <w:szCs w:val="22"/>
          <w:lang w:val="it-IT"/>
        </w:rPr>
        <w:t xml:space="preserve">: </w:t>
      </w:r>
      <w:r w:rsidR="00E6797F" w:rsidRPr="00E6797F">
        <w:rPr>
          <w:i/>
          <w:szCs w:val="22"/>
          <w:lang w:val="it-IT"/>
        </w:rPr>
        <w:t>Al momento, non avendo un’installazione fissa dei nostri apparati, i nostri sensori vengono equipaggiati con delle chiavette USB, e i dati acquisiti da costoro vengono automaticamente copiati nelle chiavette, una volta rientrati in azienda i dati raccolti vengono dati in pasto ad un software di post-elaborazione che si occupa di rappresentare graficamente le rilevazioni e di trarre tutte le conclusioni necessarie. Quando avremo un’installazione fissa la situazione non sarà molto differente da quella attuale, il tutto sarà soltanto automatizzato e gestito da una rete di sensori.</w:t>
      </w:r>
    </w:p>
    <w:p w14:paraId="5BAFEF16" w14:textId="77777777" w:rsidR="00596587" w:rsidRDefault="00596587" w:rsidP="007F54BB">
      <w:pPr>
        <w:jc w:val="both"/>
        <w:rPr>
          <w:szCs w:val="22"/>
          <w:lang w:val="it-IT"/>
        </w:rPr>
      </w:pPr>
      <w:r w:rsidRPr="00596587">
        <w:rPr>
          <w:b/>
          <w:szCs w:val="22"/>
          <w:lang w:val="it-IT"/>
        </w:rPr>
        <w:t>Luca</w:t>
      </w:r>
      <w:r>
        <w:rPr>
          <w:szCs w:val="22"/>
          <w:lang w:val="it-IT"/>
        </w:rPr>
        <w:t xml:space="preserve">: </w:t>
      </w:r>
      <w:r w:rsidRPr="00596587">
        <w:rPr>
          <w:szCs w:val="22"/>
          <w:lang w:val="it-IT"/>
        </w:rPr>
        <w:t>Uscendo dal suo campo di interesse, noi avevamo pensato anche ad un’integrazione di questo sistema con il nostro progetto, e quindi con la raccolta dei dati dai social network; ed è qua che intendevamo chiederle la sua opinione, anche alla luce del fatto che i contenuti presenti nei social network spesso avevano avvertito già prima della Protezione Civile riguardo situazioni critiche, ma contemporaneamente si sa che non tutto ciò che c’è nei social è veritiero; vi sono stati anche casi di fake news che riportavano di fatti passati fingendoli come attuali.</w:t>
      </w:r>
    </w:p>
    <w:p w14:paraId="3A5AC98D" w14:textId="2145E5E4" w:rsidR="00596587" w:rsidRDefault="00AB1892" w:rsidP="007F54BB">
      <w:pPr>
        <w:jc w:val="both"/>
        <w:rPr>
          <w:szCs w:val="22"/>
          <w:lang w:val="it-IT"/>
        </w:rPr>
      </w:pPr>
      <w:r w:rsidRPr="006D7CDF">
        <w:rPr>
          <w:b/>
          <w:szCs w:val="22"/>
          <w:lang w:val="it-IT"/>
        </w:rPr>
        <w:t>Ing</w:t>
      </w:r>
      <w:r>
        <w:rPr>
          <w:szCs w:val="22"/>
          <w:lang w:val="it-IT"/>
        </w:rPr>
        <w:t>.</w:t>
      </w:r>
      <w:r>
        <w:rPr>
          <w:b/>
          <w:szCs w:val="22"/>
          <w:lang w:val="it-IT"/>
        </w:rPr>
        <w:t xml:space="preserve"> Falcinelli</w:t>
      </w:r>
      <w:r w:rsidR="00596587">
        <w:rPr>
          <w:szCs w:val="22"/>
          <w:lang w:val="it-IT"/>
        </w:rPr>
        <w:t xml:space="preserve">: </w:t>
      </w:r>
      <w:r w:rsidR="00596587" w:rsidRPr="00596587">
        <w:rPr>
          <w:i/>
          <w:szCs w:val="22"/>
          <w:lang w:val="it-IT"/>
        </w:rPr>
        <w:t>Trovo estremamente interessante poter integrare, acquisire e trattare adeguatamente l’enorme quantità di dati, siano questi fasulli, veritieri, validi, presenti in Internet, trovo che sia un’impresa che potrebbe portare a risultati eccellenti e soprattutto innovativi. La vedo anche come una cosa indispensabile, con tutti i mezzi che abbiamo a disposizione per comunicare in tempo reale con tutti con il proprio smartphone eventi del genere. Elaborare quindi un sistema di questo tipo che sia efficace è un’impresa estremamente interessante; quindi, noi siamo disponibili alla massima collaborazione. Principalmente il lavoro consisterà nella selezione delle varie informazioni presenti per quantificarne l’affidabilità e il loro peso complessivo.</w:t>
      </w:r>
    </w:p>
    <w:p w14:paraId="024A7177" w14:textId="37B1AE39" w:rsidR="006239EE" w:rsidRDefault="006239EE" w:rsidP="007F54BB">
      <w:pPr>
        <w:jc w:val="both"/>
        <w:rPr>
          <w:szCs w:val="22"/>
          <w:lang w:val="it-IT"/>
        </w:rPr>
      </w:pPr>
      <w:r w:rsidRPr="006239EE">
        <w:rPr>
          <w:b/>
          <w:szCs w:val="22"/>
          <w:lang w:val="it-IT"/>
        </w:rPr>
        <w:t>Alan</w:t>
      </w:r>
      <w:r>
        <w:rPr>
          <w:szCs w:val="22"/>
          <w:lang w:val="it-IT"/>
        </w:rPr>
        <w:t xml:space="preserve">: </w:t>
      </w:r>
      <w:r w:rsidRPr="006239EE">
        <w:rPr>
          <w:szCs w:val="22"/>
          <w:lang w:val="it-IT"/>
        </w:rPr>
        <w:t>In pratica bisognerebbe effettuare una scrematura dei dati per vedere quali sono affidabili e quali no…</w:t>
      </w:r>
    </w:p>
    <w:p w14:paraId="070ACE89" w14:textId="2B3166EA" w:rsidR="006239EE" w:rsidRDefault="00AB1892" w:rsidP="007F54BB">
      <w:pPr>
        <w:jc w:val="both"/>
        <w:rPr>
          <w:szCs w:val="22"/>
          <w:lang w:val="it-IT"/>
        </w:rPr>
      </w:pPr>
      <w:r w:rsidRPr="006D7CDF">
        <w:rPr>
          <w:b/>
          <w:szCs w:val="22"/>
          <w:lang w:val="it-IT"/>
        </w:rPr>
        <w:t>Ing</w:t>
      </w:r>
      <w:r>
        <w:rPr>
          <w:szCs w:val="22"/>
          <w:lang w:val="it-IT"/>
        </w:rPr>
        <w:t>.</w:t>
      </w:r>
      <w:r>
        <w:rPr>
          <w:b/>
          <w:szCs w:val="22"/>
          <w:lang w:val="it-IT"/>
        </w:rPr>
        <w:t xml:space="preserve"> Falcinelli</w:t>
      </w:r>
      <w:r w:rsidR="006239EE">
        <w:rPr>
          <w:szCs w:val="22"/>
          <w:lang w:val="it-IT"/>
        </w:rPr>
        <w:t xml:space="preserve">: </w:t>
      </w:r>
      <w:r w:rsidR="006239EE" w:rsidRPr="006239EE">
        <w:rPr>
          <w:i/>
          <w:szCs w:val="22"/>
          <w:lang w:val="it-IT"/>
        </w:rPr>
        <w:t>Si, bisognerebbe fare una scrematura perché vi sono tante tipologie di informazioni, ognuna col proprio peso, e vi sono dati che potrebbero essere quasi empirici… E non è un’impresa semplice, questo perché spesso sono soggettivi e parzialmente influenzati da chi li elabora.</w:t>
      </w:r>
    </w:p>
    <w:p w14:paraId="7ECDEC30" w14:textId="77777777" w:rsidR="00D41A39" w:rsidRDefault="00D41A39" w:rsidP="007F54BB">
      <w:pPr>
        <w:jc w:val="both"/>
        <w:rPr>
          <w:szCs w:val="22"/>
          <w:lang w:val="it-IT"/>
        </w:rPr>
      </w:pPr>
      <w:r w:rsidRPr="00D41A39">
        <w:rPr>
          <w:b/>
          <w:szCs w:val="22"/>
          <w:lang w:val="it-IT"/>
        </w:rPr>
        <w:t>Alan</w:t>
      </w:r>
      <w:r>
        <w:rPr>
          <w:szCs w:val="22"/>
          <w:lang w:val="it-IT"/>
        </w:rPr>
        <w:t xml:space="preserve">: </w:t>
      </w:r>
      <w:r w:rsidRPr="00D41A39">
        <w:rPr>
          <w:szCs w:val="22"/>
          <w:lang w:val="it-IT"/>
        </w:rPr>
        <w:t>E infatti sarà proprio questo, secondo me, l’ostacolo più grande, distinguere quindi le informazioni reali da quelle false, esacerbato dal fatto che spesso molte persone postano sui social foto e video di eventi passati, però facendoli credere come attuali… Noi con l’intervista siamo a posto, lei è stato ampiamente esplicativo, per il momento la ringraziamo, arrivederci!</w:t>
      </w:r>
    </w:p>
    <w:p w14:paraId="4BD07360" w14:textId="3700C970" w:rsidR="00AB1892" w:rsidRPr="00C0669A" w:rsidRDefault="00AB1892" w:rsidP="007F54BB">
      <w:pPr>
        <w:jc w:val="both"/>
        <w:rPr>
          <w:i/>
          <w:szCs w:val="22"/>
          <w:lang w:val="it-IT"/>
        </w:rPr>
      </w:pPr>
      <w:r w:rsidRPr="006D7CDF">
        <w:rPr>
          <w:b/>
          <w:szCs w:val="22"/>
          <w:lang w:val="it-IT"/>
        </w:rPr>
        <w:t>Ing</w:t>
      </w:r>
      <w:r>
        <w:rPr>
          <w:szCs w:val="22"/>
          <w:lang w:val="it-IT"/>
        </w:rPr>
        <w:t>.</w:t>
      </w:r>
      <w:r>
        <w:rPr>
          <w:b/>
          <w:szCs w:val="22"/>
          <w:lang w:val="it-IT"/>
        </w:rPr>
        <w:t xml:space="preserve"> Falcinelli</w:t>
      </w:r>
      <w:r w:rsidR="00D41A39">
        <w:rPr>
          <w:szCs w:val="22"/>
          <w:lang w:val="it-IT"/>
        </w:rPr>
        <w:t xml:space="preserve">: </w:t>
      </w:r>
      <w:r w:rsidR="00D41A39" w:rsidRPr="00D41A39">
        <w:rPr>
          <w:i/>
          <w:szCs w:val="22"/>
          <w:lang w:val="it-IT"/>
        </w:rPr>
        <w:t>Arrivederci e buon lavoro!</w:t>
      </w:r>
    </w:p>
    <w:p w14:paraId="37837548" w14:textId="77777777" w:rsidR="00AB1892" w:rsidRPr="00020108" w:rsidRDefault="00AB1892" w:rsidP="007F54BB">
      <w:pPr>
        <w:jc w:val="both"/>
        <w:rPr>
          <w:szCs w:val="22"/>
          <w:lang w:val="it-IT"/>
        </w:rPr>
      </w:pPr>
    </w:p>
    <w:p w14:paraId="71461FA1" w14:textId="27E4E8FA" w:rsidR="000815FE" w:rsidRPr="009F24FA" w:rsidRDefault="000815FE" w:rsidP="000815FE">
      <w:pPr>
        <w:pStyle w:val="Titolo2"/>
        <w:rPr>
          <w:lang w:val="it-IT"/>
        </w:rPr>
      </w:pPr>
      <w:bookmarkStart w:id="12" w:name="_Toc120383575"/>
      <w:bookmarkStart w:id="13" w:name="_Toc121995220"/>
      <w:r w:rsidRPr="009F24FA">
        <w:rPr>
          <w:lang w:val="it-IT"/>
        </w:rPr>
        <w:lastRenderedPageBreak/>
        <w:t>Modulistica</w:t>
      </w:r>
      <w:bookmarkEnd w:id="12"/>
      <w:bookmarkEnd w:id="13"/>
    </w:p>
    <w:p w14:paraId="5D4F8893" w14:textId="184B1B36" w:rsidR="000815FE" w:rsidRDefault="000815FE" w:rsidP="00A857C1">
      <w:pPr>
        <w:jc w:val="both"/>
        <w:rPr>
          <w:szCs w:val="22"/>
          <w:lang w:val="it-IT"/>
        </w:rPr>
      </w:pPr>
      <w:r w:rsidRPr="00A857C1">
        <w:rPr>
          <w:szCs w:val="22"/>
          <w:lang w:val="it-IT"/>
        </w:rPr>
        <w:t xml:space="preserve">Come già riportato nell’intervista, </w:t>
      </w:r>
      <w:r w:rsidR="00096908" w:rsidRPr="00A857C1">
        <w:rPr>
          <w:szCs w:val="22"/>
          <w:lang w:val="it-IT"/>
        </w:rPr>
        <w:t xml:space="preserve">il </w:t>
      </w:r>
      <w:r w:rsidR="00096908">
        <w:rPr>
          <w:szCs w:val="22"/>
          <w:lang w:val="it-IT"/>
        </w:rPr>
        <w:t>gruppo</w:t>
      </w:r>
      <w:r w:rsidR="007D327E">
        <w:rPr>
          <w:szCs w:val="22"/>
          <w:lang w:val="it-IT"/>
        </w:rPr>
        <w:t xml:space="preserve"> del </w:t>
      </w:r>
      <w:r w:rsidR="00A857C1" w:rsidRPr="00A857C1">
        <w:rPr>
          <w:szCs w:val="22"/>
          <w:lang w:val="it-IT"/>
        </w:rPr>
        <w:t xml:space="preserve">ProgettoRIO ancora non fa uso di una modulistica preimpostata per la </w:t>
      </w:r>
      <w:r w:rsidR="00D3450F">
        <w:rPr>
          <w:szCs w:val="22"/>
          <w:lang w:val="it-IT"/>
        </w:rPr>
        <w:t>raccolta</w:t>
      </w:r>
      <w:r w:rsidR="00A857C1" w:rsidRPr="00A857C1">
        <w:rPr>
          <w:szCs w:val="22"/>
          <w:lang w:val="it-IT"/>
        </w:rPr>
        <w:t xml:space="preserve"> dei dati </w:t>
      </w:r>
      <w:r w:rsidR="00125B55">
        <w:rPr>
          <w:szCs w:val="22"/>
          <w:lang w:val="it-IT"/>
        </w:rPr>
        <w:t>dei</w:t>
      </w:r>
      <w:r w:rsidR="00A857C1" w:rsidRPr="00A857C1">
        <w:rPr>
          <w:szCs w:val="22"/>
          <w:lang w:val="it-IT"/>
        </w:rPr>
        <w:t xml:space="preserve"> sensori</w:t>
      </w:r>
      <w:r w:rsidR="00ED470A">
        <w:rPr>
          <w:szCs w:val="22"/>
          <w:lang w:val="it-IT"/>
        </w:rPr>
        <w:t xml:space="preserve">: </w:t>
      </w:r>
      <w:r w:rsidR="003456CD">
        <w:rPr>
          <w:szCs w:val="22"/>
          <w:lang w:val="it-IT"/>
        </w:rPr>
        <w:t>durante le rilevazioni questi vengono memorizzati all’interno di chiavette USB</w:t>
      </w:r>
      <w:r w:rsidR="00752368">
        <w:rPr>
          <w:szCs w:val="22"/>
          <w:lang w:val="it-IT"/>
        </w:rPr>
        <w:t>,</w:t>
      </w:r>
      <w:r w:rsidR="003456CD">
        <w:rPr>
          <w:szCs w:val="22"/>
          <w:lang w:val="it-IT"/>
        </w:rPr>
        <w:t xml:space="preserve"> e poi vengono trasferiti e </w:t>
      </w:r>
      <w:r w:rsidR="00EA77CB">
        <w:rPr>
          <w:szCs w:val="22"/>
          <w:lang w:val="it-IT"/>
        </w:rPr>
        <w:t xml:space="preserve">processati da un software </w:t>
      </w:r>
      <w:r w:rsidR="00752368">
        <w:rPr>
          <w:szCs w:val="22"/>
          <w:lang w:val="it-IT"/>
        </w:rPr>
        <w:t xml:space="preserve">che li trasforma </w:t>
      </w:r>
      <w:r w:rsidR="00EA77CB">
        <w:rPr>
          <w:szCs w:val="22"/>
          <w:lang w:val="it-IT"/>
        </w:rPr>
        <w:t>in grafic</w:t>
      </w:r>
      <w:r w:rsidR="00BD59C0">
        <w:rPr>
          <w:szCs w:val="22"/>
          <w:lang w:val="it-IT"/>
        </w:rPr>
        <w:t>i</w:t>
      </w:r>
      <w:r w:rsidR="00F803F5">
        <w:rPr>
          <w:szCs w:val="22"/>
          <w:lang w:val="it-IT"/>
        </w:rPr>
        <w:t>.</w:t>
      </w:r>
    </w:p>
    <w:p w14:paraId="31740951" w14:textId="77777777" w:rsidR="008412B5" w:rsidRDefault="00E60518" w:rsidP="00E60518">
      <w:pPr>
        <w:jc w:val="both"/>
        <w:rPr>
          <w:szCs w:val="22"/>
          <w:lang w:val="it-IT"/>
        </w:rPr>
      </w:pPr>
      <w:r>
        <w:rPr>
          <w:szCs w:val="22"/>
          <w:lang w:val="it-IT"/>
        </w:rPr>
        <w:t xml:space="preserve">Per quanto riguarda invece la piattaforma proprietaria </w:t>
      </w:r>
      <w:r w:rsidR="00515783">
        <w:rPr>
          <w:szCs w:val="22"/>
          <w:lang w:val="it-IT"/>
        </w:rPr>
        <w:t>viene messo a disposizione dell’utente un sistema che permette di inviare segnalazioni di eventi straordinari e/o di post ritraenti tali eventi</w:t>
      </w:r>
      <w:r w:rsidR="009D3E45">
        <w:rPr>
          <w:szCs w:val="22"/>
          <w:lang w:val="it-IT"/>
        </w:rPr>
        <w:t>: egli, compilando determinati campi, può quindi inviare segnalazioni al sistema, che verranno salvate nel database.</w:t>
      </w:r>
    </w:p>
    <w:p w14:paraId="030E65AD" w14:textId="4B9BC226" w:rsidR="005B4223" w:rsidRDefault="00A55ADD" w:rsidP="00E60518">
      <w:pPr>
        <w:jc w:val="both"/>
        <w:rPr>
          <w:szCs w:val="22"/>
          <w:lang w:val="it-IT"/>
        </w:rPr>
      </w:pPr>
      <w:r>
        <w:rPr>
          <w:szCs w:val="22"/>
          <w:lang w:val="it-IT"/>
        </w:rPr>
        <w:t xml:space="preserve">Essendo che ancora non esiste realmente tale piattaforma, abbiamo ideato un </w:t>
      </w:r>
      <w:r>
        <w:rPr>
          <w:i/>
          <w:iCs/>
          <w:szCs w:val="22"/>
          <w:lang w:val="it-IT"/>
        </w:rPr>
        <w:t>mockup</w:t>
      </w:r>
      <w:r>
        <w:rPr>
          <w:szCs w:val="22"/>
          <w:lang w:val="it-IT"/>
        </w:rPr>
        <w:t xml:space="preserve"> della pagina di invio segnalazioni, che permette di </w:t>
      </w:r>
      <w:r w:rsidR="00BB6AA5">
        <w:rPr>
          <w:szCs w:val="22"/>
          <w:lang w:val="it-IT"/>
        </w:rPr>
        <w:t>dare una visione e un’anteprima di quello che potrebbe essere un eventuale modulo predisposto dalla piattaforma utile per inviare segnalazioni.</w:t>
      </w:r>
    </w:p>
    <w:p w14:paraId="5CAD1111" w14:textId="19B8E2F0" w:rsidR="008412B5" w:rsidRDefault="008412B5" w:rsidP="00E60518">
      <w:pPr>
        <w:jc w:val="both"/>
        <w:rPr>
          <w:szCs w:val="22"/>
          <w:lang w:val="it-IT"/>
        </w:rPr>
      </w:pPr>
      <w:r>
        <w:rPr>
          <w:szCs w:val="22"/>
          <w:lang w:val="it-IT"/>
        </w:rPr>
        <w:t>Vi sono due tipologie di moduli: quello per la segnalazione dei post, e quello per la segnalazione di eventi straordinari, entrambi raffigurati nelle figure in basso.</w:t>
      </w:r>
    </w:p>
    <w:p w14:paraId="1C863FBD" w14:textId="77777777" w:rsidR="004949EC" w:rsidRDefault="280315C1" w:rsidP="004949EC">
      <w:pPr>
        <w:keepNext/>
        <w:jc w:val="center"/>
      </w:pPr>
      <w:r>
        <w:rPr>
          <w:noProof/>
        </w:rPr>
        <w:drawing>
          <wp:inline distT="0" distB="0" distL="0" distR="0" wp14:anchorId="1622E8B9" wp14:editId="6EEC38BE">
            <wp:extent cx="4279265" cy="4542261"/>
            <wp:effectExtent l="0" t="0" r="698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79265" cy="4542261"/>
                    </a:xfrm>
                    <a:prstGeom prst="rect">
                      <a:avLst/>
                    </a:prstGeom>
                  </pic:spPr>
                </pic:pic>
              </a:graphicData>
            </a:graphic>
          </wp:inline>
        </w:drawing>
      </w:r>
    </w:p>
    <w:p w14:paraId="047DDAA6" w14:textId="7AE662BA" w:rsidR="008412B5" w:rsidRDefault="004949EC" w:rsidP="004949EC">
      <w:pPr>
        <w:pStyle w:val="Didascalia"/>
        <w:jc w:val="center"/>
        <w:rPr>
          <w:lang w:val="it-IT"/>
        </w:rPr>
      </w:pPr>
      <w:r w:rsidRPr="004949EC">
        <w:rPr>
          <w:lang w:val="it-IT"/>
        </w:rPr>
        <w:t xml:space="preserve">Figura </w:t>
      </w:r>
      <w:r w:rsidRPr="004949EC">
        <w:rPr>
          <w:lang w:val="it-IT"/>
        </w:rPr>
        <w:fldChar w:fldCharType="begin"/>
      </w:r>
      <w:r w:rsidRPr="004949EC">
        <w:rPr>
          <w:lang w:val="it-IT"/>
        </w:rPr>
        <w:instrText xml:space="preserve"> SEQ Figura \* ARABIC </w:instrText>
      </w:r>
      <w:r w:rsidRPr="004949EC">
        <w:rPr>
          <w:lang w:val="it-IT"/>
        </w:rPr>
        <w:fldChar w:fldCharType="separate"/>
      </w:r>
      <w:r w:rsidR="007E0E9E">
        <w:rPr>
          <w:noProof/>
          <w:lang w:val="it-IT"/>
        </w:rPr>
        <w:t>1</w:t>
      </w:r>
      <w:r w:rsidRPr="004949EC">
        <w:rPr>
          <w:lang w:val="it-IT"/>
        </w:rPr>
        <w:fldChar w:fldCharType="end"/>
      </w:r>
      <w:r w:rsidRPr="004949EC">
        <w:rPr>
          <w:lang w:val="it-IT"/>
        </w:rPr>
        <w:t xml:space="preserve">: modulo </w:t>
      </w:r>
      <w:r w:rsidR="00E73CD7">
        <w:rPr>
          <w:lang w:val="it-IT"/>
        </w:rPr>
        <w:t>per la</w:t>
      </w:r>
      <w:r w:rsidRPr="004949EC">
        <w:rPr>
          <w:lang w:val="it-IT"/>
        </w:rPr>
        <w:t xml:space="preserve"> segnalazione di un post raffigurante un evento straordinario.</w:t>
      </w:r>
    </w:p>
    <w:p w14:paraId="2733D7C6" w14:textId="77777777" w:rsidR="00E73CD7" w:rsidRDefault="00E89543" w:rsidP="00E73CD7">
      <w:pPr>
        <w:keepNext/>
        <w:jc w:val="center"/>
      </w:pPr>
      <w:r>
        <w:rPr>
          <w:noProof/>
        </w:rPr>
        <w:lastRenderedPageBreak/>
        <w:drawing>
          <wp:inline distT="0" distB="0" distL="0" distR="0" wp14:anchorId="3B16DF1F" wp14:editId="6E0530FA">
            <wp:extent cx="4273520" cy="4667234"/>
            <wp:effectExtent l="0" t="0" r="0" b="635"/>
            <wp:docPr id="12" name="Immagine 12" descr="modulo per la segnalazione di un evento anom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73520" cy="4667234"/>
                    </a:xfrm>
                    <a:prstGeom prst="rect">
                      <a:avLst/>
                    </a:prstGeom>
                  </pic:spPr>
                </pic:pic>
              </a:graphicData>
            </a:graphic>
          </wp:inline>
        </w:drawing>
      </w:r>
    </w:p>
    <w:p w14:paraId="6DAC3305" w14:textId="32EE1B4A" w:rsidR="00E73CD7" w:rsidRDefault="00E73CD7" w:rsidP="00E73CD7">
      <w:pPr>
        <w:pStyle w:val="Didascalia"/>
        <w:jc w:val="center"/>
        <w:rPr>
          <w:lang w:val="it-IT"/>
        </w:rPr>
      </w:pPr>
      <w:r w:rsidRPr="00E73CD7">
        <w:rPr>
          <w:lang w:val="it-IT"/>
        </w:rPr>
        <w:t xml:space="preserve">Figura </w:t>
      </w:r>
      <w:r w:rsidRPr="00E73CD7">
        <w:rPr>
          <w:lang w:val="it-IT"/>
        </w:rPr>
        <w:fldChar w:fldCharType="begin"/>
      </w:r>
      <w:r w:rsidRPr="00E73CD7">
        <w:rPr>
          <w:lang w:val="it-IT"/>
        </w:rPr>
        <w:instrText xml:space="preserve"> SEQ Figura \* ARABIC </w:instrText>
      </w:r>
      <w:r w:rsidRPr="00E73CD7">
        <w:rPr>
          <w:lang w:val="it-IT"/>
        </w:rPr>
        <w:fldChar w:fldCharType="separate"/>
      </w:r>
      <w:r w:rsidR="007E0E9E">
        <w:rPr>
          <w:noProof/>
          <w:lang w:val="it-IT"/>
        </w:rPr>
        <w:t>2</w:t>
      </w:r>
      <w:r w:rsidRPr="00E73CD7">
        <w:rPr>
          <w:lang w:val="it-IT"/>
        </w:rPr>
        <w:fldChar w:fldCharType="end"/>
      </w:r>
      <w:r w:rsidRPr="00E73CD7">
        <w:rPr>
          <w:lang w:val="it-IT"/>
        </w:rPr>
        <w:t>: modulo per la segnalazione di un evento anomalo.</w:t>
      </w:r>
    </w:p>
    <w:p w14:paraId="39582F02" w14:textId="07102C15" w:rsidR="00AA4E06" w:rsidRDefault="00AA4E06">
      <w:pPr>
        <w:rPr>
          <w:lang w:val="it-IT"/>
        </w:rPr>
      </w:pPr>
      <w:r>
        <w:rPr>
          <w:lang w:val="it-IT"/>
        </w:rPr>
        <w:br w:type="page"/>
      </w:r>
    </w:p>
    <w:p w14:paraId="41553377" w14:textId="03A40D6D" w:rsidR="00DF24D7" w:rsidRPr="00EF182C" w:rsidRDefault="00EF182C" w:rsidP="00EF182C">
      <w:pPr>
        <w:pStyle w:val="Titolo1"/>
        <w:jc w:val="both"/>
        <w:rPr>
          <w:lang w:val="it-IT"/>
        </w:rPr>
      </w:pPr>
      <w:bookmarkStart w:id="14" w:name="_Toc120383576"/>
      <w:bookmarkStart w:id="15" w:name="_Toc121995221"/>
      <w:r>
        <w:rPr>
          <w:lang w:val="it-IT"/>
        </w:rPr>
        <w:lastRenderedPageBreak/>
        <w:t>Analisi delle azioni e dei processi interni</w:t>
      </w:r>
      <w:bookmarkEnd w:id="14"/>
      <w:bookmarkEnd w:id="15"/>
    </w:p>
    <w:p w14:paraId="466AB405" w14:textId="2A8CB29F" w:rsidR="00F93616" w:rsidRDefault="00A219B3" w:rsidP="00DC4AC0">
      <w:pPr>
        <w:jc w:val="both"/>
        <w:rPr>
          <w:szCs w:val="22"/>
          <w:lang w:val="it-IT"/>
        </w:rPr>
      </w:pPr>
      <w:r>
        <w:rPr>
          <w:szCs w:val="22"/>
          <w:lang w:val="it-IT"/>
        </w:rPr>
        <w:t>Dopo aver effettuato l’intervista e aver raccolto tutte le informazioni</w:t>
      </w:r>
      <w:r w:rsidR="00764E99">
        <w:rPr>
          <w:szCs w:val="22"/>
          <w:lang w:val="it-IT"/>
        </w:rPr>
        <w:t xml:space="preserve"> necessarie abbiamo </w:t>
      </w:r>
      <w:r w:rsidR="00AF7D1D">
        <w:rPr>
          <w:szCs w:val="22"/>
          <w:lang w:val="it-IT"/>
        </w:rPr>
        <w:t>cercato di schematizzare quanto più possibile le procedure che influenzano il flusso di informazione</w:t>
      </w:r>
      <w:r w:rsidR="008D6522">
        <w:rPr>
          <w:szCs w:val="22"/>
          <w:lang w:val="it-IT"/>
        </w:rPr>
        <w:t xml:space="preserve">, </w:t>
      </w:r>
      <w:r w:rsidR="00F93616">
        <w:rPr>
          <w:szCs w:val="22"/>
          <w:lang w:val="it-IT"/>
        </w:rPr>
        <w:t xml:space="preserve">cercando di eliminare </w:t>
      </w:r>
      <w:r w:rsidR="00B53ED4">
        <w:rPr>
          <w:szCs w:val="22"/>
          <w:lang w:val="it-IT"/>
        </w:rPr>
        <w:t>eventuali</w:t>
      </w:r>
      <w:r w:rsidR="00F93616">
        <w:rPr>
          <w:szCs w:val="22"/>
          <w:lang w:val="it-IT"/>
        </w:rPr>
        <w:t xml:space="preserve"> ridondanze</w:t>
      </w:r>
      <w:r w:rsidR="00B53ED4">
        <w:rPr>
          <w:szCs w:val="22"/>
          <w:lang w:val="it-IT"/>
        </w:rPr>
        <w:t xml:space="preserve"> </w:t>
      </w:r>
      <w:r w:rsidR="001B6223">
        <w:rPr>
          <w:szCs w:val="22"/>
          <w:lang w:val="it-IT"/>
        </w:rPr>
        <w:t>presenti</w:t>
      </w:r>
      <w:r w:rsidR="00CF0540">
        <w:rPr>
          <w:szCs w:val="22"/>
          <w:lang w:val="it-IT"/>
        </w:rPr>
        <w:t>.</w:t>
      </w:r>
    </w:p>
    <w:p w14:paraId="07ADE45F" w14:textId="52CD30F7" w:rsidR="00814595" w:rsidRDefault="00CF0540" w:rsidP="00DC4AC0">
      <w:pPr>
        <w:jc w:val="both"/>
        <w:rPr>
          <w:szCs w:val="22"/>
          <w:lang w:val="it-IT"/>
        </w:rPr>
      </w:pPr>
      <w:r>
        <w:rPr>
          <w:szCs w:val="22"/>
          <w:lang w:val="it-IT"/>
        </w:rPr>
        <w:t>Inoltre, abbiamo s</w:t>
      </w:r>
      <w:r w:rsidR="008D6522">
        <w:rPr>
          <w:szCs w:val="22"/>
          <w:lang w:val="it-IT"/>
        </w:rPr>
        <w:t>uddivi</w:t>
      </w:r>
      <w:r>
        <w:rPr>
          <w:szCs w:val="22"/>
          <w:lang w:val="it-IT"/>
        </w:rPr>
        <w:t>so</w:t>
      </w:r>
      <w:r w:rsidR="008D6522">
        <w:rPr>
          <w:szCs w:val="22"/>
          <w:lang w:val="it-IT"/>
        </w:rPr>
        <w:t xml:space="preserve"> </w:t>
      </w:r>
      <w:r w:rsidR="00F47955">
        <w:rPr>
          <w:szCs w:val="22"/>
          <w:lang w:val="it-IT"/>
        </w:rPr>
        <w:t xml:space="preserve">tale schema in </w:t>
      </w:r>
      <w:r w:rsidR="005E79E1">
        <w:rPr>
          <w:szCs w:val="22"/>
          <w:lang w:val="it-IT"/>
        </w:rPr>
        <w:t>cinque</w:t>
      </w:r>
      <w:r w:rsidR="00F47955">
        <w:rPr>
          <w:szCs w:val="22"/>
          <w:lang w:val="it-IT"/>
        </w:rPr>
        <w:t xml:space="preserve"> </w:t>
      </w:r>
      <w:r w:rsidR="00222563">
        <w:rPr>
          <w:szCs w:val="22"/>
          <w:lang w:val="it-IT"/>
        </w:rPr>
        <w:t>macroaree</w:t>
      </w:r>
      <w:r w:rsidR="00F47955">
        <w:rPr>
          <w:szCs w:val="22"/>
          <w:lang w:val="it-IT"/>
        </w:rPr>
        <w:t xml:space="preserve"> in modo tale da </w:t>
      </w:r>
      <w:r w:rsidR="004E17B8">
        <w:rPr>
          <w:szCs w:val="22"/>
          <w:lang w:val="it-IT"/>
        </w:rPr>
        <w:t>ra</w:t>
      </w:r>
      <w:r w:rsidR="00037FA6">
        <w:rPr>
          <w:szCs w:val="22"/>
          <w:lang w:val="it-IT"/>
        </w:rPr>
        <w:t xml:space="preserve">ggruppare </w:t>
      </w:r>
      <w:r w:rsidR="00222563">
        <w:rPr>
          <w:szCs w:val="22"/>
          <w:lang w:val="it-IT"/>
        </w:rPr>
        <w:t>le operazioni</w:t>
      </w:r>
      <w:r w:rsidR="00037FA6">
        <w:rPr>
          <w:szCs w:val="22"/>
          <w:lang w:val="it-IT"/>
        </w:rPr>
        <w:t xml:space="preserve"> che </w:t>
      </w:r>
      <w:r w:rsidR="00241D83">
        <w:rPr>
          <w:szCs w:val="22"/>
          <w:lang w:val="it-IT"/>
        </w:rPr>
        <w:t xml:space="preserve">appartengono a una medesima fase del processo </w:t>
      </w:r>
      <w:r w:rsidR="002A0F28">
        <w:rPr>
          <w:szCs w:val="22"/>
          <w:lang w:val="it-IT"/>
        </w:rPr>
        <w:t>nel suo complesso</w:t>
      </w:r>
      <w:r w:rsidR="005E79E1">
        <w:rPr>
          <w:szCs w:val="22"/>
          <w:lang w:val="it-IT"/>
        </w:rPr>
        <w:t>:</w:t>
      </w:r>
      <w:r w:rsidR="004E114F">
        <w:rPr>
          <w:szCs w:val="22"/>
          <w:lang w:val="it-IT"/>
        </w:rPr>
        <w:t xml:space="preserve"> </w:t>
      </w:r>
      <w:r w:rsidR="00242365">
        <w:rPr>
          <w:szCs w:val="22"/>
          <w:lang w:val="it-IT"/>
        </w:rPr>
        <w:t xml:space="preserve">FASE DI MONITORAGGIO, </w:t>
      </w:r>
      <w:r w:rsidR="00501D5D">
        <w:rPr>
          <w:szCs w:val="22"/>
          <w:lang w:val="it-IT"/>
        </w:rPr>
        <w:t>SOCIAL NETWORK</w:t>
      </w:r>
      <w:r w:rsidR="003E59CB">
        <w:rPr>
          <w:szCs w:val="22"/>
          <w:lang w:val="it-IT"/>
        </w:rPr>
        <w:t xml:space="preserve">S, </w:t>
      </w:r>
      <w:r w:rsidR="00C16107">
        <w:rPr>
          <w:szCs w:val="22"/>
          <w:lang w:val="it-IT"/>
        </w:rPr>
        <w:t xml:space="preserve">PIATTAFORMA PROPRIETARIA, </w:t>
      </w:r>
      <w:r w:rsidR="0040483C">
        <w:rPr>
          <w:szCs w:val="22"/>
          <w:lang w:val="it-IT"/>
        </w:rPr>
        <w:t xml:space="preserve">ANALISI DEI DATI, </w:t>
      </w:r>
      <w:r w:rsidR="00A027E8">
        <w:rPr>
          <w:szCs w:val="22"/>
          <w:lang w:val="it-IT"/>
        </w:rPr>
        <w:t>PROTEZIONE CIVILE</w:t>
      </w:r>
      <w:r w:rsidR="00F47955">
        <w:rPr>
          <w:szCs w:val="22"/>
          <w:lang w:val="it-IT"/>
        </w:rPr>
        <w:t>.</w:t>
      </w:r>
    </w:p>
    <w:p w14:paraId="196F65D6" w14:textId="1B20A2E6" w:rsidR="00316A8D" w:rsidRDefault="002434CE" w:rsidP="00DC4AC0">
      <w:pPr>
        <w:jc w:val="both"/>
        <w:rPr>
          <w:szCs w:val="22"/>
          <w:lang w:val="it-IT"/>
        </w:rPr>
      </w:pPr>
      <w:r>
        <w:rPr>
          <w:noProof/>
        </w:rPr>
        <w:drawing>
          <wp:anchor distT="0" distB="0" distL="114300" distR="114300" simplePos="0" relativeHeight="251658247" behindDoc="0" locked="0" layoutInCell="1" allowOverlap="1" wp14:anchorId="5872D3BA" wp14:editId="6070B56D">
            <wp:simplePos x="0" y="0"/>
            <wp:positionH relativeFrom="margin">
              <wp:align>center</wp:align>
            </wp:positionH>
            <wp:positionV relativeFrom="paragraph">
              <wp:posOffset>900430</wp:posOffset>
            </wp:positionV>
            <wp:extent cx="6483350" cy="431419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83350" cy="4314190"/>
                    </a:xfrm>
                    <a:prstGeom prst="rect">
                      <a:avLst/>
                    </a:prstGeom>
                  </pic:spPr>
                </pic:pic>
              </a:graphicData>
            </a:graphic>
            <wp14:sizeRelH relativeFrom="margin">
              <wp14:pctWidth>0</wp14:pctWidth>
            </wp14:sizeRelH>
            <wp14:sizeRelV relativeFrom="margin">
              <wp14:pctHeight>0</wp14:pctHeight>
            </wp14:sizeRelV>
          </wp:anchor>
        </w:drawing>
      </w:r>
      <w:r w:rsidR="00C31365">
        <w:rPr>
          <w:szCs w:val="22"/>
          <w:lang w:val="it-IT"/>
        </w:rPr>
        <w:t>Innanzitutto,</w:t>
      </w:r>
      <w:r w:rsidR="001D5D08">
        <w:rPr>
          <w:szCs w:val="22"/>
          <w:lang w:val="it-IT"/>
        </w:rPr>
        <w:t xml:space="preserve"> abbiamo schematizzato</w:t>
      </w:r>
      <w:r w:rsidR="00114825">
        <w:rPr>
          <w:szCs w:val="22"/>
          <w:lang w:val="it-IT"/>
        </w:rPr>
        <w:t xml:space="preserve"> quella che è</w:t>
      </w:r>
      <w:r w:rsidR="001D5D08">
        <w:rPr>
          <w:szCs w:val="22"/>
          <w:lang w:val="it-IT"/>
        </w:rPr>
        <w:t xml:space="preserve"> </w:t>
      </w:r>
      <w:r>
        <w:rPr>
          <w:szCs w:val="22"/>
          <w:lang w:val="it-IT"/>
        </w:rPr>
        <w:t>l’</w:t>
      </w:r>
      <w:r w:rsidRPr="00114825">
        <w:rPr>
          <w:szCs w:val="22"/>
          <w:lang w:val="it-IT"/>
        </w:rPr>
        <w:t>attuale</w:t>
      </w:r>
      <w:r w:rsidR="00114825">
        <w:rPr>
          <w:szCs w:val="22"/>
          <w:lang w:val="it-IT"/>
        </w:rPr>
        <w:t xml:space="preserve"> </w:t>
      </w:r>
      <w:r w:rsidR="00B970E5">
        <w:rPr>
          <w:szCs w:val="22"/>
          <w:lang w:val="it-IT"/>
        </w:rPr>
        <w:t xml:space="preserve">realtà del nostro progetto, che </w:t>
      </w:r>
      <w:r w:rsidR="005F3197">
        <w:rPr>
          <w:szCs w:val="22"/>
          <w:lang w:val="it-IT"/>
        </w:rPr>
        <w:t>prevede una “</w:t>
      </w:r>
      <w:r w:rsidR="005F3197" w:rsidRPr="005F3197">
        <w:rPr>
          <w:i/>
          <w:iCs/>
          <w:szCs w:val="22"/>
          <w:lang w:val="it-IT"/>
        </w:rPr>
        <w:t>fase di monitoraggio</w:t>
      </w:r>
      <w:r w:rsidR="005F3197">
        <w:rPr>
          <w:szCs w:val="22"/>
          <w:lang w:val="it-IT"/>
        </w:rPr>
        <w:t>” prevalentemente manuale</w:t>
      </w:r>
      <w:r w:rsidR="00755931">
        <w:rPr>
          <w:szCs w:val="22"/>
          <w:lang w:val="it-IT"/>
        </w:rPr>
        <w:t xml:space="preserve">: un collaboratore si reca quotidianamente sul posto, dispone </w:t>
      </w:r>
      <w:r w:rsidR="00BB74AF">
        <w:rPr>
          <w:szCs w:val="22"/>
          <w:lang w:val="it-IT"/>
        </w:rPr>
        <w:t>il sistema di sensori ed effettua il campionamento</w:t>
      </w:r>
      <w:r w:rsidR="00D11412">
        <w:rPr>
          <w:szCs w:val="22"/>
          <w:lang w:val="it-IT"/>
        </w:rPr>
        <w:t>, per poi esportare i dati dei sensori tramite una chiavetta USB</w:t>
      </w:r>
      <w:r w:rsidR="00BB74AF">
        <w:rPr>
          <w:szCs w:val="22"/>
          <w:lang w:val="it-IT"/>
        </w:rPr>
        <w:t>.</w:t>
      </w:r>
    </w:p>
    <w:p w14:paraId="24164B18" w14:textId="29D3158B" w:rsidR="00953D65" w:rsidRPr="00C32E9B" w:rsidRDefault="00953D65" w:rsidP="00F81CBB">
      <w:pPr>
        <w:keepNext/>
        <w:jc w:val="both"/>
        <w:rPr>
          <w:lang w:val="it-IT"/>
        </w:rPr>
      </w:pPr>
    </w:p>
    <w:p w14:paraId="4E1F5BCA" w14:textId="2D354B06" w:rsidR="00785088" w:rsidRPr="00F4458F" w:rsidRDefault="00F81CBB" w:rsidP="00F81CBB">
      <w:pPr>
        <w:pStyle w:val="Didascalia"/>
        <w:jc w:val="center"/>
        <w:rPr>
          <w:lang w:val="it-IT"/>
        </w:rPr>
      </w:pPr>
      <w:r w:rsidRPr="00F4458F">
        <w:rPr>
          <w:lang w:val="it-IT"/>
        </w:rPr>
        <w:t xml:space="preserve">Figura </w:t>
      </w:r>
      <w:r>
        <w:fldChar w:fldCharType="begin"/>
      </w:r>
      <w:r w:rsidRPr="00F4458F">
        <w:rPr>
          <w:lang w:val="it-IT"/>
        </w:rPr>
        <w:instrText xml:space="preserve"> SEQ Figura \* ARABIC </w:instrText>
      </w:r>
      <w:r>
        <w:fldChar w:fldCharType="separate"/>
      </w:r>
      <w:r w:rsidR="007E0E9E">
        <w:rPr>
          <w:noProof/>
          <w:lang w:val="it-IT"/>
        </w:rPr>
        <w:t>3</w:t>
      </w:r>
      <w:r>
        <w:fldChar w:fldCharType="end"/>
      </w:r>
      <w:r w:rsidRPr="00F4458F">
        <w:rPr>
          <w:lang w:val="it-IT"/>
        </w:rPr>
        <w:t>:</w:t>
      </w:r>
      <w:r w:rsidR="00F4458F" w:rsidRPr="00F4458F">
        <w:rPr>
          <w:lang w:val="it-IT"/>
        </w:rPr>
        <w:t xml:space="preserve"> </w:t>
      </w:r>
      <w:r w:rsidR="00F4458F">
        <w:rPr>
          <w:lang w:val="it-IT"/>
        </w:rPr>
        <w:t>schema</w:t>
      </w:r>
      <w:r w:rsidR="00F4458F" w:rsidRPr="00F4458F">
        <w:rPr>
          <w:lang w:val="it-IT"/>
        </w:rPr>
        <w:t xml:space="preserve"> dei processi i</w:t>
      </w:r>
      <w:r w:rsidR="00F4458F">
        <w:rPr>
          <w:lang w:val="it-IT"/>
        </w:rPr>
        <w:t>nterni in un contesto manuale</w:t>
      </w:r>
    </w:p>
    <w:p w14:paraId="56401F1B" w14:textId="14A553AB" w:rsidR="00C63368" w:rsidRPr="00743A09" w:rsidRDefault="00F07F12" w:rsidP="00DC4AC0">
      <w:pPr>
        <w:jc w:val="both"/>
        <w:rPr>
          <w:szCs w:val="22"/>
          <w:lang w:val="it-IT"/>
        </w:rPr>
      </w:pPr>
      <w:r w:rsidRPr="00743A09">
        <w:rPr>
          <w:szCs w:val="22"/>
          <w:lang w:val="it-IT"/>
        </w:rPr>
        <w:t xml:space="preserve">Per una </w:t>
      </w:r>
      <w:r w:rsidR="007B50B1" w:rsidRPr="00743A09">
        <w:rPr>
          <w:szCs w:val="22"/>
          <w:lang w:val="it-IT"/>
        </w:rPr>
        <w:t>maggiore completezza,</w:t>
      </w:r>
      <w:r w:rsidR="00AC24CC" w:rsidRPr="00743A09">
        <w:rPr>
          <w:szCs w:val="22"/>
          <w:lang w:val="it-IT"/>
        </w:rPr>
        <w:t xml:space="preserve"> abbiamo ritenuto opportuno schematizzare anche quale </w:t>
      </w:r>
      <w:r w:rsidR="00CC6B30" w:rsidRPr="00743A09">
        <w:rPr>
          <w:szCs w:val="22"/>
          <w:lang w:val="it-IT"/>
        </w:rPr>
        <w:t xml:space="preserve">potrebbe essere un </w:t>
      </w:r>
      <w:r w:rsidR="000E6B65" w:rsidRPr="00743A09">
        <w:rPr>
          <w:szCs w:val="22"/>
          <w:lang w:val="it-IT"/>
        </w:rPr>
        <w:t xml:space="preserve">possibile </w:t>
      </w:r>
      <w:r w:rsidR="00CC6B30" w:rsidRPr="00743A09">
        <w:rPr>
          <w:szCs w:val="22"/>
          <w:lang w:val="it-IT"/>
        </w:rPr>
        <w:t xml:space="preserve">sviluppo futuro della </w:t>
      </w:r>
      <w:r w:rsidR="000E6B65" w:rsidRPr="00743A09">
        <w:rPr>
          <w:szCs w:val="22"/>
          <w:lang w:val="it-IT"/>
        </w:rPr>
        <w:t>“</w:t>
      </w:r>
      <w:r w:rsidR="00CC6B30" w:rsidRPr="00743A09">
        <w:rPr>
          <w:i/>
          <w:szCs w:val="22"/>
          <w:lang w:val="it-IT"/>
        </w:rPr>
        <w:t xml:space="preserve">fase di </w:t>
      </w:r>
      <w:r w:rsidR="00222563" w:rsidRPr="00743A09">
        <w:rPr>
          <w:i/>
          <w:szCs w:val="22"/>
          <w:lang w:val="it-IT"/>
        </w:rPr>
        <w:t>monitoraggio</w:t>
      </w:r>
      <w:r w:rsidR="00222563" w:rsidRPr="00743A09">
        <w:rPr>
          <w:szCs w:val="22"/>
          <w:lang w:val="it-IT"/>
        </w:rPr>
        <w:t>” in</w:t>
      </w:r>
      <w:r w:rsidR="000E6B65" w:rsidRPr="00743A09">
        <w:rPr>
          <w:szCs w:val="22"/>
          <w:lang w:val="it-IT"/>
        </w:rPr>
        <w:t xml:space="preserve"> un contesto </w:t>
      </w:r>
      <w:r w:rsidR="000E6B65" w:rsidRPr="00743A09">
        <w:rPr>
          <w:szCs w:val="22"/>
          <w:lang w:val="it-IT"/>
        </w:rPr>
        <w:lastRenderedPageBreak/>
        <w:t>semi-automatizzato</w:t>
      </w:r>
      <w:r w:rsidR="00C63368" w:rsidRPr="00743A09">
        <w:rPr>
          <w:szCs w:val="22"/>
          <w:lang w:val="it-IT"/>
        </w:rPr>
        <w:t>, basandoci sempre sulle indicazioni fornite dall’ingegner Falcinelli</w:t>
      </w:r>
      <w:r w:rsidR="00BB74AF">
        <w:rPr>
          <w:szCs w:val="22"/>
          <w:lang w:val="it-IT"/>
        </w:rPr>
        <w:t>:</w:t>
      </w:r>
      <w:r w:rsidR="00F77966">
        <w:rPr>
          <w:szCs w:val="22"/>
          <w:lang w:val="it-IT"/>
        </w:rPr>
        <w:t xml:space="preserve"> </w:t>
      </w:r>
      <w:r w:rsidR="00F02282">
        <w:rPr>
          <w:szCs w:val="22"/>
          <w:lang w:val="it-IT"/>
        </w:rPr>
        <w:t xml:space="preserve">difatti, salvo </w:t>
      </w:r>
      <w:r w:rsidR="00304E58">
        <w:rPr>
          <w:szCs w:val="22"/>
          <w:lang w:val="it-IT"/>
        </w:rPr>
        <w:t xml:space="preserve">ulteriori impedimenti di natura prettamente </w:t>
      </w:r>
      <w:r w:rsidR="00CE0028">
        <w:rPr>
          <w:szCs w:val="22"/>
          <w:lang w:val="it-IT"/>
        </w:rPr>
        <w:t>burocratic</w:t>
      </w:r>
      <w:r w:rsidR="00304E58">
        <w:rPr>
          <w:szCs w:val="22"/>
          <w:lang w:val="it-IT"/>
        </w:rPr>
        <w:t>a</w:t>
      </w:r>
      <w:r w:rsidR="00CE0028">
        <w:rPr>
          <w:szCs w:val="22"/>
          <w:lang w:val="it-IT"/>
        </w:rPr>
        <w:t xml:space="preserve">, è prevista l’installazione </w:t>
      </w:r>
      <w:r w:rsidR="00CE0028" w:rsidRPr="00CE0028">
        <w:rPr>
          <w:i/>
          <w:iCs/>
          <w:szCs w:val="22"/>
          <w:lang w:val="it-IT"/>
        </w:rPr>
        <w:t>in loco</w:t>
      </w:r>
      <w:r w:rsidR="00CE0028">
        <w:rPr>
          <w:szCs w:val="22"/>
          <w:lang w:val="it-IT"/>
        </w:rPr>
        <w:t xml:space="preserve"> di una stazione contenente un sistema di sensori permanenti</w:t>
      </w:r>
      <w:r w:rsidR="00465F17">
        <w:rPr>
          <w:szCs w:val="22"/>
          <w:lang w:val="it-IT"/>
        </w:rPr>
        <w:t>.</w:t>
      </w:r>
    </w:p>
    <w:p w14:paraId="06B62B61" w14:textId="77777777" w:rsidR="00F4458F" w:rsidRPr="00560DBE" w:rsidRDefault="51386632" w:rsidP="00F4458F">
      <w:pPr>
        <w:keepNext/>
        <w:jc w:val="both"/>
        <w:rPr>
          <w:lang w:val="it-IT"/>
        </w:rPr>
      </w:pPr>
      <w:r>
        <w:rPr>
          <w:noProof/>
        </w:rPr>
        <w:drawing>
          <wp:anchor distT="0" distB="0" distL="114300" distR="114300" simplePos="0" relativeHeight="251658246" behindDoc="0" locked="0" layoutInCell="1" allowOverlap="1" wp14:anchorId="1BBCE731" wp14:editId="69E55FC9">
            <wp:simplePos x="0" y="0"/>
            <wp:positionH relativeFrom="margin">
              <wp:align>center</wp:align>
            </wp:positionH>
            <wp:positionV relativeFrom="paragraph">
              <wp:posOffset>0</wp:posOffset>
            </wp:positionV>
            <wp:extent cx="6172662" cy="4112260"/>
            <wp:effectExtent l="0" t="0" r="0" b="254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20">
                      <a:extLst>
                        <a:ext uri="{28A0092B-C50C-407E-A947-70E740481C1C}">
                          <a14:useLocalDpi xmlns:a14="http://schemas.microsoft.com/office/drawing/2010/main" val="0"/>
                        </a:ext>
                      </a:extLst>
                    </a:blip>
                    <a:stretch>
                      <a:fillRect/>
                    </a:stretch>
                  </pic:blipFill>
                  <pic:spPr>
                    <a:xfrm>
                      <a:off x="0" y="0"/>
                      <a:ext cx="6172662" cy="4112260"/>
                    </a:xfrm>
                    <a:prstGeom prst="rect">
                      <a:avLst/>
                    </a:prstGeom>
                  </pic:spPr>
                </pic:pic>
              </a:graphicData>
            </a:graphic>
          </wp:anchor>
        </w:drawing>
      </w:r>
    </w:p>
    <w:p w14:paraId="15AAE0D0" w14:textId="2E980713" w:rsidR="00F4458F" w:rsidRPr="00F4458F" w:rsidRDefault="00F4458F" w:rsidP="00F4458F">
      <w:pPr>
        <w:pStyle w:val="Didascalia"/>
        <w:jc w:val="center"/>
        <w:rPr>
          <w:lang w:val="it-IT"/>
        </w:rPr>
      </w:pPr>
      <w:r w:rsidRPr="00F4458F">
        <w:rPr>
          <w:lang w:val="it-IT"/>
        </w:rPr>
        <w:t xml:space="preserve">Figura </w:t>
      </w:r>
      <w:r>
        <w:fldChar w:fldCharType="begin"/>
      </w:r>
      <w:r w:rsidRPr="00F4458F">
        <w:rPr>
          <w:lang w:val="it-IT"/>
        </w:rPr>
        <w:instrText xml:space="preserve"> SEQ Figura \* ARABIC </w:instrText>
      </w:r>
      <w:r>
        <w:fldChar w:fldCharType="separate"/>
      </w:r>
      <w:r w:rsidR="007E0E9E">
        <w:rPr>
          <w:noProof/>
          <w:lang w:val="it-IT"/>
        </w:rPr>
        <w:t>4</w:t>
      </w:r>
      <w:r>
        <w:fldChar w:fldCharType="end"/>
      </w:r>
      <w:r w:rsidRPr="00F4458F">
        <w:rPr>
          <w:lang w:val="it-IT"/>
        </w:rPr>
        <w:t>: schema dei processi i</w:t>
      </w:r>
      <w:r>
        <w:rPr>
          <w:lang w:val="it-IT"/>
        </w:rPr>
        <w:t>nterni in un contesto semi-automatizzato</w:t>
      </w:r>
    </w:p>
    <w:p w14:paraId="304BC67B" w14:textId="75ACF168" w:rsidR="00DC4AC0" w:rsidRPr="00DC4AC0" w:rsidRDefault="00DC4AC0" w:rsidP="00DC4AC0">
      <w:pPr>
        <w:jc w:val="both"/>
        <w:rPr>
          <w:szCs w:val="22"/>
          <w:lang w:val="it-IT"/>
        </w:rPr>
      </w:pPr>
      <w:r>
        <w:rPr>
          <w:lang w:val="it-IT"/>
        </w:rPr>
        <w:br w:type="page"/>
      </w:r>
    </w:p>
    <w:p w14:paraId="1387A1C4" w14:textId="4898FDC2" w:rsidR="004C2BFF" w:rsidRPr="00F84550" w:rsidRDefault="00F84550" w:rsidP="00020108">
      <w:pPr>
        <w:pStyle w:val="Titolo1"/>
        <w:jc w:val="both"/>
        <w:rPr>
          <w:lang w:val="it-IT"/>
        </w:rPr>
      </w:pPr>
      <w:bookmarkStart w:id="16" w:name="_Toc120383577"/>
      <w:bookmarkStart w:id="17" w:name="_Toc121995222"/>
      <w:r w:rsidRPr="00F84550">
        <w:rPr>
          <w:lang w:val="it-IT"/>
        </w:rPr>
        <w:lastRenderedPageBreak/>
        <w:t>Requisiti espressi nel linguaggio naturale</w:t>
      </w:r>
      <w:bookmarkEnd w:id="16"/>
      <w:bookmarkEnd w:id="17"/>
    </w:p>
    <w:p w14:paraId="61B44624" w14:textId="21E25F84" w:rsidR="00F84550" w:rsidRPr="00785E28" w:rsidRDefault="00A820BC" w:rsidP="00020108">
      <w:pPr>
        <w:jc w:val="both"/>
        <w:rPr>
          <w:szCs w:val="22"/>
          <w:lang w:val="it-IT"/>
        </w:rPr>
      </w:pPr>
      <w:r w:rsidRPr="00785E28">
        <w:rPr>
          <w:szCs w:val="22"/>
          <w:lang w:val="it-IT"/>
        </w:rPr>
        <w:t xml:space="preserve">Da </w:t>
      </w:r>
      <w:r w:rsidR="006A5561" w:rsidRPr="00785E28">
        <w:rPr>
          <w:szCs w:val="22"/>
          <w:lang w:val="it-IT"/>
        </w:rPr>
        <w:t>un’analisi dettagliata de</w:t>
      </w:r>
      <w:r w:rsidR="00B62998" w:rsidRPr="00785E28">
        <w:rPr>
          <w:szCs w:val="22"/>
          <w:lang w:val="it-IT"/>
        </w:rPr>
        <w:t>ll</w:t>
      </w:r>
      <w:r w:rsidR="00854811" w:rsidRPr="00785E28">
        <w:rPr>
          <w:szCs w:val="22"/>
          <w:lang w:val="it-IT"/>
        </w:rPr>
        <w:t>’</w:t>
      </w:r>
      <w:r w:rsidR="00B62998" w:rsidRPr="00785E28">
        <w:rPr>
          <w:szCs w:val="22"/>
          <w:lang w:val="it-IT"/>
        </w:rPr>
        <w:t>intervist</w:t>
      </w:r>
      <w:r w:rsidR="00854811" w:rsidRPr="00785E28">
        <w:rPr>
          <w:szCs w:val="22"/>
          <w:lang w:val="it-IT"/>
        </w:rPr>
        <w:t>a</w:t>
      </w:r>
      <w:r w:rsidR="00B62998" w:rsidRPr="00785E28">
        <w:rPr>
          <w:szCs w:val="22"/>
          <w:lang w:val="it-IT"/>
        </w:rPr>
        <w:t xml:space="preserve"> </w:t>
      </w:r>
      <w:r w:rsidR="00057413" w:rsidRPr="00785E28">
        <w:rPr>
          <w:szCs w:val="22"/>
          <w:lang w:val="it-IT"/>
        </w:rPr>
        <w:t>e dal</w:t>
      </w:r>
      <w:r w:rsidR="00812570" w:rsidRPr="00785E28">
        <w:rPr>
          <w:szCs w:val="22"/>
          <w:lang w:val="it-IT"/>
        </w:rPr>
        <w:t xml:space="preserve"> “flusso dei processi interni” sopra riportat</w:t>
      </w:r>
      <w:r w:rsidR="00E458FC" w:rsidRPr="00785E28">
        <w:rPr>
          <w:szCs w:val="22"/>
          <w:lang w:val="it-IT"/>
        </w:rPr>
        <w:t>i</w:t>
      </w:r>
      <w:r w:rsidR="00DB7CEF" w:rsidRPr="00785E28">
        <w:rPr>
          <w:szCs w:val="22"/>
          <w:lang w:val="it-IT"/>
        </w:rPr>
        <w:t xml:space="preserve">, abbiamo estratto i seguenti obbiettivi </w:t>
      </w:r>
      <w:r w:rsidR="00ED725D" w:rsidRPr="00785E28">
        <w:rPr>
          <w:szCs w:val="22"/>
          <w:lang w:val="it-IT"/>
        </w:rPr>
        <w:t>da noi prefissati per lo sviluppo del nostro database</w:t>
      </w:r>
      <w:r w:rsidR="00BD5F82" w:rsidRPr="00785E28">
        <w:rPr>
          <w:szCs w:val="22"/>
          <w:lang w:val="it-IT"/>
        </w:rPr>
        <w:t>.</w:t>
      </w:r>
    </w:p>
    <w:p w14:paraId="60104136" w14:textId="03DEFDCB" w:rsidR="009C413D" w:rsidRDefault="009C413D" w:rsidP="009C413D">
      <w:pPr>
        <w:jc w:val="both"/>
        <w:rPr>
          <w:szCs w:val="22"/>
          <w:lang w:val="it-IT"/>
        </w:rPr>
      </w:pPr>
      <w:r w:rsidRPr="009C413D">
        <w:rPr>
          <w:szCs w:val="22"/>
          <w:lang w:val="it-IT"/>
        </w:rPr>
        <w:t xml:space="preserve">L’obiettivo del nostro progetto è quello di realizzare un database che raccolga e gestisca i dati provenienti dai </w:t>
      </w:r>
      <w:r w:rsidRPr="009C413D">
        <w:rPr>
          <w:i/>
          <w:szCs w:val="22"/>
          <w:lang w:val="it-IT"/>
        </w:rPr>
        <w:t>sensori</w:t>
      </w:r>
      <w:r w:rsidRPr="009C413D">
        <w:rPr>
          <w:szCs w:val="22"/>
          <w:lang w:val="it-IT"/>
        </w:rPr>
        <w:t xml:space="preserve"> impiegati </w:t>
      </w:r>
      <w:r w:rsidR="000D573A" w:rsidRPr="009C413D">
        <w:rPr>
          <w:szCs w:val="22"/>
          <w:lang w:val="it-IT"/>
        </w:rPr>
        <w:t>dal</w:t>
      </w:r>
      <w:r w:rsidR="000D573A">
        <w:rPr>
          <w:szCs w:val="22"/>
          <w:lang w:val="it-IT"/>
        </w:rPr>
        <w:t xml:space="preserve"> gruppo</w:t>
      </w:r>
      <w:r w:rsidR="009E60CC">
        <w:rPr>
          <w:szCs w:val="22"/>
          <w:lang w:val="it-IT"/>
        </w:rPr>
        <w:t xml:space="preserve"> del</w:t>
      </w:r>
      <w:r w:rsidRPr="009C413D">
        <w:rPr>
          <w:szCs w:val="22"/>
          <w:lang w:val="it-IT"/>
        </w:rPr>
        <w:t xml:space="preserve"> </w:t>
      </w:r>
      <w:r w:rsidRPr="001F4674">
        <w:rPr>
          <w:i/>
          <w:szCs w:val="22"/>
          <w:lang w:val="it-IT"/>
        </w:rPr>
        <w:t>ProgettoRIO</w:t>
      </w:r>
      <w:r w:rsidR="00FB482E">
        <w:rPr>
          <w:szCs w:val="22"/>
          <w:lang w:val="it-IT"/>
        </w:rPr>
        <w:t xml:space="preserve">, comprese anche tutte le rilevazioni effettuate manualmente dall’ingegner Falcinelli e dai suoi collaboratori, </w:t>
      </w:r>
      <w:r w:rsidRPr="009C413D">
        <w:rPr>
          <w:szCs w:val="22"/>
          <w:lang w:val="it-IT"/>
        </w:rPr>
        <w:t>e dai post</w:t>
      </w:r>
      <w:r w:rsidR="0003610C">
        <w:rPr>
          <w:szCs w:val="22"/>
          <w:lang w:val="it-IT"/>
        </w:rPr>
        <w:t xml:space="preserve"> e/o </w:t>
      </w:r>
      <w:r w:rsidRPr="009C413D">
        <w:rPr>
          <w:szCs w:val="22"/>
          <w:lang w:val="it-IT"/>
        </w:rPr>
        <w:t xml:space="preserve">file multimediali raccolti sui vari </w:t>
      </w:r>
      <w:r w:rsidRPr="009C413D">
        <w:rPr>
          <w:i/>
          <w:szCs w:val="22"/>
          <w:lang w:val="it-IT"/>
        </w:rPr>
        <w:t>social network</w:t>
      </w:r>
      <w:r w:rsidRPr="009C413D">
        <w:rPr>
          <w:szCs w:val="22"/>
          <w:lang w:val="it-IT"/>
        </w:rPr>
        <w:t>, al fine di</w:t>
      </w:r>
      <w:r w:rsidR="0003610C">
        <w:rPr>
          <w:szCs w:val="22"/>
          <w:lang w:val="it-IT"/>
        </w:rPr>
        <w:t xml:space="preserve"> prevenire o quantomeno</w:t>
      </w:r>
      <w:r w:rsidRPr="009C413D">
        <w:rPr>
          <w:szCs w:val="22"/>
          <w:lang w:val="it-IT"/>
        </w:rPr>
        <w:t xml:space="preserve"> minimizzare le conseguenze dei disastri naturali.</w:t>
      </w:r>
    </w:p>
    <w:p w14:paraId="26F071DA" w14:textId="16BB2683" w:rsidR="0034472E" w:rsidRDefault="0034472E" w:rsidP="009C413D">
      <w:pPr>
        <w:jc w:val="both"/>
        <w:rPr>
          <w:szCs w:val="22"/>
          <w:lang w:val="it-IT"/>
        </w:rPr>
      </w:pPr>
      <w:r>
        <w:rPr>
          <w:szCs w:val="22"/>
          <w:lang w:val="it-IT"/>
        </w:rPr>
        <w:t>Bisognerà quindi memorizzare i dati dei collaboratori</w:t>
      </w:r>
      <w:r w:rsidR="006712D8">
        <w:rPr>
          <w:szCs w:val="22"/>
          <w:lang w:val="it-IT"/>
        </w:rPr>
        <w:t xml:space="preserve">, </w:t>
      </w:r>
      <w:r>
        <w:rPr>
          <w:szCs w:val="22"/>
          <w:lang w:val="it-IT"/>
        </w:rPr>
        <w:t xml:space="preserve">i dettagli di tutti i sensori che </w:t>
      </w:r>
      <w:r w:rsidR="006712D8">
        <w:rPr>
          <w:szCs w:val="22"/>
          <w:lang w:val="it-IT"/>
        </w:rPr>
        <w:t xml:space="preserve">sono </w:t>
      </w:r>
      <w:r>
        <w:rPr>
          <w:szCs w:val="22"/>
          <w:lang w:val="it-IT"/>
        </w:rPr>
        <w:t>impiegati dal gruppo di ricerca, e anche le session</w:t>
      </w:r>
      <w:r w:rsidR="00E84CEA">
        <w:rPr>
          <w:szCs w:val="22"/>
          <w:lang w:val="it-IT"/>
        </w:rPr>
        <w:t>i</w:t>
      </w:r>
      <w:r>
        <w:rPr>
          <w:szCs w:val="22"/>
          <w:lang w:val="it-IT"/>
        </w:rPr>
        <w:t xml:space="preserve"> dove questi vengono impiegati, memorizzando quindi data, ora e durata della sessione</w:t>
      </w:r>
      <w:r w:rsidR="00624E6E">
        <w:rPr>
          <w:szCs w:val="22"/>
          <w:lang w:val="it-IT"/>
        </w:rPr>
        <w:t xml:space="preserve"> di campionamento</w:t>
      </w:r>
      <w:r>
        <w:rPr>
          <w:szCs w:val="22"/>
          <w:lang w:val="it-IT"/>
        </w:rPr>
        <w:t>.</w:t>
      </w:r>
    </w:p>
    <w:p w14:paraId="783E2EEB" w14:textId="65F0F23D" w:rsidR="008A79E7" w:rsidRPr="009C413D" w:rsidRDefault="008A79E7" w:rsidP="009C413D">
      <w:pPr>
        <w:jc w:val="both"/>
        <w:rPr>
          <w:szCs w:val="22"/>
          <w:lang w:val="it-IT"/>
        </w:rPr>
      </w:pPr>
      <w:r>
        <w:rPr>
          <w:szCs w:val="22"/>
          <w:lang w:val="it-IT"/>
        </w:rPr>
        <w:t xml:space="preserve">Sarà necessario anche memorizzare tutti i dati utili ad un collegamento tra l’attività del </w:t>
      </w:r>
      <w:r w:rsidRPr="00E84B04">
        <w:rPr>
          <w:i/>
          <w:szCs w:val="22"/>
          <w:lang w:val="it-IT"/>
        </w:rPr>
        <w:t>ProgettoRIO</w:t>
      </w:r>
      <w:r>
        <w:rPr>
          <w:szCs w:val="22"/>
          <w:lang w:val="it-IT"/>
        </w:rPr>
        <w:t xml:space="preserve"> e i social network: verranno quindi memorizzati i dati dei post e dei contenuti multimediali caricati dagli utenti.</w:t>
      </w:r>
    </w:p>
    <w:p w14:paraId="6AA29CEA" w14:textId="21BB6B56" w:rsidR="009C413D" w:rsidRPr="009C413D" w:rsidRDefault="009C413D" w:rsidP="009C413D">
      <w:pPr>
        <w:jc w:val="both"/>
        <w:rPr>
          <w:szCs w:val="22"/>
          <w:lang w:val="it-IT"/>
        </w:rPr>
      </w:pPr>
      <w:r w:rsidRPr="009C413D">
        <w:rPr>
          <w:szCs w:val="22"/>
          <w:lang w:val="it-IT"/>
        </w:rPr>
        <w:t xml:space="preserve">Il database è ottimizzato per questo periodo in cui vi è solo un’installazione temporanea dei sensori e i </w:t>
      </w:r>
      <w:r w:rsidRPr="009C413D">
        <w:rPr>
          <w:i/>
          <w:szCs w:val="22"/>
          <w:lang w:val="it-IT"/>
        </w:rPr>
        <w:t>campionamenti</w:t>
      </w:r>
      <w:r w:rsidRPr="009C413D">
        <w:rPr>
          <w:szCs w:val="22"/>
          <w:lang w:val="it-IT"/>
        </w:rPr>
        <w:t xml:space="preserve"> vengono </w:t>
      </w:r>
      <w:r w:rsidR="001132D3">
        <w:rPr>
          <w:szCs w:val="22"/>
          <w:lang w:val="it-IT"/>
        </w:rPr>
        <w:t>effettuati</w:t>
      </w:r>
      <w:r w:rsidRPr="009C413D">
        <w:rPr>
          <w:szCs w:val="22"/>
          <w:lang w:val="it-IT"/>
        </w:rPr>
        <w:t xml:space="preserve"> </w:t>
      </w:r>
      <w:r w:rsidR="008C5AF0">
        <w:rPr>
          <w:szCs w:val="22"/>
          <w:lang w:val="it-IT"/>
        </w:rPr>
        <w:t>manualmente</w:t>
      </w:r>
      <w:r w:rsidRPr="009C413D">
        <w:rPr>
          <w:szCs w:val="22"/>
          <w:lang w:val="it-IT"/>
        </w:rPr>
        <w:t xml:space="preserve"> dall’ingegner</w:t>
      </w:r>
      <w:r w:rsidR="008C5AF0">
        <w:rPr>
          <w:szCs w:val="22"/>
          <w:lang w:val="it-IT"/>
        </w:rPr>
        <w:t xml:space="preserve"> Falcinelli e dai suoi collaboratori</w:t>
      </w:r>
      <w:r w:rsidRPr="009C413D">
        <w:rPr>
          <w:szCs w:val="22"/>
          <w:lang w:val="it-IT"/>
        </w:rPr>
        <w:t xml:space="preserve">. Possiamo dire quindi che il database può funzionare in modo ottimale fino a quando non </w:t>
      </w:r>
      <w:r w:rsidR="003B06EB">
        <w:rPr>
          <w:szCs w:val="22"/>
          <w:lang w:val="it-IT"/>
        </w:rPr>
        <w:t>verrà effettuata un</w:t>
      </w:r>
      <w:r w:rsidRPr="009C413D">
        <w:rPr>
          <w:szCs w:val="22"/>
          <w:lang w:val="it-IT"/>
        </w:rPr>
        <w:t>’installazione permanente dei sensori, in tal caso il database potrebbe ancora rimanere valido ma necessitare di una revisione che permetta di essere ottimizzato sulla nuova situazione.</w:t>
      </w:r>
    </w:p>
    <w:p w14:paraId="22AA4E6E" w14:textId="1962119C" w:rsidR="009C413D" w:rsidRPr="009C413D" w:rsidRDefault="009C413D" w:rsidP="009C413D">
      <w:pPr>
        <w:jc w:val="both"/>
        <w:rPr>
          <w:szCs w:val="22"/>
          <w:lang w:val="it-IT"/>
        </w:rPr>
      </w:pPr>
      <w:r w:rsidRPr="009C413D">
        <w:rPr>
          <w:szCs w:val="22"/>
          <w:lang w:val="it-IT"/>
        </w:rPr>
        <w:t xml:space="preserve">La base di dati deve contenere i dettagli di tutti i sensori che vengono impiegati dal </w:t>
      </w:r>
      <w:r w:rsidRPr="001F4674">
        <w:rPr>
          <w:i/>
          <w:szCs w:val="22"/>
          <w:lang w:val="it-IT"/>
        </w:rPr>
        <w:t>ProgettoRIO</w:t>
      </w:r>
      <w:r w:rsidRPr="009C413D">
        <w:rPr>
          <w:szCs w:val="22"/>
          <w:lang w:val="it-IT"/>
        </w:rPr>
        <w:t xml:space="preserve"> sia </w:t>
      </w:r>
      <w:r w:rsidR="00F8386F">
        <w:rPr>
          <w:szCs w:val="22"/>
          <w:lang w:val="it-IT"/>
        </w:rPr>
        <w:t xml:space="preserve">di natura </w:t>
      </w:r>
      <w:r w:rsidRPr="009C413D">
        <w:rPr>
          <w:szCs w:val="22"/>
          <w:lang w:val="it-IT"/>
        </w:rPr>
        <w:t>operativ</w:t>
      </w:r>
      <w:r w:rsidR="00F8386F">
        <w:rPr>
          <w:szCs w:val="22"/>
          <w:lang w:val="it-IT"/>
        </w:rPr>
        <w:t>a</w:t>
      </w:r>
      <w:r w:rsidRPr="009C413D">
        <w:rPr>
          <w:szCs w:val="22"/>
          <w:lang w:val="it-IT"/>
        </w:rPr>
        <w:t xml:space="preserve"> che informativ</w:t>
      </w:r>
      <w:r w:rsidR="00F8386F">
        <w:rPr>
          <w:szCs w:val="22"/>
          <w:lang w:val="it-IT"/>
        </w:rPr>
        <w:t>a</w:t>
      </w:r>
      <w:r w:rsidR="00782A0D">
        <w:rPr>
          <w:szCs w:val="22"/>
          <w:lang w:val="it-IT"/>
        </w:rPr>
        <w:t>, quali l’anno di produzione e la grandezza fisica che rilevano</w:t>
      </w:r>
      <w:r w:rsidRPr="009C413D">
        <w:rPr>
          <w:szCs w:val="22"/>
          <w:lang w:val="it-IT"/>
        </w:rPr>
        <w:t xml:space="preserve">. </w:t>
      </w:r>
      <w:r w:rsidR="00782A0D">
        <w:rPr>
          <w:szCs w:val="22"/>
          <w:lang w:val="it-IT"/>
        </w:rPr>
        <w:t>Poiché</w:t>
      </w:r>
      <w:r w:rsidRPr="009C413D">
        <w:rPr>
          <w:szCs w:val="22"/>
          <w:lang w:val="it-IT"/>
        </w:rPr>
        <w:t xml:space="preserve"> non vi sono ancora installazioni permanenti, verranno memorizzate anche tutte le sessioni di campionamento dei sensori, registrando quindi dati come la data di installazione, la durata della sessione e il luogo dove è stato effettuato il campionamento.</w:t>
      </w:r>
    </w:p>
    <w:p w14:paraId="7A8F9132" w14:textId="7F34C7F1" w:rsidR="009C413D" w:rsidRPr="009C413D" w:rsidRDefault="009C413D" w:rsidP="009C413D">
      <w:pPr>
        <w:jc w:val="both"/>
        <w:rPr>
          <w:szCs w:val="22"/>
          <w:lang w:val="it-IT"/>
        </w:rPr>
      </w:pPr>
      <w:r w:rsidRPr="009C413D">
        <w:rPr>
          <w:szCs w:val="22"/>
          <w:lang w:val="it-IT"/>
        </w:rPr>
        <w:t>Bisognerà quindi memorizzare tutti i valori campionati dai vari sensori</w:t>
      </w:r>
      <w:r w:rsidR="00C80B94">
        <w:rPr>
          <w:szCs w:val="22"/>
          <w:lang w:val="it-IT"/>
        </w:rPr>
        <w:t>, la località</w:t>
      </w:r>
      <w:r w:rsidRPr="009C413D">
        <w:rPr>
          <w:szCs w:val="22"/>
          <w:lang w:val="it-IT"/>
        </w:rPr>
        <w:t xml:space="preserve"> e il periodo (</w:t>
      </w:r>
      <w:r w:rsidRPr="009C413D">
        <w:rPr>
          <w:i/>
          <w:szCs w:val="22"/>
          <w:lang w:val="it-IT"/>
        </w:rPr>
        <w:t>timestamp</w:t>
      </w:r>
      <w:r w:rsidRPr="009C413D">
        <w:rPr>
          <w:szCs w:val="22"/>
          <w:lang w:val="it-IT"/>
        </w:rPr>
        <w:t>) in cui sono stati rilevati</w:t>
      </w:r>
      <w:r w:rsidR="00C80B94">
        <w:rPr>
          <w:szCs w:val="22"/>
          <w:lang w:val="it-IT"/>
        </w:rPr>
        <w:t xml:space="preserve"> tali valori</w:t>
      </w:r>
      <w:r w:rsidRPr="009C413D">
        <w:rPr>
          <w:szCs w:val="22"/>
          <w:lang w:val="it-IT"/>
        </w:rPr>
        <w:t xml:space="preserve">. Bisognerà anche definire tutte le </w:t>
      </w:r>
      <w:r w:rsidRPr="00B25791">
        <w:rPr>
          <w:szCs w:val="22"/>
          <w:lang w:val="it-IT"/>
        </w:rPr>
        <w:t>soglie di tolleranza</w:t>
      </w:r>
      <w:r w:rsidRPr="009C413D">
        <w:rPr>
          <w:szCs w:val="22"/>
          <w:lang w:val="it-IT"/>
        </w:rPr>
        <w:t xml:space="preserve"> dei valori e dare quindi la possibilità di controllare che queste soglie vengano rispettate e che i valori siano contenuti </w:t>
      </w:r>
      <w:r w:rsidR="008C5AF0">
        <w:rPr>
          <w:szCs w:val="22"/>
          <w:lang w:val="it-IT"/>
        </w:rPr>
        <w:t>entro</w:t>
      </w:r>
      <w:r w:rsidRPr="009C413D">
        <w:rPr>
          <w:szCs w:val="22"/>
          <w:lang w:val="it-IT"/>
        </w:rPr>
        <w:t xml:space="preserve"> tali soglie.</w:t>
      </w:r>
      <w:r w:rsidR="0001189F">
        <w:rPr>
          <w:szCs w:val="22"/>
          <w:lang w:val="it-IT"/>
        </w:rPr>
        <w:t xml:space="preserve"> In caso di malfunzionamento</w:t>
      </w:r>
      <w:r w:rsidR="0086405D">
        <w:rPr>
          <w:szCs w:val="22"/>
          <w:lang w:val="it-IT"/>
        </w:rPr>
        <w:t xml:space="preserve"> verrà memorizzato anche lo storico degli interventi di riparazione e/o sostituzione</w:t>
      </w:r>
      <w:r w:rsidR="00B83E82">
        <w:rPr>
          <w:szCs w:val="22"/>
          <w:lang w:val="it-IT"/>
        </w:rPr>
        <w:t xml:space="preserve"> che sono effettuati sui sensori.</w:t>
      </w:r>
    </w:p>
    <w:p w14:paraId="45A02126" w14:textId="289E2321" w:rsidR="00932FA7" w:rsidRDefault="00B72102" w:rsidP="00932FA7">
      <w:pPr>
        <w:jc w:val="both"/>
        <w:rPr>
          <w:szCs w:val="22"/>
          <w:lang w:val="it-IT"/>
        </w:rPr>
      </w:pPr>
      <w:r>
        <w:rPr>
          <w:szCs w:val="22"/>
          <w:lang w:val="it-IT"/>
        </w:rPr>
        <w:t>Inoltre, si</w:t>
      </w:r>
      <w:r w:rsidR="00932FA7" w:rsidRPr="00932FA7">
        <w:rPr>
          <w:szCs w:val="22"/>
          <w:lang w:val="it-IT"/>
        </w:rPr>
        <w:t xml:space="preserve"> vuole integrare i dati </w:t>
      </w:r>
      <w:r>
        <w:rPr>
          <w:szCs w:val="22"/>
          <w:lang w:val="it-IT"/>
        </w:rPr>
        <w:t>relativi ai</w:t>
      </w:r>
      <w:r w:rsidR="00932FA7" w:rsidRPr="00932FA7">
        <w:rPr>
          <w:szCs w:val="22"/>
          <w:lang w:val="it-IT"/>
        </w:rPr>
        <w:t xml:space="preserve"> campionamenti anche con un’altra realtà</w:t>
      </w:r>
      <w:r>
        <w:rPr>
          <w:szCs w:val="22"/>
          <w:lang w:val="it-IT"/>
        </w:rPr>
        <w:t xml:space="preserve">: </w:t>
      </w:r>
      <w:r w:rsidR="00932FA7" w:rsidRPr="00932FA7">
        <w:rPr>
          <w:szCs w:val="22"/>
          <w:lang w:val="it-IT"/>
        </w:rPr>
        <w:t xml:space="preserve">i social network. Negli ultimi anni, vi sono stati svariati casi dove i post e i contenuti caricati dagli utenti sui social network abbiano svolto un’utile funzione di prevenzione e di </w:t>
      </w:r>
      <w:r w:rsidR="00501CD9">
        <w:rPr>
          <w:szCs w:val="22"/>
          <w:lang w:val="it-IT"/>
        </w:rPr>
        <w:t>allerta</w:t>
      </w:r>
      <w:r w:rsidR="00932FA7" w:rsidRPr="00932FA7">
        <w:rPr>
          <w:szCs w:val="22"/>
          <w:lang w:val="it-IT"/>
        </w:rPr>
        <w:t xml:space="preserve"> della popolazione </w:t>
      </w:r>
      <w:r w:rsidR="00AF211A">
        <w:rPr>
          <w:szCs w:val="22"/>
          <w:lang w:val="it-IT"/>
        </w:rPr>
        <w:t xml:space="preserve">locale </w:t>
      </w:r>
      <w:r w:rsidR="00932FA7" w:rsidRPr="00932FA7">
        <w:rPr>
          <w:szCs w:val="22"/>
          <w:lang w:val="it-IT"/>
        </w:rPr>
        <w:t xml:space="preserve">riguardo ad un imminente disastro naturale. Per questo, volevamo integrare </w:t>
      </w:r>
      <w:r w:rsidR="000362ED">
        <w:rPr>
          <w:szCs w:val="22"/>
          <w:lang w:val="it-IT"/>
        </w:rPr>
        <w:t>i dati provenienti dal</w:t>
      </w:r>
      <w:r w:rsidR="00932FA7" w:rsidRPr="00932FA7">
        <w:rPr>
          <w:szCs w:val="22"/>
          <w:lang w:val="it-IT"/>
        </w:rPr>
        <w:t xml:space="preserve"> </w:t>
      </w:r>
      <w:r w:rsidR="00932FA7" w:rsidRPr="003F1E4D">
        <w:rPr>
          <w:i/>
          <w:szCs w:val="22"/>
          <w:lang w:val="it-IT"/>
        </w:rPr>
        <w:t>ProgettoRIO</w:t>
      </w:r>
      <w:r w:rsidR="00932FA7" w:rsidRPr="00932FA7">
        <w:rPr>
          <w:szCs w:val="22"/>
          <w:lang w:val="it-IT"/>
        </w:rPr>
        <w:t xml:space="preserve"> con </w:t>
      </w:r>
      <w:r w:rsidR="000362ED">
        <w:rPr>
          <w:szCs w:val="22"/>
          <w:lang w:val="it-IT"/>
        </w:rPr>
        <w:t xml:space="preserve">quelli di </w:t>
      </w:r>
      <w:r w:rsidR="00932FA7" w:rsidRPr="00932FA7">
        <w:rPr>
          <w:szCs w:val="22"/>
          <w:lang w:val="it-IT"/>
        </w:rPr>
        <w:t>quest’</w:t>
      </w:r>
      <w:r w:rsidR="000362ED">
        <w:rPr>
          <w:szCs w:val="22"/>
          <w:lang w:val="it-IT"/>
        </w:rPr>
        <w:t>emergente</w:t>
      </w:r>
      <w:r w:rsidR="00932FA7" w:rsidRPr="00932FA7">
        <w:rPr>
          <w:szCs w:val="22"/>
          <w:lang w:val="it-IT"/>
        </w:rPr>
        <w:t xml:space="preserve"> realtà, e quindi </w:t>
      </w:r>
      <w:r w:rsidR="00932FA7" w:rsidRPr="00932FA7">
        <w:rPr>
          <w:szCs w:val="22"/>
          <w:lang w:val="it-IT"/>
        </w:rPr>
        <w:lastRenderedPageBreak/>
        <w:t xml:space="preserve">il database conterrà anche informazioni </w:t>
      </w:r>
      <w:r w:rsidR="005C2F08">
        <w:rPr>
          <w:szCs w:val="22"/>
          <w:lang w:val="it-IT"/>
        </w:rPr>
        <w:t>relative ai</w:t>
      </w:r>
      <w:r w:rsidR="00932FA7" w:rsidRPr="00932FA7">
        <w:rPr>
          <w:szCs w:val="22"/>
          <w:lang w:val="it-IT"/>
        </w:rPr>
        <w:t xml:space="preserve"> </w:t>
      </w:r>
      <w:r w:rsidR="00932FA7" w:rsidRPr="00932FA7">
        <w:rPr>
          <w:i/>
          <w:szCs w:val="22"/>
          <w:lang w:val="it-IT"/>
        </w:rPr>
        <w:t>post</w:t>
      </w:r>
      <w:r w:rsidR="00932FA7" w:rsidRPr="00932FA7">
        <w:rPr>
          <w:szCs w:val="22"/>
          <w:lang w:val="it-IT"/>
        </w:rPr>
        <w:t xml:space="preserve"> e </w:t>
      </w:r>
      <w:r w:rsidR="005C2F08">
        <w:rPr>
          <w:szCs w:val="22"/>
          <w:lang w:val="it-IT"/>
        </w:rPr>
        <w:t>ai</w:t>
      </w:r>
      <w:r w:rsidR="00932FA7" w:rsidRPr="00932FA7">
        <w:rPr>
          <w:szCs w:val="22"/>
          <w:lang w:val="it-IT"/>
        </w:rPr>
        <w:t xml:space="preserve"> contenuti creati dagli utenti e condivisi sui social</w:t>
      </w:r>
      <w:r w:rsidR="005C2F08">
        <w:rPr>
          <w:szCs w:val="22"/>
          <w:lang w:val="it-IT"/>
        </w:rPr>
        <w:t xml:space="preserve">, dai contenuti testuali agli </w:t>
      </w:r>
      <w:r w:rsidR="00B9790D">
        <w:rPr>
          <w:szCs w:val="22"/>
          <w:lang w:val="it-IT"/>
        </w:rPr>
        <w:t>eventuali allegati multimediali (foto e video).</w:t>
      </w:r>
    </w:p>
    <w:p w14:paraId="363DC4E3" w14:textId="55B67231" w:rsidR="00B9790D" w:rsidRPr="00932FA7" w:rsidRDefault="00B9790D" w:rsidP="00F63534">
      <w:pPr>
        <w:jc w:val="both"/>
        <w:rPr>
          <w:szCs w:val="22"/>
          <w:lang w:val="it-IT"/>
        </w:rPr>
      </w:pPr>
      <w:r>
        <w:rPr>
          <w:szCs w:val="22"/>
          <w:lang w:val="it-IT"/>
        </w:rPr>
        <w:t xml:space="preserve">Per ogni contenuto vi sarà la </w:t>
      </w:r>
      <w:r w:rsidR="00914D43">
        <w:rPr>
          <w:szCs w:val="22"/>
          <w:lang w:val="it-IT"/>
        </w:rPr>
        <w:t>possibilità</w:t>
      </w:r>
      <w:r>
        <w:rPr>
          <w:szCs w:val="22"/>
          <w:lang w:val="it-IT"/>
        </w:rPr>
        <w:t xml:space="preserve"> di determinar</w:t>
      </w:r>
      <w:r w:rsidR="00914D43">
        <w:rPr>
          <w:szCs w:val="22"/>
          <w:lang w:val="it-IT"/>
        </w:rPr>
        <w:t xml:space="preserve">ne il grado di attendibilità tramite l’uso di un </w:t>
      </w:r>
      <w:r w:rsidR="00914D43" w:rsidRPr="00932FA7">
        <w:rPr>
          <w:i/>
          <w:szCs w:val="22"/>
          <w:lang w:val="it-IT"/>
        </w:rPr>
        <w:t>flag</w:t>
      </w:r>
      <w:r w:rsidR="00914D43" w:rsidRPr="00932FA7">
        <w:rPr>
          <w:szCs w:val="22"/>
          <w:lang w:val="it-IT"/>
        </w:rPr>
        <w:t xml:space="preserve"> </w:t>
      </w:r>
      <w:r w:rsidR="00430795">
        <w:rPr>
          <w:szCs w:val="22"/>
          <w:lang w:val="it-IT"/>
        </w:rPr>
        <w:t xml:space="preserve">ad esso associato, per evitare un’eventuale diffusione di </w:t>
      </w:r>
      <w:r w:rsidR="00430795" w:rsidRPr="00430795">
        <w:rPr>
          <w:i/>
          <w:szCs w:val="22"/>
          <w:lang w:val="it-IT"/>
        </w:rPr>
        <w:t>fake news</w:t>
      </w:r>
      <w:r w:rsidR="00430795">
        <w:rPr>
          <w:szCs w:val="22"/>
          <w:lang w:val="it-IT"/>
        </w:rPr>
        <w:t>.</w:t>
      </w:r>
      <w:r w:rsidR="00CF3D80">
        <w:rPr>
          <w:szCs w:val="22"/>
          <w:lang w:val="it-IT"/>
        </w:rPr>
        <w:t xml:space="preserve"> I </w:t>
      </w:r>
      <w:r w:rsidR="00CF3D80" w:rsidRPr="00932FA7">
        <w:rPr>
          <w:i/>
          <w:szCs w:val="22"/>
          <w:lang w:val="it-IT"/>
        </w:rPr>
        <w:t>fact-checker</w:t>
      </w:r>
      <w:r w:rsidR="00CF3D80" w:rsidRPr="00932FA7">
        <w:rPr>
          <w:szCs w:val="22"/>
          <w:lang w:val="it-IT"/>
        </w:rPr>
        <w:t xml:space="preserve"> </w:t>
      </w:r>
      <w:r w:rsidR="00CF3D80">
        <w:rPr>
          <w:szCs w:val="22"/>
          <w:lang w:val="it-IT"/>
        </w:rPr>
        <w:t>potrebbero verificar</w:t>
      </w:r>
      <w:r w:rsidR="00AA4D95">
        <w:rPr>
          <w:szCs w:val="22"/>
          <w:lang w:val="it-IT"/>
        </w:rPr>
        <w:t xml:space="preserve">e l’autenticità delle fonti e la veridicità del post </w:t>
      </w:r>
      <w:r w:rsidR="00205538">
        <w:rPr>
          <w:szCs w:val="22"/>
          <w:lang w:val="it-IT"/>
        </w:rPr>
        <w:t>contrassegnandolo</w:t>
      </w:r>
      <w:r w:rsidR="001B0003">
        <w:rPr>
          <w:szCs w:val="22"/>
          <w:lang w:val="it-IT"/>
        </w:rPr>
        <w:t xml:space="preserve"> come post attendibile.</w:t>
      </w:r>
    </w:p>
    <w:p w14:paraId="5FE6E300" w14:textId="3EA3852B" w:rsidR="00BF4A15" w:rsidRDefault="00671EDA" w:rsidP="00F63534">
      <w:pPr>
        <w:jc w:val="both"/>
        <w:rPr>
          <w:szCs w:val="22"/>
          <w:lang w:val="it-IT"/>
        </w:rPr>
      </w:pPr>
      <w:r>
        <w:rPr>
          <w:szCs w:val="22"/>
          <w:lang w:val="it-IT"/>
        </w:rPr>
        <w:t xml:space="preserve">Il nostro progetto prevede uno sviluppo parallelo di una piattaforma proprietaria </w:t>
      </w:r>
      <w:r w:rsidRPr="00671EDA">
        <w:rPr>
          <w:i/>
          <w:iCs/>
          <w:szCs w:val="22"/>
          <w:lang w:val="it-IT"/>
        </w:rPr>
        <w:t>ad hoc</w:t>
      </w:r>
      <w:r>
        <w:rPr>
          <w:szCs w:val="22"/>
          <w:lang w:val="it-IT"/>
        </w:rPr>
        <w:t xml:space="preserve">, </w:t>
      </w:r>
      <w:r w:rsidR="00943BE2">
        <w:rPr>
          <w:szCs w:val="22"/>
          <w:lang w:val="it-IT"/>
        </w:rPr>
        <w:t xml:space="preserve">su cui gli utenti possano segnalare </w:t>
      </w:r>
      <w:r w:rsidR="007000DA">
        <w:rPr>
          <w:szCs w:val="22"/>
          <w:lang w:val="it-IT"/>
        </w:rPr>
        <w:t>eventuali situazioni di pericolo direttamente o indirettamente collegate ai disastri natu</w:t>
      </w:r>
      <w:r w:rsidR="00336687">
        <w:rPr>
          <w:szCs w:val="22"/>
          <w:lang w:val="it-IT"/>
        </w:rPr>
        <w:t>rali.</w:t>
      </w:r>
      <w:r w:rsidR="003769F3">
        <w:rPr>
          <w:szCs w:val="22"/>
          <w:lang w:val="it-IT"/>
        </w:rPr>
        <w:t xml:space="preserve"> Tale piattaforma avrebbe come scopo principale quello di raccogliere e gestire le segnalazioni</w:t>
      </w:r>
      <w:r w:rsidR="00A1779B">
        <w:rPr>
          <w:szCs w:val="22"/>
          <w:lang w:val="it-IT"/>
        </w:rPr>
        <w:t xml:space="preserve"> d</w:t>
      </w:r>
      <w:r w:rsidR="001928F1">
        <w:rPr>
          <w:szCs w:val="22"/>
          <w:lang w:val="it-IT"/>
        </w:rPr>
        <w:t>i tali</w:t>
      </w:r>
      <w:r w:rsidR="00A1779B">
        <w:rPr>
          <w:szCs w:val="22"/>
          <w:lang w:val="it-IT"/>
        </w:rPr>
        <w:t xml:space="preserve"> utenti, che possono essere di due tipi: segnalazione </w:t>
      </w:r>
      <w:r w:rsidR="007A6AA3">
        <w:rPr>
          <w:szCs w:val="22"/>
          <w:lang w:val="it-IT"/>
        </w:rPr>
        <w:t xml:space="preserve">diretta </w:t>
      </w:r>
      <w:r w:rsidR="00A1779B">
        <w:rPr>
          <w:szCs w:val="22"/>
          <w:lang w:val="it-IT"/>
        </w:rPr>
        <w:t>di eventi</w:t>
      </w:r>
      <w:r w:rsidR="00BF359D">
        <w:rPr>
          <w:szCs w:val="22"/>
          <w:lang w:val="it-IT"/>
        </w:rPr>
        <w:t xml:space="preserve"> </w:t>
      </w:r>
      <w:r w:rsidR="007A6AA3">
        <w:rPr>
          <w:szCs w:val="22"/>
          <w:lang w:val="it-IT"/>
        </w:rPr>
        <w:t>catastrofici e segnalazione di post altrui riscontrati su social network di terze parti.</w:t>
      </w:r>
    </w:p>
    <w:p w14:paraId="6DB5309E" w14:textId="7F262CEC" w:rsidR="001928F1" w:rsidRPr="00932FA7" w:rsidRDefault="00DA6501" w:rsidP="00F63534">
      <w:pPr>
        <w:jc w:val="both"/>
        <w:rPr>
          <w:szCs w:val="22"/>
          <w:lang w:val="it-IT"/>
        </w:rPr>
      </w:pPr>
      <w:r>
        <w:rPr>
          <w:szCs w:val="22"/>
          <w:lang w:val="it-IT"/>
        </w:rPr>
        <w:t xml:space="preserve">Un’ulteriore funzionalità della piattaforma sarà quella di </w:t>
      </w:r>
      <w:r w:rsidR="003527E8">
        <w:rPr>
          <w:szCs w:val="22"/>
          <w:lang w:val="it-IT"/>
        </w:rPr>
        <w:t xml:space="preserve">gestire i bollettini emanati dalla Protezione Civile, e le </w:t>
      </w:r>
      <w:r w:rsidR="00A472DD">
        <w:rPr>
          <w:szCs w:val="22"/>
          <w:lang w:val="it-IT"/>
        </w:rPr>
        <w:t>eventuali</w:t>
      </w:r>
      <w:r w:rsidR="003527E8">
        <w:rPr>
          <w:szCs w:val="22"/>
          <w:lang w:val="it-IT"/>
        </w:rPr>
        <w:t xml:space="preserve"> diramazioni di allerta.</w:t>
      </w:r>
    </w:p>
    <w:p w14:paraId="432D0588" w14:textId="77777777" w:rsidR="00F63534" w:rsidRDefault="00F63534">
      <w:pPr>
        <w:rPr>
          <w:rFonts w:asciiTheme="majorHAnsi" w:eastAsiaTheme="majorEastAsia" w:hAnsiTheme="majorHAnsi" w:cstheme="majorBidi"/>
          <w:color w:val="3F251D" w:themeColor="accent1"/>
          <w:sz w:val="30"/>
          <w:szCs w:val="30"/>
          <w:lang w:val="it-IT"/>
        </w:rPr>
      </w:pPr>
      <w:r>
        <w:rPr>
          <w:lang w:val="it-IT"/>
        </w:rPr>
        <w:br w:type="page"/>
      </w:r>
    </w:p>
    <w:p w14:paraId="6EA9A93A" w14:textId="7E349B0C" w:rsidR="00520017" w:rsidRDefault="00520017" w:rsidP="00020108">
      <w:pPr>
        <w:pStyle w:val="Titolo1"/>
        <w:jc w:val="both"/>
        <w:rPr>
          <w:lang w:val="it-IT"/>
        </w:rPr>
      </w:pPr>
      <w:bookmarkStart w:id="18" w:name="_Toc120383578"/>
      <w:bookmarkStart w:id="19" w:name="_Toc121995223"/>
      <w:r>
        <w:rPr>
          <w:lang w:val="it-IT"/>
        </w:rPr>
        <w:lastRenderedPageBreak/>
        <w:t>Glossario dei termini</w:t>
      </w:r>
      <w:bookmarkEnd w:id="18"/>
      <w:bookmarkEnd w:id="19"/>
    </w:p>
    <w:p w14:paraId="1BAAD995" w14:textId="0CF9A34A" w:rsidR="00520017" w:rsidRDefault="000F2D63" w:rsidP="00020108">
      <w:pPr>
        <w:jc w:val="both"/>
        <w:rPr>
          <w:szCs w:val="22"/>
          <w:lang w:val="it-IT"/>
        </w:rPr>
      </w:pPr>
      <w:r>
        <w:rPr>
          <w:szCs w:val="22"/>
          <w:lang w:val="it-IT"/>
        </w:rPr>
        <w:t>Per semplificare la lettura</w:t>
      </w:r>
      <w:r w:rsidR="00E465B2">
        <w:rPr>
          <w:szCs w:val="22"/>
          <w:lang w:val="it-IT"/>
        </w:rPr>
        <w:t xml:space="preserve"> del nostro documento</w:t>
      </w:r>
      <w:r>
        <w:rPr>
          <w:szCs w:val="22"/>
          <w:lang w:val="it-IT"/>
        </w:rPr>
        <w:t xml:space="preserve">, abbiamo messo tutti i termini segnati in </w:t>
      </w:r>
      <w:r w:rsidRPr="004F2103">
        <w:rPr>
          <w:i/>
          <w:szCs w:val="22"/>
          <w:lang w:val="it-IT"/>
        </w:rPr>
        <w:t>corsivo</w:t>
      </w:r>
      <w:r>
        <w:rPr>
          <w:szCs w:val="22"/>
          <w:lang w:val="it-IT"/>
        </w:rPr>
        <w:t xml:space="preserve"> all’interno di un glossario, che li descrive più </w:t>
      </w:r>
      <w:r w:rsidR="004F2103">
        <w:rPr>
          <w:szCs w:val="22"/>
          <w:lang w:val="it-IT"/>
        </w:rPr>
        <w:t>dettagliatamente.</w:t>
      </w:r>
    </w:p>
    <w:tbl>
      <w:tblPr>
        <w:tblStyle w:val="Tabellaelenco3-colore5"/>
        <w:tblW w:w="8630" w:type="dxa"/>
        <w:tblLayout w:type="fixed"/>
        <w:tblLook w:val="04A0" w:firstRow="1" w:lastRow="0" w:firstColumn="1" w:lastColumn="0" w:noHBand="0" w:noVBand="1"/>
      </w:tblPr>
      <w:tblGrid>
        <w:gridCol w:w="1980"/>
        <w:gridCol w:w="3118"/>
        <w:gridCol w:w="1585"/>
        <w:gridCol w:w="1947"/>
      </w:tblGrid>
      <w:tr w:rsidR="00550E95" w:rsidRPr="00242A94" w14:paraId="2A632DA8" w14:textId="77777777" w:rsidTr="001303D6">
        <w:trPr>
          <w:cnfStyle w:val="100000000000" w:firstRow="1" w:lastRow="0" w:firstColumn="0" w:lastColumn="0" w:oddVBand="0" w:evenVBand="0" w:oddHBand="0" w:evenHBand="0" w:firstRowFirstColumn="0" w:firstRowLastColumn="0" w:lastRowFirstColumn="0" w:lastRowLastColumn="0"/>
          <w:trHeight w:val="417"/>
        </w:trPr>
        <w:tc>
          <w:tcPr>
            <w:cnfStyle w:val="001000000100" w:firstRow="0" w:lastRow="0" w:firstColumn="1" w:lastColumn="0" w:oddVBand="0" w:evenVBand="0" w:oddHBand="0" w:evenHBand="0" w:firstRowFirstColumn="1" w:firstRowLastColumn="0" w:lastRowFirstColumn="0" w:lastRowLastColumn="0"/>
            <w:tcW w:w="1980" w:type="dxa"/>
          </w:tcPr>
          <w:p w14:paraId="334331E5" w14:textId="7D72FB96" w:rsidR="00550E95" w:rsidRPr="00242A94" w:rsidRDefault="00550E95" w:rsidP="004914F7">
            <w:pPr>
              <w:jc w:val="center"/>
              <w:rPr>
                <w:lang w:val="it-IT"/>
              </w:rPr>
            </w:pPr>
            <w:r w:rsidRPr="00242A94">
              <w:rPr>
                <w:lang w:val="it-IT"/>
              </w:rPr>
              <w:t>Termine</w:t>
            </w:r>
          </w:p>
        </w:tc>
        <w:tc>
          <w:tcPr>
            <w:tcW w:w="3118" w:type="dxa"/>
          </w:tcPr>
          <w:p w14:paraId="33DDEFDD" w14:textId="6472821D" w:rsidR="00550E95" w:rsidRPr="00242A94" w:rsidRDefault="00550E95" w:rsidP="004914F7">
            <w:pPr>
              <w:jc w:val="center"/>
              <w:cnfStyle w:val="100000000000" w:firstRow="1" w:lastRow="0" w:firstColumn="0" w:lastColumn="0" w:oddVBand="0" w:evenVBand="0" w:oddHBand="0" w:evenHBand="0" w:firstRowFirstColumn="0" w:firstRowLastColumn="0" w:lastRowFirstColumn="0" w:lastRowLastColumn="0"/>
              <w:rPr>
                <w:lang w:val="it-IT"/>
              </w:rPr>
            </w:pPr>
            <w:r w:rsidRPr="00242A94">
              <w:rPr>
                <w:lang w:val="it-IT"/>
              </w:rPr>
              <w:t>Descrizione</w:t>
            </w:r>
          </w:p>
        </w:tc>
        <w:tc>
          <w:tcPr>
            <w:tcW w:w="1585" w:type="dxa"/>
          </w:tcPr>
          <w:p w14:paraId="6447CAAC" w14:textId="3D5DBA98" w:rsidR="00550E95" w:rsidRPr="00242A94" w:rsidRDefault="00550E95" w:rsidP="004914F7">
            <w:pPr>
              <w:jc w:val="center"/>
              <w:cnfStyle w:val="100000000000" w:firstRow="1" w:lastRow="0" w:firstColumn="0" w:lastColumn="0" w:oddVBand="0" w:evenVBand="0" w:oddHBand="0" w:evenHBand="0" w:firstRowFirstColumn="0" w:firstRowLastColumn="0" w:lastRowFirstColumn="0" w:lastRowLastColumn="0"/>
              <w:rPr>
                <w:lang w:val="it-IT"/>
              </w:rPr>
            </w:pPr>
            <w:r w:rsidRPr="00242A94">
              <w:rPr>
                <w:lang w:val="it-IT"/>
              </w:rPr>
              <w:t>Sinonimi</w:t>
            </w:r>
          </w:p>
        </w:tc>
        <w:tc>
          <w:tcPr>
            <w:tcW w:w="1947" w:type="dxa"/>
          </w:tcPr>
          <w:p w14:paraId="31371D13" w14:textId="264B93B7" w:rsidR="00550E95" w:rsidRPr="00242A94" w:rsidRDefault="00550E95" w:rsidP="004914F7">
            <w:pPr>
              <w:jc w:val="center"/>
              <w:cnfStyle w:val="100000000000" w:firstRow="1" w:lastRow="0" w:firstColumn="0" w:lastColumn="0" w:oddVBand="0" w:evenVBand="0" w:oddHBand="0" w:evenHBand="0" w:firstRowFirstColumn="0" w:firstRowLastColumn="0" w:lastRowFirstColumn="0" w:lastRowLastColumn="0"/>
              <w:rPr>
                <w:lang w:val="it-IT"/>
              </w:rPr>
            </w:pPr>
            <w:r w:rsidRPr="00242A94">
              <w:rPr>
                <w:lang w:val="it-IT"/>
              </w:rPr>
              <w:t>Collegamenti</w:t>
            </w:r>
          </w:p>
        </w:tc>
      </w:tr>
      <w:tr w:rsidR="0001125B" w:rsidRPr="00242A94" w14:paraId="025FB88D" w14:textId="77777777" w:rsidTr="001303D6">
        <w:trPr>
          <w:cnfStyle w:val="000000100000" w:firstRow="0" w:lastRow="0" w:firstColumn="0" w:lastColumn="0" w:oddVBand="0" w:evenVBand="0" w:oddHBand="1" w:evenHBand="0" w:firstRowFirstColumn="0" w:firstRowLastColumn="0" w:lastRowFirstColumn="0" w:lastRowLastColumn="0"/>
          <w:trHeight w:val="1375"/>
        </w:trPr>
        <w:tc>
          <w:tcPr>
            <w:cnfStyle w:val="001000000000" w:firstRow="0" w:lastRow="0" w:firstColumn="1" w:lastColumn="0" w:oddVBand="0" w:evenVBand="0" w:oddHBand="0" w:evenHBand="0" w:firstRowFirstColumn="0" w:firstRowLastColumn="0" w:lastRowFirstColumn="0" w:lastRowLastColumn="0"/>
            <w:tcW w:w="1980" w:type="dxa"/>
          </w:tcPr>
          <w:p w14:paraId="5A534519" w14:textId="3651DD97" w:rsidR="0001125B" w:rsidRPr="00242A94" w:rsidRDefault="0001125B" w:rsidP="0001125B">
            <w:pPr>
              <w:jc w:val="both"/>
              <w:rPr>
                <w:lang w:val="it-IT"/>
              </w:rPr>
            </w:pPr>
            <w:r>
              <w:rPr>
                <w:lang w:val="it-IT"/>
              </w:rPr>
              <w:t>Flag</w:t>
            </w:r>
          </w:p>
        </w:tc>
        <w:tc>
          <w:tcPr>
            <w:tcW w:w="3118" w:type="dxa"/>
          </w:tcPr>
          <w:p w14:paraId="478EA833" w14:textId="7DAEAB44" w:rsidR="0001125B" w:rsidRPr="00242A94" w:rsidRDefault="0001125B" w:rsidP="0001125B">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Rappresenta un indicatore che per-mette, in questo specifico caso, di contrassegnare un post come veritiero o fasullo.</w:t>
            </w:r>
          </w:p>
        </w:tc>
        <w:tc>
          <w:tcPr>
            <w:tcW w:w="1585" w:type="dxa"/>
          </w:tcPr>
          <w:p w14:paraId="46D77761" w14:textId="60380FB4" w:rsidR="0001125B" w:rsidRPr="00242A94" w:rsidRDefault="0001125B" w:rsidP="0001125B">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 xml:space="preserve">Indicatore, </w:t>
            </w:r>
            <w:r w:rsidR="00CE3683">
              <w:rPr>
                <w:lang w:val="it-IT"/>
              </w:rPr>
              <w:t>m</w:t>
            </w:r>
            <w:r>
              <w:rPr>
                <w:lang w:val="it-IT"/>
              </w:rPr>
              <w:t>arcatore.</w:t>
            </w:r>
          </w:p>
        </w:tc>
        <w:tc>
          <w:tcPr>
            <w:tcW w:w="1947" w:type="dxa"/>
          </w:tcPr>
          <w:p w14:paraId="530BAFAF" w14:textId="18A9C547" w:rsidR="0001125B" w:rsidRPr="00242A94" w:rsidRDefault="0001125B" w:rsidP="0001125B">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Post, Fact-checker.</w:t>
            </w:r>
          </w:p>
        </w:tc>
      </w:tr>
      <w:tr w:rsidR="0001125B" w:rsidRPr="00242A94" w14:paraId="0A0D38C4" w14:textId="77777777" w:rsidTr="001303D6">
        <w:trPr>
          <w:trHeight w:val="2102"/>
        </w:trPr>
        <w:tc>
          <w:tcPr>
            <w:cnfStyle w:val="001000000000" w:firstRow="0" w:lastRow="0" w:firstColumn="1" w:lastColumn="0" w:oddVBand="0" w:evenVBand="0" w:oddHBand="0" w:evenHBand="0" w:firstRowFirstColumn="0" w:firstRowLastColumn="0" w:lastRowFirstColumn="0" w:lastRowLastColumn="0"/>
            <w:tcW w:w="1980" w:type="dxa"/>
          </w:tcPr>
          <w:p w14:paraId="22F81402" w14:textId="1D8F4F86" w:rsidR="0001125B" w:rsidRPr="00242A94" w:rsidRDefault="0001125B" w:rsidP="0001125B">
            <w:pPr>
              <w:jc w:val="both"/>
              <w:rPr>
                <w:lang w:val="it-IT"/>
              </w:rPr>
            </w:pPr>
            <w:r>
              <w:rPr>
                <w:lang w:val="it-IT"/>
              </w:rPr>
              <w:t>Fact-checker</w:t>
            </w:r>
          </w:p>
        </w:tc>
        <w:tc>
          <w:tcPr>
            <w:tcW w:w="3118" w:type="dxa"/>
          </w:tcPr>
          <w:p w14:paraId="2224530A" w14:textId="1DEA7B02" w:rsidR="0001125B" w:rsidRPr="00242A94" w:rsidRDefault="0001125B" w:rsidP="0001125B">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Organo, costituito da persone fi-siche o sistemi automatici, che si occupa di verificare la veridicità di un contenuto creato da un utente e pubblicato su un social network.</w:t>
            </w:r>
          </w:p>
        </w:tc>
        <w:tc>
          <w:tcPr>
            <w:tcW w:w="1585" w:type="dxa"/>
          </w:tcPr>
          <w:p w14:paraId="669276F4" w14:textId="477DBF76" w:rsidR="0001125B" w:rsidRPr="00242A94" w:rsidRDefault="0001125B" w:rsidP="0001125B">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Moderatore.</w:t>
            </w:r>
          </w:p>
        </w:tc>
        <w:tc>
          <w:tcPr>
            <w:tcW w:w="1947" w:type="dxa"/>
          </w:tcPr>
          <w:p w14:paraId="1BEA640E" w14:textId="3E26F380" w:rsidR="0001125B" w:rsidRPr="00242A94" w:rsidRDefault="0001125B" w:rsidP="0001125B">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Post.</w:t>
            </w:r>
          </w:p>
        </w:tc>
      </w:tr>
      <w:tr w:rsidR="002F5DC8" w:rsidRPr="00242A94" w14:paraId="253D708A" w14:textId="77777777" w:rsidTr="001303D6">
        <w:trPr>
          <w:cnfStyle w:val="000000100000" w:firstRow="0" w:lastRow="0" w:firstColumn="0" w:lastColumn="0" w:oddVBand="0" w:evenVBand="0" w:oddHBand="1" w:evenHBand="0" w:firstRowFirstColumn="0" w:firstRowLastColumn="0" w:lastRowFirstColumn="0" w:lastRowLastColumn="0"/>
          <w:trHeight w:val="1555"/>
        </w:trPr>
        <w:tc>
          <w:tcPr>
            <w:cnfStyle w:val="001000000000" w:firstRow="0" w:lastRow="0" w:firstColumn="1" w:lastColumn="0" w:oddVBand="0" w:evenVBand="0" w:oddHBand="0" w:evenHBand="0" w:firstRowFirstColumn="0" w:firstRowLastColumn="0" w:lastRowFirstColumn="0" w:lastRowLastColumn="0"/>
            <w:tcW w:w="1980" w:type="dxa"/>
          </w:tcPr>
          <w:p w14:paraId="66BF2AE7" w14:textId="41A34570" w:rsidR="002F5DC8" w:rsidRDefault="002F5DC8" w:rsidP="0001125B">
            <w:pPr>
              <w:jc w:val="both"/>
              <w:rPr>
                <w:lang w:val="it-IT"/>
              </w:rPr>
            </w:pPr>
            <w:r>
              <w:rPr>
                <w:lang w:val="it-IT"/>
              </w:rPr>
              <w:t>Fake news</w:t>
            </w:r>
          </w:p>
        </w:tc>
        <w:tc>
          <w:tcPr>
            <w:tcW w:w="3118" w:type="dxa"/>
          </w:tcPr>
          <w:p w14:paraId="4EDDD8DA" w14:textId="08C022C8" w:rsidR="002F5DC8" w:rsidRDefault="00A62163" w:rsidP="0001125B">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 xml:space="preserve">Informazioni false o fuorvianti, divulgate </w:t>
            </w:r>
            <w:r w:rsidR="007E0FBD">
              <w:rPr>
                <w:lang w:val="it-IT"/>
              </w:rPr>
              <w:t>attraverso qualsiasi media o diffuse allo scopo di essere da questi rilanciate.</w:t>
            </w:r>
          </w:p>
        </w:tc>
        <w:tc>
          <w:tcPr>
            <w:tcW w:w="1585" w:type="dxa"/>
          </w:tcPr>
          <w:p w14:paraId="2FD5037B" w14:textId="62C068C4" w:rsidR="002F5DC8" w:rsidRDefault="00FE4984" w:rsidP="0001125B">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Nessuno.</w:t>
            </w:r>
          </w:p>
        </w:tc>
        <w:tc>
          <w:tcPr>
            <w:tcW w:w="1947" w:type="dxa"/>
          </w:tcPr>
          <w:p w14:paraId="19F348D2" w14:textId="4128DDA8" w:rsidR="002F5DC8" w:rsidRDefault="00CE3683" w:rsidP="0001125B">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Post, Social Network</w:t>
            </w:r>
            <w:r w:rsidR="00077E4F">
              <w:rPr>
                <w:lang w:val="it-IT"/>
              </w:rPr>
              <w:t>.</w:t>
            </w:r>
          </w:p>
        </w:tc>
      </w:tr>
      <w:tr w:rsidR="0001125B" w:rsidRPr="00242A94" w14:paraId="45728735" w14:textId="77777777" w:rsidTr="001303D6">
        <w:trPr>
          <w:trHeight w:val="1075"/>
        </w:trPr>
        <w:tc>
          <w:tcPr>
            <w:cnfStyle w:val="001000000000" w:firstRow="0" w:lastRow="0" w:firstColumn="1" w:lastColumn="0" w:oddVBand="0" w:evenVBand="0" w:oddHBand="0" w:evenHBand="0" w:firstRowFirstColumn="0" w:firstRowLastColumn="0" w:lastRowFirstColumn="0" w:lastRowLastColumn="0"/>
            <w:tcW w:w="1980" w:type="dxa"/>
          </w:tcPr>
          <w:p w14:paraId="3574F812" w14:textId="49B3CAC4" w:rsidR="0001125B" w:rsidRPr="00242A94" w:rsidRDefault="0001125B" w:rsidP="0001125B">
            <w:pPr>
              <w:jc w:val="both"/>
              <w:rPr>
                <w:lang w:val="it-IT"/>
              </w:rPr>
            </w:pPr>
            <w:r>
              <w:rPr>
                <w:lang w:val="it-IT"/>
              </w:rPr>
              <w:t>Campionamento</w:t>
            </w:r>
          </w:p>
        </w:tc>
        <w:tc>
          <w:tcPr>
            <w:tcW w:w="3118" w:type="dxa"/>
          </w:tcPr>
          <w:p w14:paraId="635D91CB" w14:textId="11769C05" w:rsidR="0001125B" w:rsidRPr="00242A94" w:rsidRDefault="0001125B" w:rsidP="0001125B">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Sessione di rilevamento e di col-lezione di dati ad opera di un sensore.</w:t>
            </w:r>
          </w:p>
        </w:tc>
        <w:tc>
          <w:tcPr>
            <w:tcW w:w="1585" w:type="dxa"/>
          </w:tcPr>
          <w:p w14:paraId="17AF0EFC" w14:textId="0E4C24FD" w:rsidR="0001125B" w:rsidRPr="00242A94" w:rsidRDefault="0001125B" w:rsidP="0001125B">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Misurazione.</w:t>
            </w:r>
          </w:p>
        </w:tc>
        <w:tc>
          <w:tcPr>
            <w:tcW w:w="1947" w:type="dxa"/>
          </w:tcPr>
          <w:p w14:paraId="31DEA527" w14:textId="1A33C818" w:rsidR="0001125B" w:rsidRPr="00242A94" w:rsidRDefault="0001125B" w:rsidP="0001125B">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Sensore.</w:t>
            </w:r>
          </w:p>
        </w:tc>
      </w:tr>
      <w:tr w:rsidR="0001125B" w:rsidRPr="00242A94" w14:paraId="77945110" w14:textId="77777777" w:rsidTr="001303D6">
        <w:trPr>
          <w:cnfStyle w:val="000000100000" w:firstRow="0" w:lastRow="0" w:firstColumn="0" w:lastColumn="0" w:oddVBand="0" w:evenVBand="0" w:oddHBand="1" w:evenHBand="0" w:firstRowFirstColumn="0" w:firstRowLastColumn="0" w:lastRowFirstColumn="0" w:lastRowLastColumn="0"/>
          <w:trHeight w:val="1276"/>
        </w:trPr>
        <w:tc>
          <w:tcPr>
            <w:cnfStyle w:val="001000000000" w:firstRow="0" w:lastRow="0" w:firstColumn="1" w:lastColumn="0" w:oddVBand="0" w:evenVBand="0" w:oddHBand="0" w:evenHBand="0" w:firstRowFirstColumn="0" w:firstRowLastColumn="0" w:lastRowFirstColumn="0" w:lastRowLastColumn="0"/>
            <w:tcW w:w="1980" w:type="dxa"/>
          </w:tcPr>
          <w:p w14:paraId="4737DC52" w14:textId="3F8E1DEE" w:rsidR="0001125B" w:rsidRDefault="0001125B" w:rsidP="0001125B">
            <w:pPr>
              <w:jc w:val="both"/>
              <w:rPr>
                <w:lang w:val="it-IT"/>
              </w:rPr>
            </w:pPr>
            <w:r>
              <w:rPr>
                <w:lang w:val="it-IT"/>
              </w:rPr>
              <w:t>Post</w:t>
            </w:r>
          </w:p>
        </w:tc>
        <w:tc>
          <w:tcPr>
            <w:tcW w:w="3118" w:type="dxa"/>
          </w:tcPr>
          <w:p w14:paraId="450C0969" w14:textId="0FF8F60B" w:rsidR="0001125B" w:rsidRDefault="0001125B" w:rsidP="0001125B">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Rappresenta un contenuto, testuale o multimediale, che viene creato dall’utente e caricato su un social network.</w:t>
            </w:r>
          </w:p>
        </w:tc>
        <w:tc>
          <w:tcPr>
            <w:tcW w:w="1585" w:type="dxa"/>
          </w:tcPr>
          <w:p w14:paraId="79D1CFE4" w14:textId="482B34BB" w:rsidR="0001125B" w:rsidRDefault="00185F24" w:rsidP="0001125B">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Nessuno.</w:t>
            </w:r>
          </w:p>
        </w:tc>
        <w:tc>
          <w:tcPr>
            <w:tcW w:w="1947" w:type="dxa"/>
          </w:tcPr>
          <w:p w14:paraId="01215A5D" w14:textId="212A0DFB" w:rsidR="0001125B" w:rsidRDefault="0001125B" w:rsidP="0001125B">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Social network.</w:t>
            </w:r>
          </w:p>
        </w:tc>
      </w:tr>
      <w:tr w:rsidR="0001125B" w:rsidRPr="00242A94" w14:paraId="2924A97E" w14:textId="77777777" w:rsidTr="00311428">
        <w:trPr>
          <w:trHeight w:val="1311"/>
        </w:trPr>
        <w:tc>
          <w:tcPr>
            <w:cnfStyle w:val="001000000000" w:firstRow="0" w:lastRow="0" w:firstColumn="1" w:lastColumn="0" w:oddVBand="0" w:evenVBand="0" w:oddHBand="0" w:evenHBand="0" w:firstRowFirstColumn="0" w:firstRowLastColumn="0" w:lastRowFirstColumn="0" w:lastRowLastColumn="0"/>
            <w:tcW w:w="1980" w:type="dxa"/>
          </w:tcPr>
          <w:p w14:paraId="39DB5202" w14:textId="26E45D81" w:rsidR="0001125B" w:rsidRPr="00242A94" w:rsidRDefault="0001125B" w:rsidP="0001125B">
            <w:pPr>
              <w:rPr>
                <w:lang w:val="it-IT"/>
              </w:rPr>
            </w:pPr>
            <w:r w:rsidRPr="00242A94">
              <w:rPr>
                <w:lang w:val="it-IT"/>
              </w:rPr>
              <w:t>Sensor</w:t>
            </w:r>
            <w:r>
              <w:rPr>
                <w:lang w:val="it-IT"/>
              </w:rPr>
              <w:t>e</w:t>
            </w:r>
          </w:p>
        </w:tc>
        <w:tc>
          <w:tcPr>
            <w:tcW w:w="3118" w:type="dxa"/>
          </w:tcPr>
          <w:p w14:paraId="2DE5F79C" w14:textId="6E64114F" w:rsidR="0001125B" w:rsidRPr="00242A94" w:rsidRDefault="0001125B" w:rsidP="0001125B">
            <w:pPr>
              <w:jc w:val="both"/>
              <w:cnfStyle w:val="000000000000" w:firstRow="0" w:lastRow="0" w:firstColumn="0" w:lastColumn="0" w:oddVBand="0" w:evenVBand="0" w:oddHBand="0" w:evenHBand="0" w:firstRowFirstColumn="0" w:firstRowLastColumn="0" w:lastRowFirstColumn="0" w:lastRowLastColumn="0"/>
              <w:rPr>
                <w:lang w:val="it-IT"/>
              </w:rPr>
            </w:pPr>
            <w:r w:rsidRPr="00242A94">
              <w:rPr>
                <w:lang w:val="it-IT"/>
              </w:rPr>
              <w:t>Componente elettronico o mec</w:t>
            </w:r>
            <w:r>
              <w:rPr>
                <w:lang w:val="it-IT"/>
              </w:rPr>
              <w:t>c</w:t>
            </w:r>
            <w:r w:rsidRPr="00242A94">
              <w:rPr>
                <w:lang w:val="it-IT"/>
              </w:rPr>
              <w:t>anico che si occupa della misurazione e del rilevamento di una grandezza fisica.</w:t>
            </w:r>
          </w:p>
        </w:tc>
        <w:tc>
          <w:tcPr>
            <w:tcW w:w="1585" w:type="dxa"/>
          </w:tcPr>
          <w:p w14:paraId="6A58F030" w14:textId="5EFE6365" w:rsidR="0001125B" w:rsidRPr="00242A94" w:rsidRDefault="0001125B" w:rsidP="0001125B">
            <w:pPr>
              <w:jc w:val="both"/>
              <w:cnfStyle w:val="000000000000" w:firstRow="0" w:lastRow="0" w:firstColumn="0" w:lastColumn="0" w:oddVBand="0" w:evenVBand="0" w:oddHBand="0" w:evenHBand="0" w:firstRowFirstColumn="0" w:firstRowLastColumn="0" w:lastRowFirstColumn="0" w:lastRowLastColumn="0"/>
              <w:rPr>
                <w:lang w:val="it-IT"/>
              </w:rPr>
            </w:pPr>
            <w:r w:rsidRPr="00242A94">
              <w:rPr>
                <w:lang w:val="it-IT"/>
              </w:rPr>
              <w:t>Dispositivo di misura</w:t>
            </w:r>
            <w:r w:rsidR="00185F24">
              <w:rPr>
                <w:lang w:val="it-IT"/>
              </w:rPr>
              <w:t>zione</w:t>
            </w:r>
            <w:r w:rsidRPr="00242A94">
              <w:rPr>
                <w:lang w:val="it-IT"/>
              </w:rPr>
              <w:t>.</w:t>
            </w:r>
          </w:p>
        </w:tc>
        <w:tc>
          <w:tcPr>
            <w:tcW w:w="1947" w:type="dxa"/>
          </w:tcPr>
          <w:p w14:paraId="71035D71" w14:textId="58055112" w:rsidR="0001125B" w:rsidRPr="00242A94" w:rsidRDefault="0001125B" w:rsidP="0001125B">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Campionamento.</w:t>
            </w:r>
          </w:p>
        </w:tc>
      </w:tr>
      <w:tr w:rsidR="0001125B" w:rsidRPr="00242A94" w14:paraId="5BF54B21" w14:textId="77777777" w:rsidTr="001303D6">
        <w:trPr>
          <w:cnfStyle w:val="000000100000" w:firstRow="0" w:lastRow="0" w:firstColumn="0" w:lastColumn="0" w:oddVBand="0" w:evenVBand="0" w:oddHBand="1" w:evenHBand="0" w:firstRowFirstColumn="0" w:firstRowLastColumn="0" w:lastRowFirstColumn="0" w:lastRowLastColumn="0"/>
          <w:trHeight w:val="1653"/>
        </w:trPr>
        <w:tc>
          <w:tcPr>
            <w:cnfStyle w:val="001000000000" w:firstRow="0" w:lastRow="0" w:firstColumn="1" w:lastColumn="0" w:oddVBand="0" w:evenVBand="0" w:oddHBand="0" w:evenHBand="0" w:firstRowFirstColumn="0" w:firstRowLastColumn="0" w:lastRowFirstColumn="0" w:lastRowLastColumn="0"/>
            <w:tcW w:w="1980" w:type="dxa"/>
          </w:tcPr>
          <w:p w14:paraId="7E8720E9" w14:textId="20CD9F3B" w:rsidR="0001125B" w:rsidRPr="00242A94" w:rsidRDefault="0001125B" w:rsidP="0001125B">
            <w:pPr>
              <w:rPr>
                <w:lang w:val="it-IT"/>
              </w:rPr>
            </w:pPr>
            <w:r>
              <w:rPr>
                <w:lang w:val="it-IT"/>
              </w:rPr>
              <w:t>Social network</w:t>
            </w:r>
          </w:p>
        </w:tc>
        <w:tc>
          <w:tcPr>
            <w:tcW w:w="3118" w:type="dxa"/>
          </w:tcPr>
          <w:p w14:paraId="21067831" w14:textId="2FEF6C81" w:rsidR="0001125B" w:rsidRPr="00242A94" w:rsidRDefault="0001125B" w:rsidP="0001125B">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 xml:space="preserve">Servizio di Internet dove è possibile pubblicare e </w:t>
            </w:r>
            <w:r w:rsidR="00311428">
              <w:rPr>
                <w:lang w:val="it-IT"/>
              </w:rPr>
              <w:t>condividere</w:t>
            </w:r>
            <w:r>
              <w:rPr>
                <w:lang w:val="it-IT"/>
              </w:rPr>
              <w:t xml:space="preserve"> informazioni e dati tramite l’utilizzo di contenuti multimediali e testi.</w:t>
            </w:r>
          </w:p>
        </w:tc>
        <w:tc>
          <w:tcPr>
            <w:tcW w:w="1585" w:type="dxa"/>
          </w:tcPr>
          <w:p w14:paraId="103DB8DC" w14:textId="6D6763B2" w:rsidR="0001125B" w:rsidRPr="00242A94" w:rsidRDefault="0001125B" w:rsidP="0001125B">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Nessuno.</w:t>
            </w:r>
          </w:p>
        </w:tc>
        <w:tc>
          <w:tcPr>
            <w:tcW w:w="1947" w:type="dxa"/>
          </w:tcPr>
          <w:p w14:paraId="2AE98738" w14:textId="7F621831" w:rsidR="0001125B" w:rsidRPr="00242A94" w:rsidRDefault="0001125B" w:rsidP="0001125B">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Nessuno.</w:t>
            </w:r>
          </w:p>
        </w:tc>
      </w:tr>
      <w:tr w:rsidR="0001125B" w:rsidRPr="00242A94" w14:paraId="2A2B0D17" w14:textId="77777777" w:rsidTr="001303D6">
        <w:trPr>
          <w:trHeight w:val="1121"/>
        </w:trPr>
        <w:tc>
          <w:tcPr>
            <w:cnfStyle w:val="001000000000" w:firstRow="0" w:lastRow="0" w:firstColumn="1" w:lastColumn="0" w:oddVBand="0" w:evenVBand="0" w:oddHBand="0" w:evenHBand="0" w:firstRowFirstColumn="0" w:firstRowLastColumn="0" w:lastRowFirstColumn="0" w:lastRowLastColumn="0"/>
            <w:tcW w:w="1980" w:type="dxa"/>
          </w:tcPr>
          <w:p w14:paraId="6F10320D" w14:textId="4BDA1453" w:rsidR="0001125B" w:rsidRPr="00242A94" w:rsidRDefault="0001125B" w:rsidP="0001125B">
            <w:pPr>
              <w:rPr>
                <w:lang w:val="it-IT"/>
              </w:rPr>
            </w:pPr>
            <w:r>
              <w:rPr>
                <w:lang w:val="it-IT"/>
              </w:rPr>
              <w:lastRenderedPageBreak/>
              <w:t>Timestamp</w:t>
            </w:r>
          </w:p>
        </w:tc>
        <w:tc>
          <w:tcPr>
            <w:tcW w:w="3118" w:type="dxa"/>
          </w:tcPr>
          <w:p w14:paraId="5B5D16A1" w14:textId="77F2184B" w:rsidR="0001125B" w:rsidRPr="00242A94" w:rsidRDefault="0001125B" w:rsidP="0001125B">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Stringa che rappresenta la data e l’ora dell’accadimento di un certo evento.</w:t>
            </w:r>
          </w:p>
        </w:tc>
        <w:tc>
          <w:tcPr>
            <w:tcW w:w="1585" w:type="dxa"/>
          </w:tcPr>
          <w:p w14:paraId="1D3A0CB6" w14:textId="5C5A23A5" w:rsidR="0001125B" w:rsidRPr="00242A94" w:rsidRDefault="0001125B" w:rsidP="0001125B">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Nessuno.</w:t>
            </w:r>
          </w:p>
        </w:tc>
        <w:tc>
          <w:tcPr>
            <w:tcW w:w="1947" w:type="dxa"/>
          </w:tcPr>
          <w:p w14:paraId="57065D02" w14:textId="5EF021B8" w:rsidR="0001125B" w:rsidRPr="00242A94" w:rsidRDefault="0001125B" w:rsidP="0001125B">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Campionamento.</w:t>
            </w:r>
          </w:p>
        </w:tc>
      </w:tr>
    </w:tbl>
    <w:p w14:paraId="36672CEF" w14:textId="77777777" w:rsidR="00311428" w:rsidRDefault="00311428" w:rsidP="004719F2">
      <w:pPr>
        <w:rPr>
          <w:lang w:val="it-IT"/>
        </w:rPr>
      </w:pPr>
      <w:bookmarkStart w:id="20" w:name="_Toc120383579"/>
    </w:p>
    <w:p w14:paraId="1EB87D41" w14:textId="0F226AC8" w:rsidR="00520017" w:rsidRDefault="00776E2E" w:rsidP="00442F5D">
      <w:pPr>
        <w:pStyle w:val="Titolo1"/>
        <w:spacing w:before="0"/>
        <w:jc w:val="both"/>
        <w:rPr>
          <w:lang w:val="it-IT"/>
        </w:rPr>
      </w:pPr>
      <w:bookmarkStart w:id="21" w:name="_Toc121995224"/>
      <w:r>
        <w:rPr>
          <w:lang w:val="it-IT"/>
        </w:rPr>
        <w:t>Strutturazione dei requisiti</w:t>
      </w:r>
      <w:bookmarkEnd w:id="20"/>
      <w:bookmarkEnd w:id="21"/>
    </w:p>
    <w:p w14:paraId="4B263506" w14:textId="4415CDBE" w:rsidR="00172EAC" w:rsidRDefault="007B6430" w:rsidP="007B6430">
      <w:pPr>
        <w:pStyle w:val="Titolo2"/>
        <w:rPr>
          <w:lang w:val="it-IT"/>
        </w:rPr>
      </w:pPr>
      <w:bookmarkStart w:id="22" w:name="_Toc120383580"/>
      <w:bookmarkStart w:id="23" w:name="_Toc121995225"/>
      <w:r>
        <w:rPr>
          <w:lang w:val="it-IT"/>
        </w:rPr>
        <w:t>Frasi di carattere generale</w:t>
      </w:r>
      <w:bookmarkEnd w:id="22"/>
      <w:bookmarkEnd w:id="23"/>
    </w:p>
    <w:p w14:paraId="3B2C5FEB" w14:textId="77777777" w:rsidR="00632042" w:rsidRDefault="00632042" w:rsidP="00632042">
      <w:pPr>
        <w:jc w:val="both"/>
        <w:rPr>
          <w:szCs w:val="22"/>
          <w:lang w:val="it-IT"/>
        </w:rPr>
      </w:pPr>
      <w:r w:rsidRPr="009C413D">
        <w:rPr>
          <w:szCs w:val="22"/>
          <w:lang w:val="it-IT"/>
        </w:rPr>
        <w:t xml:space="preserve">L’obiettivo del nostro progetto è quello di realizzare un database che raccolga e gestisca i dati provenienti dai </w:t>
      </w:r>
      <w:r w:rsidRPr="009C413D">
        <w:rPr>
          <w:i/>
          <w:szCs w:val="22"/>
          <w:lang w:val="it-IT"/>
        </w:rPr>
        <w:t>sensori</w:t>
      </w:r>
      <w:r w:rsidRPr="009C413D">
        <w:rPr>
          <w:szCs w:val="22"/>
          <w:lang w:val="it-IT"/>
        </w:rPr>
        <w:t xml:space="preserve"> impiegati dal</w:t>
      </w:r>
      <w:r>
        <w:rPr>
          <w:szCs w:val="22"/>
          <w:lang w:val="it-IT"/>
        </w:rPr>
        <w:t xml:space="preserve"> gruppo del</w:t>
      </w:r>
      <w:r w:rsidRPr="009C413D">
        <w:rPr>
          <w:szCs w:val="22"/>
          <w:lang w:val="it-IT"/>
        </w:rPr>
        <w:t xml:space="preserve"> </w:t>
      </w:r>
      <w:r w:rsidRPr="001F4674">
        <w:rPr>
          <w:i/>
          <w:szCs w:val="22"/>
          <w:lang w:val="it-IT"/>
        </w:rPr>
        <w:t>ProgettoRIO</w:t>
      </w:r>
      <w:r>
        <w:rPr>
          <w:szCs w:val="22"/>
          <w:lang w:val="it-IT"/>
        </w:rPr>
        <w:t xml:space="preserve">, comprese anche tutte le rilevazioni effettuate manualmente dall’ingegner Falcinelli e dai suoi collaboratori, </w:t>
      </w:r>
      <w:r w:rsidRPr="009C413D">
        <w:rPr>
          <w:szCs w:val="22"/>
          <w:lang w:val="it-IT"/>
        </w:rPr>
        <w:t>e dai post</w:t>
      </w:r>
      <w:r>
        <w:rPr>
          <w:szCs w:val="22"/>
          <w:lang w:val="it-IT"/>
        </w:rPr>
        <w:t xml:space="preserve"> e/o </w:t>
      </w:r>
      <w:r w:rsidRPr="009C413D">
        <w:rPr>
          <w:szCs w:val="22"/>
          <w:lang w:val="it-IT"/>
        </w:rPr>
        <w:t xml:space="preserve">file multimediali raccolti sui vari </w:t>
      </w:r>
      <w:r w:rsidRPr="009C413D">
        <w:rPr>
          <w:i/>
          <w:szCs w:val="22"/>
          <w:lang w:val="it-IT"/>
        </w:rPr>
        <w:t>social network</w:t>
      </w:r>
      <w:r w:rsidRPr="009C413D">
        <w:rPr>
          <w:szCs w:val="22"/>
          <w:lang w:val="it-IT"/>
        </w:rPr>
        <w:t>, al fine di</w:t>
      </w:r>
      <w:r>
        <w:rPr>
          <w:szCs w:val="22"/>
          <w:lang w:val="it-IT"/>
        </w:rPr>
        <w:t xml:space="preserve"> prevenire o quantomeno</w:t>
      </w:r>
      <w:r w:rsidRPr="009C413D">
        <w:rPr>
          <w:szCs w:val="22"/>
          <w:lang w:val="it-IT"/>
        </w:rPr>
        <w:t xml:space="preserve"> minimizzare le conseguenze dei disastri naturali.</w:t>
      </w:r>
    </w:p>
    <w:p w14:paraId="306893E9" w14:textId="77777777" w:rsidR="00632042" w:rsidRDefault="00632042" w:rsidP="00632042">
      <w:pPr>
        <w:jc w:val="both"/>
        <w:rPr>
          <w:szCs w:val="22"/>
          <w:lang w:val="it-IT"/>
        </w:rPr>
      </w:pPr>
      <w:r>
        <w:rPr>
          <w:szCs w:val="22"/>
          <w:lang w:val="it-IT"/>
        </w:rPr>
        <w:t>Bisognerà quindi memorizzare i dati dei collaboratori, i dettagli di tutti i sensori che sono impiegati dal gruppo di ricerca, e anche le sessioni dove questi vengono impiegati, memorizzando quindi data, ora e durata della sessione di campionamento.</w:t>
      </w:r>
    </w:p>
    <w:p w14:paraId="36FF2DCF" w14:textId="77777777" w:rsidR="00632042" w:rsidRPr="009C413D" w:rsidRDefault="00632042" w:rsidP="00632042">
      <w:pPr>
        <w:jc w:val="both"/>
        <w:rPr>
          <w:szCs w:val="22"/>
          <w:lang w:val="it-IT"/>
        </w:rPr>
      </w:pPr>
      <w:r>
        <w:rPr>
          <w:szCs w:val="22"/>
          <w:lang w:val="it-IT"/>
        </w:rPr>
        <w:t xml:space="preserve">Sarà necessario anche memorizzare tutti i dati utili ad un collegamento tra l’attività del </w:t>
      </w:r>
      <w:r w:rsidRPr="00E84B04">
        <w:rPr>
          <w:i/>
          <w:szCs w:val="22"/>
          <w:lang w:val="it-IT"/>
        </w:rPr>
        <w:t>ProgettoRIO</w:t>
      </w:r>
      <w:r>
        <w:rPr>
          <w:szCs w:val="22"/>
          <w:lang w:val="it-IT"/>
        </w:rPr>
        <w:t xml:space="preserve"> e i social network: verranno quindi memorizzati i dati dei post e dei contenuti multimediali caricati dagli utenti.</w:t>
      </w:r>
    </w:p>
    <w:p w14:paraId="4F38F536" w14:textId="5EB0E52C" w:rsidR="001837E9" w:rsidRDefault="001837E9" w:rsidP="001837E9">
      <w:pPr>
        <w:pStyle w:val="Titolo2"/>
        <w:rPr>
          <w:lang w:val="it-IT"/>
        </w:rPr>
      </w:pPr>
      <w:bookmarkStart w:id="24" w:name="_Toc120383581"/>
      <w:bookmarkStart w:id="25" w:name="_Toc121995226"/>
      <w:r>
        <w:rPr>
          <w:lang w:val="it-IT"/>
        </w:rPr>
        <w:t>Frasi relative ai sensori</w:t>
      </w:r>
      <w:bookmarkEnd w:id="24"/>
      <w:bookmarkEnd w:id="25"/>
    </w:p>
    <w:p w14:paraId="10CFC5F2" w14:textId="77777777" w:rsidR="001104D3" w:rsidRPr="009C413D" w:rsidRDefault="001104D3" w:rsidP="001104D3">
      <w:pPr>
        <w:jc w:val="both"/>
        <w:rPr>
          <w:szCs w:val="22"/>
          <w:lang w:val="it-IT"/>
        </w:rPr>
      </w:pPr>
      <w:r w:rsidRPr="009C413D">
        <w:rPr>
          <w:szCs w:val="22"/>
          <w:lang w:val="it-IT"/>
        </w:rPr>
        <w:t xml:space="preserve">La base di dati deve contenere i dettagli di tutti i sensori che vengono impiegati dal </w:t>
      </w:r>
      <w:r w:rsidRPr="001F4674">
        <w:rPr>
          <w:i/>
          <w:szCs w:val="22"/>
          <w:lang w:val="it-IT"/>
        </w:rPr>
        <w:t>ProgettoRIO</w:t>
      </w:r>
      <w:r w:rsidRPr="009C413D">
        <w:rPr>
          <w:szCs w:val="22"/>
          <w:lang w:val="it-IT"/>
        </w:rPr>
        <w:t xml:space="preserve"> sia </w:t>
      </w:r>
      <w:r>
        <w:rPr>
          <w:szCs w:val="22"/>
          <w:lang w:val="it-IT"/>
        </w:rPr>
        <w:t xml:space="preserve">di natura </w:t>
      </w:r>
      <w:r w:rsidRPr="009C413D">
        <w:rPr>
          <w:szCs w:val="22"/>
          <w:lang w:val="it-IT"/>
        </w:rPr>
        <w:t>operativ</w:t>
      </w:r>
      <w:r>
        <w:rPr>
          <w:szCs w:val="22"/>
          <w:lang w:val="it-IT"/>
        </w:rPr>
        <w:t>a</w:t>
      </w:r>
      <w:r w:rsidRPr="009C413D">
        <w:rPr>
          <w:szCs w:val="22"/>
          <w:lang w:val="it-IT"/>
        </w:rPr>
        <w:t xml:space="preserve"> che informativ</w:t>
      </w:r>
      <w:r>
        <w:rPr>
          <w:szCs w:val="22"/>
          <w:lang w:val="it-IT"/>
        </w:rPr>
        <w:t>a, quali l’anno di produzione e la grandezza fisica che rilevano</w:t>
      </w:r>
      <w:r w:rsidRPr="009C413D">
        <w:rPr>
          <w:szCs w:val="22"/>
          <w:lang w:val="it-IT"/>
        </w:rPr>
        <w:t xml:space="preserve">. </w:t>
      </w:r>
      <w:r>
        <w:rPr>
          <w:szCs w:val="22"/>
          <w:lang w:val="it-IT"/>
        </w:rPr>
        <w:t>Poiché</w:t>
      </w:r>
      <w:r w:rsidRPr="009C413D">
        <w:rPr>
          <w:szCs w:val="22"/>
          <w:lang w:val="it-IT"/>
        </w:rPr>
        <w:t xml:space="preserve"> non vi sono ancora installazioni permanenti, verranno memorizzate anche tutte le sessioni di campionamento dei sensori, registrando quindi dati come la data di installazione, la durata della sessione e il luogo dove è stato effettuato il campionamento.</w:t>
      </w:r>
    </w:p>
    <w:p w14:paraId="0DE98792" w14:textId="77777777" w:rsidR="001104D3" w:rsidRPr="009C413D" w:rsidRDefault="001104D3" w:rsidP="001104D3">
      <w:pPr>
        <w:jc w:val="both"/>
        <w:rPr>
          <w:szCs w:val="22"/>
          <w:lang w:val="it-IT"/>
        </w:rPr>
      </w:pPr>
      <w:r w:rsidRPr="009C413D">
        <w:rPr>
          <w:szCs w:val="22"/>
          <w:lang w:val="it-IT"/>
        </w:rPr>
        <w:t>Bisognerà quindi memorizzare tutti i valori campionati dai vari sensori</w:t>
      </w:r>
      <w:r>
        <w:rPr>
          <w:szCs w:val="22"/>
          <w:lang w:val="it-IT"/>
        </w:rPr>
        <w:t>, la località</w:t>
      </w:r>
      <w:r w:rsidRPr="009C413D">
        <w:rPr>
          <w:szCs w:val="22"/>
          <w:lang w:val="it-IT"/>
        </w:rPr>
        <w:t xml:space="preserve"> e il periodo (</w:t>
      </w:r>
      <w:r w:rsidRPr="009C413D">
        <w:rPr>
          <w:i/>
          <w:szCs w:val="22"/>
          <w:lang w:val="it-IT"/>
        </w:rPr>
        <w:t>timestamp</w:t>
      </w:r>
      <w:r w:rsidRPr="009C413D">
        <w:rPr>
          <w:szCs w:val="22"/>
          <w:lang w:val="it-IT"/>
        </w:rPr>
        <w:t>) in cui sono stati rilevati</w:t>
      </w:r>
      <w:r>
        <w:rPr>
          <w:szCs w:val="22"/>
          <w:lang w:val="it-IT"/>
        </w:rPr>
        <w:t xml:space="preserve"> tali valori</w:t>
      </w:r>
      <w:r w:rsidRPr="009C413D">
        <w:rPr>
          <w:szCs w:val="22"/>
          <w:lang w:val="it-IT"/>
        </w:rPr>
        <w:t xml:space="preserve">. Bisognerà anche definire tutte le </w:t>
      </w:r>
      <w:r w:rsidRPr="00B25791">
        <w:rPr>
          <w:szCs w:val="22"/>
          <w:lang w:val="it-IT"/>
        </w:rPr>
        <w:t>soglie di tolleranza</w:t>
      </w:r>
      <w:r w:rsidRPr="009C413D">
        <w:rPr>
          <w:szCs w:val="22"/>
          <w:lang w:val="it-IT"/>
        </w:rPr>
        <w:t xml:space="preserve"> dei valori e dare quindi la possibilità di controllare che queste soglie vengano rispettate e che i valori siano contenuti </w:t>
      </w:r>
      <w:r>
        <w:rPr>
          <w:szCs w:val="22"/>
          <w:lang w:val="it-IT"/>
        </w:rPr>
        <w:t>entro</w:t>
      </w:r>
      <w:r w:rsidRPr="009C413D">
        <w:rPr>
          <w:szCs w:val="22"/>
          <w:lang w:val="it-IT"/>
        </w:rPr>
        <w:t xml:space="preserve"> tali soglie.</w:t>
      </w:r>
      <w:r>
        <w:rPr>
          <w:szCs w:val="22"/>
          <w:lang w:val="it-IT"/>
        </w:rPr>
        <w:t xml:space="preserve"> In caso di malfunzionamento verrà memorizzato anche lo storico degli interventi di riparazione e/o sostituzione che sono effettuati sui sensori.</w:t>
      </w:r>
    </w:p>
    <w:p w14:paraId="294C22D3" w14:textId="5AC8059C" w:rsidR="2BDAF2FD" w:rsidRDefault="007B35F7" w:rsidP="00080B63">
      <w:pPr>
        <w:pStyle w:val="Titolo2"/>
        <w:rPr>
          <w:lang w:val="it-IT"/>
        </w:rPr>
      </w:pPr>
      <w:bookmarkStart w:id="26" w:name="_Toc120383582"/>
      <w:bookmarkStart w:id="27" w:name="_Toc121995227"/>
      <w:r>
        <w:rPr>
          <w:lang w:val="it-IT"/>
        </w:rPr>
        <w:t>Frasi relative ai social network</w:t>
      </w:r>
      <w:bookmarkEnd w:id="26"/>
      <w:bookmarkEnd w:id="27"/>
    </w:p>
    <w:p w14:paraId="45E28B26" w14:textId="77777777" w:rsidR="00BA46AA" w:rsidRDefault="00BA46AA" w:rsidP="00BA46AA">
      <w:pPr>
        <w:jc w:val="both"/>
        <w:rPr>
          <w:szCs w:val="22"/>
          <w:lang w:val="it-IT"/>
        </w:rPr>
      </w:pPr>
      <w:r>
        <w:rPr>
          <w:szCs w:val="22"/>
          <w:lang w:val="it-IT"/>
        </w:rPr>
        <w:t>Inoltre, si</w:t>
      </w:r>
      <w:r w:rsidRPr="00932FA7">
        <w:rPr>
          <w:szCs w:val="22"/>
          <w:lang w:val="it-IT"/>
        </w:rPr>
        <w:t xml:space="preserve"> vuole integrare i dati </w:t>
      </w:r>
      <w:r>
        <w:rPr>
          <w:szCs w:val="22"/>
          <w:lang w:val="it-IT"/>
        </w:rPr>
        <w:t>relativi ai</w:t>
      </w:r>
      <w:r w:rsidRPr="00932FA7">
        <w:rPr>
          <w:szCs w:val="22"/>
          <w:lang w:val="it-IT"/>
        </w:rPr>
        <w:t xml:space="preserve"> campionamenti anche con un’altra realtà</w:t>
      </w:r>
      <w:r>
        <w:rPr>
          <w:szCs w:val="22"/>
          <w:lang w:val="it-IT"/>
        </w:rPr>
        <w:t xml:space="preserve">: </w:t>
      </w:r>
      <w:r w:rsidRPr="00932FA7">
        <w:rPr>
          <w:szCs w:val="22"/>
          <w:lang w:val="it-IT"/>
        </w:rPr>
        <w:t xml:space="preserve">i social network. Negli ultimi anni, vi sono stati svariati casi dove i post e i contenuti caricati dagli utenti sui social network abbiano svolto un’utile funzione di prevenzione e di </w:t>
      </w:r>
      <w:r>
        <w:rPr>
          <w:szCs w:val="22"/>
          <w:lang w:val="it-IT"/>
        </w:rPr>
        <w:t>allerta</w:t>
      </w:r>
      <w:r w:rsidRPr="00932FA7">
        <w:rPr>
          <w:szCs w:val="22"/>
          <w:lang w:val="it-IT"/>
        </w:rPr>
        <w:t xml:space="preserve"> della popolazione </w:t>
      </w:r>
      <w:r>
        <w:rPr>
          <w:szCs w:val="22"/>
          <w:lang w:val="it-IT"/>
        </w:rPr>
        <w:t xml:space="preserve">locale </w:t>
      </w:r>
      <w:r w:rsidRPr="00932FA7">
        <w:rPr>
          <w:szCs w:val="22"/>
          <w:lang w:val="it-IT"/>
        </w:rPr>
        <w:t xml:space="preserve">riguardo ad un imminente disastro naturale. Per questo, volevamo </w:t>
      </w:r>
      <w:r w:rsidRPr="00932FA7">
        <w:rPr>
          <w:szCs w:val="22"/>
          <w:lang w:val="it-IT"/>
        </w:rPr>
        <w:lastRenderedPageBreak/>
        <w:t xml:space="preserve">integrare </w:t>
      </w:r>
      <w:r>
        <w:rPr>
          <w:szCs w:val="22"/>
          <w:lang w:val="it-IT"/>
        </w:rPr>
        <w:t>i dati provenienti dal</w:t>
      </w:r>
      <w:r w:rsidRPr="00932FA7">
        <w:rPr>
          <w:szCs w:val="22"/>
          <w:lang w:val="it-IT"/>
        </w:rPr>
        <w:t xml:space="preserve"> </w:t>
      </w:r>
      <w:r w:rsidRPr="003F1E4D">
        <w:rPr>
          <w:i/>
          <w:szCs w:val="22"/>
          <w:lang w:val="it-IT"/>
        </w:rPr>
        <w:t>ProgettoRIO</w:t>
      </w:r>
      <w:r w:rsidRPr="00932FA7">
        <w:rPr>
          <w:szCs w:val="22"/>
          <w:lang w:val="it-IT"/>
        </w:rPr>
        <w:t xml:space="preserve"> con </w:t>
      </w:r>
      <w:r>
        <w:rPr>
          <w:szCs w:val="22"/>
          <w:lang w:val="it-IT"/>
        </w:rPr>
        <w:t xml:space="preserve">quelli di </w:t>
      </w:r>
      <w:r w:rsidRPr="00932FA7">
        <w:rPr>
          <w:szCs w:val="22"/>
          <w:lang w:val="it-IT"/>
        </w:rPr>
        <w:t>quest’</w:t>
      </w:r>
      <w:r>
        <w:rPr>
          <w:szCs w:val="22"/>
          <w:lang w:val="it-IT"/>
        </w:rPr>
        <w:t>emergente</w:t>
      </w:r>
      <w:r w:rsidRPr="00932FA7">
        <w:rPr>
          <w:szCs w:val="22"/>
          <w:lang w:val="it-IT"/>
        </w:rPr>
        <w:t xml:space="preserve"> realtà, e quindi il database conterrà anche informazioni </w:t>
      </w:r>
      <w:r>
        <w:rPr>
          <w:szCs w:val="22"/>
          <w:lang w:val="it-IT"/>
        </w:rPr>
        <w:t>relative ai</w:t>
      </w:r>
      <w:r w:rsidRPr="00932FA7">
        <w:rPr>
          <w:szCs w:val="22"/>
          <w:lang w:val="it-IT"/>
        </w:rPr>
        <w:t xml:space="preserve"> </w:t>
      </w:r>
      <w:r w:rsidRPr="00932FA7">
        <w:rPr>
          <w:i/>
          <w:szCs w:val="22"/>
          <w:lang w:val="it-IT"/>
        </w:rPr>
        <w:t>post</w:t>
      </w:r>
      <w:r w:rsidRPr="00932FA7">
        <w:rPr>
          <w:szCs w:val="22"/>
          <w:lang w:val="it-IT"/>
        </w:rPr>
        <w:t xml:space="preserve"> e </w:t>
      </w:r>
      <w:r>
        <w:rPr>
          <w:szCs w:val="22"/>
          <w:lang w:val="it-IT"/>
        </w:rPr>
        <w:t>ai</w:t>
      </w:r>
      <w:r w:rsidRPr="00932FA7">
        <w:rPr>
          <w:szCs w:val="22"/>
          <w:lang w:val="it-IT"/>
        </w:rPr>
        <w:t xml:space="preserve"> contenuti creati dagli utenti e condivisi sui social.</w:t>
      </w:r>
      <w:r>
        <w:rPr>
          <w:szCs w:val="22"/>
          <w:lang w:val="it-IT"/>
        </w:rPr>
        <w:t>, dai contenuti testuali agli eventuali allegati multimediali (foto e video).</w:t>
      </w:r>
    </w:p>
    <w:p w14:paraId="1F010FE5" w14:textId="720FE7D3" w:rsidR="00BA46AA" w:rsidRPr="00932FA7" w:rsidRDefault="00BA46AA" w:rsidP="00BA46AA">
      <w:pPr>
        <w:jc w:val="both"/>
        <w:rPr>
          <w:szCs w:val="22"/>
          <w:lang w:val="it-IT"/>
        </w:rPr>
      </w:pPr>
      <w:r>
        <w:rPr>
          <w:szCs w:val="22"/>
          <w:lang w:val="it-IT"/>
        </w:rPr>
        <w:t xml:space="preserve">Per ogni contenuto vi sarà la possibilità di determinarne il grado di attendibilità tramite l’uso di un </w:t>
      </w:r>
      <w:r w:rsidRPr="00932FA7">
        <w:rPr>
          <w:i/>
          <w:szCs w:val="22"/>
          <w:lang w:val="it-IT"/>
        </w:rPr>
        <w:t>flag</w:t>
      </w:r>
      <w:r w:rsidRPr="00932FA7">
        <w:rPr>
          <w:szCs w:val="22"/>
          <w:lang w:val="it-IT"/>
        </w:rPr>
        <w:t xml:space="preserve"> </w:t>
      </w:r>
      <w:r>
        <w:rPr>
          <w:szCs w:val="22"/>
          <w:lang w:val="it-IT"/>
        </w:rPr>
        <w:t xml:space="preserve">ad esso associato, per evitare un’eventuale diffusione di </w:t>
      </w:r>
      <w:r w:rsidRPr="00430795">
        <w:rPr>
          <w:i/>
          <w:szCs w:val="22"/>
          <w:lang w:val="it-IT"/>
        </w:rPr>
        <w:t>fake news</w:t>
      </w:r>
      <w:r>
        <w:rPr>
          <w:szCs w:val="22"/>
          <w:lang w:val="it-IT"/>
        </w:rPr>
        <w:t xml:space="preserve">. I </w:t>
      </w:r>
      <w:r w:rsidRPr="00932FA7">
        <w:rPr>
          <w:i/>
          <w:szCs w:val="22"/>
          <w:lang w:val="it-IT"/>
        </w:rPr>
        <w:t>fact-checker</w:t>
      </w:r>
      <w:r w:rsidRPr="00932FA7">
        <w:rPr>
          <w:szCs w:val="22"/>
          <w:lang w:val="it-IT"/>
        </w:rPr>
        <w:t xml:space="preserve"> </w:t>
      </w:r>
      <w:r>
        <w:rPr>
          <w:szCs w:val="22"/>
          <w:lang w:val="it-IT"/>
        </w:rPr>
        <w:t xml:space="preserve">potrebbero verificare l’autenticità delle fonti e la veridicità del post in questione </w:t>
      </w:r>
      <w:r w:rsidR="00205538">
        <w:rPr>
          <w:szCs w:val="22"/>
          <w:lang w:val="it-IT"/>
        </w:rPr>
        <w:t>contrassegnandolo</w:t>
      </w:r>
      <w:r>
        <w:rPr>
          <w:szCs w:val="22"/>
          <w:lang w:val="it-IT"/>
        </w:rPr>
        <w:t xml:space="preserve"> come post attendibile.</w:t>
      </w:r>
    </w:p>
    <w:p w14:paraId="5468CF90" w14:textId="01C4959A" w:rsidR="00632042" w:rsidRDefault="00923E5E" w:rsidP="00632042">
      <w:pPr>
        <w:pStyle w:val="Titolo2"/>
        <w:rPr>
          <w:lang w:val="it-IT"/>
        </w:rPr>
      </w:pPr>
      <w:bookmarkStart w:id="28" w:name="_Toc120383583"/>
      <w:bookmarkStart w:id="29" w:name="_Toc121995228"/>
      <w:r>
        <w:rPr>
          <w:lang w:val="it-IT"/>
        </w:rPr>
        <w:t>Frasi relative alla piattaforma proprietaria</w:t>
      </w:r>
      <w:bookmarkEnd w:id="28"/>
      <w:bookmarkEnd w:id="29"/>
    </w:p>
    <w:p w14:paraId="483EAED7" w14:textId="77777777" w:rsidR="00CD0D46" w:rsidRDefault="00CD0D46" w:rsidP="00CD0D46">
      <w:pPr>
        <w:jc w:val="both"/>
        <w:rPr>
          <w:szCs w:val="22"/>
          <w:lang w:val="it-IT"/>
        </w:rPr>
      </w:pPr>
      <w:r>
        <w:rPr>
          <w:szCs w:val="22"/>
          <w:lang w:val="it-IT"/>
        </w:rPr>
        <w:t xml:space="preserve">Il nostro progetto prevede uno sviluppo parallelo di una piattaforma proprietaria </w:t>
      </w:r>
      <w:r w:rsidRPr="00671EDA">
        <w:rPr>
          <w:i/>
          <w:iCs/>
          <w:szCs w:val="22"/>
          <w:lang w:val="it-IT"/>
        </w:rPr>
        <w:t>ad hoc</w:t>
      </w:r>
      <w:r>
        <w:rPr>
          <w:szCs w:val="22"/>
          <w:lang w:val="it-IT"/>
        </w:rPr>
        <w:t>, su cui gli utenti possano segnalare eventuali situazioni di pericolo direttamente o indirettamente collegate ai disastri naturali. Tale piattaforma avrebbe come scopo principale quello di raccogliere e gestire le segnalazioni di tali utenti, che possono essere di due tipi: segnalazione diretta di eventi catastrofici e segnalazione di post altrui riscontrati su social network di terze parti.</w:t>
      </w:r>
    </w:p>
    <w:p w14:paraId="27C65BF4" w14:textId="77777777" w:rsidR="00CD0D46" w:rsidRPr="00932FA7" w:rsidRDefault="00CD0D46" w:rsidP="00CD0D46">
      <w:pPr>
        <w:jc w:val="both"/>
        <w:rPr>
          <w:szCs w:val="22"/>
          <w:lang w:val="it-IT"/>
        </w:rPr>
      </w:pPr>
      <w:r>
        <w:rPr>
          <w:szCs w:val="22"/>
          <w:lang w:val="it-IT"/>
        </w:rPr>
        <w:t>Un’ulteriore funzionalità della piattaforma sarà quella di gestire i bollettini emanati dalla Protezione Civile, e le eventuali diramazioni di allerta.</w:t>
      </w:r>
    </w:p>
    <w:p w14:paraId="1994E7CD" w14:textId="77777777" w:rsidR="00877B72" w:rsidRDefault="00877B72">
      <w:pPr>
        <w:rPr>
          <w:rFonts w:asciiTheme="majorHAnsi" w:eastAsiaTheme="majorEastAsia" w:hAnsiTheme="majorHAnsi" w:cstheme="majorBidi"/>
          <w:color w:val="3F251D" w:themeColor="accent1"/>
          <w:sz w:val="30"/>
          <w:szCs w:val="30"/>
          <w:lang w:val="it-IT"/>
        </w:rPr>
      </w:pPr>
      <w:r>
        <w:rPr>
          <w:lang w:val="it-IT"/>
        </w:rPr>
        <w:br w:type="page"/>
      </w:r>
    </w:p>
    <w:p w14:paraId="6809C1FB" w14:textId="1CFE6B5A" w:rsidR="001F5D3A" w:rsidRDefault="00776E2E" w:rsidP="001F5D3A">
      <w:pPr>
        <w:pStyle w:val="Titolo1"/>
        <w:jc w:val="both"/>
        <w:rPr>
          <w:lang w:val="it-IT"/>
        </w:rPr>
      </w:pPr>
      <w:bookmarkStart w:id="30" w:name="_Toc120383584"/>
      <w:bookmarkStart w:id="31" w:name="_Toc121995229"/>
      <w:r>
        <w:rPr>
          <w:lang w:val="it-IT"/>
        </w:rPr>
        <w:lastRenderedPageBreak/>
        <w:t>Specifica delle operazioni</w:t>
      </w:r>
      <w:bookmarkEnd w:id="30"/>
      <w:bookmarkEnd w:id="31"/>
    </w:p>
    <w:p w14:paraId="0BB22468" w14:textId="77777777" w:rsidR="00AB0C94" w:rsidRPr="00AB0C94" w:rsidRDefault="00AB0C94" w:rsidP="00AB0C94">
      <w:pPr>
        <w:spacing w:before="0" w:after="0"/>
        <w:rPr>
          <w:lang w:val="it-IT"/>
        </w:rPr>
      </w:pPr>
    </w:p>
    <w:tbl>
      <w:tblPr>
        <w:tblStyle w:val="Tabellaelenco3-colore5"/>
        <w:tblW w:w="9063" w:type="dxa"/>
        <w:tblLook w:val="04A0" w:firstRow="1" w:lastRow="0" w:firstColumn="1" w:lastColumn="0" w:noHBand="0" w:noVBand="1"/>
      </w:tblPr>
      <w:tblGrid>
        <w:gridCol w:w="6846"/>
        <w:gridCol w:w="2217"/>
      </w:tblGrid>
      <w:tr w:rsidR="00056735" w14:paraId="2E631749" w14:textId="77777777" w:rsidTr="00E50947">
        <w:trPr>
          <w:cnfStyle w:val="100000000000" w:firstRow="1" w:lastRow="0" w:firstColumn="0" w:lastColumn="0" w:oddVBand="0" w:evenVBand="0" w:oddHBand="0" w:evenHBand="0" w:firstRowFirstColumn="0" w:firstRowLastColumn="0" w:lastRowFirstColumn="0" w:lastRowLastColumn="0"/>
          <w:trHeight w:val="509"/>
        </w:trPr>
        <w:tc>
          <w:tcPr>
            <w:cnfStyle w:val="001000000100" w:firstRow="0" w:lastRow="0" w:firstColumn="1" w:lastColumn="0" w:oddVBand="0" w:evenVBand="0" w:oddHBand="0" w:evenHBand="0" w:firstRowFirstColumn="1" w:firstRowLastColumn="0" w:lastRowFirstColumn="0" w:lastRowLastColumn="0"/>
            <w:tcW w:w="6846" w:type="dxa"/>
          </w:tcPr>
          <w:p w14:paraId="643088D9" w14:textId="03CD2810" w:rsidR="00056735" w:rsidRPr="006A2DFD" w:rsidRDefault="00056735" w:rsidP="00056735">
            <w:pPr>
              <w:jc w:val="center"/>
              <w:rPr>
                <w:lang w:val="it-IT"/>
              </w:rPr>
            </w:pPr>
            <w:r w:rsidRPr="006A2DFD">
              <w:rPr>
                <w:lang w:val="it-IT"/>
              </w:rPr>
              <w:t>Operazione</w:t>
            </w:r>
          </w:p>
        </w:tc>
        <w:tc>
          <w:tcPr>
            <w:tcW w:w="2217" w:type="dxa"/>
          </w:tcPr>
          <w:p w14:paraId="34FECF4A" w14:textId="1A6EE8DC" w:rsidR="00056735" w:rsidRPr="006A2DFD" w:rsidRDefault="00056735" w:rsidP="00056735">
            <w:pPr>
              <w:jc w:val="center"/>
              <w:cnfStyle w:val="100000000000" w:firstRow="1" w:lastRow="0" w:firstColumn="0" w:lastColumn="0" w:oddVBand="0" w:evenVBand="0" w:oddHBand="0" w:evenHBand="0" w:firstRowFirstColumn="0" w:firstRowLastColumn="0" w:lastRowFirstColumn="0" w:lastRowLastColumn="0"/>
              <w:rPr>
                <w:lang w:val="it-IT"/>
              </w:rPr>
            </w:pPr>
            <w:r w:rsidRPr="006A2DFD">
              <w:rPr>
                <w:lang w:val="it-IT"/>
              </w:rPr>
              <w:t>Frequenza</w:t>
            </w:r>
            <w:r w:rsidR="00CB434C">
              <w:rPr>
                <w:lang w:val="it-IT"/>
              </w:rPr>
              <w:t xml:space="preserve"> </w:t>
            </w:r>
            <w:r w:rsidR="00B77F64">
              <w:rPr>
                <w:lang w:val="it-IT"/>
              </w:rPr>
              <w:t>(</w:t>
            </w:r>
            <w:r w:rsidR="00CB434C">
              <w:rPr>
                <w:lang w:val="it-IT"/>
              </w:rPr>
              <w:t>media</w:t>
            </w:r>
            <w:r w:rsidR="00B77F64">
              <w:rPr>
                <w:lang w:val="it-IT"/>
              </w:rPr>
              <w:t>)</w:t>
            </w:r>
          </w:p>
        </w:tc>
      </w:tr>
      <w:tr w:rsidR="00056735" w14:paraId="2C04748E" w14:textId="77777777" w:rsidTr="00E5094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6846" w:type="dxa"/>
          </w:tcPr>
          <w:p w14:paraId="2A811759" w14:textId="2F4A1402" w:rsidR="00056735" w:rsidRPr="000A75A0" w:rsidRDefault="006B085B" w:rsidP="000A75A0">
            <w:pPr>
              <w:pStyle w:val="Paragrafoelenco"/>
              <w:numPr>
                <w:ilvl w:val="0"/>
                <w:numId w:val="8"/>
              </w:numPr>
              <w:rPr>
                <w:lang w:val="it-IT"/>
              </w:rPr>
            </w:pPr>
            <w:r w:rsidRPr="000A75A0">
              <w:rPr>
                <w:lang w:val="it-IT"/>
              </w:rPr>
              <w:t xml:space="preserve">Inserimento nuovo </w:t>
            </w:r>
            <w:r w:rsidR="002B7B58">
              <w:rPr>
                <w:lang w:val="it-IT"/>
              </w:rPr>
              <w:t>collaboratore</w:t>
            </w:r>
          </w:p>
        </w:tc>
        <w:tc>
          <w:tcPr>
            <w:tcW w:w="2217" w:type="dxa"/>
          </w:tcPr>
          <w:p w14:paraId="35698447" w14:textId="2EEC0297" w:rsidR="00056735" w:rsidRPr="001C6FB0" w:rsidRDefault="001C6FB0" w:rsidP="00056735">
            <w:pPr>
              <w:cnfStyle w:val="000000100000" w:firstRow="0" w:lastRow="0" w:firstColumn="0" w:lastColumn="0" w:oddVBand="0" w:evenVBand="0" w:oddHBand="1" w:evenHBand="0" w:firstRowFirstColumn="0" w:firstRowLastColumn="0" w:lastRowFirstColumn="0" w:lastRowLastColumn="0"/>
              <w:rPr>
                <w:lang w:val="it-IT"/>
              </w:rPr>
            </w:pPr>
            <w:r>
              <w:rPr>
                <w:lang w:val="it-IT"/>
              </w:rPr>
              <w:t>Due volte all’anno</w:t>
            </w:r>
          </w:p>
        </w:tc>
      </w:tr>
      <w:tr w:rsidR="000A75A0" w14:paraId="11942B86" w14:textId="77777777" w:rsidTr="00E50947">
        <w:trPr>
          <w:trHeight w:val="416"/>
        </w:trPr>
        <w:tc>
          <w:tcPr>
            <w:cnfStyle w:val="001000000000" w:firstRow="0" w:lastRow="0" w:firstColumn="1" w:lastColumn="0" w:oddVBand="0" w:evenVBand="0" w:oddHBand="0" w:evenHBand="0" w:firstRowFirstColumn="0" w:firstRowLastColumn="0" w:lastRowFirstColumn="0" w:lastRowLastColumn="0"/>
            <w:tcW w:w="6846" w:type="dxa"/>
          </w:tcPr>
          <w:p w14:paraId="38A1D980" w14:textId="0ACDE4A6" w:rsidR="000A75A0" w:rsidRPr="009A7269" w:rsidRDefault="000A75A0" w:rsidP="000A75A0">
            <w:pPr>
              <w:pStyle w:val="Paragrafoelenco"/>
              <w:numPr>
                <w:ilvl w:val="0"/>
                <w:numId w:val="8"/>
              </w:numPr>
              <w:rPr>
                <w:lang w:val="it-IT"/>
              </w:rPr>
            </w:pPr>
            <w:r w:rsidRPr="000A75A0">
              <w:rPr>
                <w:lang w:val="it-IT"/>
              </w:rPr>
              <w:t>Inserimento nuovo sensore</w:t>
            </w:r>
          </w:p>
        </w:tc>
        <w:tc>
          <w:tcPr>
            <w:tcW w:w="2217" w:type="dxa"/>
          </w:tcPr>
          <w:p w14:paraId="3421D925" w14:textId="6278F421" w:rsidR="000A75A0" w:rsidRDefault="002B7B58" w:rsidP="00056735">
            <w:pPr>
              <w:cnfStyle w:val="000000000000" w:firstRow="0" w:lastRow="0" w:firstColumn="0" w:lastColumn="0" w:oddVBand="0" w:evenVBand="0" w:oddHBand="0" w:evenHBand="0" w:firstRowFirstColumn="0" w:firstRowLastColumn="0" w:lastRowFirstColumn="0" w:lastRowLastColumn="0"/>
              <w:rPr>
                <w:lang w:val="it-IT"/>
              </w:rPr>
            </w:pPr>
            <w:r>
              <w:rPr>
                <w:lang w:val="it-IT"/>
              </w:rPr>
              <w:t>Una volta all’anno</w:t>
            </w:r>
          </w:p>
        </w:tc>
      </w:tr>
      <w:tr w:rsidR="00056735" w14:paraId="6C303BAB" w14:textId="77777777" w:rsidTr="00E50947">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6846" w:type="dxa"/>
          </w:tcPr>
          <w:p w14:paraId="41F8407B" w14:textId="4A272944" w:rsidR="00056735" w:rsidRPr="006A2DFD" w:rsidRDefault="00BA1D2D" w:rsidP="00245C99">
            <w:pPr>
              <w:pStyle w:val="Paragrafoelenco"/>
              <w:numPr>
                <w:ilvl w:val="0"/>
                <w:numId w:val="8"/>
              </w:numPr>
              <w:rPr>
                <w:lang w:val="it-IT"/>
              </w:rPr>
            </w:pPr>
            <w:r>
              <w:rPr>
                <w:lang w:val="it-IT"/>
              </w:rPr>
              <w:t xml:space="preserve">Inserimento </w:t>
            </w:r>
            <w:r w:rsidR="00981F3A">
              <w:rPr>
                <w:lang w:val="it-IT"/>
              </w:rPr>
              <w:t xml:space="preserve">nuova </w:t>
            </w:r>
            <w:r>
              <w:rPr>
                <w:lang w:val="it-IT"/>
              </w:rPr>
              <w:t>sessione di campionamento</w:t>
            </w:r>
          </w:p>
        </w:tc>
        <w:tc>
          <w:tcPr>
            <w:tcW w:w="2217" w:type="dxa"/>
          </w:tcPr>
          <w:p w14:paraId="6BCE80CD" w14:textId="585C280A" w:rsidR="00056735" w:rsidRPr="006A2DFD" w:rsidRDefault="00EB4E82" w:rsidP="00056735">
            <w:pPr>
              <w:cnfStyle w:val="000000100000" w:firstRow="0" w:lastRow="0" w:firstColumn="0" w:lastColumn="0" w:oddVBand="0" w:evenVBand="0" w:oddHBand="1" w:evenHBand="0" w:firstRowFirstColumn="0" w:firstRowLastColumn="0" w:lastRowFirstColumn="0" w:lastRowLastColumn="0"/>
              <w:rPr>
                <w:lang w:val="it-IT"/>
              </w:rPr>
            </w:pPr>
            <w:r>
              <w:rPr>
                <w:lang w:val="it-IT"/>
              </w:rPr>
              <w:t>Una volta al giorn</w:t>
            </w:r>
            <w:r w:rsidR="00ED2989">
              <w:rPr>
                <w:lang w:val="it-IT"/>
              </w:rPr>
              <w:t>o</w:t>
            </w:r>
          </w:p>
        </w:tc>
      </w:tr>
      <w:tr w:rsidR="00056735" w14:paraId="643250D9" w14:textId="77777777" w:rsidTr="00E50947">
        <w:trPr>
          <w:trHeight w:val="696"/>
        </w:trPr>
        <w:tc>
          <w:tcPr>
            <w:cnfStyle w:val="001000000000" w:firstRow="0" w:lastRow="0" w:firstColumn="1" w:lastColumn="0" w:oddVBand="0" w:evenVBand="0" w:oddHBand="0" w:evenHBand="0" w:firstRowFirstColumn="0" w:firstRowLastColumn="0" w:lastRowFirstColumn="0" w:lastRowLastColumn="0"/>
            <w:tcW w:w="6846" w:type="dxa"/>
          </w:tcPr>
          <w:p w14:paraId="116E116D" w14:textId="122FCF57" w:rsidR="00056735" w:rsidRPr="006A2DFD" w:rsidRDefault="008826B3" w:rsidP="0039288C">
            <w:pPr>
              <w:pStyle w:val="Paragrafoelenco"/>
              <w:numPr>
                <w:ilvl w:val="0"/>
                <w:numId w:val="8"/>
              </w:numPr>
              <w:rPr>
                <w:lang w:val="it-IT"/>
              </w:rPr>
            </w:pPr>
            <w:r>
              <w:rPr>
                <w:lang w:val="it-IT"/>
              </w:rPr>
              <w:t xml:space="preserve">Inserimento </w:t>
            </w:r>
            <w:r w:rsidR="00FA54F1">
              <w:rPr>
                <w:lang w:val="it-IT"/>
              </w:rPr>
              <w:t>de</w:t>
            </w:r>
            <w:r w:rsidR="00375707">
              <w:rPr>
                <w:lang w:val="it-IT"/>
              </w:rPr>
              <w:t xml:space="preserve">i dati </w:t>
            </w:r>
            <w:r w:rsidR="00F10A41">
              <w:rPr>
                <w:lang w:val="it-IT"/>
              </w:rPr>
              <w:t>ottenuti</w:t>
            </w:r>
            <w:r w:rsidR="00E53BA3">
              <w:rPr>
                <w:lang w:val="it-IT"/>
              </w:rPr>
              <w:t xml:space="preserve"> dalla sessione di campionamento</w:t>
            </w:r>
          </w:p>
        </w:tc>
        <w:tc>
          <w:tcPr>
            <w:tcW w:w="2217" w:type="dxa"/>
          </w:tcPr>
          <w:p w14:paraId="469F3147" w14:textId="5423AAB2" w:rsidR="00056735" w:rsidRPr="006A2DFD" w:rsidRDefault="00E53BA3" w:rsidP="00056735">
            <w:pPr>
              <w:cnfStyle w:val="000000000000" w:firstRow="0" w:lastRow="0" w:firstColumn="0" w:lastColumn="0" w:oddVBand="0" w:evenVBand="0" w:oddHBand="0" w:evenHBand="0" w:firstRowFirstColumn="0" w:firstRowLastColumn="0" w:lastRowFirstColumn="0" w:lastRowLastColumn="0"/>
              <w:rPr>
                <w:lang w:val="it-IT"/>
              </w:rPr>
            </w:pPr>
            <w:r>
              <w:rPr>
                <w:lang w:val="it-IT"/>
              </w:rPr>
              <w:t>Una volta al giorno</w:t>
            </w:r>
          </w:p>
        </w:tc>
      </w:tr>
      <w:tr w:rsidR="00056735" w14:paraId="17443EE3" w14:textId="77777777" w:rsidTr="00E50947">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6846" w:type="dxa"/>
          </w:tcPr>
          <w:p w14:paraId="24D03E96" w14:textId="30720E3A" w:rsidR="00056735" w:rsidRPr="0054408C" w:rsidRDefault="00402A89" w:rsidP="0054408C">
            <w:pPr>
              <w:pStyle w:val="Paragrafoelenco"/>
              <w:numPr>
                <w:ilvl w:val="0"/>
                <w:numId w:val="8"/>
              </w:numPr>
              <w:rPr>
                <w:lang w:val="it-IT"/>
              </w:rPr>
            </w:pPr>
            <w:r>
              <w:rPr>
                <w:lang w:val="it-IT"/>
              </w:rPr>
              <w:t>Inserimento delle soglie minime di pericolo</w:t>
            </w:r>
          </w:p>
        </w:tc>
        <w:tc>
          <w:tcPr>
            <w:tcW w:w="2217" w:type="dxa"/>
          </w:tcPr>
          <w:p w14:paraId="63FDB637" w14:textId="66432488" w:rsidR="00056735" w:rsidRPr="006A2DFD" w:rsidRDefault="00402A89" w:rsidP="00056735">
            <w:pPr>
              <w:cnfStyle w:val="000000100000" w:firstRow="0" w:lastRow="0" w:firstColumn="0" w:lastColumn="0" w:oddVBand="0" w:evenVBand="0" w:oddHBand="1" w:evenHBand="0" w:firstRowFirstColumn="0" w:firstRowLastColumn="0" w:lastRowFirstColumn="0" w:lastRowLastColumn="0"/>
              <w:rPr>
                <w:lang w:val="it-IT"/>
              </w:rPr>
            </w:pPr>
            <w:r>
              <w:rPr>
                <w:lang w:val="it-IT"/>
              </w:rPr>
              <w:t>Una volta all’anno</w:t>
            </w:r>
          </w:p>
        </w:tc>
      </w:tr>
      <w:tr w:rsidR="00056735" w14:paraId="57B6413C" w14:textId="77777777" w:rsidTr="00E50947">
        <w:trPr>
          <w:trHeight w:val="700"/>
        </w:trPr>
        <w:tc>
          <w:tcPr>
            <w:cnfStyle w:val="001000000000" w:firstRow="0" w:lastRow="0" w:firstColumn="1" w:lastColumn="0" w:oddVBand="0" w:evenVBand="0" w:oddHBand="0" w:evenHBand="0" w:firstRowFirstColumn="0" w:firstRowLastColumn="0" w:lastRowFirstColumn="0" w:lastRowLastColumn="0"/>
            <w:tcW w:w="6846" w:type="dxa"/>
          </w:tcPr>
          <w:p w14:paraId="302D5B50" w14:textId="7599CDAB" w:rsidR="00056735" w:rsidRPr="00402A89" w:rsidRDefault="0056769E" w:rsidP="00402A89">
            <w:pPr>
              <w:pStyle w:val="Paragrafoelenco"/>
              <w:numPr>
                <w:ilvl w:val="0"/>
                <w:numId w:val="8"/>
              </w:numPr>
              <w:rPr>
                <w:lang w:val="it-IT"/>
              </w:rPr>
            </w:pPr>
            <w:r>
              <w:rPr>
                <w:lang w:val="it-IT"/>
              </w:rPr>
              <w:t>Selezione</w:t>
            </w:r>
            <w:r w:rsidR="00A94243">
              <w:rPr>
                <w:lang w:val="it-IT"/>
              </w:rPr>
              <w:t xml:space="preserve"> dei dati che rientrano nelle soglie minime di pericolo</w:t>
            </w:r>
          </w:p>
        </w:tc>
        <w:tc>
          <w:tcPr>
            <w:tcW w:w="2217" w:type="dxa"/>
          </w:tcPr>
          <w:p w14:paraId="5714E587" w14:textId="7927F03A" w:rsidR="00056735" w:rsidRPr="006A2DFD" w:rsidRDefault="00ED2989" w:rsidP="00056735">
            <w:pPr>
              <w:cnfStyle w:val="000000000000" w:firstRow="0" w:lastRow="0" w:firstColumn="0" w:lastColumn="0" w:oddVBand="0" w:evenVBand="0" w:oddHBand="0" w:evenHBand="0" w:firstRowFirstColumn="0" w:firstRowLastColumn="0" w:lastRowFirstColumn="0" w:lastRowLastColumn="0"/>
              <w:rPr>
                <w:lang w:val="it-IT"/>
              </w:rPr>
            </w:pPr>
            <w:r>
              <w:rPr>
                <w:lang w:val="it-IT"/>
              </w:rPr>
              <w:t>Una volta al giorno</w:t>
            </w:r>
          </w:p>
        </w:tc>
      </w:tr>
      <w:tr w:rsidR="00D86761" w14:paraId="4624DE4D" w14:textId="77777777" w:rsidTr="00E50947">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6846" w:type="dxa"/>
          </w:tcPr>
          <w:p w14:paraId="1B8A8BEE" w14:textId="6E4D5776" w:rsidR="00D86761" w:rsidRPr="00A94243" w:rsidRDefault="00A94243" w:rsidP="00A94243">
            <w:pPr>
              <w:pStyle w:val="Paragrafoelenco"/>
              <w:numPr>
                <w:ilvl w:val="0"/>
                <w:numId w:val="8"/>
              </w:numPr>
              <w:rPr>
                <w:lang w:val="it-IT"/>
              </w:rPr>
            </w:pPr>
            <w:r>
              <w:rPr>
                <w:lang w:val="it-IT"/>
              </w:rPr>
              <w:t>Selezione dei dati che superano le soglie minime di pericolo</w:t>
            </w:r>
          </w:p>
        </w:tc>
        <w:tc>
          <w:tcPr>
            <w:tcW w:w="2217" w:type="dxa"/>
          </w:tcPr>
          <w:p w14:paraId="2D26D778" w14:textId="5DCD8C5D" w:rsidR="00D86761" w:rsidRPr="006A2DFD" w:rsidRDefault="00ED2989" w:rsidP="00056735">
            <w:pPr>
              <w:cnfStyle w:val="000000100000" w:firstRow="0" w:lastRow="0" w:firstColumn="0" w:lastColumn="0" w:oddVBand="0" w:evenVBand="0" w:oddHBand="1" w:evenHBand="0" w:firstRowFirstColumn="0" w:firstRowLastColumn="0" w:lastRowFirstColumn="0" w:lastRowLastColumn="0"/>
              <w:rPr>
                <w:lang w:val="it-IT"/>
              </w:rPr>
            </w:pPr>
            <w:r>
              <w:rPr>
                <w:lang w:val="it-IT"/>
              </w:rPr>
              <w:t>Una volta al giorno</w:t>
            </w:r>
          </w:p>
        </w:tc>
      </w:tr>
      <w:tr w:rsidR="00A92F75" w:rsidRPr="009D0264" w14:paraId="20864CA3" w14:textId="77777777" w:rsidTr="00E50947">
        <w:trPr>
          <w:trHeight w:val="412"/>
        </w:trPr>
        <w:tc>
          <w:tcPr>
            <w:cnfStyle w:val="001000000000" w:firstRow="0" w:lastRow="0" w:firstColumn="1" w:lastColumn="0" w:oddVBand="0" w:evenVBand="0" w:oddHBand="0" w:evenHBand="0" w:firstRowFirstColumn="0" w:firstRowLastColumn="0" w:lastRowFirstColumn="0" w:lastRowLastColumn="0"/>
            <w:tcW w:w="6846" w:type="dxa"/>
          </w:tcPr>
          <w:p w14:paraId="1344BAA3" w14:textId="60910E90" w:rsidR="00A92F75" w:rsidRDefault="00F160DF" w:rsidP="00A94243">
            <w:pPr>
              <w:pStyle w:val="Paragrafoelenco"/>
              <w:numPr>
                <w:ilvl w:val="0"/>
                <w:numId w:val="8"/>
              </w:numPr>
              <w:rPr>
                <w:lang w:val="it-IT"/>
              </w:rPr>
            </w:pPr>
            <w:r>
              <w:rPr>
                <w:lang w:val="it-IT"/>
              </w:rPr>
              <w:t>Inserimento nuovo Utente</w:t>
            </w:r>
            <w:r w:rsidR="009D0264">
              <w:rPr>
                <w:lang w:val="it-IT"/>
              </w:rPr>
              <w:t xml:space="preserve"> </w:t>
            </w:r>
            <w:r w:rsidR="000640B9">
              <w:rPr>
                <w:lang w:val="it-IT"/>
              </w:rPr>
              <w:t>dei</w:t>
            </w:r>
            <w:r w:rsidR="009D0264">
              <w:rPr>
                <w:lang w:val="it-IT"/>
              </w:rPr>
              <w:t xml:space="preserve"> social network</w:t>
            </w:r>
          </w:p>
        </w:tc>
        <w:tc>
          <w:tcPr>
            <w:tcW w:w="2217" w:type="dxa"/>
          </w:tcPr>
          <w:p w14:paraId="4EB8BF0E" w14:textId="527698B2" w:rsidR="00A92F75" w:rsidRDefault="00C84969" w:rsidP="00056735">
            <w:pPr>
              <w:cnfStyle w:val="000000000000" w:firstRow="0" w:lastRow="0" w:firstColumn="0" w:lastColumn="0" w:oddVBand="0" w:evenVBand="0" w:oddHBand="0" w:evenHBand="0" w:firstRowFirstColumn="0" w:firstRowLastColumn="0" w:lastRowFirstColumn="0" w:lastRowLastColumn="0"/>
              <w:rPr>
                <w:lang w:val="it-IT"/>
              </w:rPr>
            </w:pPr>
            <w:r>
              <w:rPr>
                <w:lang w:val="it-IT"/>
              </w:rPr>
              <w:t>15 volte al giorno</w:t>
            </w:r>
          </w:p>
        </w:tc>
      </w:tr>
      <w:tr w:rsidR="00997A87" w:rsidRPr="00430014" w14:paraId="1CCB29BF" w14:textId="77777777" w:rsidTr="00E50947">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6846" w:type="dxa"/>
          </w:tcPr>
          <w:p w14:paraId="73AA6CB4" w14:textId="341E91E3" w:rsidR="00997A87" w:rsidRDefault="0BBB3195" w:rsidP="00A94243">
            <w:pPr>
              <w:pStyle w:val="Paragrafoelenco"/>
              <w:numPr>
                <w:ilvl w:val="0"/>
                <w:numId w:val="8"/>
              </w:numPr>
              <w:rPr>
                <w:lang w:val="it-IT"/>
              </w:rPr>
            </w:pPr>
            <w:r w:rsidRPr="55B0C017">
              <w:rPr>
                <w:lang w:val="it-IT"/>
              </w:rPr>
              <w:t xml:space="preserve">Inserimento </w:t>
            </w:r>
            <w:r w:rsidR="1F18D2BE" w:rsidRPr="71BE2408">
              <w:rPr>
                <w:lang w:val="it-IT"/>
              </w:rPr>
              <w:t xml:space="preserve">contenuti </w:t>
            </w:r>
            <w:r w:rsidR="1F18D2BE" w:rsidRPr="09E6AFC6">
              <w:rPr>
                <w:lang w:val="it-IT"/>
              </w:rPr>
              <w:t>testuali</w:t>
            </w:r>
            <w:r w:rsidRPr="5FC20EEA">
              <w:rPr>
                <w:lang w:val="it-IT"/>
              </w:rPr>
              <w:t xml:space="preserve"> </w:t>
            </w:r>
            <w:r w:rsidRPr="031424F2">
              <w:rPr>
                <w:lang w:val="it-IT"/>
              </w:rPr>
              <w:t xml:space="preserve">dei </w:t>
            </w:r>
            <w:r w:rsidRPr="0606374D">
              <w:rPr>
                <w:lang w:val="it-IT"/>
              </w:rPr>
              <w:t>social</w:t>
            </w:r>
            <w:r w:rsidR="00430014">
              <w:rPr>
                <w:lang w:val="it-IT"/>
              </w:rPr>
              <w:t xml:space="preserve"> network</w:t>
            </w:r>
          </w:p>
        </w:tc>
        <w:tc>
          <w:tcPr>
            <w:tcW w:w="2217" w:type="dxa"/>
          </w:tcPr>
          <w:p w14:paraId="6C192C73" w14:textId="2AFE2F3C" w:rsidR="00997A87" w:rsidRDefault="0649B4D7" w:rsidP="00056735">
            <w:pPr>
              <w:cnfStyle w:val="000000100000" w:firstRow="0" w:lastRow="0" w:firstColumn="0" w:lastColumn="0" w:oddVBand="0" w:evenVBand="0" w:oddHBand="1" w:evenHBand="0" w:firstRowFirstColumn="0" w:firstRowLastColumn="0" w:lastRowFirstColumn="0" w:lastRowLastColumn="0"/>
              <w:rPr>
                <w:lang w:val="it-IT"/>
              </w:rPr>
            </w:pPr>
            <w:r w:rsidRPr="3E19AA1C">
              <w:rPr>
                <w:lang w:val="it-IT"/>
              </w:rPr>
              <w:t xml:space="preserve">Una volta </w:t>
            </w:r>
            <w:r w:rsidRPr="677FD7B3">
              <w:rPr>
                <w:lang w:val="it-IT"/>
              </w:rPr>
              <w:t>al</w:t>
            </w:r>
            <w:r w:rsidR="11899F0B" w:rsidRPr="677FD7B3">
              <w:rPr>
                <w:lang w:val="it-IT"/>
              </w:rPr>
              <w:t>l’ora</w:t>
            </w:r>
          </w:p>
        </w:tc>
      </w:tr>
      <w:tr w:rsidR="00997A87" w:rsidRPr="00274658" w14:paraId="03C6CAA6" w14:textId="77777777" w:rsidTr="00E50947">
        <w:trPr>
          <w:trHeight w:val="412"/>
        </w:trPr>
        <w:tc>
          <w:tcPr>
            <w:cnfStyle w:val="001000000000" w:firstRow="0" w:lastRow="0" w:firstColumn="1" w:lastColumn="0" w:oddVBand="0" w:evenVBand="0" w:oddHBand="0" w:evenHBand="0" w:firstRowFirstColumn="0" w:firstRowLastColumn="0" w:lastRowFirstColumn="0" w:lastRowLastColumn="0"/>
            <w:tcW w:w="6846" w:type="dxa"/>
          </w:tcPr>
          <w:p w14:paraId="09568B7B" w14:textId="06376F77" w:rsidR="00997A87" w:rsidRDefault="226E0B90" w:rsidP="00A94243">
            <w:pPr>
              <w:pStyle w:val="Paragrafoelenco"/>
              <w:numPr>
                <w:ilvl w:val="0"/>
                <w:numId w:val="8"/>
              </w:numPr>
              <w:rPr>
                <w:lang w:val="it-IT"/>
              </w:rPr>
            </w:pPr>
            <w:r w:rsidRPr="4123B5E4">
              <w:rPr>
                <w:lang w:val="it-IT"/>
              </w:rPr>
              <w:t xml:space="preserve">Inserimento </w:t>
            </w:r>
            <w:r w:rsidR="00B848FE">
              <w:rPr>
                <w:lang w:val="it-IT"/>
              </w:rPr>
              <w:t>contenuti</w:t>
            </w:r>
            <w:r w:rsidRPr="4123B5E4">
              <w:rPr>
                <w:lang w:val="it-IT"/>
              </w:rPr>
              <w:t xml:space="preserve"> </w:t>
            </w:r>
            <w:r w:rsidRPr="07C7E1F3">
              <w:rPr>
                <w:lang w:val="it-IT"/>
              </w:rPr>
              <w:t>multimediali</w:t>
            </w:r>
            <w:r w:rsidR="01582C87" w:rsidRPr="664FA2CF">
              <w:rPr>
                <w:lang w:val="it-IT"/>
              </w:rPr>
              <w:t xml:space="preserve"> </w:t>
            </w:r>
            <w:r w:rsidR="01582C87" w:rsidRPr="2CF3CEDE">
              <w:rPr>
                <w:lang w:val="it-IT"/>
              </w:rPr>
              <w:t>dei social network</w:t>
            </w:r>
          </w:p>
        </w:tc>
        <w:tc>
          <w:tcPr>
            <w:tcW w:w="2217" w:type="dxa"/>
          </w:tcPr>
          <w:p w14:paraId="5831A654" w14:textId="57B63835" w:rsidR="00997A87" w:rsidRDefault="01582C87" w:rsidP="00056735">
            <w:pPr>
              <w:cnfStyle w:val="000000000000" w:firstRow="0" w:lastRow="0" w:firstColumn="0" w:lastColumn="0" w:oddVBand="0" w:evenVBand="0" w:oddHBand="0" w:evenHBand="0" w:firstRowFirstColumn="0" w:firstRowLastColumn="0" w:lastRowFirstColumn="0" w:lastRowLastColumn="0"/>
              <w:rPr>
                <w:lang w:val="it-IT"/>
              </w:rPr>
            </w:pPr>
            <w:r w:rsidRPr="2943493F">
              <w:rPr>
                <w:lang w:val="it-IT"/>
              </w:rPr>
              <w:t xml:space="preserve">Una volta </w:t>
            </w:r>
            <w:r w:rsidR="6D749DA0" w:rsidRPr="5C11567A">
              <w:rPr>
                <w:lang w:val="it-IT"/>
              </w:rPr>
              <w:t xml:space="preserve">ogni </w:t>
            </w:r>
            <w:r w:rsidR="003B02D2" w:rsidRPr="5C11567A">
              <w:rPr>
                <w:lang w:val="it-IT"/>
              </w:rPr>
              <w:t>tre</w:t>
            </w:r>
            <w:r w:rsidR="6D749DA0" w:rsidRPr="517619C9">
              <w:rPr>
                <w:lang w:val="it-IT"/>
              </w:rPr>
              <w:t xml:space="preserve"> </w:t>
            </w:r>
            <w:r w:rsidR="6D749DA0" w:rsidRPr="74C82FD0">
              <w:rPr>
                <w:lang w:val="it-IT"/>
              </w:rPr>
              <w:t>ore</w:t>
            </w:r>
          </w:p>
        </w:tc>
      </w:tr>
      <w:tr w:rsidR="00AD5116" w:rsidRPr="00A416AA" w14:paraId="2B3C589E" w14:textId="77777777" w:rsidTr="00E50947">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6846" w:type="dxa"/>
          </w:tcPr>
          <w:p w14:paraId="152EAB8E" w14:textId="2041F1D3" w:rsidR="00AD5116" w:rsidRPr="4123B5E4" w:rsidRDefault="00AD5116" w:rsidP="00AD5116">
            <w:pPr>
              <w:pStyle w:val="Paragrafoelenco"/>
              <w:numPr>
                <w:ilvl w:val="0"/>
                <w:numId w:val="8"/>
              </w:numPr>
              <w:rPr>
                <w:lang w:val="it-IT"/>
              </w:rPr>
            </w:pPr>
            <w:r>
              <w:rPr>
                <w:lang w:val="it-IT"/>
              </w:rPr>
              <w:t>Inserimento nuovo Utente della piattaforma proprietaria</w:t>
            </w:r>
          </w:p>
        </w:tc>
        <w:tc>
          <w:tcPr>
            <w:tcW w:w="2217" w:type="dxa"/>
          </w:tcPr>
          <w:p w14:paraId="3A78114C" w14:textId="26AA8AED" w:rsidR="00AD5116" w:rsidRPr="00597F85" w:rsidRDefault="00597F85" w:rsidP="00AD5116">
            <w:pPr>
              <w:cnfStyle w:val="000000100000" w:firstRow="0" w:lastRow="0" w:firstColumn="0" w:lastColumn="0" w:oddVBand="0" w:evenVBand="0" w:oddHBand="1" w:evenHBand="0" w:firstRowFirstColumn="0" w:firstRowLastColumn="0" w:lastRowFirstColumn="0" w:lastRowLastColumn="0"/>
              <w:rPr>
                <w:lang w:val="it-IT"/>
              </w:rPr>
            </w:pPr>
            <w:r>
              <w:rPr>
                <w:lang w:val="it-IT"/>
              </w:rPr>
              <w:t>470 volte all’anno</w:t>
            </w:r>
          </w:p>
        </w:tc>
      </w:tr>
      <w:tr w:rsidR="00965938" w:rsidRPr="00A416AA" w14:paraId="13C90BF9" w14:textId="77777777" w:rsidTr="00E50947">
        <w:trPr>
          <w:trHeight w:val="555"/>
        </w:trPr>
        <w:tc>
          <w:tcPr>
            <w:cnfStyle w:val="001000000000" w:firstRow="0" w:lastRow="0" w:firstColumn="1" w:lastColumn="0" w:oddVBand="0" w:evenVBand="0" w:oddHBand="0" w:evenHBand="0" w:firstRowFirstColumn="0" w:firstRowLastColumn="0" w:lastRowFirstColumn="0" w:lastRowLastColumn="0"/>
            <w:tcW w:w="6846" w:type="dxa"/>
          </w:tcPr>
          <w:p w14:paraId="47F7A7EC" w14:textId="092BA33D" w:rsidR="00965938" w:rsidRDefault="00965938" w:rsidP="00AD5116">
            <w:pPr>
              <w:pStyle w:val="Paragrafoelenco"/>
              <w:numPr>
                <w:ilvl w:val="0"/>
                <w:numId w:val="8"/>
              </w:numPr>
              <w:rPr>
                <w:lang w:val="it-IT"/>
              </w:rPr>
            </w:pPr>
            <w:r>
              <w:rPr>
                <w:lang w:val="it-IT"/>
              </w:rPr>
              <w:t>Inserimento segnalazione</w:t>
            </w:r>
            <w:r w:rsidR="006D5E7D">
              <w:rPr>
                <w:lang w:val="it-IT"/>
              </w:rPr>
              <w:t xml:space="preserve"> evento</w:t>
            </w:r>
            <w:r w:rsidR="00955657">
              <w:rPr>
                <w:lang w:val="it-IT"/>
              </w:rPr>
              <w:t xml:space="preserve"> </w:t>
            </w:r>
            <w:r w:rsidR="00BF1B11">
              <w:rPr>
                <w:lang w:val="it-IT"/>
              </w:rPr>
              <w:t>straordinario</w:t>
            </w:r>
          </w:p>
        </w:tc>
        <w:tc>
          <w:tcPr>
            <w:tcW w:w="2217" w:type="dxa"/>
          </w:tcPr>
          <w:p w14:paraId="02F1DD72" w14:textId="3719D8DA" w:rsidR="00965938" w:rsidRPr="00A73C01" w:rsidRDefault="001B1C44" w:rsidP="00AD5116">
            <w:pPr>
              <w:cnfStyle w:val="000000000000" w:firstRow="0" w:lastRow="0" w:firstColumn="0" w:lastColumn="0" w:oddVBand="0" w:evenVBand="0" w:oddHBand="0" w:evenHBand="0" w:firstRowFirstColumn="0" w:firstRowLastColumn="0" w:lastRowFirstColumn="0" w:lastRowLastColumn="0"/>
              <w:rPr>
                <w:lang w:val="it-IT"/>
              </w:rPr>
            </w:pPr>
            <w:r>
              <w:rPr>
                <w:lang w:val="it-IT"/>
              </w:rPr>
              <w:t>45 volte al mese</w:t>
            </w:r>
          </w:p>
        </w:tc>
      </w:tr>
      <w:tr w:rsidR="006D5E7D" w:rsidRPr="009D5A2E" w14:paraId="6A0D0258" w14:textId="77777777" w:rsidTr="00E50947">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6846" w:type="dxa"/>
          </w:tcPr>
          <w:p w14:paraId="1C540E7F" w14:textId="6DD09000" w:rsidR="006D5E7D" w:rsidRDefault="006D5E7D" w:rsidP="00AD5116">
            <w:pPr>
              <w:pStyle w:val="Paragrafoelenco"/>
              <w:numPr>
                <w:ilvl w:val="0"/>
                <w:numId w:val="8"/>
              </w:numPr>
              <w:rPr>
                <w:lang w:val="it-IT"/>
              </w:rPr>
            </w:pPr>
            <w:r>
              <w:rPr>
                <w:lang w:val="it-IT"/>
              </w:rPr>
              <w:t xml:space="preserve">Inserimento segnalazione </w:t>
            </w:r>
            <w:r w:rsidR="00AD467E">
              <w:rPr>
                <w:lang w:val="it-IT"/>
              </w:rPr>
              <w:t xml:space="preserve">Post </w:t>
            </w:r>
            <w:r w:rsidR="00C30073">
              <w:rPr>
                <w:lang w:val="it-IT"/>
              </w:rPr>
              <w:t>inerente a</w:t>
            </w:r>
            <w:r w:rsidR="009D5A2E">
              <w:rPr>
                <w:lang w:val="it-IT"/>
              </w:rPr>
              <w:t xml:space="preserve"> un evento straordinario</w:t>
            </w:r>
          </w:p>
        </w:tc>
        <w:tc>
          <w:tcPr>
            <w:tcW w:w="2217" w:type="dxa"/>
          </w:tcPr>
          <w:p w14:paraId="5FBCD38F" w14:textId="39E78973" w:rsidR="006D5E7D" w:rsidRPr="00FF00A2" w:rsidRDefault="002F5232" w:rsidP="00AD5116">
            <w:pPr>
              <w:cnfStyle w:val="000000100000" w:firstRow="0" w:lastRow="0" w:firstColumn="0" w:lastColumn="0" w:oddVBand="0" w:evenVBand="0" w:oddHBand="1" w:evenHBand="0" w:firstRowFirstColumn="0" w:firstRowLastColumn="0" w:lastRowFirstColumn="0" w:lastRowLastColumn="0"/>
              <w:rPr>
                <w:lang w:val="it-IT"/>
              </w:rPr>
            </w:pPr>
            <w:r>
              <w:rPr>
                <w:lang w:val="it-IT"/>
              </w:rPr>
              <w:t>60 volte al mese</w:t>
            </w:r>
          </w:p>
        </w:tc>
      </w:tr>
      <w:tr w:rsidR="006F46C8" w:rsidRPr="009D5A2E" w14:paraId="19AB4B71" w14:textId="77777777" w:rsidTr="00C4731C">
        <w:trPr>
          <w:trHeight w:val="516"/>
        </w:trPr>
        <w:tc>
          <w:tcPr>
            <w:cnfStyle w:val="001000000000" w:firstRow="0" w:lastRow="0" w:firstColumn="1" w:lastColumn="0" w:oddVBand="0" w:evenVBand="0" w:oddHBand="0" w:evenHBand="0" w:firstRowFirstColumn="0" w:firstRowLastColumn="0" w:lastRowFirstColumn="0" w:lastRowLastColumn="0"/>
            <w:tcW w:w="6846" w:type="dxa"/>
          </w:tcPr>
          <w:p w14:paraId="56F5ED8A" w14:textId="6FC8FFD9" w:rsidR="006F46C8" w:rsidRDefault="006F46C8" w:rsidP="00AD5116">
            <w:pPr>
              <w:pStyle w:val="Paragrafoelenco"/>
              <w:numPr>
                <w:ilvl w:val="0"/>
                <w:numId w:val="8"/>
              </w:numPr>
              <w:rPr>
                <w:lang w:val="it-IT"/>
              </w:rPr>
            </w:pPr>
            <w:r>
              <w:rPr>
                <w:lang w:val="it-IT"/>
              </w:rPr>
              <w:t xml:space="preserve">Inserimento </w:t>
            </w:r>
            <w:r w:rsidR="00106E8F">
              <w:rPr>
                <w:lang w:val="it-IT"/>
              </w:rPr>
              <w:t>diramazione allerta</w:t>
            </w:r>
          </w:p>
        </w:tc>
        <w:tc>
          <w:tcPr>
            <w:tcW w:w="2217" w:type="dxa"/>
          </w:tcPr>
          <w:p w14:paraId="33A69B94" w14:textId="1653F2FF" w:rsidR="006F46C8" w:rsidRPr="00714B0B" w:rsidRDefault="00714B0B" w:rsidP="00AD5116">
            <w:pPr>
              <w:cnfStyle w:val="000000000000" w:firstRow="0" w:lastRow="0" w:firstColumn="0" w:lastColumn="0" w:oddVBand="0" w:evenVBand="0" w:oddHBand="0" w:evenHBand="0" w:firstRowFirstColumn="0" w:firstRowLastColumn="0" w:lastRowFirstColumn="0" w:lastRowLastColumn="0"/>
              <w:rPr>
                <w:lang w:val="it-IT"/>
              </w:rPr>
            </w:pPr>
            <w:r>
              <w:rPr>
                <w:lang w:val="it-IT"/>
              </w:rPr>
              <w:t>15 volte al mese</w:t>
            </w:r>
          </w:p>
        </w:tc>
      </w:tr>
      <w:tr w:rsidR="00B14968" w:rsidRPr="00B848FE" w14:paraId="150D285F" w14:textId="77777777" w:rsidTr="00C4731C">
        <w:trPr>
          <w:cnfStyle w:val="000000100000" w:firstRow="0" w:lastRow="0" w:firstColumn="0" w:lastColumn="0" w:oddVBand="0" w:evenVBand="0" w:oddHBand="1" w:evenHBand="0" w:firstRowFirstColumn="0" w:firstRowLastColumn="0" w:lastRowFirstColumn="0" w:lastRowLastColumn="0"/>
          <w:trHeight w:val="792"/>
        </w:trPr>
        <w:tc>
          <w:tcPr>
            <w:cnfStyle w:val="001000000000" w:firstRow="0" w:lastRow="0" w:firstColumn="1" w:lastColumn="0" w:oddVBand="0" w:evenVBand="0" w:oddHBand="0" w:evenHBand="0" w:firstRowFirstColumn="0" w:firstRowLastColumn="0" w:lastRowFirstColumn="0" w:lastRowLastColumn="0"/>
            <w:tcW w:w="6846" w:type="dxa"/>
          </w:tcPr>
          <w:p w14:paraId="54C8E8BD" w14:textId="006711F8" w:rsidR="00B14968" w:rsidRPr="4123B5E4" w:rsidRDefault="00B14968" w:rsidP="00B14968">
            <w:pPr>
              <w:pStyle w:val="Paragrafoelenco"/>
              <w:numPr>
                <w:ilvl w:val="0"/>
                <w:numId w:val="8"/>
              </w:numPr>
              <w:rPr>
                <w:lang w:val="it-IT"/>
              </w:rPr>
            </w:pPr>
            <w:r>
              <w:rPr>
                <w:lang w:val="it-IT"/>
              </w:rPr>
              <w:t>Inserimento dell’indice di affidabilità di Utente</w:t>
            </w:r>
          </w:p>
        </w:tc>
        <w:tc>
          <w:tcPr>
            <w:tcW w:w="2217" w:type="dxa"/>
          </w:tcPr>
          <w:p w14:paraId="3A95849C" w14:textId="3FDB2210" w:rsidR="00B14968" w:rsidRPr="00E50947" w:rsidRDefault="00E50947" w:rsidP="00B14968">
            <w:pPr>
              <w:cnfStyle w:val="000000100000" w:firstRow="0" w:lastRow="0" w:firstColumn="0" w:lastColumn="0" w:oddVBand="0" w:evenVBand="0" w:oddHBand="1" w:evenHBand="0" w:firstRowFirstColumn="0" w:firstRowLastColumn="0" w:lastRowFirstColumn="0" w:lastRowLastColumn="0"/>
              <w:rPr>
                <w:lang w:val="it-IT"/>
              </w:rPr>
            </w:pPr>
            <w:r>
              <w:rPr>
                <w:lang w:val="it-IT"/>
              </w:rPr>
              <w:t>60 volte alla settimana</w:t>
            </w:r>
          </w:p>
        </w:tc>
      </w:tr>
      <w:tr w:rsidR="00B14968" w:rsidRPr="008900E2" w14:paraId="3800CA08" w14:textId="77777777" w:rsidTr="00E50947">
        <w:trPr>
          <w:trHeight w:val="731"/>
        </w:trPr>
        <w:tc>
          <w:tcPr>
            <w:cnfStyle w:val="001000000000" w:firstRow="0" w:lastRow="0" w:firstColumn="1" w:lastColumn="0" w:oddVBand="0" w:evenVBand="0" w:oddHBand="0" w:evenHBand="0" w:firstRowFirstColumn="0" w:firstRowLastColumn="0" w:lastRowFirstColumn="0" w:lastRowLastColumn="0"/>
            <w:tcW w:w="6846" w:type="dxa"/>
          </w:tcPr>
          <w:p w14:paraId="774CCB87" w14:textId="7BD239F4" w:rsidR="00B14968" w:rsidRPr="4123B5E4" w:rsidRDefault="00B14968" w:rsidP="00B14968">
            <w:pPr>
              <w:pStyle w:val="Paragrafoelenco"/>
              <w:numPr>
                <w:ilvl w:val="0"/>
                <w:numId w:val="8"/>
              </w:numPr>
              <w:rPr>
                <w:lang w:val="it-IT"/>
              </w:rPr>
            </w:pPr>
            <w:r>
              <w:rPr>
                <w:lang w:val="it-IT"/>
              </w:rPr>
              <w:t>Inserimento dell’indice di attendibilità del contenuto testuale/multimediale</w:t>
            </w:r>
          </w:p>
        </w:tc>
        <w:tc>
          <w:tcPr>
            <w:tcW w:w="2217" w:type="dxa"/>
          </w:tcPr>
          <w:p w14:paraId="58290063" w14:textId="3535A2C2" w:rsidR="00B14968" w:rsidRPr="001D0F78" w:rsidRDefault="001D0F78" w:rsidP="00B14968">
            <w:pPr>
              <w:cnfStyle w:val="000000000000" w:firstRow="0" w:lastRow="0" w:firstColumn="0" w:lastColumn="0" w:oddVBand="0" w:evenVBand="0" w:oddHBand="0" w:evenHBand="0" w:firstRowFirstColumn="0" w:firstRowLastColumn="0" w:lastRowFirstColumn="0" w:lastRowLastColumn="0"/>
              <w:rPr>
                <w:lang w:val="it-IT"/>
              </w:rPr>
            </w:pPr>
            <w:r>
              <w:rPr>
                <w:lang w:val="it-IT"/>
              </w:rPr>
              <w:t>48 volte alla settimana</w:t>
            </w:r>
          </w:p>
        </w:tc>
      </w:tr>
      <w:tr w:rsidR="005B33B7" w14:paraId="4B70B9DC" w14:textId="77777777" w:rsidTr="00E50947">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6846" w:type="dxa"/>
          </w:tcPr>
          <w:p w14:paraId="127DDC97" w14:textId="05AE9338" w:rsidR="005B33B7" w:rsidRDefault="005B33B7" w:rsidP="00A94243">
            <w:pPr>
              <w:pStyle w:val="Paragrafoelenco"/>
              <w:numPr>
                <w:ilvl w:val="0"/>
                <w:numId w:val="8"/>
              </w:numPr>
              <w:rPr>
                <w:lang w:val="it-IT"/>
              </w:rPr>
            </w:pPr>
            <w:r>
              <w:rPr>
                <w:lang w:val="it-IT"/>
              </w:rPr>
              <w:t>Modifica dati collaboratore</w:t>
            </w:r>
          </w:p>
        </w:tc>
        <w:tc>
          <w:tcPr>
            <w:tcW w:w="2217" w:type="dxa"/>
          </w:tcPr>
          <w:p w14:paraId="01844C53" w14:textId="52C58E11" w:rsidR="005B33B7" w:rsidRPr="00C31892" w:rsidRDefault="00624758" w:rsidP="00056735">
            <w:pPr>
              <w:cnfStyle w:val="000000100000" w:firstRow="0" w:lastRow="0" w:firstColumn="0" w:lastColumn="0" w:oddVBand="0" w:evenVBand="0" w:oddHBand="1" w:evenHBand="0" w:firstRowFirstColumn="0" w:firstRowLastColumn="0" w:lastRowFirstColumn="0" w:lastRowLastColumn="0"/>
              <w:rPr>
                <w:lang w:val="it-IT"/>
              </w:rPr>
            </w:pPr>
            <w:r>
              <w:rPr>
                <w:lang w:val="it-IT"/>
              </w:rPr>
              <w:t>Una volta all’anno</w:t>
            </w:r>
          </w:p>
        </w:tc>
      </w:tr>
      <w:tr w:rsidR="005B33B7" w14:paraId="63E76296" w14:textId="77777777" w:rsidTr="00E50947">
        <w:trPr>
          <w:trHeight w:val="412"/>
        </w:trPr>
        <w:tc>
          <w:tcPr>
            <w:cnfStyle w:val="001000000000" w:firstRow="0" w:lastRow="0" w:firstColumn="1" w:lastColumn="0" w:oddVBand="0" w:evenVBand="0" w:oddHBand="0" w:evenHBand="0" w:firstRowFirstColumn="0" w:firstRowLastColumn="0" w:lastRowFirstColumn="0" w:lastRowLastColumn="0"/>
            <w:tcW w:w="6846" w:type="dxa"/>
          </w:tcPr>
          <w:p w14:paraId="363AB11A" w14:textId="42F428E2" w:rsidR="005B33B7" w:rsidRDefault="005B33B7" w:rsidP="00A94243">
            <w:pPr>
              <w:pStyle w:val="Paragrafoelenco"/>
              <w:numPr>
                <w:ilvl w:val="0"/>
                <w:numId w:val="8"/>
              </w:numPr>
              <w:rPr>
                <w:lang w:val="it-IT"/>
              </w:rPr>
            </w:pPr>
            <w:r>
              <w:rPr>
                <w:lang w:val="it-IT"/>
              </w:rPr>
              <w:t>Modifica dati sensore</w:t>
            </w:r>
          </w:p>
        </w:tc>
        <w:tc>
          <w:tcPr>
            <w:tcW w:w="2217" w:type="dxa"/>
          </w:tcPr>
          <w:p w14:paraId="04A909BE" w14:textId="65E59333" w:rsidR="005B33B7" w:rsidRDefault="00F459BC" w:rsidP="00056735">
            <w:pPr>
              <w:cnfStyle w:val="000000000000" w:firstRow="0" w:lastRow="0" w:firstColumn="0" w:lastColumn="0" w:oddVBand="0" w:evenVBand="0" w:oddHBand="0" w:evenHBand="0" w:firstRowFirstColumn="0" w:firstRowLastColumn="0" w:lastRowFirstColumn="0" w:lastRowLastColumn="0"/>
              <w:rPr>
                <w:lang w:val="it-IT"/>
              </w:rPr>
            </w:pPr>
            <w:r>
              <w:rPr>
                <w:lang w:val="it-IT"/>
              </w:rPr>
              <w:t>Una volt</w:t>
            </w:r>
            <w:r w:rsidR="00770522">
              <w:rPr>
                <w:lang w:val="it-IT"/>
              </w:rPr>
              <w:t>a</w:t>
            </w:r>
            <w:r>
              <w:rPr>
                <w:lang w:val="it-IT"/>
              </w:rPr>
              <w:t xml:space="preserve"> all’anno</w:t>
            </w:r>
          </w:p>
        </w:tc>
      </w:tr>
      <w:tr w:rsidR="00790321" w14:paraId="74C5550B" w14:textId="77777777" w:rsidTr="00E5094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6846" w:type="dxa"/>
          </w:tcPr>
          <w:p w14:paraId="2EEAE691" w14:textId="6A1A6EDA" w:rsidR="00790321" w:rsidRPr="00AF6558" w:rsidRDefault="00104CFE" w:rsidP="00790321">
            <w:pPr>
              <w:pStyle w:val="Paragrafoelenco"/>
              <w:numPr>
                <w:ilvl w:val="0"/>
                <w:numId w:val="8"/>
              </w:numPr>
              <w:rPr>
                <w:lang w:val="it-IT"/>
              </w:rPr>
            </w:pPr>
            <w:r>
              <w:rPr>
                <w:lang w:val="it-IT"/>
              </w:rPr>
              <w:t>Modifica</w:t>
            </w:r>
            <w:r w:rsidR="00790321">
              <w:rPr>
                <w:lang w:val="it-IT"/>
              </w:rPr>
              <w:t xml:space="preserve"> Utente della piattaforma proprietaria</w:t>
            </w:r>
          </w:p>
        </w:tc>
        <w:tc>
          <w:tcPr>
            <w:tcW w:w="2217" w:type="dxa"/>
          </w:tcPr>
          <w:p w14:paraId="049C21B2" w14:textId="79378AB0" w:rsidR="00790321" w:rsidRPr="00BB4E24" w:rsidRDefault="006B2CBB" w:rsidP="00790321">
            <w:pPr>
              <w:cnfStyle w:val="000000100000" w:firstRow="0" w:lastRow="0" w:firstColumn="0" w:lastColumn="0" w:oddVBand="0" w:evenVBand="0" w:oddHBand="1" w:evenHBand="0" w:firstRowFirstColumn="0" w:firstRowLastColumn="0" w:lastRowFirstColumn="0" w:lastRowLastColumn="0"/>
              <w:rPr>
                <w:lang w:val="it-IT"/>
              </w:rPr>
            </w:pPr>
            <w:r>
              <w:rPr>
                <w:lang w:val="it-IT"/>
              </w:rPr>
              <w:t>Una volta all’anno</w:t>
            </w:r>
          </w:p>
        </w:tc>
      </w:tr>
      <w:tr w:rsidR="000D50C6" w:rsidRPr="00ED4F4C" w14:paraId="31D9FA43" w14:textId="77777777" w:rsidTr="00E50947">
        <w:trPr>
          <w:trHeight w:val="414"/>
        </w:trPr>
        <w:tc>
          <w:tcPr>
            <w:cnfStyle w:val="001000000000" w:firstRow="0" w:lastRow="0" w:firstColumn="1" w:lastColumn="0" w:oddVBand="0" w:evenVBand="0" w:oddHBand="0" w:evenHBand="0" w:firstRowFirstColumn="0" w:firstRowLastColumn="0" w:lastRowFirstColumn="0" w:lastRowLastColumn="0"/>
            <w:tcW w:w="6846" w:type="dxa"/>
          </w:tcPr>
          <w:p w14:paraId="6791BF3F" w14:textId="7929F0FD" w:rsidR="000D50C6" w:rsidRPr="00AF6558" w:rsidRDefault="00ED4F4C" w:rsidP="00A94243">
            <w:pPr>
              <w:pStyle w:val="Paragrafoelenco"/>
              <w:numPr>
                <w:ilvl w:val="0"/>
                <w:numId w:val="8"/>
              </w:numPr>
              <w:rPr>
                <w:lang w:val="it-IT"/>
              </w:rPr>
            </w:pPr>
            <w:r>
              <w:rPr>
                <w:lang w:val="it-IT"/>
              </w:rPr>
              <w:t>Modifica dell’indice di affidabilità di Utente</w:t>
            </w:r>
            <w:r w:rsidR="005F29DA">
              <w:rPr>
                <w:rStyle w:val="Rimandonotaapidipagina"/>
                <w:lang w:val="it-IT"/>
              </w:rPr>
              <w:footnoteReference w:id="2"/>
            </w:r>
          </w:p>
        </w:tc>
        <w:tc>
          <w:tcPr>
            <w:tcW w:w="2217" w:type="dxa"/>
          </w:tcPr>
          <w:p w14:paraId="5D62C986" w14:textId="03DA152D" w:rsidR="000D50C6" w:rsidRPr="00C834E3" w:rsidRDefault="00C834E3" w:rsidP="00056735">
            <w:pPr>
              <w:cnfStyle w:val="000000000000" w:firstRow="0" w:lastRow="0" w:firstColumn="0" w:lastColumn="0" w:oddVBand="0" w:evenVBand="0" w:oddHBand="0" w:evenHBand="0" w:firstRowFirstColumn="0" w:firstRowLastColumn="0" w:lastRowFirstColumn="0" w:lastRowLastColumn="0"/>
              <w:rPr>
                <w:lang w:val="it-IT"/>
              </w:rPr>
            </w:pPr>
            <w:r>
              <w:rPr>
                <w:lang w:val="it-IT"/>
              </w:rPr>
              <w:t>95 volte al mese</w:t>
            </w:r>
          </w:p>
        </w:tc>
      </w:tr>
      <w:tr w:rsidR="00A0579F" w:rsidRPr="00ED4F4C" w14:paraId="6572C8BB" w14:textId="77777777" w:rsidTr="00E50947">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6846" w:type="dxa"/>
          </w:tcPr>
          <w:p w14:paraId="4BDFCC02" w14:textId="472EBCFC" w:rsidR="00A0579F" w:rsidRDefault="00A0579F" w:rsidP="00A94243">
            <w:pPr>
              <w:pStyle w:val="Paragrafoelenco"/>
              <w:numPr>
                <w:ilvl w:val="0"/>
                <w:numId w:val="8"/>
              </w:numPr>
              <w:rPr>
                <w:lang w:val="it-IT"/>
              </w:rPr>
            </w:pPr>
            <w:r>
              <w:rPr>
                <w:lang w:val="it-IT"/>
              </w:rPr>
              <w:lastRenderedPageBreak/>
              <w:t>Modi</w:t>
            </w:r>
            <w:r w:rsidR="00D17645">
              <w:rPr>
                <w:lang w:val="it-IT"/>
              </w:rPr>
              <w:t xml:space="preserve">fica </w:t>
            </w:r>
            <w:r>
              <w:rPr>
                <w:lang w:val="it-IT"/>
              </w:rPr>
              <w:t>dell’indice di attendibilità del contenuto testuale/multimediale</w:t>
            </w:r>
          </w:p>
        </w:tc>
        <w:tc>
          <w:tcPr>
            <w:tcW w:w="2217" w:type="dxa"/>
          </w:tcPr>
          <w:p w14:paraId="63A253B9" w14:textId="0EBE4BC3" w:rsidR="00A0579F" w:rsidRPr="00F03A07" w:rsidRDefault="6E18E058" w:rsidP="00056735">
            <w:pPr>
              <w:cnfStyle w:val="000000100000" w:firstRow="0" w:lastRow="0" w:firstColumn="0" w:lastColumn="0" w:oddVBand="0" w:evenVBand="0" w:oddHBand="1" w:evenHBand="0" w:firstRowFirstColumn="0" w:firstRowLastColumn="0" w:lastRowFirstColumn="0" w:lastRowLastColumn="0"/>
              <w:rPr>
                <w:lang w:val="it-IT"/>
              </w:rPr>
            </w:pPr>
            <w:r w:rsidRPr="3424EC9D">
              <w:rPr>
                <w:lang w:val="it-IT"/>
              </w:rPr>
              <w:t>Una volta ogni 2</w:t>
            </w:r>
            <w:r w:rsidR="462EE2CA" w:rsidRPr="3424EC9D">
              <w:rPr>
                <w:lang w:val="it-IT"/>
              </w:rPr>
              <w:t xml:space="preserve"> ore</w:t>
            </w:r>
          </w:p>
        </w:tc>
      </w:tr>
      <w:tr w:rsidR="002F2D49" w14:paraId="7CA1A784" w14:textId="77777777" w:rsidTr="00E50947">
        <w:trPr>
          <w:trHeight w:val="405"/>
        </w:trPr>
        <w:tc>
          <w:tcPr>
            <w:cnfStyle w:val="001000000000" w:firstRow="0" w:lastRow="0" w:firstColumn="1" w:lastColumn="0" w:oddVBand="0" w:evenVBand="0" w:oddHBand="0" w:evenHBand="0" w:firstRowFirstColumn="0" w:firstRowLastColumn="0" w:lastRowFirstColumn="0" w:lastRowLastColumn="0"/>
            <w:tcW w:w="6846" w:type="dxa"/>
          </w:tcPr>
          <w:p w14:paraId="000B7327" w14:textId="384EDE03" w:rsidR="002F2D49" w:rsidRPr="00AF6558" w:rsidRDefault="00D27721" w:rsidP="00A94243">
            <w:pPr>
              <w:pStyle w:val="Paragrafoelenco"/>
              <w:numPr>
                <w:ilvl w:val="0"/>
                <w:numId w:val="8"/>
              </w:numPr>
              <w:rPr>
                <w:lang w:val="it-IT"/>
              </w:rPr>
            </w:pPr>
            <w:r>
              <w:rPr>
                <w:lang w:val="it-IT"/>
              </w:rPr>
              <w:t xml:space="preserve">Cancellazione </w:t>
            </w:r>
            <w:r w:rsidR="00607416">
              <w:rPr>
                <w:lang w:val="it-IT"/>
              </w:rPr>
              <w:t>collaboratore</w:t>
            </w:r>
          </w:p>
        </w:tc>
        <w:tc>
          <w:tcPr>
            <w:tcW w:w="2217" w:type="dxa"/>
          </w:tcPr>
          <w:p w14:paraId="524D5ACF" w14:textId="43483DEB" w:rsidR="002F2D49" w:rsidRPr="00C542E1" w:rsidRDefault="00C10187" w:rsidP="00056735">
            <w:pPr>
              <w:cnfStyle w:val="000000000000" w:firstRow="0" w:lastRow="0" w:firstColumn="0" w:lastColumn="0" w:oddVBand="0" w:evenVBand="0" w:oddHBand="0" w:evenHBand="0" w:firstRowFirstColumn="0" w:firstRowLastColumn="0" w:lastRowFirstColumn="0" w:lastRowLastColumn="0"/>
              <w:rPr>
                <w:lang w:val="it-IT"/>
              </w:rPr>
            </w:pPr>
            <w:r>
              <w:rPr>
                <w:lang w:val="it-IT"/>
              </w:rPr>
              <w:t>Una</w:t>
            </w:r>
            <w:r w:rsidR="00B40837">
              <w:rPr>
                <w:lang w:val="it-IT"/>
              </w:rPr>
              <w:t xml:space="preserve"> volta all’anno</w:t>
            </w:r>
          </w:p>
        </w:tc>
      </w:tr>
      <w:tr w:rsidR="002F3364" w14:paraId="48E2788A" w14:textId="77777777" w:rsidTr="00E50947">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846" w:type="dxa"/>
          </w:tcPr>
          <w:p w14:paraId="51FCBD57" w14:textId="2E69F8AC" w:rsidR="002F3364" w:rsidRPr="00AF6558" w:rsidRDefault="00607416" w:rsidP="00A94243">
            <w:pPr>
              <w:pStyle w:val="Paragrafoelenco"/>
              <w:numPr>
                <w:ilvl w:val="0"/>
                <w:numId w:val="8"/>
              </w:numPr>
              <w:rPr>
                <w:lang w:val="it-IT"/>
              </w:rPr>
            </w:pPr>
            <w:r>
              <w:rPr>
                <w:lang w:val="it-IT"/>
              </w:rPr>
              <w:t>Cancellaz</w:t>
            </w:r>
            <w:r w:rsidR="005B5CEB">
              <w:rPr>
                <w:lang w:val="it-IT"/>
              </w:rPr>
              <w:t xml:space="preserve">ione </w:t>
            </w:r>
            <w:r w:rsidR="00721848">
              <w:rPr>
                <w:lang w:val="it-IT"/>
              </w:rPr>
              <w:t>sensore</w:t>
            </w:r>
          </w:p>
        </w:tc>
        <w:tc>
          <w:tcPr>
            <w:tcW w:w="2217" w:type="dxa"/>
          </w:tcPr>
          <w:p w14:paraId="67F8A518" w14:textId="7BC03D93" w:rsidR="002F3364" w:rsidRPr="000A5373" w:rsidRDefault="00C7138A" w:rsidP="00056735">
            <w:pPr>
              <w:cnfStyle w:val="000000100000" w:firstRow="0" w:lastRow="0" w:firstColumn="0" w:lastColumn="0" w:oddVBand="0" w:evenVBand="0" w:oddHBand="1" w:evenHBand="0" w:firstRowFirstColumn="0" w:firstRowLastColumn="0" w:lastRowFirstColumn="0" w:lastRowLastColumn="0"/>
              <w:rPr>
                <w:i/>
                <w:iCs/>
                <w:lang w:val="it-IT"/>
              </w:rPr>
            </w:pPr>
            <w:r>
              <w:rPr>
                <w:lang w:val="it-IT"/>
              </w:rPr>
              <w:t>Una volta all’anno</w:t>
            </w:r>
          </w:p>
        </w:tc>
      </w:tr>
      <w:tr w:rsidR="002F3364" w14:paraId="421A5245" w14:textId="77777777" w:rsidTr="00860B1A">
        <w:trPr>
          <w:trHeight w:val="706"/>
        </w:trPr>
        <w:tc>
          <w:tcPr>
            <w:cnfStyle w:val="001000000000" w:firstRow="0" w:lastRow="0" w:firstColumn="1" w:lastColumn="0" w:oddVBand="0" w:evenVBand="0" w:oddHBand="0" w:evenHBand="0" w:firstRowFirstColumn="0" w:firstRowLastColumn="0" w:lastRowFirstColumn="0" w:lastRowLastColumn="0"/>
            <w:tcW w:w="6846" w:type="dxa"/>
          </w:tcPr>
          <w:p w14:paraId="7EB59E2A" w14:textId="65FFBB95" w:rsidR="002F3364" w:rsidRPr="00AF6558" w:rsidRDefault="00645E26" w:rsidP="00A94243">
            <w:pPr>
              <w:pStyle w:val="Paragrafoelenco"/>
              <w:numPr>
                <w:ilvl w:val="0"/>
                <w:numId w:val="8"/>
              </w:numPr>
              <w:rPr>
                <w:lang w:val="it-IT"/>
              </w:rPr>
            </w:pPr>
            <w:r>
              <w:rPr>
                <w:lang w:val="it-IT"/>
              </w:rPr>
              <w:t>Cancellazione</w:t>
            </w:r>
            <w:r w:rsidR="0012049E">
              <w:rPr>
                <w:lang w:val="it-IT"/>
              </w:rPr>
              <w:t xml:space="preserve"> session</w:t>
            </w:r>
            <w:r w:rsidR="00567491">
              <w:rPr>
                <w:lang w:val="it-IT"/>
              </w:rPr>
              <w:t>i</w:t>
            </w:r>
            <w:r w:rsidR="0012049E">
              <w:rPr>
                <w:lang w:val="it-IT"/>
              </w:rPr>
              <w:t xml:space="preserve"> di campionamento</w:t>
            </w:r>
            <w:r w:rsidR="00860B1A">
              <w:rPr>
                <w:lang w:val="it-IT"/>
              </w:rPr>
              <w:t xml:space="preserve"> effettuate in un certo anno</w:t>
            </w:r>
          </w:p>
        </w:tc>
        <w:tc>
          <w:tcPr>
            <w:tcW w:w="2217" w:type="dxa"/>
          </w:tcPr>
          <w:p w14:paraId="1881AEC4" w14:textId="043445DF" w:rsidR="002F3364" w:rsidRPr="00645E26" w:rsidRDefault="00860B1A" w:rsidP="00056735">
            <w:pPr>
              <w:cnfStyle w:val="000000000000" w:firstRow="0" w:lastRow="0" w:firstColumn="0" w:lastColumn="0" w:oddVBand="0" w:evenVBand="0" w:oddHBand="0" w:evenHBand="0" w:firstRowFirstColumn="0" w:firstRowLastColumn="0" w:lastRowFirstColumn="0" w:lastRowLastColumn="0"/>
              <w:rPr>
                <w:lang w:val="it-IT"/>
              </w:rPr>
            </w:pPr>
            <w:r>
              <w:rPr>
                <w:lang w:val="it-IT"/>
              </w:rPr>
              <w:t>Una volta all’anno</w:t>
            </w:r>
          </w:p>
        </w:tc>
      </w:tr>
      <w:tr w:rsidR="00176C79" w:rsidRPr="00652B4D" w14:paraId="7F703293" w14:textId="77777777" w:rsidTr="00E50947">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6846" w:type="dxa"/>
          </w:tcPr>
          <w:p w14:paraId="75386C11" w14:textId="7506E9F6" w:rsidR="00176C79" w:rsidRDefault="00176C79" w:rsidP="00176C79">
            <w:pPr>
              <w:pStyle w:val="Paragrafoelenco"/>
              <w:numPr>
                <w:ilvl w:val="0"/>
                <w:numId w:val="8"/>
              </w:numPr>
              <w:rPr>
                <w:lang w:val="it-IT"/>
              </w:rPr>
            </w:pPr>
            <w:r>
              <w:rPr>
                <w:lang w:val="it-IT"/>
              </w:rPr>
              <w:t xml:space="preserve">Cancellazione </w:t>
            </w:r>
            <w:r w:rsidRPr="71BE2408">
              <w:rPr>
                <w:lang w:val="it-IT"/>
              </w:rPr>
              <w:t xml:space="preserve">contenuti </w:t>
            </w:r>
            <w:r w:rsidRPr="09E6AFC6">
              <w:rPr>
                <w:lang w:val="it-IT"/>
              </w:rPr>
              <w:t>testuali</w:t>
            </w:r>
            <w:r w:rsidRPr="5FC20EEA">
              <w:rPr>
                <w:lang w:val="it-IT"/>
              </w:rPr>
              <w:t xml:space="preserve"> </w:t>
            </w:r>
            <w:r w:rsidRPr="031424F2">
              <w:rPr>
                <w:lang w:val="it-IT"/>
              </w:rPr>
              <w:t xml:space="preserve">dei </w:t>
            </w:r>
            <w:r w:rsidRPr="0606374D">
              <w:rPr>
                <w:lang w:val="it-IT"/>
              </w:rPr>
              <w:t>social</w:t>
            </w:r>
            <w:r>
              <w:rPr>
                <w:lang w:val="it-IT"/>
              </w:rPr>
              <w:t xml:space="preserve"> network</w:t>
            </w:r>
          </w:p>
        </w:tc>
        <w:tc>
          <w:tcPr>
            <w:tcW w:w="2217" w:type="dxa"/>
          </w:tcPr>
          <w:p w14:paraId="1096ACCF" w14:textId="6E1BD096" w:rsidR="00176C79" w:rsidRPr="000A5373" w:rsidRDefault="00176C79" w:rsidP="00176C79">
            <w:pPr>
              <w:cnfStyle w:val="000000100000" w:firstRow="0" w:lastRow="0" w:firstColumn="0" w:lastColumn="0" w:oddVBand="0" w:evenVBand="0" w:oddHBand="1" w:evenHBand="0" w:firstRowFirstColumn="0" w:firstRowLastColumn="0" w:lastRowFirstColumn="0" w:lastRowLastColumn="0"/>
              <w:rPr>
                <w:i/>
                <w:iCs/>
                <w:lang w:val="it-IT"/>
              </w:rPr>
            </w:pPr>
            <w:r>
              <w:rPr>
                <w:lang w:val="it-IT"/>
              </w:rPr>
              <w:t>Una volta all’anno</w:t>
            </w:r>
          </w:p>
        </w:tc>
      </w:tr>
      <w:tr w:rsidR="00880D6C" w:rsidRPr="00652B4D" w14:paraId="501A90E8" w14:textId="77777777" w:rsidTr="00E50947">
        <w:trPr>
          <w:trHeight w:val="417"/>
        </w:trPr>
        <w:tc>
          <w:tcPr>
            <w:cnfStyle w:val="001000000000" w:firstRow="0" w:lastRow="0" w:firstColumn="1" w:lastColumn="0" w:oddVBand="0" w:evenVBand="0" w:oddHBand="0" w:evenHBand="0" w:firstRowFirstColumn="0" w:firstRowLastColumn="0" w:lastRowFirstColumn="0" w:lastRowLastColumn="0"/>
            <w:tcW w:w="6846" w:type="dxa"/>
          </w:tcPr>
          <w:p w14:paraId="6B82CE66" w14:textId="0244C654" w:rsidR="00880D6C" w:rsidRDefault="00880D6C" w:rsidP="00880D6C">
            <w:pPr>
              <w:pStyle w:val="Paragrafoelenco"/>
              <w:numPr>
                <w:ilvl w:val="0"/>
                <w:numId w:val="8"/>
              </w:numPr>
              <w:rPr>
                <w:lang w:val="it-IT"/>
              </w:rPr>
            </w:pPr>
            <w:r>
              <w:rPr>
                <w:lang w:val="it-IT"/>
              </w:rPr>
              <w:t>Cancellazione contenuti</w:t>
            </w:r>
            <w:r w:rsidRPr="4123B5E4">
              <w:rPr>
                <w:lang w:val="it-IT"/>
              </w:rPr>
              <w:t xml:space="preserve"> </w:t>
            </w:r>
            <w:r w:rsidRPr="07C7E1F3">
              <w:rPr>
                <w:lang w:val="it-IT"/>
              </w:rPr>
              <w:t>multimediali</w:t>
            </w:r>
            <w:r w:rsidRPr="664FA2CF">
              <w:rPr>
                <w:lang w:val="it-IT"/>
              </w:rPr>
              <w:t xml:space="preserve"> </w:t>
            </w:r>
            <w:r w:rsidRPr="2CF3CEDE">
              <w:rPr>
                <w:lang w:val="it-IT"/>
              </w:rPr>
              <w:t>dei social network</w:t>
            </w:r>
          </w:p>
        </w:tc>
        <w:tc>
          <w:tcPr>
            <w:tcW w:w="2217" w:type="dxa"/>
          </w:tcPr>
          <w:p w14:paraId="1434FEAB" w14:textId="0F20F1E1" w:rsidR="00880D6C" w:rsidRPr="000A5373" w:rsidRDefault="00880D6C" w:rsidP="00880D6C">
            <w:pPr>
              <w:cnfStyle w:val="000000000000" w:firstRow="0" w:lastRow="0" w:firstColumn="0" w:lastColumn="0" w:oddVBand="0" w:evenVBand="0" w:oddHBand="0" w:evenHBand="0" w:firstRowFirstColumn="0" w:firstRowLastColumn="0" w:lastRowFirstColumn="0" w:lastRowLastColumn="0"/>
              <w:rPr>
                <w:i/>
                <w:iCs/>
                <w:lang w:val="it-IT"/>
              </w:rPr>
            </w:pPr>
            <w:r>
              <w:rPr>
                <w:lang w:val="it-IT"/>
              </w:rPr>
              <w:t>Una volta all’anno</w:t>
            </w:r>
          </w:p>
        </w:tc>
      </w:tr>
      <w:tr w:rsidR="00880D6C" w:rsidRPr="00652B4D" w14:paraId="6A3D1BA7" w14:textId="77777777" w:rsidTr="00E50947">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6846" w:type="dxa"/>
          </w:tcPr>
          <w:p w14:paraId="751608C4" w14:textId="3BC03F76" w:rsidR="00880D6C" w:rsidRDefault="00880D6C" w:rsidP="00880D6C">
            <w:pPr>
              <w:pStyle w:val="Paragrafoelenco"/>
              <w:numPr>
                <w:ilvl w:val="0"/>
                <w:numId w:val="8"/>
              </w:numPr>
              <w:rPr>
                <w:lang w:val="it-IT"/>
              </w:rPr>
            </w:pPr>
            <w:r>
              <w:rPr>
                <w:lang w:val="it-IT"/>
              </w:rPr>
              <w:t>Cancellazione</w:t>
            </w:r>
            <w:r w:rsidR="00946875">
              <w:rPr>
                <w:rStyle w:val="Rimandonotaapidipagina"/>
                <w:lang w:val="it-IT"/>
              </w:rPr>
              <w:footnoteReference w:id="3"/>
            </w:r>
            <w:r w:rsidR="00003EB6">
              <w:rPr>
                <w:lang w:val="it-IT"/>
              </w:rPr>
              <w:t xml:space="preserve"> </w:t>
            </w:r>
            <w:r>
              <w:rPr>
                <w:lang w:val="it-IT"/>
              </w:rPr>
              <w:t>Utente della piattaforma proprietaria</w:t>
            </w:r>
          </w:p>
        </w:tc>
        <w:tc>
          <w:tcPr>
            <w:tcW w:w="2217" w:type="dxa"/>
          </w:tcPr>
          <w:p w14:paraId="695B2F93" w14:textId="6A4BB871" w:rsidR="00880D6C" w:rsidRPr="00631863" w:rsidRDefault="00631863" w:rsidP="00880D6C">
            <w:pPr>
              <w:cnfStyle w:val="000000100000" w:firstRow="0" w:lastRow="0" w:firstColumn="0" w:lastColumn="0" w:oddVBand="0" w:evenVBand="0" w:oddHBand="1" w:evenHBand="0" w:firstRowFirstColumn="0" w:firstRowLastColumn="0" w:lastRowFirstColumn="0" w:lastRowLastColumn="0"/>
              <w:rPr>
                <w:lang w:val="it-IT"/>
              </w:rPr>
            </w:pPr>
            <w:r w:rsidRPr="00631863">
              <w:rPr>
                <w:lang w:val="it-IT"/>
              </w:rPr>
              <w:t>8 volte al mese</w:t>
            </w:r>
          </w:p>
        </w:tc>
      </w:tr>
      <w:tr w:rsidR="00880D6C" w:rsidRPr="00652B4D" w14:paraId="0187AEC2" w14:textId="77777777" w:rsidTr="00E50947">
        <w:trPr>
          <w:trHeight w:val="417"/>
        </w:trPr>
        <w:tc>
          <w:tcPr>
            <w:cnfStyle w:val="001000000000" w:firstRow="0" w:lastRow="0" w:firstColumn="1" w:lastColumn="0" w:oddVBand="0" w:evenVBand="0" w:oddHBand="0" w:evenHBand="0" w:firstRowFirstColumn="0" w:firstRowLastColumn="0" w:lastRowFirstColumn="0" w:lastRowLastColumn="0"/>
            <w:tcW w:w="6846" w:type="dxa"/>
          </w:tcPr>
          <w:p w14:paraId="44067F62" w14:textId="2AC03EE4" w:rsidR="00880D6C" w:rsidRDefault="00880D6C" w:rsidP="00880D6C">
            <w:pPr>
              <w:pStyle w:val="Paragrafoelenco"/>
              <w:numPr>
                <w:ilvl w:val="0"/>
                <w:numId w:val="8"/>
              </w:numPr>
              <w:rPr>
                <w:lang w:val="it-IT"/>
              </w:rPr>
            </w:pPr>
            <w:r>
              <w:rPr>
                <w:lang w:val="it-IT"/>
              </w:rPr>
              <w:t>Cancellazione diramazione allerta</w:t>
            </w:r>
          </w:p>
        </w:tc>
        <w:tc>
          <w:tcPr>
            <w:tcW w:w="2217" w:type="dxa"/>
          </w:tcPr>
          <w:p w14:paraId="4851B488" w14:textId="064A0DB3" w:rsidR="00880D6C" w:rsidRPr="001760DB" w:rsidRDefault="001760DB" w:rsidP="00880D6C">
            <w:pPr>
              <w:cnfStyle w:val="000000000000" w:firstRow="0" w:lastRow="0" w:firstColumn="0" w:lastColumn="0" w:oddVBand="0" w:evenVBand="0" w:oddHBand="0" w:evenHBand="0" w:firstRowFirstColumn="0" w:firstRowLastColumn="0" w:lastRowFirstColumn="0" w:lastRowLastColumn="0"/>
              <w:rPr>
                <w:lang w:val="it-IT"/>
              </w:rPr>
            </w:pPr>
            <w:r>
              <w:rPr>
                <w:lang w:val="it-IT"/>
              </w:rPr>
              <w:t>2 volte all’anno</w:t>
            </w:r>
          </w:p>
        </w:tc>
      </w:tr>
      <w:tr w:rsidR="00880D6C" w:rsidRPr="00652B4D" w14:paraId="1274760B" w14:textId="77777777" w:rsidTr="00E50947">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6846" w:type="dxa"/>
          </w:tcPr>
          <w:p w14:paraId="4EE82F7C" w14:textId="7EC55C08" w:rsidR="00880D6C" w:rsidRDefault="00880D6C" w:rsidP="00880D6C">
            <w:pPr>
              <w:pStyle w:val="Paragrafoelenco"/>
              <w:numPr>
                <w:ilvl w:val="0"/>
                <w:numId w:val="8"/>
              </w:numPr>
              <w:rPr>
                <w:lang w:val="it-IT"/>
              </w:rPr>
            </w:pPr>
            <w:r>
              <w:rPr>
                <w:lang w:val="it-IT"/>
              </w:rPr>
              <w:t xml:space="preserve">Visualizza </w:t>
            </w:r>
            <w:r w:rsidR="00AD2600">
              <w:rPr>
                <w:lang w:val="it-IT"/>
              </w:rPr>
              <w:t xml:space="preserve">lista dei </w:t>
            </w:r>
            <w:r w:rsidR="00766F17">
              <w:rPr>
                <w:lang w:val="it-IT"/>
              </w:rPr>
              <w:t>P</w:t>
            </w:r>
            <w:r w:rsidR="00315733">
              <w:rPr>
                <w:lang w:val="it-IT"/>
              </w:rPr>
              <w:t>ost</w:t>
            </w:r>
            <w:r w:rsidRPr="5FC20EEA">
              <w:rPr>
                <w:lang w:val="it-IT"/>
              </w:rPr>
              <w:t xml:space="preserve"> </w:t>
            </w:r>
            <w:r w:rsidRPr="031424F2">
              <w:rPr>
                <w:lang w:val="it-IT"/>
              </w:rPr>
              <w:t xml:space="preserve">dei </w:t>
            </w:r>
            <w:r w:rsidRPr="0606374D">
              <w:rPr>
                <w:lang w:val="it-IT"/>
              </w:rPr>
              <w:t>social</w:t>
            </w:r>
            <w:r>
              <w:rPr>
                <w:lang w:val="it-IT"/>
              </w:rPr>
              <w:t xml:space="preserve"> network</w:t>
            </w:r>
          </w:p>
        </w:tc>
        <w:tc>
          <w:tcPr>
            <w:tcW w:w="2217" w:type="dxa"/>
          </w:tcPr>
          <w:p w14:paraId="3C7292BF" w14:textId="03818537" w:rsidR="00880D6C" w:rsidRPr="00207F06" w:rsidRDefault="007229A1" w:rsidP="00880D6C">
            <w:pPr>
              <w:cnfStyle w:val="000000100000" w:firstRow="0" w:lastRow="0" w:firstColumn="0" w:lastColumn="0" w:oddVBand="0" w:evenVBand="0" w:oddHBand="1" w:evenHBand="0" w:firstRowFirstColumn="0" w:firstRowLastColumn="0" w:lastRowFirstColumn="0" w:lastRowLastColumn="0"/>
              <w:rPr>
                <w:lang w:val="it-IT"/>
              </w:rPr>
            </w:pPr>
            <w:r w:rsidRPr="00207F06">
              <w:rPr>
                <w:lang w:val="it-IT"/>
              </w:rPr>
              <w:t>180 volte al giorno</w:t>
            </w:r>
          </w:p>
        </w:tc>
      </w:tr>
      <w:tr w:rsidR="00880D6C" w:rsidRPr="00652B4D" w14:paraId="01B7932B" w14:textId="77777777" w:rsidTr="00883266">
        <w:trPr>
          <w:trHeight w:val="690"/>
        </w:trPr>
        <w:tc>
          <w:tcPr>
            <w:cnfStyle w:val="001000000000" w:firstRow="0" w:lastRow="0" w:firstColumn="1" w:lastColumn="0" w:oddVBand="0" w:evenVBand="0" w:oddHBand="0" w:evenHBand="0" w:firstRowFirstColumn="0" w:firstRowLastColumn="0" w:lastRowFirstColumn="0" w:lastRowLastColumn="0"/>
            <w:tcW w:w="6846" w:type="dxa"/>
          </w:tcPr>
          <w:p w14:paraId="372C9D92" w14:textId="5611B282" w:rsidR="00880D6C" w:rsidRDefault="00880D6C" w:rsidP="00880D6C">
            <w:pPr>
              <w:pStyle w:val="Paragrafoelenco"/>
              <w:numPr>
                <w:ilvl w:val="0"/>
                <w:numId w:val="8"/>
              </w:numPr>
              <w:rPr>
                <w:lang w:val="it-IT"/>
              </w:rPr>
            </w:pPr>
            <w:r>
              <w:rPr>
                <w:lang w:val="it-IT"/>
              </w:rPr>
              <w:t>Visualizza Utente della piattaforma proprietaria</w:t>
            </w:r>
          </w:p>
        </w:tc>
        <w:tc>
          <w:tcPr>
            <w:tcW w:w="2217" w:type="dxa"/>
          </w:tcPr>
          <w:p w14:paraId="45A5B903" w14:textId="731ED780" w:rsidR="00880D6C" w:rsidRPr="000A5373" w:rsidRDefault="00682F33" w:rsidP="00880D6C">
            <w:pPr>
              <w:cnfStyle w:val="000000000000" w:firstRow="0" w:lastRow="0" w:firstColumn="0" w:lastColumn="0" w:oddVBand="0" w:evenVBand="0" w:oddHBand="0" w:evenHBand="0" w:firstRowFirstColumn="0" w:firstRowLastColumn="0" w:lastRowFirstColumn="0" w:lastRowLastColumn="0"/>
              <w:rPr>
                <w:i/>
                <w:iCs/>
                <w:lang w:val="it-IT"/>
              </w:rPr>
            </w:pPr>
            <w:r>
              <w:rPr>
                <w:lang w:val="it-IT"/>
              </w:rPr>
              <w:t>3</w:t>
            </w:r>
            <w:r w:rsidR="00AC1511" w:rsidRPr="00207F06">
              <w:rPr>
                <w:lang w:val="it-IT"/>
              </w:rPr>
              <w:t xml:space="preserve"> volte al</w:t>
            </w:r>
            <w:r w:rsidR="00AC1511">
              <w:rPr>
                <w:lang w:val="it-IT"/>
              </w:rPr>
              <w:t>la</w:t>
            </w:r>
            <w:r w:rsidR="00AC1511" w:rsidRPr="00207F06">
              <w:rPr>
                <w:lang w:val="it-IT"/>
              </w:rPr>
              <w:t xml:space="preserve"> </w:t>
            </w:r>
            <w:r w:rsidR="00AC1511">
              <w:rPr>
                <w:lang w:val="it-IT"/>
              </w:rPr>
              <w:t>settimana</w:t>
            </w:r>
          </w:p>
        </w:tc>
      </w:tr>
      <w:tr w:rsidR="00880D6C" w:rsidRPr="00652B4D" w14:paraId="4EDDB604" w14:textId="77777777" w:rsidTr="00E50947">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6846" w:type="dxa"/>
          </w:tcPr>
          <w:p w14:paraId="47A16E84" w14:textId="26AC613F" w:rsidR="00880D6C" w:rsidRDefault="00880D6C" w:rsidP="00880D6C">
            <w:pPr>
              <w:pStyle w:val="Paragrafoelenco"/>
              <w:numPr>
                <w:ilvl w:val="0"/>
                <w:numId w:val="8"/>
              </w:numPr>
              <w:rPr>
                <w:lang w:val="it-IT"/>
              </w:rPr>
            </w:pPr>
            <w:r>
              <w:rPr>
                <w:lang w:val="it-IT"/>
              </w:rPr>
              <w:t>Visualizza diramazione allerta</w:t>
            </w:r>
          </w:p>
        </w:tc>
        <w:tc>
          <w:tcPr>
            <w:tcW w:w="2217" w:type="dxa"/>
          </w:tcPr>
          <w:p w14:paraId="1719ABBA" w14:textId="334C61B6" w:rsidR="00880D6C" w:rsidRPr="00B55552" w:rsidRDefault="004E06F4" w:rsidP="00880D6C">
            <w:pPr>
              <w:cnfStyle w:val="000000100000" w:firstRow="0" w:lastRow="0" w:firstColumn="0" w:lastColumn="0" w:oddVBand="0" w:evenVBand="0" w:oddHBand="1" w:evenHBand="0" w:firstRowFirstColumn="0" w:firstRowLastColumn="0" w:lastRowFirstColumn="0" w:lastRowLastColumn="0"/>
              <w:rPr>
                <w:lang w:val="it-IT"/>
              </w:rPr>
            </w:pPr>
            <w:r>
              <w:rPr>
                <w:lang w:val="it-IT"/>
              </w:rPr>
              <w:t>18</w:t>
            </w:r>
            <w:r w:rsidR="00CD74D0">
              <w:rPr>
                <w:lang w:val="it-IT"/>
              </w:rPr>
              <w:t>0</w:t>
            </w:r>
            <w:r w:rsidR="00B55552" w:rsidRPr="00B55552">
              <w:rPr>
                <w:lang w:val="it-IT"/>
              </w:rPr>
              <w:t xml:space="preserve"> volte al mese</w:t>
            </w:r>
          </w:p>
        </w:tc>
      </w:tr>
      <w:tr w:rsidR="00880D6C" w:rsidRPr="00652B4D" w14:paraId="792C21C7" w14:textId="77777777" w:rsidTr="00E50947">
        <w:trPr>
          <w:trHeight w:val="417"/>
        </w:trPr>
        <w:tc>
          <w:tcPr>
            <w:cnfStyle w:val="001000000000" w:firstRow="0" w:lastRow="0" w:firstColumn="1" w:lastColumn="0" w:oddVBand="0" w:evenVBand="0" w:oddHBand="0" w:evenHBand="0" w:firstRowFirstColumn="0" w:firstRowLastColumn="0" w:lastRowFirstColumn="0" w:lastRowLastColumn="0"/>
            <w:tcW w:w="6846" w:type="dxa"/>
          </w:tcPr>
          <w:p w14:paraId="76AC90A0" w14:textId="240FB214" w:rsidR="00880D6C" w:rsidRDefault="00880D6C" w:rsidP="00880D6C">
            <w:pPr>
              <w:pStyle w:val="Paragrafoelenco"/>
              <w:numPr>
                <w:ilvl w:val="0"/>
                <w:numId w:val="8"/>
              </w:numPr>
              <w:rPr>
                <w:lang w:val="it-IT"/>
              </w:rPr>
            </w:pPr>
            <w:r>
              <w:rPr>
                <w:lang w:val="it-IT"/>
              </w:rPr>
              <w:t>Visualizza lista collaboratori</w:t>
            </w:r>
          </w:p>
        </w:tc>
        <w:tc>
          <w:tcPr>
            <w:tcW w:w="2217" w:type="dxa"/>
          </w:tcPr>
          <w:p w14:paraId="55354F32" w14:textId="5BB7B955" w:rsidR="00880D6C" w:rsidRPr="00BE689B" w:rsidRDefault="00FD2635" w:rsidP="00880D6C">
            <w:pPr>
              <w:cnfStyle w:val="000000000000" w:firstRow="0" w:lastRow="0" w:firstColumn="0" w:lastColumn="0" w:oddVBand="0" w:evenVBand="0" w:oddHBand="0" w:evenHBand="0" w:firstRowFirstColumn="0" w:firstRowLastColumn="0" w:lastRowFirstColumn="0" w:lastRowLastColumn="0"/>
              <w:rPr>
                <w:lang w:val="it-IT"/>
              </w:rPr>
            </w:pPr>
            <w:r>
              <w:rPr>
                <w:lang w:val="it-IT"/>
              </w:rPr>
              <w:t>4 volte all’anno</w:t>
            </w:r>
          </w:p>
        </w:tc>
      </w:tr>
      <w:tr w:rsidR="00880D6C" w:rsidRPr="00652B4D" w14:paraId="122DF25B" w14:textId="77777777" w:rsidTr="00E50947">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6846" w:type="dxa"/>
          </w:tcPr>
          <w:p w14:paraId="09946594" w14:textId="17A057E1" w:rsidR="00880D6C" w:rsidRDefault="00880D6C" w:rsidP="00880D6C">
            <w:pPr>
              <w:pStyle w:val="Paragrafoelenco"/>
              <w:numPr>
                <w:ilvl w:val="0"/>
                <w:numId w:val="8"/>
              </w:numPr>
              <w:rPr>
                <w:lang w:val="it-IT"/>
              </w:rPr>
            </w:pPr>
            <w:r>
              <w:rPr>
                <w:lang w:val="it-IT"/>
              </w:rPr>
              <w:t>Visualizza lista sensori</w:t>
            </w:r>
          </w:p>
        </w:tc>
        <w:tc>
          <w:tcPr>
            <w:tcW w:w="2217" w:type="dxa"/>
          </w:tcPr>
          <w:p w14:paraId="1D098B33" w14:textId="7B84DDE7" w:rsidR="00880D6C" w:rsidRPr="00FD2635" w:rsidRDefault="0071174C" w:rsidP="00880D6C">
            <w:pPr>
              <w:cnfStyle w:val="000000100000" w:firstRow="0" w:lastRow="0" w:firstColumn="0" w:lastColumn="0" w:oddVBand="0" w:evenVBand="0" w:oddHBand="1" w:evenHBand="0" w:firstRowFirstColumn="0" w:firstRowLastColumn="0" w:lastRowFirstColumn="0" w:lastRowLastColumn="0"/>
              <w:rPr>
                <w:lang w:val="it-IT"/>
              </w:rPr>
            </w:pPr>
            <w:r>
              <w:rPr>
                <w:lang w:val="it-IT"/>
              </w:rPr>
              <w:t>Una volta al mese</w:t>
            </w:r>
          </w:p>
        </w:tc>
      </w:tr>
      <w:tr w:rsidR="00880D6C" w:rsidRPr="00652B4D" w14:paraId="097A32A5" w14:textId="77777777" w:rsidTr="00E50947">
        <w:trPr>
          <w:trHeight w:val="417"/>
        </w:trPr>
        <w:tc>
          <w:tcPr>
            <w:cnfStyle w:val="001000000000" w:firstRow="0" w:lastRow="0" w:firstColumn="1" w:lastColumn="0" w:oddVBand="0" w:evenVBand="0" w:oddHBand="0" w:evenHBand="0" w:firstRowFirstColumn="0" w:firstRowLastColumn="0" w:lastRowFirstColumn="0" w:lastRowLastColumn="0"/>
            <w:tcW w:w="6846" w:type="dxa"/>
          </w:tcPr>
          <w:p w14:paraId="082E36DA" w14:textId="5554BEC7" w:rsidR="00880D6C" w:rsidRDefault="00880D6C" w:rsidP="00880D6C">
            <w:pPr>
              <w:pStyle w:val="Paragrafoelenco"/>
              <w:numPr>
                <w:ilvl w:val="0"/>
                <w:numId w:val="8"/>
              </w:numPr>
              <w:rPr>
                <w:lang w:val="it-IT"/>
              </w:rPr>
            </w:pPr>
            <w:r>
              <w:rPr>
                <w:lang w:val="it-IT"/>
              </w:rPr>
              <w:t>Visualizza lista sessioni di campionamento</w:t>
            </w:r>
          </w:p>
        </w:tc>
        <w:tc>
          <w:tcPr>
            <w:tcW w:w="2217" w:type="dxa"/>
          </w:tcPr>
          <w:p w14:paraId="6FFAF447" w14:textId="5F706DB8" w:rsidR="00880D6C" w:rsidRPr="000725FF" w:rsidRDefault="00C60C11" w:rsidP="00880D6C">
            <w:pPr>
              <w:cnfStyle w:val="000000000000" w:firstRow="0" w:lastRow="0" w:firstColumn="0" w:lastColumn="0" w:oddVBand="0" w:evenVBand="0" w:oddHBand="0" w:evenHBand="0" w:firstRowFirstColumn="0" w:firstRowLastColumn="0" w:lastRowFirstColumn="0" w:lastRowLastColumn="0"/>
              <w:rPr>
                <w:lang w:val="it-IT"/>
              </w:rPr>
            </w:pPr>
            <w:r>
              <w:rPr>
                <w:lang w:val="it-IT"/>
              </w:rPr>
              <w:t>Una volta alla settimana</w:t>
            </w:r>
          </w:p>
        </w:tc>
      </w:tr>
      <w:tr w:rsidR="00880D6C" w:rsidRPr="00652B4D" w14:paraId="374A3160" w14:textId="77777777" w:rsidTr="00E50947">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6846" w:type="dxa"/>
          </w:tcPr>
          <w:p w14:paraId="59DC65BD" w14:textId="438E52C0" w:rsidR="00880D6C" w:rsidRDefault="00880D6C" w:rsidP="00880D6C">
            <w:pPr>
              <w:pStyle w:val="Paragrafoelenco"/>
              <w:numPr>
                <w:ilvl w:val="0"/>
                <w:numId w:val="8"/>
              </w:numPr>
              <w:rPr>
                <w:lang w:val="it-IT"/>
              </w:rPr>
            </w:pPr>
            <w:r>
              <w:rPr>
                <w:lang w:val="it-IT"/>
              </w:rPr>
              <w:t>Visualizza dati ottenuti dalla sessione di campionamento</w:t>
            </w:r>
          </w:p>
        </w:tc>
        <w:tc>
          <w:tcPr>
            <w:tcW w:w="2217" w:type="dxa"/>
          </w:tcPr>
          <w:p w14:paraId="7737EB48" w14:textId="043D2DF9" w:rsidR="00880D6C" w:rsidRPr="00C60C11" w:rsidRDefault="00C60C11" w:rsidP="00880D6C">
            <w:pPr>
              <w:cnfStyle w:val="000000100000" w:firstRow="0" w:lastRow="0" w:firstColumn="0" w:lastColumn="0" w:oddVBand="0" w:evenVBand="0" w:oddHBand="1" w:evenHBand="0" w:firstRowFirstColumn="0" w:firstRowLastColumn="0" w:lastRowFirstColumn="0" w:lastRowLastColumn="0"/>
              <w:rPr>
                <w:lang w:val="it-IT"/>
              </w:rPr>
            </w:pPr>
            <w:r>
              <w:rPr>
                <w:lang w:val="it-IT"/>
              </w:rPr>
              <w:t>Una volta al giorno</w:t>
            </w:r>
          </w:p>
        </w:tc>
      </w:tr>
      <w:tr w:rsidR="00880D6C" w14:paraId="59BFB8CD" w14:textId="77777777" w:rsidTr="00E50947">
        <w:trPr>
          <w:trHeight w:val="417"/>
        </w:trPr>
        <w:tc>
          <w:tcPr>
            <w:cnfStyle w:val="001000000000" w:firstRow="0" w:lastRow="0" w:firstColumn="1" w:lastColumn="0" w:oddVBand="0" w:evenVBand="0" w:oddHBand="0" w:evenHBand="0" w:firstRowFirstColumn="0" w:firstRowLastColumn="0" w:lastRowFirstColumn="0" w:lastRowLastColumn="0"/>
            <w:tcW w:w="6846" w:type="dxa"/>
          </w:tcPr>
          <w:p w14:paraId="6728CE61" w14:textId="5E1492B0" w:rsidR="00880D6C" w:rsidRDefault="00880D6C" w:rsidP="00880D6C">
            <w:pPr>
              <w:pStyle w:val="Paragrafoelenco"/>
              <w:numPr>
                <w:ilvl w:val="0"/>
                <w:numId w:val="8"/>
              </w:numPr>
              <w:rPr>
                <w:lang w:val="it-IT"/>
              </w:rPr>
            </w:pPr>
            <w:r>
              <w:rPr>
                <w:lang w:val="it-IT"/>
              </w:rPr>
              <w:t>Ricerca tramite hashtag</w:t>
            </w:r>
          </w:p>
        </w:tc>
        <w:tc>
          <w:tcPr>
            <w:tcW w:w="2217" w:type="dxa"/>
          </w:tcPr>
          <w:p w14:paraId="2382533B" w14:textId="0C4B75E6" w:rsidR="00880D6C" w:rsidRPr="000A5373" w:rsidRDefault="00880D6C" w:rsidP="00880D6C">
            <w:pPr>
              <w:cnfStyle w:val="000000000000" w:firstRow="0" w:lastRow="0" w:firstColumn="0" w:lastColumn="0" w:oddVBand="0" w:evenVBand="0" w:oddHBand="0" w:evenHBand="0" w:firstRowFirstColumn="0" w:firstRowLastColumn="0" w:lastRowFirstColumn="0" w:lastRowLastColumn="0"/>
              <w:rPr>
                <w:lang w:val="it-IT"/>
              </w:rPr>
            </w:pPr>
            <w:r w:rsidRPr="46C5D903">
              <w:rPr>
                <w:lang w:val="it-IT"/>
              </w:rPr>
              <w:t>Una volta all’ora</w:t>
            </w:r>
          </w:p>
        </w:tc>
      </w:tr>
      <w:tr w:rsidR="00880D6C" w14:paraId="26DEE044" w14:textId="77777777" w:rsidTr="00E50947">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6846" w:type="dxa"/>
          </w:tcPr>
          <w:p w14:paraId="62BEC8D1" w14:textId="6F6C5F8E" w:rsidR="00880D6C" w:rsidRDefault="00880D6C" w:rsidP="00880D6C">
            <w:pPr>
              <w:pStyle w:val="Paragrafoelenco"/>
              <w:numPr>
                <w:ilvl w:val="0"/>
                <w:numId w:val="8"/>
              </w:numPr>
              <w:rPr>
                <w:lang w:val="it-IT"/>
              </w:rPr>
            </w:pPr>
            <w:r w:rsidRPr="60F53926">
              <w:rPr>
                <w:lang w:val="it-IT"/>
              </w:rPr>
              <w:t xml:space="preserve">Ricerca tramite </w:t>
            </w:r>
            <w:r w:rsidRPr="27546E46">
              <w:rPr>
                <w:lang w:val="it-IT"/>
              </w:rPr>
              <w:t>key-words</w:t>
            </w:r>
            <w:r>
              <w:rPr>
                <w:rStyle w:val="Rimandonotaapidipagina"/>
                <w:lang w:val="it-IT"/>
              </w:rPr>
              <w:footnoteReference w:id="4"/>
            </w:r>
          </w:p>
        </w:tc>
        <w:tc>
          <w:tcPr>
            <w:tcW w:w="2217" w:type="dxa"/>
          </w:tcPr>
          <w:p w14:paraId="4C2AF3FC" w14:textId="6421DAAC" w:rsidR="00880D6C" w:rsidRPr="000A5373" w:rsidRDefault="00880D6C" w:rsidP="00880D6C">
            <w:pPr>
              <w:cnfStyle w:val="000000100000" w:firstRow="0" w:lastRow="0" w:firstColumn="0" w:lastColumn="0" w:oddVBand="0" w:evenVBand="0" w:oddHBand="1" w:evenHBand="0" w:firstRowFirstColumn="0" w:firstRowLastColumn="0" w:lastRowFirstColumn="0" w:lastRowLastColumn="0"/>
              <w:rPr>
                <w:lang w:val="it-IT"/>
              </w:rPr>
            </w:pPr>
            <w:r w:rsidRPr="5803ADAE">
              <w:rPr>
                <w:lang w:val="it-IT"/>
              </w:rPr>
              <w:t>Una volta all'ora</w:t>
            </w:r>
          </w:p>
        </w:tc>
      </w:tr>
      <w:tr w:rsidR="00880D6C" w14:paraId="207E9397" w14:textId="77777777" w:rsidTr="00E50947">
        <w:trPr>
          <w:trHeight w:val="417"/>
        </w:trPr>
        <w:tc>
          <w:tcPr>
            <w:cnfStyle w:val="001000000000" w:firstRow="0" w:lastRow="0" w:firstColumn="1" w:lastColumn="0" w:oddVBand="0" w:evenVBand="0" w:oddHBand="0" w:evenHBand="0" w:firstRowFirstColumn="0" w:firstRowLastColumn="0" w:lastRowFirstColumn="0" w:lastRowLastColumn="0"/>
            <w:tcW w:w="6846" w:type="dxa"/>
          </w:tcPr>
          <w:p w14:paraId="77A550B6" w14:textId="757021B6" w:rsidR="00880D6C" w:rsidRDefault="00880D6C" w:rsidP="00880D6C">
            <w:pPr>
              <w:pStyle w:val="Paragrafoelenco"/>
              <w:numPr>
                <w:ilvl w:val="0"/>
                <w:numId w:val="8"/>
              </w:numPr>
              <w:rPr>
                <w:lang w:val="it-IT"/>
              </w:rPr>
            </w:pPr>
            <w:r>
              <w:rPr>
                <w:lang w:val="it-IT"/>
              </w:rPr>
              <w:t>Ricerca tramite posizione geografica</w:t>
            </w:r>
          </w:p>
        </w:tc>
        <w:tc>
          <w:tcPr>
            <w:tcW w:w="2217" w:type="dxa"/>
          </w:tcPr>
          <w:p w14:paraId="1C1659C5" w14:textId="36ADE154" w:rsidR="00880D6C" w:rsidRPr="000A5373" w:rsidRDefault="00880D6C" w:rsidP="00880D6C">
            <w:pPr>
              <w:cnfStyle w:val="000000000000" w:firstRow="0" w:lastRow="0" w:firstColumn="0" w:lastColumn="0" w:oddVBand="0" w:evenVBand="0" w:oddHBand="0" w:evenHBand="0" w:firstRowFirstColumn="0" w:firstRowLastColumn="0" w:lastRowFirstColumn="0" w:lastRowLastColumn="0"/>
              <w:rPr>
                <w:lang w:val="it-IT"/>
              </w:rPr>
            </w:pPr>
            <w:r w:rsidRPr="7B55C3B5">
              <w:rPr>
                <w:lang w:val="it-IT"/>
              </w:rPr>
              <w:t>Una volta all’ora</w:t>
            </w:r>
          </w:p>
        </w:tc>
      </w:tr>
      <w:tr w:rsidR="00880D6C" w:rsidRPr="002E7C67" w14:paraId="06FE6543" w14:textId="77777777" w:rsidTr="00E50947">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6846" w:type="dxa"/>
          </w:tcPr>
          <w:p w14:paraId="0A0B1EFF" w14:textId="59860748" w:rsidR="00880D6C" w:rsidRDefault="00880D6C" w:rsidP="00880D6C">
            <w:pPr>
              <w:pStyle w:val="Paragrafoelenco"/>
              <w:numPr>
                <w:ilvl w:val="0"/>
                <w:numId w:val="8"/>
              </w:numPr>
              <w:rPr>
                <w:lang w:val="it-IT"/>
              </w:rPr>
            </w:pPr>
            <w:r>
              <w:rPr>
                <w:lang w:val="it-IT"/>
              </w:rPr>
              <w:t>Statistica dell’indice di attendibilità del contenuto testuale/multimediale</w:t>
            </w:r>
          </w:p>
        </w:tc>
        <w:tc>
          <w:tcPr>
            <w:tcW w:w="2217" w:type="dxa"/>
          </w:tcPr>
          <w:p w14:paraId="67B0DC40" w14:textId="23E4A94F" w:rsidR="00880D6C" w:rsidRPr="7B55C3B5" w:rsidRDefault="00880D6C" w:rsidP="00880D6C">
            <w:pPr>
              <w:cnfStyle w:val="000000100000" w:firstRow="0" w:lastRow="0" w:firstColumn="0" w:lastColumn="0" w:oddVBand="0" w:evenVBand="0" w:oddHBand="1" w:evenHBand="0" w:firstRowFirstColumn="0" w:firstRowLastColumn="0" w:lastRowFirstColumn="0" w:lastRowLastColumn="0"/>
              <w:rPr>
                <w:lang w:val="it-IT"/>
              </w:rPr>
            </w:pPr>
            <w:r>
              <w:rPr>
                <w:lang w:val="it-IT"/>
              </w:rPr>
              <w:t>Una volta all’ora</w:t>
            </w:r>
          </w:p>
        </w:tc>
      </w:tr>
    </w:tbl>
    <w:p w14:paraId="4A2454E1" w14:textId="77777777" w:rsidR="004A53C3" w:rsidRDefault="004A53C3">
      <w:pPr>
        <w:rPr>
          <w:szCs w:val="22"/>
          <w:lang w:val="it-IT"/>
        </w:rPr>
      </w:pPr>
      <w:r>
        <w:rPr>
          <w:szCs w:val="22"/>
          <w:lang w:val="it-IT"/>
        </w:rPr>
        <w:br w:type="page"/>
      </w:r>
    </w:p>
    <w:p w14:paraId="7CB50890" w14:textId="343E486D" w:rsidR="0019737F" w:rsidRPr="0019737F" w:rsidRDefault="0019737F" w:rsidP="00B75337">
      <w:pPr>
        <w:pStyle w:val="Titolo1"/>
        <w:jc w:val="both"/>
        <w:rPr>
          <w:lang w:val="it-IT"/>
        </w:rPr>
      </w:pPr>
      <w:bookmarkStart w:id="32" w:name="_Toc120383585"/>
      <w:bookmarkStart w:id="33" w:name="_Toc121995230"/>
      <w:r w:rsidRPr="0019737F">
        <w:rPr>
          <w:lang w:val="it-IT"/>
        </w:rPr>
        <w:lastRenderedPageBreak/>
        <w:t>Progettazione concettuale</w:t>
      </w:r>
      <w:bookmarkEnd w:id="32"/>
      <w:bookmarkEnd w:id="33"/>
    </w:p>
    <w:p w14:paraId="10942AFF" w14:textId="560AF064" w:rsidR="00E071CD" w:rsidRDefault="007E5BFC" w:rsidP="00B75337">
      <w:pPr>
        <w:pStyle w:val="Titolo2"/>
        <w:jc w:val="both"/>
        <w:rPr>
          <w:lang w:val="it-IT"/>
        </w:rPr>
      </w:pPr>
      <w:bookmarkStart w:id="34" w:name="_Toc120383586"/>
      <w:bookmarkStart w:id="35" w:name="_Toc121995231"/>
      <w:r>
        <w:rPr>
          <w:lang w:val="it-IT"/>
        </w:rPr>
        <w:t>Come intendiamo procedere</w:t>
      </w:r>
      <w:bookmarkEnd w:id="34"/>
      <w:bookmarkEnd w:id="35"/>
    </w:p>
    <w:p w14:paraId="4A71501F" w14:textId="26EEA245" w:rsidR="009F433B" w:rsidRDefault="00D47E40" w:rsidP="00B75337">
      <w:pPr>
        <w:jc w:val="both"/>
        <w:rPr>
          <w:szCs w:val="22"/>
          <w:lang w:val="it-IT"/>
        </w:rPr>
      </w:pPr>
      <w:r w:rsidRPr="00DB1BE7">
        <w:rPr>
          <w:szCs w:val="22"/>
          <w:lang w:val="it-IT"/>
        </w:rPr>
        <w:t xml:space="preserve">A partire dall’intervista e dal flusso di processi interni schematizzato siamo riusciti ad ottenere una visione più ampia del problema, nella quale sono </w:t>
      </w:r>
      <w:r w:rsidR="00842095">
        <w:rPr>
          <w:szCs w:val="22"/>
          <w:lang w:val="it-IT"/>
        </w:rPr>
        <w:t>emersi</w:t>
      </w:r>
      <w:r w:rsidRPr="00DB1BE7">
        <w:rPr>
          <w:szCs w:val="22"/>
          <w:lang w:val="it-IT"/>
        </w:rPr>
        <w:t xml:space="preserve"> sia i problemi principali che dovremo </w:t>
      </w:r>
      <w:r w:rsidR="002A7F4C">
        <w:rPr>
          <w:szCs w:val="22"/>
          <w:lang w:val="it-IT"/>
        </w:rPr>
        <w:t>provvedere a</w:t>
      </w:r>
      <w:r w:rsidRPr="00DB1BE7">
        <w:rPr>
          <w:szCs w:val="22"/>
          <w:lang w:val="it-IT"/>
        </w:rPr>
        <w:t xml:space="preserve"> risolvere, sia </w:t>
      </w:r>
      <w:r w:rsidR="000C7064">
        <w:rPr>
          <w:szCs w:val="22"/>
          <w:lang w:val="it-IT"/>
        </w:rPr>
        <w:t xml:space="preserve">i </w:t>
      </w:r>
      <w:r w:rsidR="00575848">
        <w:rPr>
          <w:szCs w:val="22"/>
          <w:lang w:val="it-IT"/>
        </w:rPr>
        <w:t>tratti</w:t>
      </w:r>
      <w:r w:rsidRPr="00DB1BE7">
        <w:rPr>
          <w:szCs w:val="22"/>
          <w:lang w:val="it-IT"/>
        </w:rPr>
        <w:t xml:space="preserve"> principali che </w:t>
      </w:r>
      <w:r w:rsidR="000C7064">
        <w:rPr>
          <w:szCs w:val="22"/>
          <w:lang w:val="it-IT"/>
        </w:rPr>
        <w:t>dovranno caratterizzare</w:t>
      </w:r>
      <w:r w:rsidRPr="00DB1BE7">
        <w:rPr>
          <w:szCs w:val="22"/>
          <w:lang w:val="it-IT"/>
        </w:rPr>
        <w:t xml:space="preserve"> il database </w:t>
      </w:r>
      <w:r w:rsidR="000C7064">
        <w:rPr>
          <w:szCs w:val="22"/>
          <w:lang w:val="it-IT"/>
        </w:rPr>
        <w:t>e, più in generale, l’intero progetto</w:t>
      </w:r>
      <w:r w:rsidRPr="00DB1BE7">
        <w:rPr>
          <w:szCs w:val="22"/>
          <w:lang w:val="it-IT"/>
        </w:rPr>
        <w:t>.</w:t>
      </w:r>
    </w:p>
    <w:p w14:paraId="73E75CB0" w14:textId="2FBC25E9" w:rsidR="00AF2D34" w:rsidRDefault="00AF2D34" w:rsidP="00B75337">
      <w:pPr>
        <w:pStyle w:val="Titolo2"/>
        <w:jc w:val="both"/>
        <w:rPr>
          <w:lang w:val="it-IT"/>
        </w:rPr>
      </w:pPr>
      <w:bookmarkStart w:id="36" w:name="_Toc120383587"/>
      <w:bookmarkStart w:id="37" w:name="_Toc121995232"/>
      <w:r>
        <w:rPr>
          <w:lang w:val="it-IT"/>
        </w:rPr>
        <w:t>Identificazione delle entità e delle relazioni principali</w:t>
      </w:r>
      <w:bookmarkEnd w:id="36"/>
      <w:bookmarkEnd w:id="37"/>
    </w:p>
    <w:p w14:paraId="0811EBEA" w14:textId="68E991DB" w:rsidR="002419A6" w:rsidRPr="00B81C68" w:rsidRDefault="00153951" w:rsidP="00B75337">
      <w:pPr>
        <w:jc w:val="both"/>
        <w:rPr>
          <w:szCs w:val="22"/>
          <w:lang w:val="it-IT"/>
        </w:rPr>
      </w:pPr>
      <w:r w:rsidRPr="00B81C68">
        <w:rPr>
          <w:szCs w:val="22"/>
          <w:lang w:val="it-IT"/>
        </w:rPr>
        <w:t xml:space="preserve">Dall’ analisi dei requisiti e </w:t>
      </w:r>
      <w:r w:rsidR="00F14CEF" w:rsidRPr="00B81C68">
        <w:rPr>
          <w:szCs w:val="22"/>
          <w:lang w:val="it-IT"/>
        </w:rPr>
        <w:t>dal fl</w:t>
      </w:r>
      <w:r w:rsidR="00B75337" w:rsidRPr="00B81C68">
        <w:rPr>
          <w:szCs w:val="22"/>
          <w:lang w:val="it-IT"/>
        </w:rPr>
        <w:t xml:space="preserve">usso dei processi interni abbiamo identificato tre </w:t>
      </w:r>
      <w:r w:rsidR="00E706CA" w:rsidRPr="00B81C68">
        <w:rPr>
          <w:szCs w:val="22"/>
          <w:lang w:val="it-IT"/>
        </w:rPr>
        <w:t>macro</w:t>
      </w:r>
      <w:r w:rsidR="009F1EEA" w:rsidRPr="00B81C68">
        <w:rPr>
          <w:szCs w:val="22"/>
          <w:lang w:val="it-IT"/>
        </w:rPr>
        <w:t>-</w:t>
      </w:r>
      <w:r w:rsidR="00E706CA" w:rsidRPr="00B81C68">
        <w:rPr>
          <w:szCs w:val="22"/>
          <w:lang w:val="it-IT"/>
        </w:rPr>
        <w:t>blocchi</w:t>
      </w:r>
      <w:r w:rsidR="0073722D" w:rsidRPr="00B81C68">
        <w:rPr>
          <w:szCs w:val="22"/>
          <w:lang w:val="it-IT"/>
        </w:rPr>
        <w:t xml:space="preserve"> principali</w:t>
      </w:r>
      <w:r w:rsidR="000F1F87" w:rsidRPr="00B81C68">
        <w:rPr>
          <w:szCs w:val="22"/>
          <w:lang w:val="it-IT"/>
        </w:rPr>
        <w:t>: MONITORAGGIO, SEGNALAZIONE, SOCIAL NETWORK</w:t>
      </w:r>
      <w:r w:rsidR="00DD61EC" w:rsidRPr="00B81C68">
        <w:rPr>
          <w:szCs w:val="22"/>
          <w:lang w:val="it-IT"/>
        </w:rPr>
        <w:t>, che sono di seguito rappresenta</w:t>
      </w:r>
      <w:r w:rsidR="00B15EDC" w:rsidRPr="00B81C68">
        <w:rPr>
          <w:szCs w:val="22"/>
          <w:lang w:val="it-IT"/>
        </w:rPr>
        <w:t>ti.</w:t>
      </w:r>
    </w:p>
    <w:p w14:paraId="17EAB2E2" w14:textId="77777777" w:rsidR="00C564FC" w:rsidRPr="00715507" w:rsidRDefault="00C564FC" w:rsidP="00B75337">
      <w:pPr>
        <w:jc w:val="both"/>
        <w:rPr>
          <w:lang w:val="it-IT"/>
        </w:rPr>
      </w:pPr>
    </w:p>
    <w:p w14:paraId="5988A794" w14:textId="75C23058" w:rsidR="002419A6" w:rsidRDefault="001C2DB7" w:rsidP="002419A6">
      <w:pPr>
        <w:jc w:val="center"/>
        <w:rPr>
          <w:lang w:val="it-IT"/>
        </w:rPr>
      </w:pPr>
      <w:r>
        <w:rPr>
          <w:noProof/>
          <w:lang w:val="it-IT"/>
        </w:rPr>
        <w:drawing>
          <wp:inline distT="0" distB="0" distL="0" distR="0" wp14:anchorId="35C595C2" wp14:editId="67DAE303">
            <wp:extent cx="2616200" cy="135754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1">
                      <a:extLst>
                        <a:ext uri="{28A0092B-C50C-407E-A947-70E740481C1C}">
                          <a14:useLocalDpi xmlns:a14="http://schemas.microsoft.com/office/drawing/2010/main" val="0"/>
                        </a:ext>
                      </a:extLst>
                    </a:blip>
                    <a:stretch>
                      <a:fillRect/>
                    </a:stretch>
                  </pic:blipFill>
                  <pic:spPr>
                    <a:xfrm>
                      <a:off x="0" y="0"/>
                      <a:ext cx="2618473" cy="1358726"/>
                    </a:xfrm>
                    <a:prstGeom prst="rect">
                      <a:avLst/>
                    </a:prstGeom>
                  </pic:spPr>
                </pic:pic>
              </a:graphicData>
            </a:graphic>
          </wp:inline>
        </w:drawing>
      </w:r>
    </w:p>
    <w:p w14:paraId="6D6D5B20" w14:textId="77777777" w:rsidR="00EA7B5B" w:rsidRDefault="00EA7B5B" w:rsidP="00083B1D">
      <w:pPr>
        <w:jc w:val="both"/>
        <w:rPr>
          <w:lang w:val="it-IT"/>
        </w:rPr>
      </w:pPr>
    </w:p>
    <w:p w14:paraId="181FF00F" w14:textId="65066BD9" w:rsidR="00EA7B5B" w:rsidRPr="00525806" w:rsidRDefault="00EA7B5B" w:rsidP="00083B1D">
      <w:pPr>
        <w:jc w:val="both"/>
        <w:rPr>
          <w:szCs w:val="22"/>
          <w:lang w:val="it-IT"/>
        </w:rPr>
      </w:pPr>
      <w:r w:rsidRPr="00525806">
        <w:rPr>
          <w:szCs w:val="22"/>
          <w:lang w:val="it-IT"/>
        </w:rPr>
        <w:t>MONITORAGGIO</w:t>
      </w:r>
      <w:r w:rsidR="007C5100" w:rsidRPr="00525806">
        <w:rPr>
          <w:szCs w:val="22"/>
          <w:lang w:val="it-IT"/>
        </w:rPr>
        <w:t xml:space="preserve"> è il macro-blocco che include tutti i </w:t>
      </w:r>
      <w:r w:rsidR="00C02552" w:rsidRPr="00525806">
        <w:rPr>
          <w:szCs w:val="22"/>
          <w:lang w:val="it-IT"/>
        </w:rPr>
        <w:t xml:space="preserve">dati relativi </w:t>
      </w:r>
      <w:r w:rsidR="00DE1784" w:rsidRPr="00525806">
        <w:rPr>
          <w:szCs w:val="22"/>
          <w:lang w:val="it-IT"/>
        </w:rPr>
        <w:t>alle persone e agli strumenti coinvolti nelle sessioni di campionamento</w:t>
      </w:r>
      <w:r w:rsidR="000146B4" w:rsidRPr="00525806">
        <w:rPr>
          <w:szCs w:val="22"/>
          <w:lang w:val="it-IT"/>
        </w:rPr>
        <w:t>.</w:t>
      </w:r>
    </w:p>
    <w:p w14:paraId="4A849282" w14:textId="26BF96DF" w:rsidR="00EA7B5B" w:rsidRPr="00525806" w:rsidRDefault="00EA7B5B" w:rsidP="00083B1D">
      <w:pPr>
        <w:jc w:val="both"/>
        <w:rPr>
          <w:szCs w:val="22"/>
          <w:lang w:val="it-IT"/>
        </w:rPr>
      </w:pPr>
      <w:r w:rsidRPr="00525806">
        <w:rPr>
          <w:szCs w:val="22"/>
          <w:lang w:val="it-IT"/>
        </w:rPr>
        <w:t>SEGNALAZIONE</w:t>
      </w:r>
      <w:r w:rsidR="000146B4" w:rsidRPr="00525806">
        <w:rPr>
          <w:szCs w:val="22"/>
          <w:lang w:val="it-IT"/>
        </w:rPr>
        <w:t xml:space="preserve"> </w:t>
      </w:r>
      <w:r w:rsidR="00203120" w:rsidRPr="00525806">
        <w:rPr>
          <w:szCs w:val="22"/>
          <w:lang w:val="it-IT"/>
        </w:rPr>
        <w:t xml:space="preserve">contiene tutti i dati </w:t>
      </w:r>
      <w:r w:rsidR="00FA6B77" w:rsidRPr="00525806">
        <w:rPr>
          <w:szCs w:val="22"/>
          <w:lang w:val="it-IT"/>
        </w:rPr>
        <w:t>inerenti</w:t>
      </w:r>
      <w:r w:rsidR="00203120" w:rsidRPr="00525806">
        <w:rPr>
          <w:szCs w:val="22"/>
          <w:lang w:val="it-IT"/>
        </w:rPr>
        <w:t xml:space="preserve"> a</w:t>
      </w:r>
      <w:r w:rsidR="00126F11" w:rsidRPr="00525806">
        <w:rPr>
          <w:szCs w:val="22"/>
          <w:lang w:val="it-IT"/>
        </w:rPr>
        <w:t>lle allerte</w:t>
      </w:r>
      <w:r w:rsidR="00FA6B77" w:rsidRPr="00525806">
        <w:rPr>
          <w:szCs w:val="22"/>
          <w:lang w:val="it-IT"/>
        </w:rPr>
        <w:t xml:space="preserve"> diramate su uno specifico territorio, e i dati del territorio stesso.</w:t>
      </w:r>
    </w:p>
    <w:p w14:paraId="609DDC97" w14:textId="1EBC1F04" w:rsidR="00EA7B5B" w:rsidRPr="00525806" w:rsidRDefault="00EA7B5B" w:rsidP="00083B1D">
      <w:pPr>
        <w:jc w:val="both"/>
        <w:rPr>
          <w:szCs w:val="22"/>
          <w:lang w:val="it-IT"/>
        </w:rPr>
      </w:pPr>
      <w:r w:rsidRPr="00525806">
        <w:rPr>
          <w:szCs w:val="22"/>
          <w:lang w:val="it-IT"/>
        </w:rPr>
        <w:t>SOCIAL NETWORK</w:t>
      </w:r>
      <w:r w:rsidR="005E683F" w:rsidRPr="00525806">
        <w:rPr>
          <w:szCs w:val="22"/>
          <w:lang w:val="it-IT"/>
        </w:rPr>
        <w:t xml:space="preserve"> </w:t>
      </w:r>
      <w:r w:rsidR="00E510A5" w:rsidRPr="00525806">
        <w:rPr>
          <w:szCs w:val="22"/>
          <w:lang w:val="it-IT"/>
        </w:rPr>
        <w:t xml:space="preserve">racchiude </w:t>
      </w:r>
      <w:r w:rsidR="00300BC0" w:rsidRPr="00525806">
        <w:rPr>
          <w:szCs w:val="22"/>
          <w:lang w:val="it-IT"/>
        </w:rPr>
        <w:t xml:space="preserve">dati </w:t>
      </w:r>
      <w:r w:rsidR="00380C1E" w:rsidRPr="00525806">
        <w:rPr>
          <w:szCs w:val="22"/>
          <w:lang w:val="it-IT"/>
        </w:rPr>
        <w:t>relativi a</w:t>
      </w:r>
      <w:r w:rsidR="00907A52" w:rsidRPr="00525806">
        <w:rPr>
          <w:szCs w:val="22"/>
          <w:lang w:val="it-IT"/>
        </w:rPr>
        <w:t xml:space="preserve">lle segnalazioni (di eventi o </w:t>
      </w:r>
      <w:r w:rsidR="0047705E" w:rsidRPr="00525806">
        <w:rPr>
          <w:szCs w:val="22"/>
          <w:lang w:val="it-IT"/>
        </w:rPr>
        <w:t>di post) della piattaforma proprietaria</w:t>
      </w:r>
      <w:r w:rsidR="006E4E4F" w:rsidRPr="00525806">
        <w:rPr>
          <w:szCs w:val="22"/>
          <w:lang w:val="it-IT"/>
        </w:rPr>
        <w:t xml:space="preserve">, </w:t>
      </w:r>
      <w:r w:rsidR="00867F31">
        <w:rPr>
          <w:szCs w:val="22"/>
          <w:lang w:val="it-IT"/>
        </w:rPr>
        <w:t xml:space="preserve">e, più in generale, </w:t>
      </w:r>
      <w:r w:rsidR="00FF4A78" w:rsidRPr="00525806">
        <w:rPr>
          <w:szCs w:val="22"/>
          <w:lang w:val="it-IT"/>
        </w:rPr>
        <w:t xml:space="preserve">agli utenti e ai post collezionati direttamente da social network </w:t>
      </w:r>
      <w:r w:rsidR="00162BD5" w:rsidRPr="00525806">
        <w:rPr>
          <w:szCs w:val="22"/>
          <w:lang w:val="it-IT"/>
        </w:rPr>
        <w:t>di terze parti.</w:t>
      </w:r>
    </w:p>
    <w:p w14:paraId="11CBEC09" w14:textId="12CD35A0" w:rsidR="00AB46A5" w:rsidRPr="00525806" w:rsidRDefault="00AB46A5" w:rsidP="00083B1D">
      <w:pPr>
        <w:jc w:val="both"/>
        <w:rPr>
          <w:szCs w:val="22"/>
          <w:lang w:val="it-IT"/>
        </w:rPr>
      </w:pPr>
      <w:r w:rsidRPr="00525806">
        <w:rPr>
          <w:szCs w:val="22"/>
          <w:lang w:val="it-IT"/>
        </w:rPr>
        <w:t xml:space="preserve">Dopo aver individuato questi tre macro-blocchi abbiamo proceduto con </w:t>
      </w:r>
      <w:r w:rsidR="006C1C6A" w:rsidRPr="00525806">
        <w:rPr>
          <w:szCs w:val="22"/>
          <w:lang w:val="it-IT"/>
        </w:rPr>
        <w:t>la stesura dello scheletro dello schema, mettendo</w:t>
      </w:r>
      <w:r w:rsidR="0085591E" w:rsidRPr="00525806">
        <w:rPr>
          <w:szCs w:val="22"/>
          <w:lang w:val="it-IT"/>
        </w:rPr>
        <w:t xml:space="preserve"> i tre macro-blocchi in relazione tra di loro.</w:t>
      </w:r>
    </w:p>
    <w:p w14:paraId="0EB2D233" w14:textId="231942A0" w:rsidR="00AF2D34" w:rsidRDefault="002A39C7" w:rsidP="00083B1D">
      <w:pPr>
        <w:pStyle w:val="Titolo2"/>
        <w:jc w:val="both"/>
        <w:rPr>
          <w:lang w:val="it-IT"/>
        </w:rPr>
      </w:pPr>
      <w:bookmarkStart w:id="38" w:name="_Toc120383588"/>
      <w:bookmarkStart w:id="39" w:name="_Toc121995233"/>
      <w:r>
        <w:rPr>
          <w:lang w:val="it-IT"/>
        </w:rPr>
        <w:t>Scheletro dello schema</w:t>
      </w:r>
      <w:bookmarkEnd w:id="38"/>
      <w:bookmarkEnd w:id="39"/>
    </w:p>
    <w:p w14:paraId="55CE53E6" w14:textId="6AEDCE0A" w:rsidR="00462478" w:rsidRPr="00525806" w:rsidRDefault="00BE189E" w:rsidP="00083B1D">
      <w:pPr>
        <w:jc w:val="both"/>
        <w:rPr>
          <w:szCs w:val="22"/>
          <w:lang w:val="it-IT"/>
        </w:rPr>
      </w:pPr>
      <w:r w:rsidRPr="00525806">
        <w:rPr>
          <w:szCs w:val="22"/>
          <w:lang w:val="it-IT"/>
        </w:rPr>
        <w:t xml:space="preserve">Il seguente diagramma </w:t>
      </w:r>
      <w:r w:rsidR="0013318C" w:rsidRPr="00525806">
        <w:rPr>
          <w:szCs w:val="22"/>
          <w:lang w:val="it-IT"/>
        </w:rPr>
        <w:t xml:space="preserve">svolge la funzione di </w:t>
      </w:r>
      <w:r w:rsidR="00F714CF" w:rsidRPr="00525806">
        <w:rPr>
          <w:szCs w:val="22"/>
          <w:lang w:val="it-IT"/>
        </w:rPr>
        <w:t>riassumere le entità</w:t>
      </w:r>
      <w:r w:rsidR="009C2188" w:rsidRPr="00525806">
        <w:rPr>
          <w:szCs w:val="22"/>
          <w:lang w:val="it-IT"/>
        </w:rPr>
        <w:t xml:space="preserve"> coinvolte nella base di dati e le relazioni che</w:t>
      </w:r>
      <w:r w:rsidR="000C19FC" w:rsidRPr="00525806">
        <w:rPr>
          <w:szCs w:val="22"/>
          <w:lang w:val="it-IT"/>
        </w:rPr>
        <w:t xml:space="preserve"> </w:t>
      </w:r>
      <w:r w:rsidR="00B42FC9" w:rsidRPr="00525806">
        <w:rPr>
          <w:szCs w:val="22"/>
          <w:lang w:val="it-IT"/>
        </w:rPr>
        <w:t>intercorrono tra queste.</w:t>
      </w:r>
    </w:p>
    <w:p w14:paraId="0F6D6F2F" w14:textId="1ADC6351" w:rsidR="00722966" w:rsidRDefault="00722966" w:rsidP="006B33EF">
      <w:pPr>
        <w:jc w:val="center"/>
        <w:rPr>
          <w:lang w:val="it-IT"/>
        </w:rPr>
      </w:pPr>
      <w:r>
        <w:rPr>
          <w:noProof/>
          <w:lang w:val="it-IT"/>
        </w:rPr>
        <w:lastRenderedPageBreak/>
        <w:drawing>
          <wp:inline distT="0" distB="0" distL="0" distR="0" wp14:anchorId="13DAD77F" wp14:editId="28B2EADC">
            <wp:extent cx="4286250" cy="2628797"/>
            <wp:effectExtent l="0" t="0" r="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2">
                      <a:extLst>
                        <a:ext uri="{28A0092B-C50C-407E-A947-70E740481C1C}">
                          <a14:useLocalDpi xmlns:a14="http://schemas.microsoft.com/office/drawing/2010/main" val="0"/>
                        </a:ext>
                      </a:extLst>
                    </a:blip>
                    <a:stretch>
                      <a:fillRect/>
                    </a:stretch>
                  </pic:blipFill>
                  <pic:spPr>
                    <a:xfrm>
                      <a:off x="0" y="0"/>
                      <a:ext cx="4292936" cy="2632898"/>
                    </a:xfrm>
                    <a:prstGeom prst="rect">
                      <a:avLst/>
                    </a:prstGeom>
                  </pic:spPr>
                </pic:pic>
              </a:graphicData>
            </a:graphic>
          </wp:inline>
        </w:drawing>
      </w:r>
    </w:p>
    <w:p w14:paraId="7C810D54" w14:textId="77777777" w:rsidR="004260BC" w:rsidRPr="00722966" w:rsidRDefault="004260BC" w:rsidP="006B33EF">
      <w:pPr>
        <w:jc w:val="center"/>
        <w:rPr>
          <w:lang w:val="it-IT"/>
        </w:rPr>
      </w:pPr>
    </w:p>
    <w:p w14:paraId="49B4AB41" w14:textId="07C9C94B" w:rsidR="00525806" w:rsidRPr="00525806" w:rsidRDefault="00525806" w:rsidP="00525806">
      <w:pPr>
        <w:jc w:val="both"/>
        <w:rPr>
          <w:szCs w:val="22"/>
          <w:lang w:val="it-IT"/>
        </w:rPr>
      </w:pPr>
      <w:r w:rsidRPr="00525806">
        <w:rPr>
          <w:szCs w:val="22"/>
          <w:lang w:val="it-IT"/>
        </w:rPr>
        <w:t>I dati di MONITORAGGIO hanno il fine di modellare una determinata realtà al fine di lanciare una SEGNALAZIONE in caso di disastro naturale. I SOCIAL NETWORK permettono di lanciare una segnalazione – anche se questo non è il loro fine ultimo – previa verifica da parte dei fact-checker.</w:t>
      </w:r>
    </w:p>
    <w:p w14:paraId="50E5DEFA" w14:textId="6BE86303" w:rsidR="007228AA" w:rsidRDefault="007228AA" w:rsidP="00083B1D">
      <w:pPr>
        <w:pStyle w:val="Titolo2"/>
        <w:jc w:val="both"/>
        <w:rPr>
          <w:lang w:val="it-IT"/>
        </w:rPr>
      </w:pPr>
      <w:bookmarkStart w:id="40" w:name="_Toc120383589"/>
      <w:bookmarkStart w:id="41" w:name="_Toc121995234"/>
      <w:r>
        <w:rPr>
          <w:lang w:val="it-IT"/>
        </w:rPr>
        <w:t xml:space="preserve">Sviluppo dei </w:t>
      </w:r>
      <w:r w:rsidR="33B11FAA" w:rsidRPr="32057538">
        <w:rPr>
          <w:lang w:val="it-IT"/>
        </w:rPr>
        <w:t>componenti</w:t>
      </w:r>
      <w:r>
        <w:rPr>
          <w:lang w:val="it-IT"/>
        </w:rPr>
        <w:t xml:space="preserve"> dello scheletro</w:t>
      </w:r>
      <w:bookmarkEnd w:id="40"/>
      <w:bookmarkEnd w:id="41"/>
    </w:p>
    <w:p w14:paraId="539E5ACF" w14:textId="1753904B" w:rsidR="00DE0A71" w:rsidRPr="00CD662F" w:rsidRDefault="00DE0A71" w:rsidP="00CD662F">
      <w:pPr>
        <w:jc w:val="both"/>
        <w:rPr>
          <w:szCs w:val="22"/>
          <w:lang w:val="it-IT"/>
        </w:rPr>
      </w:pPr>
      <w:r w:rsidRPr="00CD662F">
        <w:rPr>
          <w:szCs w:val="22"/>
          <w:lang w:val="it-IT"/>
        </w:rPr>
        <w:t xml:space="preserve">Seguendo lo sviluppo TOP-DOWN, </w:t>
      </w:r>
      <w:r w:rsidR="00B0080D" w:rsidRPr="00CD662F">
        <w:rPr>
          <w:szCs w:val="22"/>
          <w:lang w:val="it-IT"/>
        </w:rPr>
        <w:t xml:space="preserve">andiamo a specificare sempre più nel dettaglio le entità presenti nei macro- blocchi </w:t>
      </w:r>
      <w:r w:rsidR="00956C7A" w:rsidRPr="00CD662F">
        <w:rPr>
          <w:szCs w:val="22"/>
          <w:lang w:val="it-IT"/>
        </w:rPr>
        <w:t>sopra riportati.</w:t>
      </w:r>
    </w:p>
    <w:p w14:paraId="48DBA159" w14:textId="3402F838" w:rsidR="00FD4B74" w:rsidRPr="00A3798D" w:rsidRDefault="00370D98" w:rsidP="008F4B37">
      <w:pPr>
        <w:jc w:val="both"/>
        <w:rPr>
          <w:szCs w:val="22"/>
          <w:lang w:val="it-IT"/>
        </w:rPr>
      </w:pPr>
      <w:r w:rsidRPr="00CE2844">
        <w:rPr>
          <w:b/>
          <w:szCs w:val="22"/>
          <w:lang w:val="it-IT"/>
        </w:rPr>
        <w:t>N</w:t>
      </w:r>
      <w:r w:rsidR="00D0480F">
        <w:rPr>
          <w:b/>
          <w:szCs w:val="22"/>
          <w:lang w:val="it-IT"/>
        </w:rPr>
        <w:t>ota</w:t>
      </w:r>
      <w:r w:rsidRPr="00713DD3">
        <w:rPr>
          <w:szCs w:val="22"/>
          <w:lang w:val="it-IT"/>
        </w:rPr>
        <w:t>:</w:t>
      </w:r>
      <w:r w:rsidR="00654ECD" w:rsidRPr="00713DD3">
        <w:rPr>
          <w:szCs w:val="22"/>
          <w:lang w:val="it-IT"/>
        </w:rPr>
        <w:t xml:space="preserve"> </w:t>
      </w:r>
      <w:r w:rsidR="00A7562C" w:rsidRPr="00713DD3">
        <w:rPr>
          <w:szCs w:val="22"/>
          <w:lang w:val="it-IT"/>
        </w:rPr>
        <w:t xml:space="preserve">secondo lo standard da noi adottato, </w:t>
      </w:r>
      <w:r w:rsidR="001066F2" w:rsidRPr="00713DD3">
        <w:rPr>
          <w:szCs w:val="22"/>
          <w:lang w:val="it-IT"/>
        </w:rPr>
        <w:t>le</w:t>
      </w:r>
      <w:r w:rsidR="00100EEC" w:rsidRPr="00713DD3">
        <w:rPr>
          <w:szCs w:val="22"/>
          <w:lang w:val="it-IT"/>
        </w:rPr>
        <w:t xml:space="preserve"> </w:t>
      </w:r>
      <w:r w:rsidR="00100EEC" w:rsidRPr="00D43B4B">
        <w:rPr>
          <w:i/>
          <w:szCs w:val="22"/>
          <w:lang w:val="it-IT"/>
        </w:rPr>
        <w:t>generalizzazioni</w:t>
      </w:r>
      <w:r w:rsidR="000B5F57" w:rsidRPr="00713DD3">
        <w:rPr>
          <w:szCs w:val="22"/>
          <w:lang w:val="it-IT"/>
        </w:rPr>
        <w:t xml:space="preserve"> che sono indicate con </w:t>
      </w:r>
      <w:r w:rsidR="00A57929" w:rsidRPr="00713DD3">
        <w:rPr>
          <w:szCs w:val="22"/>
          <w:lang w:val="it-IT"/>
        </w:rPr>
        <w:t xml:space="preserve">una freccia a corpo bianco sono </w:t>
      </w:r>
      <w:r w:rsidR="00A57929" w:rsidRPr="00D43B4B">
        <w:rPr>
          <w:i/>
          <w:szCs w:val="22"/>
          <w:lang w:val="it-IT"/>
        </w:rPr>
        <w:t>parziali</w:t>
      </w:r>
      <w:r w:rsidR="00A57929" w:rsidRPr="00713DD3">
        <w:rPr>
          <w:szCs w:val="22"/>
          <w:lang w:val="it-IT"/>
        </w:rPr>
        <w:t xml:space="preserve">, mentre quelle indicate con una freccia </w:t>
      </w:r>
      <w:r w:rsidR="004E2B14" w:rsidRPr="00713DD3">
        <w:rPr>
          <w:szCs w:val="22"/>
          <w:lang w:val="it-IT"/>
        </w:rPr>
        <w:t xml:space="preserve">a corpo pieno sono </w:t>
      </w:r>
      <w:r w:rsidR="004E2B14" w:rsidRPr="00D43B4B">
        <w:rPr>
          <w:i/>
          <w:szCs w:val="22"/>
          <w:lang w:val="it-IT"/>
        </w:rPr>
        <w:t>totali</w:t>
      </w:r>
      <w:r w:rsidR="00FD4B74" w:rsidRPr="00713DD3">
        <w:rPr>
          <w:szCs w:val="22"/>
          <w:lang w:val="it-IT"/>
        </w:rPr>
        <w:t>.</w:t>
      </w:r>
    </w:p>
    <w:p w14:paraId="5E2913F0" w14:textId="08EEC59F" w:rsidR="007832C9" w:rsidRDefault="004C408D" w:rsidP="006F5FED">
      <w:pPr>
        <w:pStyle w:val="Titolo3"/>
        <w:rPr>
          <w:lang w:val="it-IT"/>
        </w:rPr>
      </w:pPr>
      <w:bookmarkStart w:id="42" w:name="_Toc120383590"/>
      <w:bookmarkStart w:id="43" w:name="_Toc121995235"/>
      <w:r>
        <w:rPr>
          <w:lang w:val="it-IT"/>
        </w:rPr>
        <w:t>Monitoraggio</w:t>
      </w:r>
      <w:bookmarkEnd w:id="42"/>
      <w:bookmarkEnd w:id="43"/>
    </w:p>
    <w:p w14:paraId="679B86D4" w14:textId="012AC998" w:rsidR="00B01F06" w:rsidRPr="005E687A" w:rsidRDefault="00BD2CDF" w:rsidP="008F4B37">
      <w:pPr>
        <w:jc w:val="both"/>
        <w:rPr>
          <w:szCs w:val="22"/>
          <w:lang w:val="it-IT"/>
        </w:rPr>
      </w:pPr>
      <w:r w:rsidRPr="005E687A">
        <w:rPr>
          <w:szCs w:val="22"/>
          <w:lang w:val="it-IT"/>
        </w:rPr>
        <w:t>Prendendo</w:t>
      </w:r>
      <w:r w:rsidR="00AD56B0" w:rsidRPr="005E687A">
        <w:rPr>
          <w:szCs w:val="22"/>
          <w:lang w:val="it-IT"/>
        </w:rPr>
        <w:t xml:space="preserve"> </w:t>
      </w:r>
      <w:r w:rsidR="0086791D" w:rsidRPr="005E687A">
        <w:rPr>
          <w:szCs w:val="22"/>
          <w:lang w:val="it-IT"/>
        </w:rPr>
        <w:t>in considerazione le entità coinvolte nella fase di MONITORAGGIO</w:t>
      </w:r>
      <w:r w:rsidR="000376D2" w:rsidRPr="005E687A">
        <w:rPr>
          <w:szCs w:val="22"/>
          <w:lang w:val="it-IT"/>
        </w:rPr>
        <w:t xml:space="preserve"> </w:t>
      </w:r>
      <w:r w:rsidR="00184BBD" w:rsidRPr="005E687A">
        <w:rPr>
          <w:szCs w:val="22"/>
          <w:lang w:val="it-IT"/>
        </w:rPr>
        <w:t>abbiamo un COLLABORATORE</w:t>
      </w:r>
      <w:r w:rsidR="00AB4706" w:rsidRPr="005E687A">
        <w:rPr>
          <w:szCs w:val="22"/>
          <w:lang w:val="it-IT"/>
        </w:rPr>
        <w:t>, di cui dovremo</w:t>
      </w:r>
      <w:r w:rsidR="000B734C" w:rsidRPr="005E687A">
        <w:rPr>
          <w:szCs w:val="22"/>
          <w:lang w:val="it-IT"/>
        </w:rPr>
        <w:t xml:space="preserve"> memorizzare </w:t>
      </w:r>
      <w:r w:rsidR="007B38F5" w:rsidRPr="005E687A">
        <w:rPr>
          <w:szCs w:val="22"/>
          <w:lang w:val="it-IT"/>
        </w:rPr>
        <w:t xml:space="preserve">dati </w:t>
      </w:r>
      <w:r w:rsidR="009F207E" w:rsidRPr="005E687A">
        <w:rPr>
          <w:szCs w:val="22"/>
          <w:lang w:val="it-IT"/>
        </w:rPr>
        <w:t xml:space="preserve">di </w:t>
      </w:r>
      <w:r w:rsidR="000A62C1" w:rsidRPr="005E687A">
        <w:rPr>
          <w:szCs w:val="22"/>
          <w:lang w:val="it-IT"/>
        </w:rPr>
        <w:t>identificazione</w:t>
      </w:r>
      <w:r w:rsidR="007B38F5" w:rsidRPr="005E687A">
        <w:rPr>
          <w:szCs w:val="22"/>
          <w:lang w:val="it-IT"/>
        </w:rPr>
        <w:t xml:space="preserve"> e di contatto</w:t>
      </w:r>
      <w:r w:rsidR="009F207E" w:rsidRPr="005E687A">
        <w:rPr>
          <w:szCs w:val="22"/>
          <w:lang w:val="it-IT"/>
        </w:rPr>
        <w:t xml:space="preserve"> (id, nome, cognome,</w:t>
      </w:r>
      <w:r w:rsidR="004D71A3" w:rsidRPr="005E687A">
        <w:rPr>
          <w:szCs w:val="22"/>
          <w:lang w:val="it-IT"/>
        </w:rPr>
        <w:t xml:space="preserve"> e-mail</w:t>
      </w:r>
      <w:r w:rsidR="008F4B37" w:rsidRPr="005E687A">
        <w:rPr>
          <w:szCs w:val="22"/>
          <w:lang w:val="it-IT"/>
        </w:rPr>
        <w:t>, cellulare)</w:t>
      </w:r>
      <w:r w:rsidR="00C462D8" w:rsidRPr="005E687A">
        <w:rPr>
          <w:szCs w:val="22"/>
          <w:lang w:val="it-IT"/>
        </w:rPr>
        <w:t xml:space="preserve">, che provvede manualmente </w:t>
      </w:r>
      <w:r w:rsidR="00896C3B" w:rsidRPr="005E687A">
        <w:rPr>
          <w:szCs w:val="22"/>
          <w:lang w:val="it-IT"/>
        </w:rPr>
        <w:t>all’avvio della SESSIONE di CAMPIONAMENTO</w:t>
      </w:r>
      <w:r w:rsidR="00184D03" w:rsidRPr="005E687A">
        <w:rPr>
          <w:szCs w:val="22"/>
          <w:lang w:val="it-IT"/>
        </w:rPr>
        <w:t>.</w:t>
      </w:r>
    </w:p>
    <w:p w14:paraId="29666FF8" w14:textId="74599B75" w:rsidR="00184D03" w:rsidRPr="001863E4" w:rsidRDefault="00896C3B" w:rsidP="008F4B37">
      <w:pPr>
        <w:jc w:val="both"/>
        <w:rPr>
          <w:lang w:val="it-IT"/>
        </w:rPr>
      </w:pPr>
      <w:r w:rsidRPr="5CEFD44C">
        <w:rPr>
          <w:lang w:val="it-IT"/>
        </w:rPr>
        <w:t xml:space="preserve">La SESSIONE di CAMPIONAMENTO, </w:t>
      </w:r>
      <w:r w:rsidR="00D23224" w:rsidRPr="5CEFD44C">
        <w:rPr>
          <w:lang w:val="it-IT"/>
        </w:rPr>
        <w:t>di cui vengono</w:t>
      </w:r>
      <w:r w:rsidR="005E5D28" w:rsidRPr="5CEFD44C">
        <w:rPr>
          <w:lang w:val="it-IT"/>
        </w:rPr>
        <w:t xml:space="preserve"> memorizzati</w:t>
      </w:r>
      <w:r w:rsidR="001B4562" w:rsidRPr="5CEFD44C">
        <w:rPr>
          <w:lang w:val="it-IT"/>
        </w:rPr>
        <w:t xml:space="preserve"> </w:t>
      </w:r>
      <w:r w:rsidR="00162D19" w:rsidRPr="5CEFD44C">
        <w:rPr>
          <w:lang w:val="it-IT"/>
        </w:rPr>
        <w:t>dati</w:t>
      </w:r>
      <w:r w:rsidR="00C30A7B" w:rsidRPr="5CEFD44C">
        <w:rPr>
          <w:lang w:val="it-IT"/>
        </w:rPr>
        <w:t xml:space="preserve"> quali id, data e ora, durata e range di misurazione (valore minimo, valore massimo</w:t>
      </w:r>
      <w:r w:rsidR="001863E4" w:rsidRPr="5CEFD44C">
        <w:rPr>
          <w:lang w:val="it-IT"/>
        </w:rPr>
        <w:t xml:space="preserve">), </w:t>
      </w:r>
      <w:r w:rsidR="000765AE" w:rsidRPr="5CEFD44C">
        <w:rPr>
          <w:lang w:val="it-IT"/>
        </w:rPr>
        <w:t xml:space="preserve">viene eseguita </w:t>
      </w:r>
      <w:r w:rsidR="001863E4" w:rsidRPr="5CEFD44C">
        <w:rPr>
          <w:lang w:val="it-IT"/>
        </w:rPr>
        <w:t>tramite</w:t>
      </w:r>
      <w:r w:rsidR="00693A1C" w:rsidRPr="5CEFD44C">
        <w:rPr>
          <w:lang w:val="it-IT"/>
        </w:rPr>
        <w:t xml:space="preserve"> l’impiego di un sistema di SENSORI</w:t>
      </w:r>
      <w:r w:rsidR="003F307B" w:rsidRPr="5CEFD44C">
        <w:rPr>
          <w:lang w:val="it-IT"/>
        </w:rPr>
        <w:t>.</w:t>
      </w:r>
      <w:r w:rsidR="008C2516" w:rsidRPr="5CEFD44C">
        <w:rPr>
          <w:lang w:val="it-IT"/>
        </w:rPr>
        <w:t xml:space="preserve"> </w:t>
      </w:r>
      <w:r w:rsidR="00184D03" w:rsidRPr="5CEFD44C">
        <w:rPr>
          <w:lang w:val="it-IT"/>
        </w:rPr>
        <w:t>Il SENSORE</w:t>
      </w:r>
      <w:r w:rsidR="00DA21FE" w:rsidRPr="5CEFD44C">
        <w:rPr>
          <w:lang w:val="it-IT"/>
        </w:rPr>
        <w:t xml:space="preserve">, </w:t>
      </w:r>
      <w:r w:rsidR="00E17F87" w:rsidRPr="5CEFD44C">
        <w:rPr>
          <w:lang w:val="it-IT"/>
        </w:rPr>
        <w:t xml:space="preserve">di cui memorizzeremo </w:t>
      </w:r>
      <w:r w:rsidR="00693444" w:rsidRPr="5CEFD44C">
        <w:rPr>
          <w:lang w:val="it-IT"/>
        </w:rPr>
        <w:t>dati inerenti al firmware e all’hard</w:t>
      </w:r>
      <w:r w:rsidR="000F1FCE" w:rsidRPr="5CEFD44C">
        <w:rPr>
          <w:lang w:val="it-IT"/>
        </w:rPr>
        <w:t>ware</w:t>
      </w:r>
      <w:r w:rsidR="00513E4B" w:rsidRPr="5CEFD44C">
        <w:rPr>
          <w:lang w:val="it-IT"/>
        </w:rPr>
        <w:t xml:space="preserve"> (matricola, </w:t>
      </w:r>
      <w:r w:rsidR="00424D56" w:rsidRPr="5CEFD44C">
        <w:rPr>
          <w:lang w:val="it-IT"/>
        </w:rPr>
        <w:t>versione firmware</w:t>
      </w:r>
      <w:r w:rsidR="00513E4B" w:rsidRPr="5CEFD44C">
        <w:rPr>
          <w:lang w:val="it-IT"/>
        </w:rPr>
        <w:t>,</w:t>
      </w:r>
      <w:r w:rsidR="000F0F8F" w:rsidRPr="5CEFD44C">
        <w:rPr>
          <w:lang w:val="it-IT"/>
        </w:rPr>
        <w:t xml:space="preserve"> descrizione</w:t>
      </w:r>
      <w:r w:rsidR="00092EB9" w:rsidRPr="5CEFD44C">
        <w:rPr>
          <w:lang w:val="it-IT"/>
        </w:rPr>
        <w:t>, tipologia, anno</w:t>
      </w:r>
      <w:r w:rsidR="00424D56" w:rsidRPr="5CEFD44C">
        <w:rPr>
          <w:lang w:val="it-IT"/>
        </w:rPr>
        <w:t xml:space="preserve"> di produzione)</w:t>
      </w:r>
      <w:r w:rsidR="00881A6F" w:rsidRPr="5CEFD44C">
        <w:rPr>
          <w:lang w:val="it-IT"/>
        </w:rPr>
        <w:t xml:space="preserve">, </w:t>
      </w:r>
      <w:r w:rsidR="008C2516" w:rsidRPr="5CEFD44C">
        <w:rPr>
          <w:lang w:val="it-IT"/>
        </w:rPr>
        <w:t>potrà essere soggetto ad una RIPARAZIONE</w:t>
      </w:r>
      <w:r w:rsidR="00CF1B0D" w:rsidRPr="5CEFD44C">
        <w:rPr>
          <w:lang w:val="it-IT"/>
        </w:rPr>
        <w:t xml:space="preserve"> -</w:t>
      </w:r>
      <w:r w:rsidR="008C2516" w:rsidRPr="5CEFD44C">
        <w:rPr>
          <w:lang w:val="it-IT"/>
        </w:rPr>
        <w:t xml:space="preserve"> eseguita dal COLLABORATORE</w:t>
      </w:r>
      <w:r w:rsidR="00CF1B0D" w:rsidRPr="5CEFD44C">
        <w:rPr>
          <w:lang w:val="it-IT"/>
        </w:rPr>
        <w:t xml:space="preserve"> -</w:t>
      </w:r>
      <w:r w:rsidR="008C2516" w:rsidRPr="5CEFD44C">
        <w:rPr>
          <w:lang w:val="it-IT"/>
        </w:rPr>
        <w:t xml:space="preserve"> della quale andranno memorizzati</w:t>
      </w:r>
      <w:r w:rsidR="008A0F96" w:rsidRPr="5CEFD44C">
        <w:rPr>
          <w:lang w:val="it-IT"/>
        </w:rPr>
        <w:t xml:space="preserve"> dati di tipo generico (</w:t>
      </w:r>
      <w:r w:rsidR="00C875CD" w:rsidRPr="5CEFD44C">
        <w:rPr>
          <w:lang w:val="it-IT"/>
        </w:rPr>
        <w:t>ID</w:t>
      </w:r>
      <w:r w:rsidR="008A0F96" w:rsidRPr="5CEFD44C">
        <w:rPr>
          <w:lang w:val="it-IT"/>
        </w:rPr>
        <w:t>,</w:t>
      </w:r>
      <w:r w:rsidR="00354169" w:rsidRPr="5CEFD44C">
        <w:rPr>
          <w:lang w:val="it-IT"/>
        </w:rPr>
        <w:t xml:space="preserve"> tipologia, data e ora,</w:t>
      </w:r>
      <w:r w:rsidR="00C802F3" w:rsidRPr="5CEFD44C">
        <w:rPr>
          <w:lang w:val="it-IT"/>
        </w:rPr>
        <w:t xml:space="preserve"> esito, </w:t>
      </w:r>
      <w:r w:rsidR="008A6949" w:rsidRPr="5CEFD44C">
        <w:rPr>
          <w:lang w:val="it-IT"/>
        </w:rPr>
        <w:t>descrizione</w:t>
      </w:r>
      <w:r w:rsidR="008A0F96" w:rsidRPr="5CEFD44C">
        <w:rPr>
          <w:lang w:val="it-IT"/>
        </w:rPr>
        <w:t>)</w:t>
      </w:r>
      <w:r w:rsidR="00CF1B0D" w:rsidRPr="5CEFD44C">
        <w:rPr>
          <w:lang w:val="it-IT"/>
        </w:rPr>
        <w:t>.</w:t>
      </w:r>
    </w:p>
    <w:p w14:paraId="6595B1B8" w14:textId="0A68B195" w:rsidR="00CF1B0D" w:rsidRPr="008C2516" w:rsidRDefault="002434CE" w:rsidP="008F4B37">
      <w:pPr>
        <w:jc w:val="both"/>
        <w:rPr>
          <w:sz w:val="20"/>
          <w:lang w:val="it-IT"/>
        </w:rPr>
      </w:pPr>
      <w:r>
        <w:rPr>
          <w:noProof/>
        </w:rPr>
        <w:lastRenderedPageBreak/>
        <w:drawing>
          <wp:anchor distT="0" distB="0" distL="114300" distR="114300" simplePos="0" relativeHeight="251658245" behindDoc="0" locked="0" layoutInCell="1" allowOverlap="1" wp14:anchorId="52456621" wp14:editId="171C4E28">
            <wp:simplePos x="0" y="0"/>
            <wp:positionH relativeFrom="margin">
              <wp:posOffset>-198120</wp:posOffset>
            </wp:positionH>
            <wp:positionV relativeFrom="paragraph">
              <wp:posOffset>692150</wp:posOffset>
            </wp:positionV>
            <wp:extent cx="5875020" cy="4453890"/>
            <wp:effectExtent l="0" t="0" r="0" b="3810"/>
            <wp:wrapSquare wrapText="bothSides"/>
            <wp:docPr id="1376554128" name="Picture 137655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54128" name="Picture 1376554128"/>
                    <pic:cNvPicPr/>
                  </pic:nvPicPr>
                  <pic:blipFill>
                    <a:blip r:embed="rId23">
                      <a:extLst>
                        <a:ext uri="{28A0092B-C50C-407E-A947-70E740481C1C}">
                          <a14:useLocalDpi xmlns:a14="http://schemas.microsoft.com/office/drawing/2010/main" val="0"/>
                        </a:ext>
                      </a:extLst>
                    </a:blip>
                    <a:stretch>
                      <a:fillRect/>
                    </a:stretch>
                  </pic:blipFill>
                  <pic:spPr>
                    <a:xfrm>
                      <a:off x="0" y="0"/>
                      <a:ext cx="5875020" cy="4453890"/>
                    </a:xfrm>
                    <a:prstGeom prst="rect">
                      <a:avLst/>
                    </a:prstGeom>
                  </pic:spPr>
                </pic:pic>
              </a:graphicData>
            </a:graphic>
            <wp14:sizeRelH relativeFrom="margin">
              <wp14:pctWidth>0</wp14:pctWidth>
            </wp14:sizeRelH>
          </wp:anchor>
        </w:drawing>
      </w:r>
      <w:r w:rsidR="00170106" w:rsidRPr="350BA1BA">
        <w:rPr>
          <w:lang w:val="it-IT"/>
        </w:rPr>
        <w:t>Nella SESSIONE di CAMPIONAMENTO</w:t>
      </w:r>
      <w:r w:rsidR="002B5696" w:rsidRPr="350BA1BA">
        <w:rPr>
          <w:lang w:val="it-IT"/>
        </w:rPr>
        <w:t xml:space="preserve"> avviene la raccolta della singola MISURAZIONE, di cui verranno salvati </w:t>
      </w:r>
      <w:r w:rsidR="00D92E2B" w:rsidRPr="350BA1BA">
        <w:rPr>
          <w:lang w:val="it-IT"/>
        </w:rPr>
        <w:t>id, valore rilevato e timestamp</w:t>
      </w:r>
      <w:r w:rsidR="0039543F">
        <w:rPr>
          <w:lang w:val="it-IT"/>
        </w:rPr>
        <w:t xml:space="preserve">; le misurazioni vengono effettuate dai </w:t>
      </w:r>
      <w:r w:rsidR="00CB7ECF">
        <w:rPr>
          <w:lang w:val="it-IT"/>
        </w:rPr>
        <w:t>SENSORI</w:t>
      </w:r>
      <w:r w:rsidR="0039543F">
        <w:rPr>
          <w:lang w:val="it-IT"/>
        </w:rPr>
        <w:t xml:space="preserve">, che vengono impiegati nella </w:t>
      </w:r>
      <w:r w:rsidR="00CB7ECF">
        <w:rPr>
          <w:lang w:val="it-IT"/>
        </w:rPr>
        <w:t>SESSIONE DI CAMPIONAMENTO</w:t>
      </w:r>
      <w:r w:rsidR="00D92E2B" w:rsidRPr="350BA1BA">
        <w:rPr>
          <w:lang w:val="it-IT"/>
        </w:rPr>
        <w:t>.</w:t>
      </w:r>
    </w:p>
    <w:p w14:paraId="4FBC983A" w14:textId="0BF68503" w:rsidR="00380547" w:rsidRDefault="00380547" w:rsidP="00380547">
      <w:pPr>
        <w:jc w:val="both"/>
        <w:rPr>
          <w:lang w:val="it-IT"/>
        </w:rPr>
      </w:pPr>
    </w:p>
    <w:p w14:paraId="5CE88BF2" w14:textId="0E39F3C1" w:rsidR="00FB3AB2" w:rsidRDefault="00391E8C" w:rsidP="006F5FED">
      <w:pPr>
        <w:pStyle w:val="Titolo3"/>
        <w:rPr>
          <w:lang w:val="it-IT"/>
        </w:rPr>
      </w:pPr>
      <w:bookmarkStart w:id="44" w:name="_Toc120383591"/>
      <w:bookmarkStart w:id="45" w:name="_Toc121995236"/>
      <w:r>
        <w:rPr>
          <w:lang w:val="it-IT"/>
        </w:rPr>
        <w:t>Segnalazione</w:t>
      </w:r>
      <w:bookmarkEnd w:id="44"/>
      <w:bookmarkEnd w:id="45"/>
    </w:p>
    <w:p w14:paraId="33D60436" w14:textId="61FDCEE9" w:rsidR="00A470E2" w:rsidRDefault="009B34C7" w:rsidP="00380547">
      <w:pPr>
        <w:jc w:val="both"/>
        <w:rPr>
          <w:lang w:val="it-IT"/>
        </w:rPr>
      </w:pPr>
      <w:r>
        <w:rPr>
          <w:lang w:val="it-IT"/>
        </w:rPr>
        <w:t xml:space="preserve">Per quanto riguarda la fase di SEGNALAZIONE </w:t>
      </w:r>
      <w:r w:rsidR="001C1A1D">
        <w:rPr>
          <w:lang w:val="it-IT"/>
        </w:rPr>
        <w:t xml:space="preserve">di un disastro naturale in atto, </w:t>
      </w:r>
      <w:r w:rsidR="007A154D">
        <w:rPr>
          <w:lang w:val="it-IT"/>
        </w:rPr>
        <w:t>le entità coinvolte sono sostanzialmente due: l’ALLERTA e la ZONA di riferimento.</w:t>
      </w:r>
    </w:p>
    <w:p w14:paraId="1B0A3DE1" w14:textId="2B774D31" w:rsidR="007A154D" w:rsidRPr="00A470E2" w:rsidRDefault="00AB50D7" w:rsidP="00380547">
      <w:pPr>
        <w:jc w:val="both"/>
        <w:rPr>
          <w:lang w:val="it-IT"/>
        </w:rPr>
      </w:pPr>
      <w:r>
        <w:rPr>
          <w:lang w:val="it-IT"/>
        </w:rPr>
        <w:t>L’</w:t>
      </w:r>
      <w:r w:rsidR="008D1EA1">
        <w:rPr>
          <w:lang w:val="it-IT"/>
        </w:rPr>
        <w:t>ALLERTA</w:t>
      </w:r>
      <w:r>
        <w:rPr>
          <w:lang w:val="it-IT"/>
        </w:rPr>
        <w:t>, di cui devono</w:t>
      </w:r>
      <w:r w:rsidR="008D1EA1">
        <w:rPr>
          <w:lang w:val="it-IT"/>
        </w:rPr>
        <w:t xml:space="preserve"> essere salvati </w:t>
      </w:r>
      <w:r w:rsidR="001C4881">
        <w:rPr>
          <w:lang w:val="it-IT"/>
        </w:rPr>
        <w:t>dati di tipo generico (</w:t>
      </w:r>
      <w:r w:rsidR="00C875CD">
        <w:rPr>
          <w:lang w:val="it-IT"/>
        </w:rPr>
        <w:t>ID</w:t>
      </w:r>
      <w:r w:rsidR="001C4881">
        <w:rPr>
          <w:lang w:val="it-IT"/>
        </w:rPr>
        <w:t>, data e ora, tipologia, descrizione)</w:t>
      </w:r>
      <w:r w:rsidR="00836A53">
        <w:rPr>
          <w:lang w:val="it-IT"/>
        </w:rPr>
        <w:t xml:space="preserve">, </w:t>
      </w:r>
      <w:r w:rsidR="005E60FE">
        <w:rPr>
          <w:lang w:val="it-IT"/>
        </w:rPr>
        <w:t xml:space="preserve">fa riferimento </w:t>
      </w:r>
      <w:r w:rsidR="0082313C">
        <w:rPr>
          <w:lang w:val="it-IT"/>
        </w:rPr>
        <w:t xml:space="preserve">a una ZONA, </w:t>
      </w:r>
      <w:r w:rsidR="0036158F">
        <w:rPr>
          <w:lang w:val="it-IT"/>
        </w:rPr>
        <w:t>di cui sono memorizzati il codice</w:t>
      </w:r>
      <w:r w:rsidR="00BD3684">
        <w:rPr>
          <w:lang w:val="it-IT"/>
        </w:rPr>
        <w:t xml:space="preserve"> univoco, la tipologia, </w:t>
      </w:r>
      <w:r w:rsidR="00401EE4">
        <w:rPr>
          <w:lang w:val="it-IT"/>
        </w:rPr>
        <w:t>e dati relativi alla localizzazione della medesima quali le coordinate geografiche (latitudine, longitudine, quota) e la posizione (</w:t>
      </w:r>
      <w:r w:rsidR="00380547">
        <w:rPr>
          <w:lang w:val="it-IT"/>
        </w:rPr>
        <w:t>comune, provincia, regione).</w:t>
      </w:r>
    </w:p>
    <w:p w14:paraId="78200C76" w14:textId="14CAB1E3" w:rsidR="00C05516" w:rsidRPr="00A470E2" w:rsidRDefault="001461BD" w:rsidP="00380547">
      <w:pPr>
        <w:jc w:val="both"/>
        <w:rPr>
          <w:lang w:val="it-IT"/>
        </w:rPr>
      </w:pPr>
      <w:r w:rsidRPr="00992C87">
        <w:rPr>
          <w:b/>
          <w:bCs/>
          <w:lang w:val="it-IT"/>
        </w:rPr>
        <w:t>Nota</w:t>
      </w:r>
      <w:r>
        <w:rPr>
          <w:lang w:val="it-IT"/>
        </w:rPr>
        <w:t>: Alcuni tipi di allerta, come le allerte di temporal</w:t>
      </w:r>
      <w:r w:rsidR="000E2657">
        <w:rPr>
          <w:lang w:val="it-IT"/>
        </w:rPr>
        <w:t>i</w:t>
      </w:r>
      <w:r w:rsidR="000A39C5">
        <w:rPr>
          <w:lang w:val="it-IT"/>
        </w:rPr>
        <w:t xml:space="preserve">, quando vengono emanate, </w:t>
      </w:r>
      <w:r w:rsidR="000E2657">
        <w:rPr>
          <w:lang w:val="it-IT"/>
        </w:rPr>
        <w:t xml:space="preserve">spesso </w:t>
      </w:r>
      <w:r w:rsidR="000A39C5">
        <w:rPr>
          <w:lang w:val="it-IT"/>
        </w:rPr>
        <w:t xml:space="preserve">interessano </w:t>
      </w:r>
      <w:r w:rsidR="000E2657">
        <w:rPr>
          <w:lang w:val="it-IT"/>
        </w:rPr>
        <w:t>un comune (o in casi eccezionali anche più di uno).</w:t>
      </w:r>
      <w:r w:rsidR="005C174D">
        <w:rPr>
          <w:lang w:val="it-IT"/>
        </w:rPr>
        <w:t xml:space="preserve"> In questi casi, le coordinate geografiche della zona che vengono prese in considerazione sono quelle </w:t>
      </w:r>
      <w:r w:rsidR="00992C87">
        <w:rPr>
          <w:lang w:val="it-IT"/>
        </w:rPr>
        <w:t>del municipio del comune interessato.</w:t>
      </w:r>
    </w:p>
    <w:p w14:paraId="4B61AE03" w14:textId="431DEE75" w:rsidR="00391E8C" w:rsidRDefault="00391E8C" w:rsidP="00380547">
      <w:pPr>
        <w:jc w:val="both"/>
        <w:rPr>
          <w:lang w:val="it-IT"/>
        </w:rPr>
      </w:pPr>
      <w:r>
        <w:rPr>
          <w:noProof/>
          <w:lang w:val="it-IT"/>
        </w:rPr>
        <w:lastRenderedPageBreak/>
        <w:drawing>
          <wp:anchor distT="0" distB="0" distL="114300" distR="114300" simplePos="0" relativeHeight="251658244" behindDoc="0" locked="0" layoutInCell="1" allowOverlap="1" wp14:anchorId="6E51DABD" wp14:editId="0255D6FB">
            <wp:simplePos x="0" y="0"/>
            <wp:positionH relativeFrom="margin">
              <wp:align>center</wp:align>
            </wp:positionH>
            <wp:positionV relativeFrom="paragraph">
              <wp:posOffset>0</wp:posOffset>
            </wp:positionV>
            <wp:extent cx="6073391" cy="1703369"/>
            <wp:effectExtent l="0" t="0" r="381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073391" cy="1703369"/>
                    </a:xfrm>
                    <a:prstGeom prst="rect">
                      <a:avLst/>
                    </a:prstGeom>
                  </pic:spPr>
                </pic:pic>
              </a:graphicData>
            </a:graphic>
          </wp:anchor>
        </w:drawing>
      </w:r>
    </w:p>
    <w:p w14:paraId="2EFBEFA6" w14:textId="310A6912" w:rsidR="0043511D" w:rsidRDefault="00044A6E" w:rsidP="006F5FED">
      <w:pPr>
        <w:pStyle w:val="Titolo3"/>
        <w:rPr>
          <w:lang w:val="it-IT"/>
        </w:rPr>
      </w:pPr>
      <w:bookmarkStart w:id="46" w:name="_Toc120383592"/>
      <w:bookmarkStart w:id="47" w:name="_Toc121995237"/>
      <w:r>
        <w:rPr>
          <w:lang w:val="it-IT"/>
        </w:rPr>
        <w:t>Social network</w:t>
      </w:r>
      <w:bookmarkEnd w:id="46"/>
      <w:bookmarkEnd w:id="47"/>
    </w:p>
    <w:p w14:paraId="150A15D0" w14:textId="77777777" w:rsidR="009C76A5" w:rsidRDefault="00CB7B80" w:rsidP="00EF28B7">
      <w:pPr>
        <w:jc w:val="both"/>
        <w:rPr>
          <w:lang w:val="it-IT"/>
        </w:rPr>
      </w:pPr>
      <w:r>
        <w:rPr>
          <w:lang w:val="it-IT"/>
        </w:rPr>
        <w:t xml:space="preserve">Da ultimo, </w:t>
      </w:r>
      <w:r w:rsidR="008E1AE5">
        <w:rPr>
          <w:lang w:val="it-IT"/>
        </w:rPr>
        <w:t xml:space="preserve">le entità coinvolte </w:t>
      </w:r>
      <w:r w:rsidR="00E70748">
        <w:rPr>
          <w:lang w:val="it-IT"/>
        </w:rPr>
        <w:t xml:space="preserve">nel macro-blocco dei SOCIAL NETWORK sono </w:t>
      </w:r>
      <w:r w:rsidR="00EC3B3C">
        <w:rPr>
          <w:lang w:val="it-IT"/>
        </w:rPr>
        <w:t>i FACT CHECKER e</w:t>
      </w:r>
      <w:r w:rsidR="00F53D7B">
        <w:rPr>
          <w:lang w:val="it-IT"/>
        </w:rPr>
        <w:t xml:space="preserve"> l’UTENTE della PIATTAFORMA proprietaria, </w:t>
      </w:r>
      <w:r w:rsidR="00A51EFE">
        <w:rPr>
          <w:lang w:val="it-IT"/>
        </w:rPr>
        <w:t>che sono entrambi generalizzati in UTENTE</w:t>
      </w:r>
      <w:r w:rsidR="00BD21F7">
        <w:rPr>
          <w:lang w:val="it-IT"/>
        </w:rPr>
        <w:t xml:space="preserve">. </w:t>
      </w:r>
    </w:p>
    <w:p w14:paraId="55730DF3" w14:textId="7978B9D0" w:rsidR="00A84EF6" w:rsidRDefault="00A84EF6" w:rsidP="00EF28B7">
      <w:pPr>
        <w:jc w:val="both"/>
        <w:rPr>
          <w:lang w:val="it-IT"/>
        </w:rPr>
      </w:pPr>
      <w:r>
        <w:rPr>
          <w:lang w:val="it-IT"/>
        </w:rPr>
        <w:t>L’UTENTE, di cui si memorizzano dati di tipo anagrafico (nome, cognome, data di nascita, città) e di contatto (e-mail, cellulare), nickname e grado di attendibilità, può caricare un POST.</w:t>
      </w:r>
    </w:p>
    <w:p w14:paraId="32FA4938" w14:textId="7A0DC969" w:rsidR="00442D19" w:rsidRDefault="00442D19" w:rsidP="00EF28B7">
      <w:pPr>
        <w:jc w:val="both"/>
        <w:rPr>
          <w:lang w:val="it-IT"/>
        </w:rPr>
      </w:pPr>
      <w:r>
        <w:rPr>
          <w:lang w:val="it-IT"/>
        </w:rPr>
        <w:t>Il POST può contenere un FILE MULTIMEDIALE, di cui vengono salvati ID, URL, tipologia e proprietario.</w:t>
      </w:r>
    </w:p>
    <w:p w14:paraId="6607C3C5" w14:textId="29DCE1BB" w:rsidR="00FC6DCB" w:rsidRDefault="00FC6DCB" w:rsidP="00EF28B7">
      <w:pPr>
        <w:jc w:val="both"/>
        <w:rPr>
          <w:lang w:val="it-IT"/>
        </w:rPr>
      </w:pPr>
      <w:r>
        <w:rPr>
          <w:lang w:val="it-IT"/>
        </w:rPr>
        <w:t xml:space="preserve">Il FACT </w:t>
      </w:r>
      <w:r w:rsidRPr="77D737A8">
        <w:rPr>
          <w:lang w:val="it-IT"/>
        </w:rPr>
        <w:t>CHECKER</w:t>
      </w:r>
      <w:r>
        <w:rPr>
          <w:lang w:val="it-IT"/>
        </w:rPr>
        <w:t xml:space="preserve"> verifica il POST, di cui vengono memorizzati grado di affidabilità, contenuto testuale, piattaforma di riferimento, data e ora e ID</w:t>
      </w:r>
      <w:r w:rsidR="00474639">
        <w:rPr>
          <w:lang w:val="it-IT"/>
        </w:rPr>
        <w:t>.</w:t>
      </w:r>
    </w:p>
    <w:p w14:paraId="7F211240" w14:textId="2DE6A63E" w:rsidR="00BD5403" w:rsidRDefault="007762C1" w:rsidP="00EF28B7">
      <w:pPr>
        <w:jc w:val="both"/>
        <w:rPr>
          <w:lang w:val="it-IT"/>
        </w:rPr>
      </w:pPr>
      <w:r>
        <w:rPr>
          <w:lang w:val="it-IT"/>
        </w:rPr>
        <w:t>L’UTENTE PIATTAFORMA invia una SEGNALAZIONE, di cui memorizzeremo</w:t>
      </w:r>
      <w:r w:rsidR="00071EE0">
        <w:rPr>
          <w:lang w:val="it-IT"/>
        </w:rPr>
        <w:t xml:space="preserve"> dati di carattere generico (</w:t>
      </w:r>
      <w:r w:rsidR="00AE66C1">
        <w:rPr>
          <w:lang w:val="it-IT"/>
        </w:rPr>
        <w:t xml:space="preserve">commento, tipologia, id, data e ora, </w:t>
      </w:r>
      <w:r w:rsidR="004E1C34">
        <w:rPr>
          <w:lang w:val="it-IT"/>
        </w:rPr>
        <w:t xml:space="preserve">grado </w:t>
      </w:r>
      <w:r w:rsidR="00956AEF">
        <w:rPr>
          <w:lang w:val="it-IT"/>
        </w:rPr>
        <w:t>affidabilità, zona)</w:t>
      </w:r>
      <w:r w:rsidR="00BA6810">
        <w:rPr>
          <w:lang w:val="it-IT"/>
        </w:rPr>
        <w:t>, a</w:t>
      </w:r>
      <w:r w:rsidR="00891917">
        <w:rPr>
          <w:lang w:val="it-IT"/>
        </w:rPr>
        <w:t xml:space="preserve"> sua volta generalizzazione di SEGNALAZIONE POST e SEGNALAZIONE EVENTO</w:t>
      </w:r>
      <w:r w:rsidR="00F94797">
        <w:rPr>
          <w:lang w:val="it-IT"/>
        </w:rPr>
        <w:t>.</w:t>
      </w:r>
      <w:r w:rsidR="00C25543">
        <w:rPr>
          <w:lang w:val="it-IT"/>
        </w:rPr>
        <w:t xml:space="preserve"> </w:t>
      </w:r>
    </w:p>
    <w:p w14:paraId="47379C88" w14:textId="3A6D06CD" w:rsidR="00FB3AB2" w:rsidRDefault="5BB6A510" w:rsidP="00BA197B">
      <w:pPr>
        <w:jc w:val="center"/>
        <w:rPr>
          <w:lang w:val="it-IT"/>
        </w:rPr>
      </w:pPr>
      <w:r>
        <w:rPr>
          <w:noProof/>
        </w:rPr>
        <w:lastRenderedPageBreak/>
        <w:drawing>
          <wp:inline distT="0" distB="0" distL="0" distR="0" wp14:anchorId="05400DD4" wp14:editId="0DAE459B">
            <wp:extent cx="8299776" cy="4972576"/>
            <wp:effectExtent l="635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pic:nvPicPr>
                  <pic:blipFill>
                    <a:blip r:embed="rId25">
                      <a:extLst>
                        <a:ext uri="{28A0092B-C50C-407E-A947-70E740481C1C}">
                          <a14:useLocalDpi xmlns:a14="http://schemas.microsoft.com/office/drawing/2010/main" val="0"/>
                        </a:ext>
                      </a:extLst>
                    </a:blip>
                    <a:stretch>
                      <a:fillRect/>
                    </a:stretch>
                  </pic:blipFill>
                  <pic:spPr>
                    <a:xfrm rot="16200000">
                      <a:off x="0" y="0"/>
                      <a:ext cx="8299776" cy="4972576"/>
                    </a:xfrm>
                    <a:prstGeom prst="rect">
                      <a:avLst/>
                    </a:prstGeom>
                  </pic:spPr>
                </pic:pic>
              </a:graphicData>
            </a:graphic>
          </wp:inline>
        </w:drawing>
      </w:r>
    </w:p>
    <w:p w14:paraId="1D480D64" w14:textId="6332DB1A" w:rsidR="006A1C0D" w:rsidRDefault="00607A3E" w:rsidP="00986DFC">
      <w:pPr>
        <w:pStyle w:val="Titolo2"/>
        <w:rPr>
          <w:lang w:val="it-IT"/>
        </w:rPr>
      </w:pPr>
      <w:bookmarkStart w:id="48" w:name="_Toc120383593"/>
      <w:bookmarkStart w:id="49" w:name="_Toc121995238"/>
      <w:r>
        <w:rPr>
          <w:lang w:val="it-IT"/>
        </w:rPr>
        <w:lastRenderedPageBreak/>
        <w:t>Modello E-R completo</w:t>
      </w:r>
      <w:bookmarkStart w:id="50" w:name="_Toc120383594"/>
      <w:bookmarkEnd w:id="48"/>
      <w:bookmarkEnd w:id="49"/>
    </w:p>
    <w:p w14:paraId="0844DB32" w14:textId="12B881D6" w:rsidR="00986DFC" w:rsidRDefault="00A67567" w:rsidP="00C829F3">
      <w:pPr>
        <w:rPr>
          <w:lang w:val="it-IT"/>
        </w:rPr>
      </w:pPr>
      <w:r>
        <w:rPr>
          <w:noProof/>
        </w:rPr>
        <w:drawing>
          <wp:anchor distT="0" distB="0" distL="114300" distR="114300" simplePos="0" relativeHeight="251658248" behindDoc="0" locked="0" layoutInCell="1" allowOverlap="1" wp14:anchorId="07B137CA" wp14:editId="4CE4D645">
            <wp:simplePos x="0" y="0"/>
            <wp:positionH relativeFrom="margin">
              <wp:posOffset>-985520</wp:posOffset>
            </wp:positionH>
            <wp:positionV relativeFrom="paragraph">
              <wp:posOffset>982345</wp:posOffset>
            </wp:positionV>
            <wp:extent cx="7486015" cy="6318885"/>
            <wp:effectExtent l="0" t="6985" r="0" b="0"/>
            <wp:wrapSquare wrapText="bothSides"/>
            <wp:docPr id="748822317" name="Picture 74882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22317" name="Picture 748822317"/>
                    <pic:cNvPicPr/>
                  </pic:nvPicPr>
                  <pic:blipFill>
                    <a:blip r:embed="rId26" cstate="print">
                      <a:extLst>
                        <a:ext uri="{28A0092B-C50C-407E-A947-70E740481C1C}">
                          <a14:useLocalDpi xmlns:a14="http://schemas.microsoft.com/office/drawing/2010/main" val="0"/>
                        </a:ext>
                      </a:extLst>
                    </a:blip>
                    <a:stretch>
                      <a:fillRect/>
                    </a:stretch>
                  </pic:blipFill>
                  <pic:spPr>
                    <a:xfrm rot="16200000">
                      <a:off x="0" y="0"/>
                      <a:ext cx="7486015" cy="6318885"/>
                    </a:xfrm>
                    <a:prstGeom prst="rect">
                      <a:avLst/>
                    </a:prstGeom>
                  </pic:spPr>
                </pic:pic>
              </a:graphicData>
            </a:graphic>
            <wp14:sizeRelH relativeFrom="margin">
              <wp14:pctWidth>0</wp14:pctWidth>
            </wp14:sizeRelH>
            <wp14:sizeRelV relativeFrom="margin">
              <wp14:pctHeight>0</wp14:pctHeight>
            </wp14:sizeRelV>
          </wp:anchor>
        </w:drawing>
      </w:r>
    </w:p>
    <w:p w14:paraId="6AD32581" w14:textId="4BE028B6" w:rsidR="00274B14" w:rsidRDefault="00A0438A" w:rsidP="006F5FED">
      <w:pPr>
        <w:pStyle w:val="Titolo3"/>
        <w:rPr>
          <w:lang w:val="it-IT"/>
        </w:rPr>
      </w:pPr>
      <w:bookmarkStart w:id="51" w:name="_Toc121995239"/>
      <w:r>
        <w:rPr>
          <w:lang w:val="it-IT"/>
        </w:rPr>
        <w:lastRenderedPageBreak/>
        <w:t>Analisi di qualità dello schema E-R</w:t>
      </w:r>
      <w:bookmarkEnd w:id="51"/>
    </w:p>
    <w:p w14:paraId="613DB1D6" w14:textId="1CC83CEB" w:rsidR="00C34E91" w:rsidRDefault="0045679A" w:rsidP="0060551B">
      <w:pPr>
        <w:jc w:val="both"/>
        <w:rPr>
          <w:lang w:val="it-IT"/>
        </w:rPr>
      </w:pPr>
      <w:bookmarkStart w:id="52" w:name="_Toc120383595"/>
      <w:bookmarkEnd w:id="50"/>
      <w:r>
        <w:rPr>
          <w:lang w:val="it-IT"/>
        </w:rPr>
        <w:t xml:space="preserve">Uno schema Entity-Relationship, per poter essere considerato di qualità, </w:t>
      </w:r>
      <w:r w:rsidR="0060551B">
        <w:rPr>
          <w:lang w:val="it-IT"/>
        </w:rPr>
        <w:t xml:space="preserve">deve </w:t>
      </w:r>
      <w:r w:rsidR="00040616">
        <w:rPr>
          <w:lang w:val="it-IT"/>
        </w:rPr>
        <w:t xml:space="preserve">necessariamente </w:t>
      </w:r>
      <w:r w:rsidR="0060551B">
        <w:rPr>
          <w:lang w:val="it-IT"/>
        </w:rPr>
        <w:t xml:space="preserve">soddisfare quattro requisiti </w:t>
      </w:r>
      <w:r w:rsidR="00177E7B">
        <w:rPr>
          <w:lang w:val="it-IT"/>
        </w:rPr>
        <w:t>principali</w:t>
      </w:r>
      <w:r w:rsidR="0060551B">
        <w:rPr>
          <w:lang w:val="it-IT"/>
        </w:rPr>
        <w:t>:</w:t>
      </w:r>
    </w:p>
    <w:p w14:paraId="6920EEFF" w14:textId="088D8751" w:rsidR="0060551B" w:rsidRDefault="0060551B" w:rsidP="0060551B">
      <w:pPr>
        <w:pStyle w:val="Paragrafoelenco"/>
        <w:numPr>
          <w:ilvl w:val="0"/>
          <w:numId w:val="22"/>
        </w:numPr>
        <w:jc w:val="both"/>
        <w:rPr>
          <w:lang w:val="it-IT"/>
        </w:rPr>
      </w:pPr>
      <w:r w:rsidRPr="0060551B">
        <w:rPr>
          <w:b/>
          <w:bCs/>
          <w:lang w:val="it-IT"/>
        </w:rPr>
        <w:t>Correttezza</w:t>
      </w:r>
      <w:r w:rsidR="00267175">
        <w:rPr>
          <w:b/>
          <w:bCs/>
          <w:lang w:val="it-IT"/>
        </w:rPr>
        <w:t>:</w:t>
      </w:r>
      <w:r w:rsidR="00267175">
        <w:rPr>
          <w:lang w:val="it-IT"/>
        </w:rPr>
        <w:t xml:space="preserve"> lo schema</w:t>
      </w:r>
      <w:r w:rsidR="00703054">
        <w:rPr>
          <w:lang w:val="it-IT"/>
        </w:rPr>
        <w:t xml:space="preserve"> E-R</w:t>
      </w:r>
      <w:r w:rsidR="00267175">
        <w:rPr>
          <w:lang w:val="it-IT"/>
        </w:rPr>
        <w:t xml:space="preserve"> </w:t>
      </w:r>
      <w:r w:rsidR="009A2116">
        <w:rPr>
          <w:lang w:val="it-IT"/>
        </w:rPr>
        <w:t>deve modellare</w:t>
      </w:r>
      <w:r w:rsidR="00800537">
        <w:rPr>
          <w:lang w:val="it-IT"/>
        </w:rPr>
        <w:t xml:space="preserve"> </w:t>
      </w:r>
      <w:r w:rsidR="00267175">
        <w:rPr>
          <w:lang w:val="it-IT"/>
        </w:rPr>
        <w:t>corre</w:t>
      </w:r>
      <w:r w:rsidR="008705E6">
        <w:rPr>
          <w:lang w:val="it-IT"/>
        </w:rPr>
        <w:t>ttamente la realtà di interesse</w:t>
      </w:r>
      <w:r>
        <w:rPr>
          <w:lang w:val="it-IT"/>
        </w:rPr>
        <w:t>;</w:t>
      </w:r>
    </w:p>
    <w:p w14:paraId="2B025861" w14:textId="1C3DA0E3" w:rsidR="0060551B" w:rsidRDefault="0060551B" w:rsidP="0060551B">
      <w:pPr>
        <w:pStyle w:val="Paragrafoelenco"/>
        <w:numPr>
          <w:ilvl w:val="0"/>
          <w:numId w:val="22"/>
        </w:numPr>
        <w:jc w:val="both"/>
        <w:rPr>
          <w:lang w:val="it-IT"/>
        </w:rPr>
      </w:pPr>
      <w:r w:rsidRPr="0060551B">
        <w:rPr>
          <w:b/>
          <w:bCs/>
          <w:lang w:val="it-IT"/>
        </w:rPr>
        <w:t>Completezza</w:t>
      </w:r>
      <w:r w:rsidR="00267175">
        <w:rPr>
          <w:b/>
          <w:bCs/>
          <w:lang w:val="it-IT"/>
        </w:rPr>
        <w:t>:</w:t>
      </w:r>
      <w:r w:rsidR="002F585A">
        <w:rPr>
          <w:lang w:val="it-IT"/>
        </w:rPr>
        <w:t xml:space="preserve"> lo schema</w:t>
      </w:r>
      <w:r w:rsidR="008705E6">
        <w:rPr>
          <w:lang w:val="it-IT"/>
        </w:rPr>
        <w:t xml:space="preserve"> E-R</w:t>
      </w:r>
      <w:r w:rsidR="002F585A">
        <w:rPr>
          <w:lang w:val="it-IT"/>
        </w:rPr>
        <w:t xml:space="preserve"> </w:t>
      </w:r>
      <w:r w:rsidR="009A2116">
        <w:rPr>
          <w:lang w:val="it-IT"/>
        </w:rPr>
        <w:t xml:space="preserve">deve </w:t>
      </w:r>
      <w:r w:rsidR="00770F4B">
        <w:rPr>
          <w:lang w:val="it-IT"/>
        </w:rPr>
        <w:t>include</w:t>
      </w:r>
      <w:r w:rsidR="00646EF1">
        <w:rPr>
          <w:lang w:val="it-IT"/>
        </w:rPr>
        <w:t>re</w:t>
      </w:r>
      <w:r w:rsidR="00770F4B">
        <w:rPr>
          <w:lang w:val="it-IT"/>
        </w:rPr>
        <w:t xml:space="preserve"> tutte le entità - e di conseguenza le relative relazioni – coinvolte nella modellazione del</w:t>
      </w:r>
      <w:r w:rsidR="00FD79B4">
        <w:rPr>
          <w:lang w:val="it-IT"/>
        </w:rPr>
        <w:t>la nostra realt</w:t>
      </w:r>
      <w:r w:rsidR="001010D7">
        <w:rPr>
          <w:lang w:val="it-IT"/>
        </w:rPr>
        <w:t>à</w:t>
      </w:r>
      <w:r>
        <w:rPr>
          <w:lang w:val="it-IT"/>
        </w:rPr>
        <w:t>;</w:t>
      </w:r>
    </w:p>
    <w:p w14:paraId="4C9D53F7" w14:textId="5A76F6FA" w:rsidR="0060551B" w:rsidRDefault="0060551B" w:rsidP="0060551B">
      <w:pPr>
        <w:pStyle w:val="Paragrafoelenco"/>
        <w:numPr>
          <w:ilvl w:val="0"/>
          <w:numId w:val="22"/>
        </w:numPr>
        <w:jc w:val="both"/>
        <w:rPr>
          <w:lang w:val="it-IT"/>
        </w:rPr>
      </w:pPr>
      <w:r w:rsidRPr="0060551B">
        <w:rPr>
          <w:b/>
          <w:bCs/>
          <w:lang w:val="it-IT"/>
        </w:rPr>
        <w:t>Leggibilità</w:t>
      </w:r>
      <w:r w:rsidR="00BD7403">
        <w:rPr>
          <w:lang w:val="it-IT"/>
        </w:rPr>
        <w:t xml:space="preserve">: lo schema </w:t>
      </w:r>
      <w:r w:rsidR="008705E6">
        <w:rPr>
          <w:lang w:val="it-IT"/>
        </w:rPr>
        <w:t xml:space="preserve">E-R </w:t>
      </w:r>
      <w:r w:rsidR="00646EF1">
        <w:rPr>
          <w:lang w:val="it-IT"/>
        </w:rPr>
        <w:t>deve essere</w:t>
      </w:r>
      <w:r w:rsidR="00BD3DD4">
        <w:rPr>
          <w:lang w:val="it-IT"/>
        </w:rPr>
        <w:t xml:space="preserve"> di facile lettura e</w:t>
      </w:r>
      <w:r w:rsidR="00C36C3D">
        <w:rPr>
          <w:lang w:val="it-IT"/>
        </w:rPr>
        <w:t xml:space="preserve">d univocamente </w:t>
      </w:r>
      <w:r w:rsidR="00BD3DD4">
        <w:rPr>
          <w:lang w:val="it-IT"/>
        </w:rPr>
        <w:t>interpreta</w:t>
      </w:r>
      <w:r w:rsidR="002348D7">
        <w:rPr>
          <w:lang w:val="it-IT"/>
        </w:rPr>
        <w:t>bil</w:t>
      </w:r>
      <w:r w:rsidR="00BD3DD4">
        <w:rPr>
          <w:lang w:val="it-IT"/>
        </w:rPr>
        <w:t>e</w:t>
      </w:r>
      <w:r w:rsidR="00DA6490">
        <w:rPr>
          <w:lang w:val="it-IT"/>
        </w:rPr>
        <w:t>;</w:t>
      </w:r>
    </w:p>
    <w:p w14:paraId="0601230B" w14:textId="35C0E6F0" w:rsidR="007E6E99" w:rsidRPr="007E6E99" w:rsidRDefault="004C6642" w:rsidP="00126750">
      <w:pPr>
        <w:pStyle w:val="Paragrafoelenco"/>
        <w:numPr>
          <w:ilvl w:val="0"/>
          <w:numId w:val="22"/>
        </w:numPr>
        <w:jc w:val="both"/>
        <w:rPr>
          <w:lang w:val="it-IT"/>
        </w:rPr>
      </w:pPr>
      <w:r>
        <w:rPr>
          <w:b/>
          <w:bCs/>
          <w:lang w:val="it-IT"/>
        </w:rPr>
        <w:t>Minimalismo</w:t>
      </w:r>
      <w:r>
        <w:rPr>
          <w:lang w:val="it-IT"/>
        </w:rPr>
        <w:t xml:space="preserve">: lo schema </w:t>
      </w:r>
      <w:r w:rsidR="008705E6">
        <w:rPr>
          <w:lang w:val="it-IT"/>
        </w:rPr>
        <w:t xml:space="preserve">E-R </w:t>
      </w:r>
      <w:r w:rsidR="00C36C3D">
        <w:rPr>
          <w:lang w:val="it-IT"/>
        </w:rPr>
        <w:t xml:space="preserve">deve </w:t>
      </w:r>
      <w:r w:rsidR="00013DF4">
        <w:rPr>
          <w:lang w:val="it-IT"/>
        </w:rPr>
        <w:t>contenere</w:t>
      </w:r>
      <w:r w:rsidR="0009250F">
        <w:rPr>
          <w:lang w:val="it-IT"/>
        </w:rPr>
        <w:t xml:space="preserve"> il numero minimo di Entità-Relazioni per </w:t>
      </w:r>
      <w:r w:rsidR="00005E77">
        <w:rPr>
          <w:lang w:val="it-IT"/>
        </w:rPr>
        <w:t>poter modellare la nostra realtà in modo completo ed esauriente</w:t>
      </w:r>
      <w:r w:rsidR="000C7600">
        <w:rPr>
          <w:lang w:val="it-IT"/>
        </w:rPr>
        <w:t>, evitando così eventuali ridondanze indesiderate</w:t>
      </w:r>
      <w:r w:rsidR="00005E77">
        <w:rPr>
          <w:lang w:val="it-IT"/>
        </w:rPr>
        <w:t>.</w:t>
      </w:r>
    </w:p>
    <w:p w14:paraId="6A10BE4A" w14:textId="2798AEA5" w:rsidR="000C7600" w:rsidRPr="000C7600" w:rsidRDefault="00A84898" w:rsidP="000C7600">
      <w:pPr>
        <w:jc w:val="both"/>
        <w:rPr>
          <w:lang w:val="it-IT"/>
        </w:rPr>
      </w:pPr>
      <w:r>
        <w:rPr>
          <w:lang w:val="it-IT"/>
        </w:rPr>
        <w:t xml:space="preserve">Lo schema E-R sopra riportato </w:t>
      </w:r>
      <w:r w:rsidR="00A93CB1">
        <w:rPr>
          <w:lang w:val="it-IT"/>
        </w:rPr>
        <w:t>rispetta</w:t>
      </w:r>
      <w:r w:rsidR="004A2070">
        <w:rPr>
          <w:lang w:val="it-IT"/>
        </w:rPr>
        <w:t xml:space="preserve"> </w:t>
      </w:r>
      <w:r w:rsidR="00A93CB1">
        <w:rPr>
          <w:lang w:val="it-IT"/>
        </w:rPr>
        <w:t>i</w:t>
      </w:r>
      <w:r w:rsidR="004A2070">
        <w:rPr>
          <w:lang w:val="it-IT"/>
        </w:rPr>
        <w:t xml:space="preserve"> </w:t>
      </w:r>
      <w:r w:rsidR="00A93CB1">
        <w:rPr>
          <w:lang w:val="it-IT"/>
        </w:rPr>
        <w:t xml:space="preserve">quattro </w:t>
      </w:r>
      <w:r w:rsidR="004A2070">
        <w:rPr>
          <w:lang w:val="it-IT"/>
        </w:rPr>
        <w:t xml:space="preserve">criteri succitati, e </w:t>
      </w:r>
      <w:r w:rsidR="00C411FD">
        <w:rPr>
          <w:lang w:val="it-IT"/>
        </w:rPr>
        <w:t xml:space="preserve">ad una prima analisi sembra </w:t>
      </w:r>
      <w:r w:rsidR="00A3328C">
        <w:rPr>
          <w:lang w:val="it-IT"/>
        </w:rPr>
        <w:t>rientra</w:t>
      </w:r>
      <w:r w:rsidR="009D5845">
        <w:rPr>
          <w:lang w:val="it-IT"/>
        </w:rPr>
        <w:t>re</w:t>
      </w:r>
      <w:r w:rsidR="00A3328C">
        <w:rPr>
          <w:lang w:val="it-IT"/>
        </w:rPr>
        <w:t xml:space="preserve"> </w:t>
      </w:r>
      <w:r w:rsidR="009D5845">
        <w:rPr>
          <w:lang w:val="it-IT"/>
        </w:rPr>
        <w:t>ne</w:t>
      </w:r>
      <w:r w:rsidR="004A2070">
        <w:rPr>
          <w:lang w:val="it-IT"/>
        </w:rPr>
        <w:t xml:space="preserve">i più </w:t>
      </w:r>
      <w:r w:rsidR="00A81CB8">
        <w:rPr>
          <w:lang w:val="it-IT"/>
        </w:rPr>
        <w:t>alti standard prefissati per la modellazione della nostra realtà.</w:t>
      </w:r>
    </w:p>
    <w:p w14:paraId="18DC0962" w14:textId="77777777" w:rsidR="00FF1494" w:rsidRDefault="00FF1494">
      <w:pPr>
        <w:rPr>
          <w:rFonts w:asciiTheme="majorHAnsi" w:eastAsiaTheme="majorEastAsia" w:hAnsiTheme="majorHAnsi" w:cstheme="majorBidi"/>
          <w:caps/>
          <w:color w:val="3F251D" w:themeColor="accent1"/>
          <w:szCs w:val="22"/>
          <w:u w:val="single"/>
          <w:lang w:val="it-IT"/>
        </w:rPr>
      </w:pPr>
      <w:r>
        <w:rPr>
          <w:lang w:val="it-IT"/>
        </w:rPr>
        <w:br w:type="page"/>
      </w:r>
    </w:p>
    <w:p w14:paraId="247DF042" w14:textId="05CA2389" w:rsidR="00A0438A" w:rsidRDefault="00192069" w:rsidP="002E7A46">
      <w:pPr>
        <w:pStyle w:val="Titolo2"/>
        <w:jc w:val="both"/>
        <w:rPr>
          <w:lang w:val="it-IT"/>
        </w:rPr>
      </w:pPr>
      <w:bookmarkStart w:id="53" w:name="_Toc121995240"/>
      <w:r>
        <w:rPr>
          <w:lang w:val="it-IT"/>
        </w:rPr>
        <w:lastRenderedPageBreak/>
        <w:t>Dizionario dei dati</w:t>
      </w:r>
      <w:bookmarkEnd w:id="52"/>
      <w:bookmarkEnd w:id="53"/>
    </w:p>
    <w:p w14:paraId="311FB3DA" w14:textId="1D8B7B9F" w:rsidR="00192069" w:rsidRDefault="00192069" w:rsidP="006F5FED">
      <w:pPr>
        <w:pStyle w:val="Titolo3"/>
        <w:rPr>
          <w:lang w:val="it-IT"/>
        </w:rPr>
      </w:pPr>
      <w:bookmarkStart w:id="54" w:name="_Toc120383596"/>
      <w:bookmarkStart w:id="55" w:name="_Toc121995241"/>
      <w:r>
        <w:rPr>
          <w:lang w:val="it-IT"/>
        </w:rPr>
        <w:t>Entità</w:t>
      </w:r>
      <w:bookmarkEnd w:id="54"/>
      <w:bookmarkEnd w:id="55"/>
    </w:p>
    <w:tbl>
      <w:tblPr>
        <w:tblStyle w:val="Tabellaelenco3-colore5"/>
        <w:tblW w:w="0" w:type="auto"/>
        <w:tblLook w:val="04A0" w:firstRow="1" w:lastRow="0" w:firstColumn="1" w:lastColumn="0" w:noHBand="0" w:noVBand="1"/>
      </w:tblPr>
      <w:tblGrid>
        <w:gridCol w:w="1969"/>
        <w:gridCol w:w="2019"/>
        <w:gridCol w:w="2979"/>
        <w:gridCol w:w="1663"/>
      </w:tblGrid>
      <w:tr w:rsidR="00606064" w14:paraId="6B93447B" w14:textId="77777777" w:rsidTr="7B45E0E1">
        <w:trPr>
          <w:cnfStyle w:val="100000000000" w:firstRow="1" w:lastRow="0" w:firstColumn="0" w:lastColumn="0" w:oddVBand="0" w:evenVBand="0" w:oddHBand="0" w:evenHBand="0" w:firstRowFirstColumn="0" w:firstRowLastColumn="0" w:lastRowFirstColumn="0" w:lastRowLastColumn="0"/>
          <w:trHeight w:val="454"/>
        </w:trPr>
        <w:tc>
          <w:tcPr>
            <w:cnfStyle w:val="001000000100" w:firstRow="0" w:lastRow="0" w:firstColumn="1" w:lastColumn="0" w:oddVBand="0" w:evenVBand="0" w:oddHBand="0" w:evenHBand="0" w:firstRowFirstColumn="1" w:firstRowLastColumn="0" w:lastRowFirstColumn="0" w:lastRowLastColumn="0"/>
            <w:tcW w:w="1980" w:type="dxa"/>
          </w:tcPr>
          <w:p w14:paraId="38FD66E9" w14:textId="0DD861B3" w:rsidR="00676D05" w:rsidRDefault="00291C31" w:rsidP="00291C31">
            <w:pPr>
              <w:jc w:val="center"/>
              <w:rPr>
                <w:lang w:val="it-IT"/>
              </w:rPr>
            </w:pPr>
            <w:r>
              <w:rPr>
                <w:lang w:val="it-IT"/>
              </w:rPr>
              <w:t>Nome entità</w:t>
            </w:r>
          </w:p>
        </w:tc>
        <w:tc>
          <w:tcPr>
            <w:tcW w:w="2277" w:type="dxa"/>
          </w:tcPr>
          <w:p w14:paraId="6C61C55E" w14:textId="274D70E9" w:rsidR="00676D05" w:rsidRDefault="00291C31" w:rsidP="00291C31">
            <w:pPr>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Descrizione</w:t>
            </w:r>
          </w:p>
        </w:tc>
        <w:tc>
          <w:tcPr>
            <w:tcW w:w="2768" w:type="dxa"/>
          </w:tcPr>
          <w:p w14:paraId="7DDDA759" w14:textId="79A7A978" w:rsidR="00676D05" w:rsidRDefault="00291C31" w:rsidP="00291C31">
            <w:pPr>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Attributi</w:t>
            </w:r>
          </w:p>
        </w:tc>
        <w:tc>
          <w:tcPr>
            <w:tcW w:w="1547" w:type="dxa"/>
          </w:tcPr>
          <w:p w14:paraId="3B69F971" w14:textId="6ECD5B2A" w:rsidR="00676D05" w:rsidRDefault="00291C31" w:rsidP="00291C31">
            <w:pPr>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Identificatore</w:t>
            </w:r>
          </w:p>
        </w:tc>
      </w:tr>
      <w:tr w:rsidR="00330204" w:rsidRPr="00111615" w14:paraId="74D75141" w14:textId="77777777" w:rsidTr="00453EB9">
        <w:trPr>
          <w:cnfStyle w:val="000000100000" w:firstRow="0" w:lastRow="0" w:firstColumn="0" w:lastColumn="0" w:oddVBand="0" w:evenVBand="0" w:oddHBand="1" w:evenHBand="0" w:firstRowFirstColumn="0" w:firstRowLastColumn="0" w:lastRowFirstColumn="0" w:lastRowLastColumn="0"/>
          <w:trHeight w:val="2180"/>
        </w:trPr>
        <w:tc>
          <w:tcPr>
            <w:cnfStyle w:val="001000000000" w:firstRow="0" w:lastRow="0" w:firstColumn="1" w:lastColumn="0" w:oddVBand="0" w:evenVBand="0" w:oddHBand="0" w:evenHBand="0" w:firstRowFirstColumn="0" w:firstRowLastColumn="0" w:lastRowFirstColumn="0" w:lastRowLastColumn="0"/>
            <w:tcW w:w="1980" w:type="dxa"/>
          </w:tcPr>
          <w:p w14:paraId="0BB71A1F" w14:textId="0572D926" w:rsidR="00676D05" w:rsidRDefault="003116F7" w:rsidP="00676D05">
            <w:pPr>
              <w:rPr>
                <w:lang w:val="it-IT"/>
              </w:rPr>
            </w:pPr>
            <w:r>
              <w:rPr>
                <w:lang w:val="it-IT"/>
              </w:rPr>
              <w:t>Collaboratore</w:t>
            </w:r>
          </w:p>
        </w:tc>
        <w:tc>
          <w:tcPr>
            <w:tcW w:w="2277" w:type="dxa"/>
          </w:tcPr>
          <w:p w14:paraId="0A71DF6C" w14:textId="596CC148" w:rsidR="00676D05" w:rsidRDefault="006F0C9D" w:rsidP="00676D05">
            <w:pPr>
              <w:cnfStyle w:val="000000100000" w:firstRow="0" w:lastRow="0" w:firstColumn="0" w:lastColumn="0" w:oddVBand="0" w:evenVBand="0" w:oddHBand="1" w:evenHBand="0" w:firstRowFirstColumn="0" w:firstRowLastColumn="0" w:lastRowFirstColumn="0" w:lastRowLastColumn="0"/>
              <w:rPr>
                <w:lang w:val="it-IT"/>
              </w:rPr>
            </w:pPr>
            <w:r>
              <w:rPr>
                <w:lang w:val="it-IT"/>
              </w:rPr>
              <w:t>Colui che</w:t>
            </w:r>
            <w:r w:rsidR="00652CDA">
              <w:rPr>
                <w:lang w:val="it-IT"/>
              </w:rPr>
              <w:t xml:space="preserve"> partecipa attivamente </w:t>
            </w:r>
            <w:r>
              <w:rPr>
                <w:lang w:val="it-IT"/>
              </w:rPr>
              <w:t xml:space="preserve">al </w:t>
            </w:r>
            <w:r w:rsidRPr="00D51F11">
              <w:rPr>
                <w:i/>
                <w:lang w:val="it-IT"/>
              </w:rPr>
              <w:t>ProgettoRIO</w:t>
            </w:r>
            <w:r>
              <w:rPr>
                <w:lang w:val="it-IT"/>
              </w:rPr>
              <w:t>, limitatamente all</w:t>
            </w:r>
            <w:r w:rsidR="00D51F11">
              <w:rPr>
                <w:lang w:val="it-IT"/>
              </w:rPr>
              <w:t>e</w:t>
            </w:r>
            <w:r>
              <w:rPr>
                <w:lang w:val="it-IT"/>
              </w:rPr>
              <w:t xml:space="preserve"> propri</w:t>
            </w:r>
            <w:r w:rsidR="00D51F11">
              <w:rPr>
                <w:lang w:val="it-IT"/>
              </w:rPr>
              <w:t>e</w:t>
            </w:r>
            <w:r>
              <w:rPr>
                <w:lang w:val="it-IT"/>
              </w:rPr>
              <w:t xml:space="preserve"> competenz</w:t>
            </w:r>
            <w:r w:rsidR="00D51F11">
              <w:rPr>
                <w:lang w:val="it-IT"/>
              </w:rPr>
              <w:t>e</w:t>
            </w:r>
          </w:p>
        </w:tc>
        <w:tc>
          <w:tcPr>
            <w:tcW w:w="2768" w:type="dxa"/>
          </w:tcPr>
          <w:p w14:paraId="22AF5E56" w14:textId="21C2CB51" w:rsidR="00B45F74" w:rsidRDefault="00111615" w:rsidP="00B45F74">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rPr>
                <w:lang w:val="it-IT"/>
              </w:rPr>
            </w:pPr>
            <w:r>
              <w:rPr>
                <w:lang w:val="it-IT"/>
              </w:rPr>
              <w:t>i</w:t>
            </w:r>
            <w:r w:rsidR="00EB23B1">
              <w:rPr>
                <w:lang w:val="it-IT"/>
              </w:rPr>
              <w:t>d (</w:t>
            </w:r>
            <w:r>
              <w:rPr>
                <w:lang w:val="it-IT"/>
              </w:rPr>
              <w:t>numerico</w:t>
            </w:r>
            <w:r w:rsidR="00EB23B1" w:rsidRPr="00B45F74">
              <w:rPr>
                <w:lang w:val="it-IT"/>
              </w:rPr>
              <w:t>)</w:t>
            </w:r>
          </w:p>
          <w:p w14:paraId="38A44930" w14:textId="21C2CB51" w:rsidR="00B45F74" w:rsidRDefault="00111615" w:rsidP="00B45F74">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rPr>
                <w:lang w:val="it-IT"/>
              </w:rPr>
            </w:pPr>
            <w:r>
              <w:rPr>
                <w:lang w:val="it-IT"/>
              </w:rPr>
              <w:t>nome (stringa</w:t>
            </w:r>
            <w:r w:rsidRPr="00B45F74">
              <w:rPr>
                <w:lang w:val="it-IT"/>
              </w:rPr>
              <w:t>)</w:t>
            </w:r>
          </w:p>
          <w:p w14:paraId="42D1236C" w14:textId="21C2CB51" w:rsidR="00B45F74" w:rsidRDefault="00111615" w:rsidP="00B45F74">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rPr>
                <w:lang w:val="it-IT"/>
              </w:rPr>
            </w:pPr>
            <w:r>
              <w:rPr>
                <w:lang w:val="it-IT"/>
              </w:rPr>
              <w:t>cognome (stringa</w:t>
            </w:r>
            <w:r w:rsidRPr="00B45F74">
              <w:rPr>
                <w:lang w:val="it-IT"/>
              </w:rPr>
              <w:t>)</w:t>
            </w:r>
          </w:p>
          <w:p w14:paraId="0E117BD8" w14:textId="21C2CB51" w:rsidR="00B45F74" w:rsidRDefault="00111615" w:rsidP="00B45F74">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rPr>
                <w:lang w:val="it-IT"/>
              </w:rPr>
            </w:pPr>
            <w:r>
              <w:rPr>
                <w:lang w:val="it-IT"/>
              </w:rPr>
              <w:t>e-mail (stringa</w:t>
            </w:r>
            <w:r w:rsidRPr="00B45F74">
              <w:rPr>
                <w:lang w:val="it-IT"/>
              </w:rPr>
              <w:t>)</w:t>
            </w:r>
          </w:p>
          <w:p w14:paraId="4D94E2A3" w14:textId="39B56077" w:rsidR="00676D05" w:rsidRDefault="00111615" w:rsidP="00B45F74">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rPr>
                <w:lang w:val="it-IT"/>
              </w:rPr>
            </w:pPr>
            <w:r>
              <w:rPr>
                <w:lang w:val="it-IT"/>
              </w:rPr>
              <w:t>cellulare (stringa</w:t>
            </w:r>
            <w:r w:rsidR="00525ED7">
              <w:rPr>
                <w:lang w:val="it-IT"/>
              </w:rPr>
              <w:t xml:space="preserve"> a lunghezza fissa</w:t>
            </w:r>
            <w:r>
              <w:rPr>
                <w:lang w:val="it-IT"/>
              </w:rPr>
              <w:t>)</w:t>
            </w:r>
          </w:p>
        </w:tc>
        <w:tc>
          <w:tcPr>
            <w:tcW w:w="1547" w:type="dxa"/>
          </w:tcPr>
          <w:p w14:paraId="63C76E17" w14:textId="3FE4704F" w:rsidR="00676D05" w:rsidRDefault="00C028D2" w:rsidP="00676D05">
            <w:pPr>
              <w:cnfStyle w:val="000000100000" w:firstRow="0" w:lastRow="0" w:firstColumn="0" w:lastColumn="0" w:oddVBand="0" w:evenVBand="0" w:oddHBand="1" w:evenHBand="0" w:firstRowFirstColumn="0" w:firstRowLastColumn="0" w:lastRowFirstColumn="0" w:lastRowLastColumn="0"/>
              <w:rPr>
                <w:lang w:val="it-IT"/>
              </w:rPr>
            </w:pPr>
            <w:r>
              <w:rPr>
                <w:lang w:val="it-IT"/>
              </w:rPr>
              <w:t>id</w:t>
            </w:r>
            <w:r w:rsidR="00E05128">
              <w:rPr>
                <w:lang w:val="it-IT"/>
              </w:rPr>
              <w:t xml:space="preserve"> (numerico)</w:t>
            </w:r>
          </w:p>
        </w:tc>
      </w:tr>
      <w:tr w:rsidR="00330204" w:rsidRPr="00800DFF" w14:paraId="2C4925DC" w14:textId="77777777" w:rsidTr="004C3E2A">
        <w:trPr>
          <w:trHeight w:val="1545"/>
        </w:trPr>
        <w:tc>
          <w:tcPr>
            <w:cnfStyle w:val="001000000000" w:firstRow="0" w:lastRow="0" w:firstColumn="1" w:lastColumn="0" w:oddVBand="0" w:evenVBand="0" w:oddHBand="0" w:evenHBand="0" w:firstRowFirstColumn="0" w:firstRowLastColumn="0" w:lastRowFirstColumn="0" w:lastRowLastColumn="0"/>
            <w:tcW w:w="1980" w:type="dxa"/>
          </w:tcPr>
          <w:p w14:paraId="03550FD8" w14:textId="712C62EB" w:rsidR="00676D05" w:rsidRDefault="00D0091C" w:rsidP="00676D05">
            <w:pPr>
              <w:rPr>
                <w:lang w:val="it-IT"/>
              </w:rPr>
            </w:pPr>
            <w:r>
              <w:rPr>
                <w:lang w:val="it-IT"/>
              </w:rPr>
              <w:t>Riparazione</w:t>
            </w:r>
          </w:p>
        </w:tc>
        <w:tc>
          <w:tcPr>
            <w:tcW w:w="2277" w:type="dxa"/>
          </w:tcPr>
          <w:p w14:paraId="714D943A" w14:textId="39C9ACFB" w:rsidR="00676D05" w:rsidRDefault="6DF80D39" w:rsidP="00676D05">
            <w:pPr>
              <w:cnfStyle w:val="000000000000" w:firstRow="0" w:lastRow="0" w:firstColumn="0" w:lastColumn="0" w:oddVBand="0" w:evenVBand="0" w:oddHBand="0" w:evenHBand="0" w:firstRowFirstColumn="0" w:firstRowLastColumn="0" w:lastRowFirstColumn="0" w:lastRowLastColumn="0"/>
              <w:rPr>
                <w:lang w:val="it-IT"/>
              </w:rPr>
            </w:pPr>
            <w:r w:rsidRPr="370F044F">
              <w:rPr>
                <w:lang w:val="it-IT"/>
              </w:rPr>
              <w:t>Evento nel quale uno</w:t>
            </w:r>
            <w:r w:rsidRPr="301703DD">
              <w:rPr>
                <w:lang w:val="it-IT"/>
              </w:rPr>
              <w:t xml:space="preserve"> dei sensori </w:t>
            </w:r>
            <w:r w:rsidRPr="157219D7">
              <w:rPr>
                <w:lang w:val="it-IT"/>
              </w:rPr>
              <w:t>viene riparato</w:t>
            </w:r>
          </w:p>
        </w:tc>
        <w:tc>
          <w:tcPr>
            <w:tcW w:w="2768" w:type="dxa"/>
          </w:tcPr>
          <w:p w14:paraId="02134D70" w14:textId="7C5811B2" w:rsidR="00676D05" w:rsidRDefault="000B6835" w:rsidP="00544DC2">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lang w:val="it-IT"/>
              </w:rPr>
            </w:pPr>
            <w:r w:rsidRPr="00D25C44">
              <w:rPr>
                <w:lang w:val="it-IT"/>
              </w:rPr>
              <w:t>id (numerico)</w:t>
            </w:r>
          </w:p>
          <w:p w14:paraId="297621D8" w14:textId="4842005D" w:rsidR="00676D05" w:rsidRDefault="00877D92" w:rsidP="00544DC2">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lang w:val="it-IT"/>
              </w:rPr>
            </w:pPr>
            <w:r>
              <w:rPr>
                <w:lang w:val="it-IT"/>
              </w:rPr>
              <w:t>data_ora (</w:t>
            </w:r>
            <w:r w:rsidR="00800DFF">
              <w:rPr>
                <w:lang w:val="it-IT"/>
              </w:rPr>
              <w:t>data e ora)</w:t>
            </w:r>
          </w:p>
          <w:p w14:paraId="72CFC90A" w14:textId="77777777" w:rsidR="00800DFF" w:rsidRDefault="00A72CD8" w:rsidP="00544DC2">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lang w:val="it-IT"/>
              </w:rPr>
            </w:pPr>
            <w:r>
              <w:rPr>
                <w:lang w:val="it-IT"/>
              </w:rPr>
              <w:t>tipologia (stringa)</w:t>
            </w:r>
          </w:p>
          <w:p w14:paraId="269896D8" w14:textId="77777777" w:rsidR="00A72CD8" w:rsidRDefault="00A72CD8" w:rsidP="00544DC2">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lang w:val="it-IT"/>
              </w:rPr>
            </w:pPr>
            <w:r>
              <w:rPr>
                <w:lang w:val="it-IT"/>
              </w:rPr>
              <w:t>esito (booleano)</w:t>
            </w:r>
          </w:p>
          <w:p w14:paraId="483C6F35" w14:textId="5EEB47CE" w:rsidR="00B242BA" w:rsidRPr="00B242BA" w:rsidRDefault="00B242BA" w:rsidP="00B242BA">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lang w:val="it-IT"/>
              </w:rPr>
            </w:pPr>
            <w:r>
              <w:rPr>
                <w:lang w:val="it-IT"/>
              </w:rPr>
              <w:t>descrizione (stringa)</w:t>
            </w:r>
          </w:p>
        </w:tc>
        <w:tc>
          <w:tcPr>
            <w:tcW w:w="1547" w:type="dxa"/>
          </w:tcPr>
          <w:p w14:paraId="518311A7" w14:textId="2380BDD3" w:rsidR="00676D05" w:rsidRDefault="00637084" w:rsidP="00676D05">
            <w:pPr>
              <w:cnfStyle w:val="000000000000" w:firstRow="0" w:lastRow="0" w:firstColumn="0" w:lastColumn="0" w:oddVBand="0" w:evenVBand="0" w:oddHBand="0" w:evenHBand="0" w:firstRowFirstColumn="0" w:firstRowLastColumn="0" w:lastRowFirstColumn="0" w:lastRowLastColumn="0"/>
              <w:rPr>
                <w:lang w:val="it-IT"/>
              </w:rPr>
            </w:pPr>
            <w:r w:rsidRPr="00D25C44">
              <w:rPr>
                <w:lang w:val="it-IT"/>
              </w:rPr>
              <w:t>id (numerico)</w:t>
            </w:r>
          </w:p>
        </w:tc>
      </w:tr>
      <w:tr w:rsidR="00330204" w14:paraId="1D17DEF4" w14:textId="77777777" w:rsidTr="0020061C">
        <w:trPr>
          <w:cnfStyle w:val="000000100000" w:firstRow="0" w:lastRow="0" w:firstColumn="0" w:lastColumn="0" w:oddVBand="0" w:evenVBand="0" w:oddHBand="1" w:evenHBand="0" w:firstRowFirstColumn="0" w:firstRowLastColumn="0" w:lastRowFirstColumn="0" w:lastRowLastColumn="0"/>
          <w:trHeight w:val="1837"/>
        </w:trPr>
        <w:tc>
          <w:tcPr>
            <w:cnfStyle w:val="001000000000" w:firstRow="0" w:lastRow="0" w:firstColumn="1" w:lastColumn="0" w:oddVBand="0" w:evenVBand="0" w:oddHBand="0" w:evenHBand="0" w:firstRowFirstColumn="0" w:firstRowLastColumn="0" w:lastRowFirstColumn="0" w:lastRowLastColumn="0"/>
            <w:tcW w:w="1980" w:type="dxa"/>
          </w:tcPr>
          <w:p w14:paraId="0D3E3BDF" w14:textId="78BEB8FE" w:rsidR="00676D05" w:rsidRDefault="00D0091C" w:rsidP="00676D05">
            <w:pPr>
              <w:rPr>
                <w:lang w:val="it-IT"/>
              </w:rPr>
            </w:pPr>
            <w:r>
              <w:rPr>
                <w:lang w:val="it-IT"/>
              </w:rPr>
              <w:t>Sensore</w:t>
            </w:r>
          </w:p>
        </w:tc>
        <w:tc>
          <w:tcPr>
            <w:tcW w:w="2277" w:type="dxa"/>
          </w:tcPr>
          <w:p w14:paraId="278B9069" w14:textId="46E2A163" w:rsidR="00676D05" w:rsidRDefault="14565ED4" w:rsidP="00676D05">
            <w:pPr>
              <w:cnfStyle w:val="000000100000" w:firstRow="0" w:lastRow="0" w:firstColumn="0" w:lastColumn="0" w:oddVBand="0" w:evenVBand="0" w:oddHBand="1" w:evenHBand="0" w:firstRowFirstColumn="0" w:firstRowLastColumn="0" w:lastRowFirstColumn="0" w:lastRowLastColumn="0"/>
              <w:rPr>
                <w:lang w:val="it-IT"/>
              </w:rPr>
            </w:pPr>
            <w:r w:rsidRPr="5448703A">
              <w:rPr>
                <w:lang w:val="it-IT"/>
              </w:rPr>
              <w:t xml:space="preserve">Strumento </w:t>
            </w:r>
            <w:r w:rsidRPr="205D9D9E">
              <w:rPr>
                <w:lang w:val="it-IT"/>
              </w:rPr>
              <w:t xml:space="preserve">utilizzato per </w:t>
            </w:r>
            <w:r w:rsidRPr="74257674">
              <w:rPr>
                <w:lang w:val="it-IT"/>
              </w:rPr>
              <w:t>effettuare misurazioni</w:t>
            </w:r>
          </w:p>
        </w:tc>
        <w:tc>
          <w:tcPr>
            <w:tcW w:w="2768" w:type="dxa"/>
          </w:tcPr>
          <w:p w14:paraId="56CDB39D" w14:textId="1FA65B5E" w:rsidR="00676D05" w:rsidRDefault="00637084" w:rsidP="00B242BA">
            <w:pPr>
              <w:pStyle w:val="Paragrafoelenco"/>
              <w:numPr>
                <w:ilvl w:val="0"/>
                <w:numId w:val="27"/>
              </w:numPr>
              <w:cnfStyle w:val="000000100000" w:firstRow="0" w:lastRow="0" w:firstColumn="0" w:lastColumn="0" w:oddVBand="0" w:evenVBand="0" w:oddHBand="1" w:evenHBand="0" w:firstRowFirstColumn="0" w:firstRowLastColumn="0" w:lastRowFirstColumn="0" w:lastRowLastColumn="0"/>
              <w:rPr>
                <w:lang w:val="it-IT"/>
              </w:rPr>
            </w:pPr>
            <w:r>
              <w:rPr>
                <w:lang w:val="it-IT"/>
              </w:rPr>
              <w:t>matricola (stringa)</w:t>
            </w:r>
          </w:p>
          <w:p w14:paraId="1B3B66BD" w14:textId="1FA65B5E" w:rsidR="00637084" w:rsidRDefault="00637084" w:rsidP="00B242BA">
            <w:pPr>
              <w:pStyle w:val="Paragrafoelenco"/>
              <w:numPr>
                <w:ilvl w:val="0"/>
                <w:numId w:val="27"/>
              </w:numPr>
              <w:cnfStyle w:val="000000100000" w:firstRow="0" w:lastRow="0" w:firstColumn="0" w:lastColumn="0" w:oddVBand="0" w:evenVBand="0" w:oddHBand="1" w:evenHBand="0" w:firstRowFirstColumn="0" w:firstRowLastColumn="0" w:lastRowFirstColumn="0" w:lastRowLastColumn="0"/>
              <w:rPr>
                <w:lang w:val="it-IT"/>
              </w:rPr>
            </w:pPr>
            <w:r>
              <w:rPr>
                <w:lang w:val="it-IT"/>
              </w:rPr>
              <w:t>anno_produzione (anno)</w:t>
            </w:r>
          </w:p>
          <w:p w14:paraId="71569A44" w14:textId="1FA65B5E" w:rsidR="00637084" w:rsidRDefault="00637084" w:rsidP="00B242BA">
            <w:pPr>
              <w:pStyle w:val="Paragrafoelenco"/>
              <w:numPr>
                <w:ilvl w:val="0"/>
                <w:numId w:val="27"/>
              </w:numPr>
              <w:cnfStyle w:val="000000100000" w:firstRow="0" w:lastRow="0" w:firstColumn="0" w:lastColumn="0" w:oddVBand="0" w:evenVBand="0" w:oddHBand="1" w:evenHBand="0" w:firstRowFirstColumn="0" w:firstRowLastColumn="0" w:lastRowFirstColumn="0" w:lastRowLastColumn="0"/>
              <w:rPr>
                <w:lang w:val="it-IT"/>
              </w:rPr>
            </w:pPr>
            <w:r>
              <w:rPr>
                <w:lang w:val="it-IT"/>
              </w:rPr>
              <w:t>tipologia (stringa)</w:t>
            </w:r>
          </w:p>
          <w:p w14:paraId="17114384" w14:textId="77777777" w:rsidR="00637084" w:rsidRDefault="00637084" w:rsidP="00B242BA">
            <w:pPr>
              <w:pStyle w:val="Paragrafoelenco"/>
              <w:numPr>
                <w:ilvl w:val="0"/>
                <w:numId w:val="27"/>
              </w:numPr>
              <w:cnfStyle w:val="000000100000" w:firstRow="0" w:lastRow="0" w:firstColumn="0" w:lastColumn="0" w:oddVBand="0" w:evenVBand="0" w:oddHBand="1" w:evenHBand="0" w:firstRowFirstColumn="0" w:firstRowLastColumn="0" w:lastRowFirstColumn="0" w:lastRowLastColumn="0"/>
              <w:rPr>
                <w:lang w:val="it-IT"/>
              </w:rPr>
            </w:pPr>
            <w:r>
              <w:rPr>
                <w:lang w:val="it-IT"/>
              </w:rPr>
              <w:t>descrizione (stringa)</w:t>
            </w:r>
          </w:p>
          <w:p w14:paraId="302FE10A" w14:textId="093E8EE4" w:rsidR="00141EF7" w:rsidRPr="00B242BA" w:rsidRDefault="00141EF7" w:rsidP="00B242BA">
            <w:pPr>
              <w:pStyle w:val="Paragrafoelenco"/>
              <w:numPr>
                <w:ilvl w:val="0"/>
                <w:numId w:val="27"/>
              </w:numPr>
              <w:cnfStyle w:val="000000100000" w:firstRow="0" w:lastRow="0" w:firstColumn="0" w:lastColumn="0" w:oddVBand="0" w:evenVBand="0" w:oddHBand="1" w:evenHBand="0" w:firstRowFirstColumn="0" w:firstRowLastColumn="0" w:lastRowFirstColumn="0" w:lastRowLastColumn="0"/>
              <w:rPr>
                <w:lang w:val="it-IT"/>
              </w:rPr>
            </w:pPr>
            <w:r>
              <w:rPr>
                <w:lang w:val="it-IT"/>
              </w:rPr>
              <w:t>versione_firmware (decimale)</w:t>
            </w:r>
          </w:p>
        </w:tc>
        <w:tc>
          <w:tcPr>
            <w:tcW w:w="1547" w:type="dxa"/>
          </w:tcPr>
          <w:p w14:paraId="37D90EC1" w14:textId="356EDEF0" w:rsidR="00676D05" w:rsidRDefault="00637084" w:rsidP="00676D05">
            <w:pPr>
              <w:cnfStyle w:val="000000100000" w:firstRow="0" w:lastRow="0" w:firstColumn="0" w:lastColumn="0" w:oddVBand="0" w:evenVBand="0" w:oddHBand="1" w:evenHBand="0" w:firstRowFirstColumn="0" w:firstRowLastColumn="0" w:lastRowFirstColumn="0" w:lastRowLastColumn="0"/>
              <w:rPr>
                <w:lang w:val="it-IT"/>
              </w:rPr>
            </w:pPr>
            <w:r>
              <w:rPr>
                <w:lang w:val="it-IT"/>
              </w:rPr>
              <w:t>matricola (stringa)</w:t>
            </w:r>
          </w:p>
        </w:tc>
      </w:tr>
      <w:tr w:rsidR="00330204" w14:paraId="15CC3A28" w14:textId="77777777" w:rsidTr="00453EB9">
        <w:trPr>
          <w:trHeight w:val="2117"/>
        </w:trPr>
        <w:tc>
          <w:tcPr>
            <w:cnfStyle w:val="001000000000" w:firstRow="0" w:lastRow="0" w:firstColumn="1" w:lastColumn="0" w:oddVBand="0" w:evenVBand="0" w:oddHBand="0" w:evenHBand="0" w:firstRowFirstColumn="0" w:firstRowLastColumn="0" w:lastRowFirstColumn="0" w:lastRowLastColumn="0"/>
            <w:tcW w:w="1980" w:type="dxa"/>
          </w:tcPr>
          <w:p w14:paraId="37D0EC24" w14:textId="7C19112B" w:rsidR="00676D05" w:rsidRDefault="00D0091C" w:rsidP="00676D05">
            <w:pPr>
              <w:rPr>
                <w:lang w:val="it-IT"/>
              </w:rPr>
            </w:pPr>
            <w:r>
              <w:rPr>
                <w:lang w:val="it-IT"/>
              </w:rPr>
              <w:t xml:space="preserve">Sessione </w:t>
            </w:r>
            <w:r w:rsidR="00AC0EA2">
              <w:rPr>
                <w:lang w:val="it-IT"/>
              </w:rPr>
              <w:t>C</w:t>
            </w:r>
            <w:r>
              <w:rPr>
                <w:lang w:val="it-IT"/>
              </w:rPr>
              <w:t>ampionamento</w:t>
            </w:r>
          </w:p>
        </w:tc>
        <w:tc>
          <w:tcPr>
            <w:tcW w:w="2277" w:type="dxa"/>
          </w:tcPr>
          <w:p w14:paraId="64FFEF14" w14:textId="571C0266" w:rsidR="00676D05" w:rsidRDefault="47670C23" w:rsidP="00676D05">
            <w:pPr>
              <w:cnfStyle w:val="000000000000" w:firstRow="0" w:lastRow="0" w:firstColumn="0" w:lastColumn="0" w:oddVBand="0" w:evenVBand="0" w:oddHBand="0" w:evenHBand="0" w:firstRowFirstColumn="0" w:firstRowLastColumn="0" w:lastRowFirstColumn="0" w:lastRowLastColumn="0"/>
              <w:rPr>
                <w:lang w:val="it-IT"/>
              </w:rPr>
            </w:pPr>
            <w:r w:rsidRPr="6FEB02F7">
              <w:rPr>
                <w:lang w:val="it-IT"/>
              </w:rPr>
              <w:t xml:space="preserve">Evento nel quale le misurazioni vengono raccolte dai sensori ed </w:t>
            </w:r>
            <w:r w:rsidRPr="4249979A">
              <w:rPr>
                <w:lang w:val="it-IT"/>
              </w:rPr>
              <w:t xml:space="preserve">inserite nel sistema </w:t>
            </w:r>
            <w:r w:rsidRPr="6FF1F363">
              <w:rPr>
                <w:lang w:val="it-IT"/>
              </w:rPr>
              <w:t>informativo</w:t>
            </w:r>
          </w:p>
        </w:tc>
        <w:tc>
          <w:tcPr>
            <w:tcW w:w="2768" w:type="dxa"/>
          </w:tcPr>
          <w:p w14:paraId="3B9E31F0" w14:textId="77777777" w:rsidR="00676D05" w:rsidRDefault="00356072" w:rsidP="00A23E7B">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lang w:val="it-IT"/>
              </w:rPr>
            </w:pPr>
            <w:r>
              <w:rPr>
                <w:lang w:val="it-IT"/>
              </w:rPr>
              <w:t>id (numerico)</w:t>
            </w:r>
          </w:p>
          <w:p w14:paraId="66117776" w14:textId="5CE7947F" w:rsidR="00A23E7B" w:rsidRDefault="00A23E7B" w:rsidP="00A23E7B">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lang w:val="it-IT"/>
              </w:rPr>
            </w:pPr>
            <w:r>
              <w:rPr>
                <w:lang w:val="it-IT"/>
              </w:rPr>
              <w:t>data_ora (data e ora)</w:t>
            </w:r>
          </w:p>
          <w:p w14:paraId="331FBA20" w14:textId="7AB75027" w:rsidR="00E56ED7" w:rsidRDefault="00A23E7B" w:rsidP="007F5A10">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lang w:val="it-IT"/>
              </w:rPr>
            </w:pPr>
            <w:r>
              <w:rPr>
                <w:lang w:val="it-IT"/>
              </w:rPr>
              <w:t>durata (</w:t>
            </w:r>
            <w:r w:rsidR="00E56ED7">
              <w:rPr>
                <w:lang w:val="it-IT"/>
              </w:rPr>
              <w:t>decimale)</w:t>
            </w:r>
          </w:p>
          <w:p w14:paraId="02D902E7" w14:textId="4C6C9EFA" w:rsidR="00E56ED7" w:rsidRDefault="00532EA0" w:rsidP="007F5A10">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lang w:val="it-IT"/>
              </w:rPr>
            </w:pPr>
            <w:r>
              <w:rPr>
                <w:lang w:val="it-IT"/>
              </w:rPr>
              <w:t>val_min (decimale)</w:t>
            </w:r>
          </w:p>
          <w:p w14:paraId="48CEC347" w14:textId="77777777" w:rsidR="00532EA0" w:rsidRDefault="00532EA0" w:rsidP="007F5A10">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lang w:val="it-IT"/>
              </w:rPr>
            </w:pPr>
            <w:r>
              <w:rPr>
                <w:lang w:val="it-IT"/>
              </w:rPr>
              <w:t>val_max (decimale)</w:t>
            </w:r>
          </w:p>
          <w:p w14:paraId="4983AF7A" w14:textId="685E329C" w:rsidR="00532EA0" w:rsidRPr="00141EF7" w:rsidRDefault="00D41971" w:rsidP="007F5A10">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lang w:val="it-IT"/>
              </w:rPr>
            </w:pPr>
            <w:r>
              <w:rPr>
                <w:lang w:val="it-IT"/>
              </w:rPr>
              <w:t>num_misurazioni (numerico)</w:t>
            </w:r>
          </w:p>
        </w:tc>
        <w:tc>
          <w:tcPr>
            <w:tcW w:w="1547" w:type="dxa"/>
          </w:tcPr>
          <w:p w14:paraId="5BEFB3A9" w14:textId="0BDFF6D1" w:rsidR="00676D05" w:rsidRDefault="00356072" w:rsidP="00676D05">
            <w:pPr>
              <w:cnfStyle w:val="000000000000" w:firstRow="0" w:lastRow="0" w:firstColumn="0" w:lastColumn="0" w:oddVBand="0" w:evenVBand="0" w:oddHBand="0" w:evenHBand="0" w:firstRowFirstColumn="0" w:firstRowLastColumn="0" w:lastRowFirstColumn="0" w:lastRowLastColumn="0"/>
              <w:rPr>
                <w:lang w:val="it-IT"/>
              </w:rPr>
            </w:pPr>
            <w:r>
              <w:rPr>
                <w:lang w:val="it-IT"/>
              </w:rPr>
              <w:t>id (numerico)</w:t>
            </w:r>
          </w:p>
        </w:tc>
      </w:tr>
      <w:tr w:rsidR="00330204" w:rsidRPr="00141EF7" w14:paraId="161B062A" w14:textId="77777777" w:rsidTr="0020061C">
        <w:trPr>
          <w:cnfStyle w:val="000000100000" w:firstRow="0" w:lastRow="0" w:firstColumn="0" w:lastColumn="0" w:oddVBand="0" w:evenVBand="0" w:oddHBand="1" w:evenHBand="0" w:firstRowFirstColumn="0" w:firstRowLastColumn="0" w:lastRowFirstColumn="0" w:lastRowLastColumn="0"/>
          <w:trHeight w:val="2117"/>
        </w:trPr>
        <w:tc>
          <w:tcPr>
            <w:cnfStyle w:val="001000000000" w:firstRow="0" w:lastRow="0" w:firstColumn="1" w:lastColumn="0" w:oddVBand="0" w:evenVBand="0" w:oddHBand="0" w:evenHBand="0" w:firstRowFirstColumn="0" w:firstRowLastColumn="0" w:lastRowFirstColumn="0" w:lastRowLastColumn="0"/>
            <w:tcW w:w="1980" w:type="dxa"/>
          </w:tcPr>
          <w:p w14:paraId="56DFC940" w14:textId="42E4C7A5" w:rsidR="00676D05" w:rsidRDefault="00D0091C" w:rsidP="00676D05">
            <w:pPr>
              <w:rPr>
                <w:lang w:val="it-IT"/>
              </w:rPr>
            </w:pPr>
            <w:r>
              <w:rPr>
                <w:lang w:val="it-IT"/>
              </w:rPr>
              <w:t>Misurazione</w:t>
            </w:r>
          </w:p>
        </w:tc>
        <w:tc>
          <w:tcPr>
            <w:tcW w:w="2277" w:type="dxa"/>
          </w:tcPr>
          <w:p w14:paraId="62388958" w14:textId="4BDC9F3C" w:rsidR="00676D05" w:rsidRDefault="37A54341" w:rsidP="00676D05">
            <w:pPr>
              <w:cnfStyle w:val="000000100000" w:firstRow="0" w:lastRow="0" w:firstColumn="0" w:lastColumn="0" w:oddVBand="0" w:evenVBand="0" w:oddHBand="1" w:evenHBand="0" w:firstRowFirstColumn="0" w:firstRowLastColumn="0" w:lastRowFirstColumn="0" w:lastRowLastColumn="0"/>
              <w:rPr>
                <w:lang w:val="it-IT"/>
              </w:rPr>
            </w:pPr>
            <w:r w:rsidRPr="12DBC7ED">
              <w:rPr>
                <w:lang w:val="it-IT"/>
              </w:rPr>
              <w:t>Rappresentazione del livello dell’acqua, umidità</w:t>
            </w:r>
            <w:r w:rsidR="128CD49D" w:rsidRPr="12DBC7ED">
              <w:rPr>
                <w:lang w:val="it-IT"/>
              </w:rPr>
              <w:t xml:space="preserve"> o altre grandezze</w:t>
            </w:r>
            <w:r w:rsidR="564D201B" w:rsidRPr="7430EFCF">
              <w:rPr>
                <w:lang w:val="it-IT"/>
              </w:rPr>
              <w:t>,</w:t>
            </w:r>
            <w:r w:rsidRPr="12DBC7ED">
              <w:rPr>
                <w:lang w:val="it-IT"/>
              </w:rPr>
              <w:t xml:space="preserve"> in un preciso istante nel tempo</w:t>
            </w:r>
          </w:p>
        </w:tc>
        <w:tc>
          <w:tcPr>
            <w:tcW w:w="2768" w:type="dxa"/>
          </w:tcPr>
          <w:p w14:paraId="38F1A858" w14:textId="41033D78" w:rsidR="000C1FBD" w:rsidRDefault="000C1FBD" w:rsidP="000C1FBD">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rPr>
                <w:lang w:val="it-IT"/>
              </w:rPr>
            </w:pPr>
            <w:r>
              <w:rPr>
                <w:lang w:val="it-IT"/>
              </w:rPr>
              <w:t>id (numerico)</w:t>
            </w:r>
          </w:p>
          <w:p w14:paraId="3CA6BBC3" w14:textId="46BDC39D" w:rsidR="000C1FBD" w:rsidRDefault="00606064" w:rsidP="000C1FBD">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rPr>
                <w:lang w:val="it-IT"/>
              </w:rPr>
            </w:pPr>
            <w:r>
              <w:rPr>
                <w:lang w:val="it-IT"/>
              </w:rPr>
              <w:t>valore_rilevato (decimale)</w:t>
            </w:r>
          </w:p>
          <w:p w14:paraId="46E1FD99" w14:textId="41033D78" w:rsidR="00606064" w:rsidRDefault="00606064" w:rsidP="000C1FBD">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rPr>
                <w:lang w:val="it-IT"/>
              </w:rPr>
            </w:pPr>
            <w:r>
              <w:rPr>
                <w:lang w:val="it-IT"/>
              </w:rPr>
              <w:t>timestamp (data e ora)</w:t>
            </w:r>
          </w:p>
          <w:p w14:paraId="2DF9E0CB" w14:textId="41033D78" w:rsidR="00676D05" w:rsidRDefault="00676D05" w:rsidP="00676D05">
            <w:pPr>
              <w:cnfStyle w:val="000000100000" w:firstRow="0" w:lastRow="0" w:firstColumn="0" w:lastColumn="0" w:oddVBand="0" w:evenVBand="0" w:oddHBand="1" w:evenHBand="0" w:firstRowFirstColumn="0" w:firstRowLastColumn="0" w:lastRowFirstColumn="0" w:lastRowLastColumn="0"/>
              <w:rPr>
                <w:lang w:val="it-IT"/>
              </w:rPr>
            </w:pPr>
          </w:p>
        </w:tc>
        <w:tc>
          <w:tcPr>
            <w:tcW w:w="1547" w:type="dxa"/>
          </w:tcPr>
          <w:p w14:paraId="5BBE807B" w14:textId="41033D78" w:rsidR="000C1FBD" w:rsidRPr="000C1FBD" w:rsidRDefault="000C1FBD" w:rsidP="000C1FBD">
            <w:pPr>
              <w:cnfStyle w:val="000000100000" w:firstRow="0" w:lastRow="0" w:firstColumn="0" w:lastColumn="0" w:oddVBand="0" w:evenVBand="0" w:oddHBand="1" w:evenHBand="0" w:firstRowFirstColumn="0" w:firstRowLastColumn="0" w:lastRowFirstColumn="0" w:lastRowLastColumn="0"/>
              <w:rPr>
                <w:lang w:val="it-IT"/>
              </w:rPr>
            </w:pPr>
            <w:r w:rsidRPr="000C1FBD">
              <w:rPr>
                <w:lang w:val="it-IT"/>
              </w:rPr>
              <w:t>id (numerico)</w:t>
            </w:r>
          </w:p>
          <w:p w14:paraId="66318DD5" w14:textId="41033D78" w:rsidR="00676D05" w:rsidRDefault="00676D05" w:rsidP="00676D05">
            <w:pPr>
              <w:cnfStyle w:val="000000100000" w:firstRow="0" w:lastRow="0" w:firstColumn="0" w:lastColumn="0" w:oddVBand="0" w:evenVBand="0" w:oddHBand="1" w:evenHBand="0" w:firstRowFirstColumn="0" w:firstRowLastColumn="0" w:lastRowFirstColumn="0" w:lastRowLastColumn="0"/>
              <w:rPr>
                <w:lang w:val="it-IT"/>
              </w:rPr>
            </w:pPr>
          </w:p>
        </w:tc>
      </w:tr>
      <w:tr w:rsidR="00330204" w14:paraId="237222EF" w14:textId="77777777" w:rsidTr="004C3E2A">
        <w:trPr>
          <w:trHeight w:val="1249"/>
        </w:trPr>
        <w:tc>
          <w:tcPr>
            <w:cnfStyle w:val="001000000000" w:firstRow="0" w:lastRow="0" w:firstColumn="1" w:lastColumn="0" w:oddVBand="0" w:evenVBand="0" w:oddHBand="0" w:evenHBand="0" w:firstRowFirstColumn="0" w:firstRowLastColumn="0" w:lastRowFirstColumn="0" w:lastRowLastColumn="0"/>
            <w:tcW w:w="1980" w:type="dxa"/>
          </w:tcPr>
          <w:p w14:paraId="25C82E4F" w14:textId="708D1334" w:rsidR="00676D05" w:rsidRDefault="00D42B31" w:rsidP="00676D05">
            <w:pPr>
              <w:rPr>
                <w:lang w:val="it-IT"/>
              </w:rPr>
            </w:pPr>
            <w:r>
              <w:rPr>
                <w:lang w:val="it-IT"/>
              </w:rPr>
              <w:t>Allerta</w:t>
            </w:r>
          </w:p>
        </w:tc>
        <w:tc>
          <w:tcPr>
            <w:tcW w:w="2277" w:type="dxa"/>
          </w:tcPr>
          <w:p w14:paraId="0BA55742" w14:textId="758173E6" w:rsidR="00676D05" w:rsidRDefault="00361DCC" w:rsidP="00676D05">
            <w:pP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Messaggio di allarme </w:t>
            </w:r>
            <w:r w:rsidR="004E1A25">
              <w:rPr>
                <w:lang w:val="it-IT"/>
              </w:rPr>
              <w:t>riferito ad un evento anomalo i</w:t>
            </w:r>
            <w:r w:rsidR="005224F5">
              <w:rPr>
                <w:lang w:val="it-IT"/>
              </w:rPr>
              <w:t xml:space="preserve">nviato a scopo </w:t>
            </w:r>
            <w:r w:rsidR="004E1A25">
              <w:rPr>
                <w:lang w:val="it-IT"/>
              </w:rPr>
              <w:t>informativo.</w:t>
            </w:r>
          </w:p>
        </w:tc>
        <w:tc>
          <w:tcPr>
            <w:tcW w:w="2768" w:type="dxa"/>
          </w:tcPr>
          <w:p w14:paraId="70865D83" w14:textId="41033D78" w:rsidR="00676D05" w:rsidRDefault="00606064" w:rsidP="00676D05">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lang w:val="it-IT"/>
              </w:rPr>
            </w:pPr>
            <w:r>
              <w:rPr>
                <w:lang w:val="it-IT"/>
              </w:rPr>
              <w:t>id (numerico)</w:t>
            </w:r>
          </w:p>
          <w:p w14:paraId="52247E55" w14:textId="77777777" w:rsidR="00606064" w:rsidRDefault="00606064" w:rsidP="00676D05">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lang w:val="it-IT"/>
              </w:rPr>
            </w:pPr>
            <w:r>
              <w:rPr>
                <w:lang w:val="it-IT"/>
              </w:rPr>
              <w:t>data_ora (data e ora)</w:t>
            </w:r>
          </w:p>
          <w:p w14:paraId="42DE321F" w14:textId="44237C45" w:rsidR="00117750" w:rsidRDefault="00117750" w:rsidP="00676D05">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lang w:val="it-IT"/>
              </w:rPr>
            </w:pPr>
            <w:r>
              <w:rPr>
                <w:lang w:val="it-IT"/>
              </w:rPr>
              <w:t>tipologia (stringa)</w:t>
            </w:r>
          </w:p>
          <w:p w14:paraId="6111282F" w14:textId="2C2ED897" w:rsidR="00117750" w:rsidRPr="00D361D2" w:rsidRDefault="00117750" w:rsidP="00D361D2">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lang w:val="it-IT"/>
              </w:rPr>
            </w:pPr>
            <w:r>
              <w:rPr>
                <w:lang w:val="it-IT"/>
              </w:rPr>
              <w:t>descrizione (stringa)</w:t>
            </w:r>
          </w:p>
        </w:tc>
        <w:tc>
          <w:tcPr>
            <w:tcW w:w="1547" w:type="dxa"/>
          </w:tcPr>
          <w:p w14:paraId="2A70950C" w14:textId="41033D78" w:rsidR="00606064" w:rsidRPr="00606064" w:rsidRDefault="00606064" w:rsidP="00606064">
            <w:pPr>
              <w:cnfStyle w:val="000000000000" w:firstRow="0" w:lastRow="0" w:firstColumn="0" w:lastColumn="0" w:oddVBand="0" w:evenVBand="0" w:oddHBand="0" w:evenHBand="0" w:firstRowFirstColumn="0" w:firstRowLastColumn="0" w:lastRowFirstColumn="0" w:lastRowLastColumn="0"/>
              <w:rPr>
                <w:lang w:val="it-IT"/>
              </w:rPr>
            </w:pPr>
            <w:r w:rsidRPr="00606064">
              <w:rPr>
                <w:lang w:val="it-IT"/>
              </w:rPr>
              <w:t>id (numerico)</w:t>
            </w:r>
          </w:p>
          <w:p w14:paraId="6A3F8F87" w14:textId="41033D78" w:rsidR="00676D05" w:rsidRDefault="00676D05" w:rsidP="00676D05">
            <w:pPr>
              <w:cnfStyle w:val="000000000000" w:firstRow="0" w:lastRow="0" w:firstColumn="0" w:lastColumn="0" w:oddVBand="0" w:evenVBand="0" w:oddHBand="0" w:evenHBand="0" w:firstRowFirstColumn="0" w:firstRowLastColumn="0" w:lastRowFirstColumn="0" w:lastRowLastColumn="0"/>
              <w:rPr>
                <w:lang w:val="it-IT"/>
              </w:rPr>
            </w:pPr>
          </w:p>
        </w:tc>
      </w:tr>
      <w:tr w:rsidR="00330204" w:rsidRPr="000C1FBD" w14:paraId="1E14663D" w14:textId="77777777" w:rsidTr="00862395">
        <w:trPr>
          <w:cnfStyle w:val="000000100000" w:firstRow="0" w:lastRow="0" w:firstColumn="0" w:lastColumn="0" w:oddVBand="0" w:evenVBand="0" w:oddHBand="1" w:evenHBand="0" w:firstRowFirstColumn="0" w:firstRowLastColumn="0" w:lastRowFirstColumn="0" w:lastRowLastColumn="0"/>
          <w:trHeight w:val="2400"/>
        </w:trPr>
        <w:tc>
          <w:tcPr>
            <w:cnfStyle w:val="001000000000" w:firstRow="0" w:lastRow="0" w:firstColumn="1" w:lastColumn="0" w:oddVBand="0" w:evenVBand="0" w:oddHBand="0" w:evenHBand="0" w:firstRowFirstColumn="0" w:firstRowLastColumn="0" w:lastRowFirstColumn="0" w:lastRowLastColumn="0"/>
            <w:tcW w:w="1980" w:type="dxa"/>
          </w:tcPr>
          <w:p w14:paraId="6CB2EC16" w14:textId="4F9ACFB6" w:rsidR="00676D05" w:rsidRDefault="00D42B31" w:rsidP="00676D05">
            <w:pPr>
              <w:rPr>
                <w:lang w:val="it-IT"/>
              </w:rPr>
            </w:pPr>
            <w:r>
              <w:rPr>
                <w:lang w:val="it-IT"/>
              </w:rPr>
              <w:lastRenderedPageBreak/>
              <w:t>Zona</w:t>
            </w:r>
          </w:p>
        </w:tc>
        <w:tc>
          <w:tcPr>
            <w:tcW w:w="2277" w:type="dxa"/>
          </w:tcPr>
          <w:p w14:paraId="2717E9DA" w14:textId="002FB63C" w:rsidR="00676D05" w:rsidRDefault="168568D2" w:rsidP="00676D05">
            <w:pPr>
              <w:cnfStyle w:val="000000100000" w:firstRow="0" w:lastRow="0" w:firstColumn="0" w:lastColumn="0" w:oddVBand="0" w:evenVBand="0" w:oddHBand="1" w:evenHBand="0" w:firstRowFirstColumn="0" w:firstRowLastColumn="0" w:lastRowFirstColumn="0" w:lastRowLastColumn="0"/>
              <w:rPr>
                <w:lang w:val="it-IT"/>
              </w:rPr>
            </w:pPr>
            <w:r w:rsidRPr="27243FD8">
              <w:rPr>
                <w:lang w:val="it-IT"/>
              </w:rPr>
              <w:t>Porzione di territorio delimitata e registrata</w:t>
            </w:r>
            <w:r w:rsidRPr="5A4E0E7F">
              <w:rPr>
                <w:lang w:val="it-IT"/>
              </w:rPr>
              <w:t xml:space="preserve"> nel sistema informativo</w:t>
            </w:r>
          </w:p>
        </w:tc>
        <w:tc>
          <w:tcPr>
            <w:tcW w:w="2768" w:type="dxa"/>
          </w:tcPr>
          <w:p w14:paraId="099E23EA" w14:textId="77777777" w:rsidR="00676D05" w:rsidRDefault="002C565C" w:rsidP="002C565C">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rPr>
                <w:lang w:val="it-IT"/>
              </w:rPr>
            </w:pPr>
            <w:r>
              <w:rPr>
                <w:lang w:val="it-IT"/>
              </w:rPr>
              <w:t>codice (numerico)</w:t>
            </w:r>
          </w:p>
          <w:p w14:paraId="2BF3E09D" w14:textId="77777777" w:rsidR="002C565C" w:rsidRDefault="00071FC8" w:rsidP="002C565C">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rPr>
                <w:lang w:val="it-IT"/>
              </w:rPr>
            </w:pPr>
            <w:r>
              <w:rPr>
                <w:lang w:val="it-IT"/>
              </w:rPr>
              <w:t>tipologia (stringa)</w:t>
            </w:r>
          </w:p>
          <w:p w14:paraId="0F8A5507" w14:textId="330E1C78" w:rsidR="00765B5D" w:rsidRDefault="00765B5D" w:rsidP="007F5A10">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rPr>
                <w:lang w:val="it-IT"/>
              </w:rPr>
            </w:pPr>
            <w:r>
              <w:rPr>
                <w:lang w:val="it-IT"/>
              </w:rPr>
              <w:t>latitudine (decimale)</w:t>
            </w:r>
          </w:p>
          <w:p w14:paraId="07E15379" w14:textId="3F67082D" w:rsidR="00765B5D" w:rsidRDefault="00765B5D" w:rsidP="007F5A10">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rPr>
                <w:lang w:val="it-IT"/>
              </w:rPr>
            </w:pPr>
            <w:r>
              <w:rPr>
                <w:lang w:val="it-IT"/>
              </w:rPr>
              <w:t>longitudine</w:t>
            </w:r>
            <w:r w:rsidR="00887942">
              <w:rPr>
                <w:lang w:val="it-IT"/>
              </w:rPr>
              <w:t xml:space="preserve"> (decimale)</w:t>
            </w:r>
          </w:p>
          <w:p w14:paraId="720FE30D" w14:textId="6EB1855B" w:rsidR="00887942" w:rsidRDefault="00887942" w:rsidP="007F5A10">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rPr>
                <w:lang w:val="it-IT"/>
              </w:rPr>
            </w:pPr>
            <w:r>
              <w:rPr>
                <w:lang w:val="it-IT"/>
              </w:rPr>
              <w:t>quota (decimale)</w:t>
            </w:r>
          </w:p>
          <w:p w14:paraId="6C9D3327" w14:textId="77777777" w:rsidR="00330204" w:rsidRDefault="00330204" w:rsidP="007F5A10">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rPr>
                <w:lang w:val="it-IT"/>
              </w:rPr>
            </w:pPr>
            <w:r>
              <w:rPr>
                <w:lang w:val="it-IT"/>
              </w:rPr>
              <w:t>comune</w:t>
            </w:r>
            <w:r w:rsidR="004E67A7">
              <w:rPr>
                <w:lang w:val="it-IT"/>
              </w:rPr>
              <w:t xml:space="preserve"> (stringa)</w:t>
            </w:r>
          </w:p>
          <w:p w14:paraId="72A67190" w14:textId="77777777" w:rsidR="004E67A7" w:rsidRDefault="004E67A7" w:rsidP="007F5A10">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rPr>
                <w:lang w:val="it-IT"/>
              </w:rPr>
            </w:pPr>
            <w:r>
              <w:rPr>
                <w:lang w:val="it-IT"/>
              </w:rPr>
              <w:t>provincia (stringa</w:t>
            </w:r>
            <w:r w:rsidR="00510932">
              <w:rPr>
                <w:lang w:val="it-IT"/>
              </w:rPr>
              <w:t>)</w:t>
            </w:r>
          </w:p>
          <w:p w14:paraId="5B730C5D" w14:textId="7E485EFA" w:rsidR="00000D1E" w:rsidRPr="00330204" w:rsidRDefault="00000D1E" w:rsidP="007F5A10">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rPr>
                <w:lang w:val="it-IT"/>
              </w:rPr>
            </w:pPr>
            <w:r>
              <w:rPr>
                <w:lang w:val="it-IT"/>
              </w:rPr>
              <w:t>regione (stringa)</w:t>
            </w:r>
          </w:p>
        </w:tc>
        <w:tc>
          <w:tcPr>
            <w:tcW w:w="1547" w:type="dxa"/>
          </w:tcPr>
          <w:p w14:paraId="67AE2027" w14:textId="77D30F89" w:rsidR="00676D05" w:rsidRDefault="002C565C" w:rsidP="00676D05">
            <w:pPr>
              <w:cnfStyle w:val="000000100000" w:firstRow="0" w:lastRow="0" w:firstColumn="0" w:lastColumn="0" w:oddVBand="0" w:evenVBand="0" w:oddHBand="1" w:evenHBand="0" w:firstRowFirstColumn="0" w:firstRowLastColumn="0" w:lastRowFirstColumn="0" w:lastRowLastColumn="0"/>
              <w:rPr>
                <w:lang w:val="it-IT"/>
              </w:rPr>
            </w:pPr>
            <w:r>
              <w:rPr>
                <w:lang w:val="it-IT"/>
              </w:rPr>
              <w:t>codice (numerico)</w:t>
            </w:r>
          </w:p>
        </w:tc>
      </w:tr>
      <w:tr w:rsidR="00330204" w:rsidRPr="00C025CD" w14:paraId="0F1CFE48" w14:textId="77777777" w:rsidTr="0089154F">
        <w:trPr>
          <w:trHeight w:val="1838"/>
        </w:trPr>
        <w:tc>
          <w:tcPr>
            <w:cnfStyle w:val="001000000000" w:firstRow="0" w:lastRow="0" w:firstColumn="1" w:lastColumn="0" w:oddVBand="0" w:evenVBand="0" w:oddHBand="0" w:evenHBand="0" w:firstRowFirstColumn="0" w:firstRowLastColumn="0" w:lastRowFirstColumn="0" w:lastRowLastColumn="0"/>
            <w:tcW w:w="1980" w:type="dxa"/>
          </w:tcPr>
          <w:p w14:paraId="0D8F1B88" w14:textId="1515FE5C" w:rsidR="00E17B24" w:rsidRDefault="00E17B24" w:rsidP="00676D05">
            <w:pPr>
              <w:rPr>
                <w:lang w:val="it-IT"/>
              </w:rPr>
            </w:pPr>
            <w:r>
              <w:rPr>
                <w:lang w:val="it-IT"/>
              </w:rPr>
              <w:t>Utente</w:t>
            </w:r>
          </w:p>
        </w:tc>
        <w:tc>
          <w:tcPr>
            <w:tcW w:w="2277" w:type="dxa"/>
          </w:tcPr>
          <w:p w14:paraId="461FFB42" w14:textId="4172968F" w:rsidR="00E17B24" w:rsidRDefault="469D6AC8" w:rsidP="00676D05">
            <w:pPr>
              <w:cnfStyle w:val="000000000000" w:firstRow="0" w:lastRow="0" w:firstColumn="0" w:lastColumn="0" w:oddVBand="0" w:evenVBand="0" w:oddHBand="0" w:evenHBand="0" w:firstRowFirstColumn="0" w:firstRowLastColumn="0" w:lastRowFirstColumn="0" w:lastRowLastColumn="0"/>
              <w:rPr>
                <w:lang w:val="it-IT"/>
              </w:rPr>
            </w:pPr>
            <w:r w:rsidRPr="7B45E0E1">
              <w:rPr>
                <w:lang w:val="it-IT"/>
              </w:rPr>
              <w:t>Essere umano che utilizza un social network</w:t>
            </w:r>
          </w:p>
        </w:tc>
        <w:tc>
          <w:tcPr>
            <w:tcW w:w="2768" w:type="dxa"/>
          </w:tcPr>
          <w:p w14:paraId="5930C6D4" w14:textId="617DDCD0" w:rsidR="00FC5E29" w:rsidRDefault="00FC5E29" w:rsidP="00C025CD">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lang w:val="it-IT"/>
              </w:rPr>
            </w:pPr>
            <w:r>
              <w:rPr>
                <w:lang w:val="it-IT"/>
              </w:rPr>
              <w:t>id (numerico)</w:t>
            </w:r>
          </w:p>
          <w:p w14:paraId="5B83A694" w14:textId="06A3E910" w:rsidR="00E17B24" w:rsidRDefault="00C025CD" w:rsidP="00C025CD">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lang w:val="it-IT"/>
              </w:rPr>
            </w:pPr>
            <w:r>
              <w:rPr>
                <w:lang w:val="it-IT"/>
              </w:rPr>
              <w:t>nickname (stringa)</w:t>
            </w:r>
          </w:p>
          <w:p w14:paraId="5E9A4E27" w14:textId="44460DF8" w:rsidR="00C025CD" w:rsidRDefault="00C025CD" w:rsidP="00C025CD">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lang w:val="it-IT"/>
              </w:rPr>
            </w:pPr>
            <w:r>
              <w:rPr>
                <w:lang w:val="it-IT"/>
              </w:rPr>
              <w:t>grado_</w:t>
            </w:r>
            <w:r w:rsidR="00C846FA">
              <w:rPr>
                <w:lang w:val="it-IT"/>
              </w:rPr>
              <w:t>attendibilit</w:t>
            </w:r>
            <w:r w:rsidR="004C61B3">
              <w:rPr>
                <w:lang w:val="it-IT"/>
              </w:rPr>
              <w:t>a</w:t>
            </w:r>
            <w:r w:rsidR="00C846FA">
              <w:rPr>
                <w:lang w:val="it-IT"/>
              </w:rPr>
              <w:t xml:space="preserve"> (decimale)</w:t>
            </w:r>
          </w:p>
          <w:p w14:paraId="7F6D2934" w14:textId="081F286A" w:rsidR="00AD687C" w:rsidRDefault="00AD687C" w:rsidP="00862395">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lang w:val="it-IT"/>
              </w:rPr>
            </w:pPr>
            <w:r>
              <w:rPr>
                <w:lang w:val="it-IT"/>
              </w:rPr>
              <w:t>n</w:t>
            </w:r>
            <w:r w:rsidR="00862395">
              <w:rPr>
                <w:lang w:val="it-IT"/>
              </w:rPr>
              <w:t>o</w:t>
            </w:r>
            <w:r>
              <w:rPr>
                <w:lang w:val="it-IT"/>
              </w:rPr>
              <w:t>me (stringa)</w:t>
            </w:r>
          </w:p>
          <w:p w14:paraId="4A86883A" w14:textId="77777777" w:rsidR="00AD687C" w:rsidRDefault="00AD687C" w:rsidP="00862395">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lang w:val="it-IT"/>
              </w:rPr>
            </w:pPr>
            <w:r>
              <w:rPr>
                <w:lang w:val="it-IT"/>
              </w:rPr>
              <w:t>cognome (stringa)</w:t>
            </w:r>
          </w:p>
          <w:p w14:paraId="53F6FE6C" w14:textId="3179E317" w:rsidR="0004313C" w:rsidRPr="00AD687C" w:rsidRDefault="0089154F" w:rsidP="00862395">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lang w:val="it-IT"/>
              </w:rPr>
            </w:pPr>
            <w:r>
              <w:rPr>
                <w:lang w:val="it-IT"/>
              </w:rPr>
              <w:t>url</w:t>
            </w:r>
            <w:r w:rsidR="00AD687C">
              <w:rPr>
                <w:lang w:val="it-IT"/>
              </w:rPr>
              <w:t xml:space="preserve"> (stringa)</w:t>
            </w:r>
          </w:p>
        </w:tc>
        <w:tc>
          <w:tcPr>
            <w:tcW w:w="1547" w:type="dxa"/>
          </w:tcPr>
          <w:p w14:paraId="458B6135" w14:textId="3A40E745" w:rsidR="00E17B24" w:rsidRDefault="00FC5E29" w:rsidP="00676D05">
            <w:pPr>
              <w:cnfStyle w:val="000000000000" w:firstRow="0" w:lastRow="0" w:firstColumn="0" w:lastColumn="0" w:oddVBand="0" w:evenVBand="0" w:oddHBand="0" w:evenHBand="0" w:firstRowFirstColumn="0" w:firstRowLastColumn="0" w:lastRowFirstColumn="0" w:lastRowLastColumn="0"/>
              <w:rPr>
                <w:lang w:val="it-IT"/>
              </w:rPr>
            </w:pPr>
            <w:r>
              <w:rPr>
                <w:lang w:val="it-IT"/>
              </w:rPr>
              <w:t>id</w:t>
            </w:r>
            <w:r w:rsidR="00C025CD">
              <w:rPr>
                <w:lang w:val="it-IT"/>
              </w:rPr>
              <w:t xml:space="preserve"> (</w:t>
            </w:r>
            <w:r>
              <w:rPr>
                <w:lang w:val="it-IT"/>
              </w:rPr>
              <w:t>numerico</w:t>
            </w:r>
            <w:r w:rsidR="00C025CD">
              <w:rPr>
                <w:lang w:val="it-IT"/>
              </w:rPr>
              <w:t>)</w:t>
            </w:r>
          </w:p>
        </w:tc>
      </w:tr>
      <w:tr w:rsidR="00330204" w:rsidRPr="00274658" w14:paraId="7F93C560" w14:textId="77777777" w:rsidTr="004C3E2A">
        <w:trPr>
          <w:cnfStyle w:val="000000100000" w:firstRow="0" w:lastRow="0" w:firstColumn="0" w:lastColumn="0" w:oddVBand="0" w:evenVBand="0" w:oddHBand="1" w:evenHBand="0" w:firstRowFirstColumn="0" w:firstRowLastColumn="0" w:lastRowFirstColumn="0" w:lastRowLastColumn="0"/>
          <w:trHeight w:val="1266"/>
        </w:trPr>
        <w:tc>
          <w:tcPr>
            <w:cnfStyle w:val="001000000000" w:firstRow="0" w:lastRow="0" w:firstColumn="1" w:lastColumn="0" w:oddVBand="0" w:evenVBand="0" w:oddHBand="0" w:evenHBand="0" w:firstRowFirstColumn="0" w:firstRowLastColumn="0" w:lastRowFirstColumn="0" w:lastRowLastColumn="0"/>
            <w:tcW w:w="1980" w:type="dxa"/>
          </w:tcPr>
          <w:p w14:paraId="3FDFA441" w14:textId="1774AAFC" w:rsidR="00E17B24" w:rsidRDefault="00E17B24" w:rsidP="00676D05">
            <w:pPr>
              <w:rPr>
                <w:lang w:val="it-IT"/>
              </w:rPr>
            </w:pPr>
            <w:r>
              <w:rPr>
                <w:lang w:val="it-IT"/>
              </w:rPr>
              <w:t>Fact</w:t>
            </w:r>
            <w:r w:rsidR="002A3358">
              <w:rPr>
                <w:lang w:val="it-IT"/>
              </w:rPr>
              <w:t xml:space="preserve"> </w:t>
            </w:r>
            <w:r w:rsidR="00DD69E4">
              <w:rPr>
                <w:lang w:val="it-IT"/>
              </w:rPr>
              <w:t>c</w:t>
            </w:r>
            <w:r w:rsidR="002A3358">
              <w:rPr>
                <w:lang w:val="it-IT"/>
              </w:rPr>
              <w:t>hecker</w:t>
            </w:r>
          </w:p>
        </w:tc>
        <w:tc>
          <w:tcPr>
            <w:tcW w:w="2277" w:type="dxa"/>
          </w:tcPr>
          <w:p w14:paraId="01AD290F" w14:textId="3A4C4A60" w:rsidR="00E17B24" w:rsidRDefault="36AF7D6D" w:rsidP="00676D05">
            <w:pPr>
              <w:cnfStyle w:val="000000100000" w:firstRow="0" w:lastRow="0" w:firstColumn="0" w:lastColumn="0" w:oddVBand="0" w:evenVBand="0" w:oddHBand="1" w:evenHBand="0" w:firstRowFirstColumn="0" w:firstRowLastColumn="0" w:lastRowFirstColumn="0" w:lastRowLastColumn="0"/>
              <w:rPr>
                <w:lang w:val="it-IT"/>
              </w:rPr>
            </w:pPr>
            <w:r w:rsidRPr="578AC00E">
              <w:rPr>
                <w:lang w:val="it-IT"/>
              </w:rPr>
              <w:t>Particolare utente fidato che controlla la veridicità dei post</w:t>
            </w:r>
          </w:p>
        </w:tc>
        <w:tc>
          <w:tcPr>
            <w:tcW w:w="2768" w:type="dxa"/>
          </w:tcPr>
          <w:p w14:paraId="6B0CD6F3" w14:textId="6BCF1179" w:rsidR="00E17B24" w:rsidRPr="009B5AA1" w:rsidRDefault="009B5AA1" w:rsidP="009B5AA1">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rPr>
                <w:lang w:val="it-IT"/>
              </w:rPr>
            </w:pPr>
            <w:r>
              <w:rPr>
                <w:lang w:val="it-IT"/>
              </w:rPr>
              <w:t>società (stringa)</w:t>
            </w:r>
          </w:p>
        </w:tc>
        <w:tc>
          <w:tcPr>
            <w:tcW w:w="1547" w:type="dxa"/>
          </w:tcPr>
          <w:p w14:paraId="669F1273" w14:textId="5CC96628" w:rsidR="00E17B24" w:rsidRDefault="0032210A" w:rsidP="00676D05">
            <w:pPr>
              <w:cnfStyle w:val="000000100000" w:firstRow="0" w:lastRow="0" w:firstColumn="0" w:lastColumn="0" w:oddVBand="0" w:evenVBand="0" w:oddHBand="1" w:evenHBand="0" w:firstRowFirstColumn="0" w:firstRowLastColumn="0" w:lastRowFirstColumn="0" w:lastRowLastColumn="0"/>
              <w:rPr>
                <w:lang w:val="it-IT"/>
              </w:rPr>
            </w:pPr>
            <w:r>
              <w:rPr>
                <w:lang w:val="it-IT"/>
              </w:rPr>
              <w:t>nickname (stringa)</w:t>
            </w:r>
            <w:r w:rsidR="00D66E05">
              <w:rPr>
                <w:lang w:val="it-IT"/>
              </w:rPr>
              <w:t>, ereditato da Utente</w:t>
            </w:r>
          </w:p>
        </w:tc>
      </w:tr>
      <w:tr w:rsidR="00330204" w:rsidRPr="00274658" w14:paraId="75B6F729" w14:textId="77777777" w:rsidTr="001A63D5">
        <w:trPr>
          <w:trHeight w:val="2106"/>
        </w:trPr>
        <w:tc>
          <w:tcPr>
            <w:cnfStyle w:val="001000000000" w:firstRow="0" w:lastRow="0" w:firstColumn="1" w:lastColumn="0" w:oddVBand="0" w:evenVBand="0" w:oddHBand="0" w:evenHBand="0" w:firstRowFirstColumn="0" w:firstRowLastColumn="0" w:lastRowFirstColumn="0" w:lastRowLastColumn="0"/>
            <w:tcW w:w="1980" w:type="dxa"/>
          </w:tcPr>
          <w:p w14:paraId="656A5A74" w14:textId="62EC8ADE" w:rsidR="00E17B24" w:rsidRDefault="00FB4158" w:rsidP="00676D05">
            <w:pPr>
              <w:rPr>
                <w:lang w:val="it-IT"/>
              </w:rPr>
            </w:pPr>
            <w:r>
              <w:rPr>
                <w:lang w:val="it-IT"/>
              </w:rPr>
              <w:t xml:space="preserve">Utente </w:t>
            </w:r>
            <w:r w:rsidR="00C3446D">
              <w:rPr>
                <w:lang w:val="it-IT"/>
              </w:rPr>
              <w:t>P</w:t>
            </w:r>
            <w:r>
              <w:rPr>
                <w:lang w:val="it-IT"/>
              </w:rPr>
              <w:t>iattaforma</w:t>
            </w:r>
          </w:p>
        </w:tc>
        <w:tc>
          <w:tcPr>
            <w:tcW w:w="2277" w:type="dxa"/>
          </w:tcPr>
          <w:p w14:paraId="3C1D0AAE" w14:textId="3316B911" w:rsidR="00E17B24" w:rsidRDefault="7EF1230D" w:rsidP="00676D05">
            <w:pPr>
              <w:cnfStyle w:val="000000000000" w:firstRow="0" w:lastRow="0" w:firstColumn="0" w:lastColumn="0" w:oddVBand="0" w:evenVBand="0" w:oddHBand="0" w:evenHBand="0" w:firstRowFirstColumn="0" w:firstRowLastColumn="0" w:lastRowFirstColumn="0" w:lastRowLastColumn="0"/>
              <w:rPr>
                <w:lang w:val="it-IT"/>
              </w:rPr>
            </w:pPr>
            <w:r w:rsidRPr="578AC00E">
              <w:rPr>
                <w:lang w:val="it-IT"/>
              </w:rPr>
              <w:t>Utente della nostra piattaforma proprietaria</w:t>
            </w:r>
          </w:p>
        </w:tc>
        <w:tc>
          <w:tcPr>
            <w:tcW w:w="2768" w:type="dxa"/>
          </w:tcPr>
          <w:p w14:paraId="26D8C996" w14:textId="7CC7C3D0" w:rsidR="00E17B24" w:rsidRDefault="00E83531" w:rsidP="00D66E05">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password </w:t>
            </w:r>
            <w:r w:rsidR="003F66AE">
              <w:rPr>
                <w:rStyle w:val="Rimandonotaapidipagina"/>
                <w:lang w:val="it-IT"/>
              </w:rPr>
              <w:footnoteReference w:id="5"/>
            </w:r>
            <w:r>
              <w:rPr>
                <w:lang w:val="it-IT"/>
              </w:rPr>
              <w:t>(stringa a lunghe</w:t>
            </w:r>
            <w:r w:rsidR="00466333">
              <w:rPr>
                <w:lang w:val="it-IT"/>
              </w:rPr>
              <w:t xml:space="preserve">zza </w:t>
            </w:r>
            <w:r w:rsidR="009610F8">
              <w:rPr>
                <w:lang w:val="it-IT"/>
              </w:rPr>
              <w:t>fissa)</w:t>
            </w:r>
          </w:p>
          <w:p w14:paraId="4E938EEF" w14:textId="77777777" w:rsidR="00C95AE7" w:rsidRDefault="00C95AE7" w:rsidP="00D66E05">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lang w:val="it-IT"/>
              </w:rPr>
            </w:pPr>
            <w:r>
              <w:rPr>
                <w:lang w:val="it-IT"/>
              </w:rPr>
              <w:t>data_nascita (data)</w:t>
            </w:r>
          </w:p>
          <w:p w14:paraId="0D22457C" w14:textId="77777777" w:rsidR="00C95AE7" w:rsidRDefault="00C95AE7" w:rsidP="00D66E05">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lang w:val="it-IT"/>
              </w:rPr>
            </w:pPr>
            <w:r>
              <w:rPr>
                <w:lang w:val="it-IT"/>
              </w:rPr>
              <w:t>città (stringa)</w:t>
            </w:r>
          </w:p>
          <w:p w14:paraId="0298C5E8" w14:textId="77777777" w:rsidR="00C95AE7" w:rsidRDefault="001A63D5" w:rsidP="00D66E05">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lang w:val="it-IT"/>
              </w:rPr>
            </w:pPr>
            <w:r>
              <w:rPr>
                <w:lang w:val="it-IT"/>
              </w:rPr>
              <w:t>cellulare (stringa a lunghezza fissa)</w:t>
            </w:r>
          </w:p>
          <w:p w14:paraId="412F7653" w14:textId="7EB018C8" w:rsidR="00E17B24" w:rsidRPr="00D66E05" w:rsidRDefault="001A63D5" w:rsidP="00D66E05">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lang w:val="it-IT"/>
              </w:rPr>
            </w:pPr>
            <w:r>
              <w:rPr>
                <w:lang w:val="it-IT"/>
              </w:rPr>
              <w:t>email (stringa)</w:t>
            </w:r>
          </w:p>
        </w:tc>
        <w:tc>
          <w:tcPr>
            <w:tcW w:w="1547" w:type="dxa"/>
          </w:tcPr>
          <w:p w14:paraId="54DB2212" w14:textId="2A1983A4" w:rsidR="00E17B24" w:rsidRDefault="00D66E05" w:rsidP="00676D05">
            <w:pPr>
              <w:cnfStyle w:val="000000000000" w:firstRow="0" w:lastRow="0" w:firstColumn="0" w:lastColumn="0" w:oddVBand="0" w:evenVBand="0" w:oddHBand="0" w:evenHBand="0" w:firstRowFirstColumn="0" w:firstRowLastColumn="0" w:lastRowFirstColumn="0" w:lastRowLastColumn="0"/>
              <w:rPr>
                <w:lang w:val="it-IT"/>
              </w:rPr>
            </w:pPr>
            <w:r>
              <w:rPr>
                <w:lang w:val="it-IT"/>
              </w:rPr>
              <w:t>nickname (stringa), ereditato da Utente</w:t>
            </w:r>
          </w:p>
        </w:tc>
      </w:tr>
      <w:tr w:rsidR="00330204" w:rsidRPr="00D361D2" w14:paraId="1409BAE1" w14:textId="77777777" w:rsidTr="00F4382D">
        <w:trPr>
          <w:cnfStyle w:val="000000100000" w:firstRow="0" w:lastRow="0" w:firstColumn="0" w:lastColumn="0" w:oddVBand="0" w:evenVBand="0" w:oddHBand="1" w:evenHBand="0" w:firstRowFirstColumn="0" w:firstRowLastColumn="0" w:lastRowFirstColumn="0" w:lastRowLastColumn="0"/>
          <w:trHeight w:val="2669"/>
        </w:trPr>
        <w:tc>
          <w:tcPr>
            <w:cnfStyle w:val="001000000000" w:firstRow="0" w:lastRow="0" w:firstColumn="1" w:lastColumn="0" w:oddVBand="0" w:evenVBand="0" w:oddHBand="0" w:evenHBand="0" w:firstRowFirstColumn="0" w:firstRowLastColumn="0" w:lastRowFirstColumn="0" w:lastRowLastColumn="0"/>
            <w:tcW w:w="1980" w:type="dxa"/>
          </w:tcPr>
          <w:p w14:paraId="3A8B222E" w14:textId="64AAFF4A" w:rsidR="00E17B24" w:rsidRDefault="00FB4158" w:rsidP="00676D05">
            <w:pPr>
              <w:rPr>
                <w:lang w:val="it-IT"/>
              </w:rPr>
            </w:pPr>
            <w:r>
              <w:rPr>
                <w:lang w:val="it-IT"/>
              </w:rPr>
              <w:t>Post</w:t>
            </w:r>
          </w:p>
        </w:tc>
        <w:tc>
          <w:tcPr>
            <w:tcW w:w="2277" w:type="dxa"/>
          </w:tcPr>
          <w:p w14:paraId="06AB1033" w14:textId="61751E57" w:rsidR="00E17B24" w:rsidRDefault="491E25E1" w:rsidP="00676D05">
            <w:pPr>
              <w:cnfStyle w:val="000000100000" w:firstRow="0" w:lastRow="0" w:firstColumn="0" w:lastColumn="0" w:oddVBand="0" w:evenVBand="0" w:oddHBand="1" w:evenHBand="0" w:firstRowFirstColumn="0" w:firstRowLastColumn="0" w:lastRowFirstColumn="0" w:lastRowLastColumn="0"/>
              <w:rPr>
                <w:lang w:val="it-IT"/>
              </w:rPr>
            </w:pPr>
            <w:r w:rsidRPr="317B81B9">
              <w:rPr>
                <w:lang w:val="it-IT"/>
              </w:rPr>
              <w:t xml:space="preserve">Frammento di </w:t>
            </w:r>
            <w:r w:rsidRPr="5D783310">
              <w:rPr>
                <w:lang w:val="it-IT"/>
              </w:rPr>
              <w:t xml:space="preserve">testo con </w:t>
            </w:r>
            <w:r w:rsidRPr="0A05C2B2">
              <w:rPr>
                <w:lang w:val="it-IT"/>
              </w:rPr>
              <w:t xml:space="preserve">aggiunta facoltativa </w:t>
            </w:r>
            <w:r w:rsidRPr="6F858400">
              <w:rPr>
                <w:lang w:val="it-IT"/>
              </w:rPr>
              <w:t>di un file</w:t>
            </w:r>
            <w:r w:rsidRPr="317B81B9">
              <w:rPr>
                <w:lang w:val="it-IT"/>
              </w:rPr>
              <w:t xml:space="preserve"> multimediale</w:t>
            </w:r>
            <w:r w:rsidRPr="6F858400">
              <w:rPr>
                <w:lang w:val="it-IT"/>
              </w:rPr>
              <w:t>,</w:t>
            </w:r>
            <w:r w:rsidRPr="58CA9C32">
              <w:rPr>
                <w:lang w:val="it-IT"/>
              </w:rPr>
              <w:t xml:space="preserve"> ottenuto da un social </w:t>
            </w:r>
            <w:r w:rsidRPr="5B2E60F4">
              <w:rPr>
                <w:lang w:val="it-IT"/>
              </w:rPr>
              <w:t>network</w:t>
            </w:r>
          </w:p>
        </w:tc>
        <w:tc>
          <w:tcPr>
            <w:tcW w:w="2768" w:type="dxa"/>
          </w:tcPr>
          <w:p w14:paraId="229DA822" w14:textId="77777777" w:rsidR="00E17B24" w:rsidRDefault="009045EF" w:rsidP="009045EF">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rPr>
                <w:lang w:val="it-IT"/>
              </w:rPr>
            </w:pPr>
            <w:r>
              <w:rPr>
                <w:lang w:val="it-IT"/>
              </w:rPr>
              <w:t>id (numerico)</w:t>
            </w:r>
          </w:p>
          <w:p w14:paraId="70B2D6E9" w14:textId="77777777" w:rsidR="003A491A" w:rsidRDefault="00384E61" w:rsidP="009045EF">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rPr>
                <w:lang w:val="it-IT"/>
              </w:rPr>
            </w:pPr>
            <w:r>
              <w:rPr>
                <w:lang w:val="it-IT"/>
              </w:rPr>
              <w:t>data_ora (data e ora)</w:t>
            </w:r>
          </w:p>
          <w:p w14:paraId="2675DFE4" w14:textId="77777777" w:rsidR="00384E61" w:rsidRDefault="00384E61" w:rsidP="009045EF">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rPr>
                <w:lang w:val="it-IT"/>
              </w:rPr>
            </w:pPr>
            <w:r>
              <w:rPr>
                <w:lang w:val="it-IT"/>
              </w:rPr>
              <w:t>piattaforma_provenienza (stringa)</w:t>
            </w:r>
          </w:p>
          <w:p w14:paraId="0F25B0F1" w14:textId="5C57C0DF" w:rsidR="00384E61" w:rsidRDefault="00384E61" w:rsidP="009045EF">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rPr>
                <w:lang w:val="it-IT"/>
              </w:rPr>
            </w:pPr>
            <w:r>
              <w:rPr>
                <w:lang w:val="it-IT"/>
              </w:rPr>
              <w:t>zona (</w:t>
            </w:r>
            <w:r w:rsidR="001B7C21">
              <w:rPr>
                <w:lang w:val="it-IT"/>
              </w:rPr>
              <w:t>stringa</w:t>
            </w:r>
            <w:r w:rsidR="009D30B2">
              <w:rPr>
                <w:lang w:val="it-IT"/>
              </w:rPr>
              <w:t>)</w:t>
            </w:r>
          </w:p>
          <w:p w14:paraId="58000DD6" w14:textId="77777777" w:rsidR="009D30B2" w:rsidRDefault="009D30B2" w:rsidP="009045EF">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rPr>
                <w:lang w:val="it-IT"/>
              </w:rPr>
            </w:pPr>
            <w:r>
              <w:rPr>
                <w:lang w:val="it-IT"/>
              </w:rPr>
              <w:t>testo (stringa)</w:t>
            </w:r>
          </w:p>
          <w:p w14:paraId="38B59685" w14:textId="77777777" w:rsidR="009D30B2" w:rsidRDefault="009D30B2" w:rsidP="009045EF">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rPr>
                <w:lang w:val="it-IT"/>
              </w:rPr>
            </w:pPr>
            <w:r>
              <w:rPr>
                <w:lang w:val="it-IT"/>
              </w:rPr>
              <w:t>grado_attendibilita (decimale)</w:t>
            </w:r>
          </w:p>
          <w:p w14:paraId="6B992946" w14:textId="1DC5D8FA" w:rsidR="00F4382D" w:rsidRPr="009045EF" w:rsidRDefault="00F4382D" w:rsidP="009045EF">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rPr>
                <w:lang w:val="it-IT"/>
              </w:rPr>
            </w:pPr>
            <w:r>
              <w:rPr>
                <w:lang w:val="it-IT"/>
              </w:rPr>
              <w:t>url (stringa)</w:t>
            </w:r>
          </w:p>
        </w:tc>
        <w:tc>
          <w:tcPr>
            <w:tcW w:w="1547" w:type="dxa"/>
          </w:tcPr>
          <w:p w14:paraId="6DD15DD6" w14:textId="52403510" w:rsidR="00E17B24" w:rsidRDefault="009045EF" w:rsidP="00676D05">
            <w:pPr>
              <w:cnfStyle w:val="000000100000" w:firstRow="0" w:lastRow="0" w:firstColumn="0" w:lastColumn="0" w:oddVBand="0" w:evenVBand="0" w:oddHBand="1" w:evenHBand="0" w:firstRowFirstColumn="0" w:firstRowLastColumn="0" w:lastRowFirstColumn="0" w:lastRowLastColumn="0"/>
              <w:rPr>
                <w:lang w:val="it-IT"/>
              </w:rPr>
            </w:pPr>
            <w:r>
              <w:rPr>
                <w:lang w:val="it-IT"/>
              </w:rPr>
              <w:t>id (numerico)</w:t>
            </w:r>
          </w:p>
        </w:tc>
      </w:tr>
      <w:tr w:rsidR="00330204" w:rsidRPr="0004313C" w14:paraId="1D2D8C8E" w14:textId="77777777" w:rsidTr="00C91EB9">
        <w:trPr>
          <w:trHeight w:val="557"/>
        </w:trPr>
        <w:tc>
          <w:tcPr>
            <w:cnfStyle w:val="001000000000" w:firstRow="0" w:lastRow="0" w:firstColumn="1" w:lastColumn="0" w:oddVBand="0" w:evenVBand="0" w:oddHBand="0" w:evenHBand="0" w:firstRowFirstColumn="0" w:firstRowLastColumn="0" w:lastRowFirstColumn="0" w:lastRowLastColumn="0"/>
            <w:tcW w:w="1980" w:type="dxa"/>
          </w:tcPr>
          <w:p w14:paraId="3602F3C4" w14:textId="0E825F72" w:rsidR="00E17B24" w:rsidRDefault="00FB4158" w:rsidP="00676D05">
            <w:pPr>
              <w:rPr>
                <w:lang w:val="it-IT"/>
              </w:rPr>
            </w:pPr>
            <w:r>
              <w:rPr>
                <w:lang w:val="it-IT"/>
              </w:rPr>
              <w:t>File multimediale</w:t>
            </w:r>
          </w:p>
        </w:tc>
        <w:tc>
          <w:tcPr>
            <w:tcW w:w="2277" w:type="dxa"/>
          </w:tcPr>
          <w:p w14:paraId="2A4E892F" w14:textId="4F4EFA6E" w:rsidR="00E17B24" w:rsidRDefault="2E782C74" w:rsidP="00676D05">
            <w:pPr>
              <w:cnfStyle w:val="000000000000" w:firstRow="0" w:lastRow="0" w:firstColumn="0" w:lastColumn="0" w:oddVBand="0" w:evenVBand="0" w:oddHBand="0" w:evenHBand="0" w:firstRowFirstColumn="0" w:firstRowLastColumn="0" w:lastRowFirstColumn="0" w:lastRowLastColumn="0"/>
              <w:rPr>
                <w:lang w:val="it-IT"/>
              </w:rPr>
            </w:pPr>
            <w:r w:rsidRPr="3EB5C62D">
              <w:rPr>
                <w:lang w:val="it-IT"/>
              </w:rPr>
              <w:t>File di contenuto non testuale allegato ad un post</w:t>
            </w:r>
          </w:p>
        </w:tc>
        <w:tc>
          <w:tcPr>
            <w:tcW w:w="2768" w:type="dxa"/>
          </w:tcPr>
          <w:p w14:paraId="00B12F86" w14:textId="77777777" w:rsidR="00E17B24" w:rsidRDefault="009D30B2" w:rsidP="009D30B2">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rPr>
                <w:lang w:val="it-IT"/>
              </w:rPr>
            </w:pPr>
            <w:r>
              <w:rPr>
                <w:lang w:val="it-IT"/>
              </w:rPr>
              <w:t>id (numerico)</w:t>
            </w:r>
          </w:p>
          <w:p w14:paraId="0FDEEE17" w14:textId="77777777" w:rsidR="006D13E2" w:rsidRDefault="0090475A" w:rsidP="009D30B2">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rPr>
                <w:lang w:val="it-IT"/>
              </w:rPr>
            </w:pPr>
            <w:r>
              <w:rPr>
                <w:lang w:val="it-IT"/>
              </w:rPr>
              <w:t>url (stringa)</w:t>
            </w:r>
          </w:p>
          <w:p w14:paraId="38423945" w14:textId="77777777" w:rsidR="0090475A" w:rsidRDefault="0090475A" w:rsidP="009D30B2">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rPr>
                <w:lang w:val="it-IT"/>
              </w:rPr>
            </w:pPr>
            <w:r>
              <w:rPr>
                <w:lang w:val="it-IT"/>
              </w:rPr>
              <w:t>tipologia (stringa)</w:t>
            </w:r>
          </w:p>
          <w:p w14:paraId="1F5FC6A4" w14:textId="77777777" w:rsidR="0090475A" w:rsidRDefault="0090475A" w:rsidP="009D30B2">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rPr>
                <w:lang w:val="it-IT"/>
              </w:rPr>
            </w:pPr>
            <w:r>
              <w:rPr>
                <w:lang w:val="it-IT"/>
              </w:rPr>
              <w:t>proprietario (numerico)</w:t>
            </w:r>
          </w:p>
          <w:p w14:paraId="21F1A7E4" w14:textId="7D12FA06" w:rsidR="0090475A" w:rsidRPr="009D30B2" w:rsidRDefault="00C91EB9" w:rsidP="009D30B2">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rPr>
                <w:lang w:val="it-IT"/>
              </w:rPr>
            </w:pPr>
            <w:r>
              <w:rPr>
                <w:lang w:val="it-IT"/>
              </w:rPr>
              <w:lastRenderedPageBreak/>
              <w:t>grado_attendibilità (decimale)</w:t>
            </w:r>
          </w:p>
        </w:tc>
        <w:tc>
          <w:tcPr>
            <w:tcW w:w="1547" w:type="dxa"/>
          </w:tcPr>
          <w:p w14:paraId="4EC2AB2C" w14:textId="59EBE450" w:rsidR="006D13E2" w:rsidRDefault="009D30B2" w:rsidP="00676D05">
            <w:pPr>
              <w:cnfStyle w:val="000000000000" w:firstRow="0" w:lastRow="0" w:firstColumn="0" w:lastColumn="0" w:oddVBand="0" w:evenVBand="0" w:oddHBand="0" w:evenHBand="0" w:firstRowFirstColumn="0" w:firstRowLastColumn="0" w:lastRowFirstColumn="0" w:lastRowLastColumn="0"/>
              <w:rPr>
                <w:lang w:val="it-IT"/>
              </w:rPr>
            </w:pPr>
            <w:r>
              <w:rPr>
                <w:lang w:val="it-IT"/>
              </w:rPr>
              <w:lastRenderedPageBreak/>
              <w:t>id (numerico)</w:t>
            </w:r>
          </w:p>
        </w:tc>
      </w:tr>
      <w:tr w:rsidR="00330204" w14:paraId="42DCD219" w14:textId="77777777" w:rsidTr="00A35839">
        <w:trPr>
          <w:cnfStyle w:val="000000100000" w:firstRow="0" w:lastRow="0" w:firstColumn="0" w:lastColumn="0" w:oddVBand="0" w:evenVBand="0" w:oddHBand="1" w:evenHBand="0" w:firstRowFirstColumn="0" w:firstRowLastColumn="0" w:lastRowFirstColumn="0" w:lastRowLastColumn="0"/>
          <w:trHeight w:val="2169"/>
        </w:trPr>
        <w:tc>
          <w:tcPr>
            <w:cnfStyle w:val="001000000000" w:firstRow="0" w:lastRow="0" w:firstColumn="1" w:lastColumn="0" w:oddVBand="0" w:evenVBand="0" w:oddHBand="0" w:evenHBand="0" w:firstRowFirstColumn="0" w:firstRowLastColumn="0" w:lastRowFirstColumn="0" w:lastRowLastColumn="0"/>
            <w:tcW w:w="1980" w:type="dxa"/>
          </w:tcPr>
          <w:p w14:paraId="09ABF35F" w14:textId="77650A33" w:rsidR="00FB4158" w:rsidRDefault="00FB4158" w:rsidP="00676D05">
            <w:pPr>
              <w:rPr>
                <w:lang w:val="it-IT"/>
              </w:rPr>
            </w:pPr>
            <w:r>
              <w:rPr>
                <w:lang w:val="it-IT"/>
              </w:rPr>
              <w:t>Segnalazione</w:t>
            </w:r>
          </w:p>
        </w:tc>
        <w:tc>
          <w:tcPr>
            <w:tcW w:w="2277" w:type="dxa"/>
          </w:tcPr>
          <w:p w14:paraId="24A43B43" w14:textId="4679D4D1" w:rsidR="00FB4158" w:rsidRDefault="00C9547D" w:rsidP="00676D05">
            <w:pPr>
              <w:cnfStyle w:val="000000100000" w:firstRow="0" w:lastRow="0" w:firstColumn="0" w:lastColumn="0" w:oddVBand="0" w:evenVBand="0" w:oddHBand="1" w:evenHBand="0" w:firstRowFirstColumn="0" w:firstRowLastColumn="0" w:lastRowFirstColumn="0" w:lastRowLastColumn="0"/>
              <w:rPr>
                <w:lang w:val="it-IT"/>
              </w:rPr>
            </w:pPr>
            <w:r>
              <w:rPr>
                <w:lang w:val="it-IT"/>
              </w:rPr>
              <w:t>Comunicazione</w:t>
            </w:r>
            <w:r w:rsidR="00DD55E6">
              <w:rPr>
                <w:lang w:val="it-IT"/>
              </w:rPr>
              <w:t xml:space="preserve"> di un evento anomalo che si sta verificando</w:t>
            </w:r>
            <w:r w:rsidR="00AA68F8">
              <w:rPr>
                <w:lang w:val="it-IT"/>
              </w:rPr>
              <w:t xml:space="preserve"> o di un contenuto che ritrae un evento anomalo</w:t>
            </w:r>
          </w:p>
        </w:tc>
        <w:tc>
          <w:tcPr>
            <w:tcW w:w="2768" w:type="dxa"/>
          </w:tcPr>
          <w:p w14:paraId="36238A85" w14:textId="77777777" w:rsidR="00FB4158" w:rsidRDefault="0090475A" w:rsidP="0090475A">
            <w:pPr>
              <w:pStyle w:val="Paragrafoelenco"/>
              <w:numPr>
                <w:ilvl w:val="0"/>
                <w:numId w:val="34"/>
              </w:numPr>
              <w:cnfStyle w:val="000000100000" w:firstRow="0" w:lastRow="0" w:firstColumn="0" w:lastColumn="0" w:oddVBand="0" w:evenVBand="0" w:oddHBand="1" w:evenHBand="0" w:firstRowFirstColumn="0" w:firstRowLastColumn="0" w:lastRowFirstColumn="0" w:lastRowLastColumn="0"/>
              <w:rPr>
                <w:lang w:val="it-IT"/>
              </w:rPr>
            </w:pPr>
            <w:r>
              <w:rPr>
                <w:lang w:val="it-IT"/>
              </w:rPr>
              <w:t>id (numerico)</w:t>
            </w:r>
          </w:p>
          <w:p w14:paraId="2CB8CC6B" w14:textId="77777777" w:rsidR="0090475A" w:rsidRDefault="0090475A" w:rsidP="0090475A">
            <w:pPr>
              <w:pStyle w:val="Paragrafoelenco"/>
              <w:numPr>
                <w:ilvl w:val="0"/>
                <w:numId w:val="34"/>
              </w:numPr>
              <w:cnfStyle w:val="000000100000" w:firstRow="0" w:lastRow="0" w:firstColumn="0" w:lastColumn="0" w:oddVBand="0" w:evenVBand="0" w:oddHBand="1" w:evenHBand="0" w:firstRowFirstColumn="0" w:firstRowLastColumn="0" w:lastRowFirstColumn="0" w:lastRowLastColumn="0"/>
              <w:rPr>
                <w:lang w:val="it-IT"/>
              </w:rPr>
            </w:pPr>
            <w:r>
              <w:rPr>
                <w:lang w:val="it-IT"/>
              </w:rPr>
              <w:t>commento (stringa)</w:t>
            </w:r>
          </w:p>
          <w:p w14:paraId="3EA6E0F3" w14:textId="77777777" w:rsidR="0090475A" w:rsidRDefault="004034EE" w:rsidP="0090475A">
            <w:pPr>
              <w:pStyle w:val="Paragrafoelenco"/>
              <w:numPr>
                <w:ilvl w:val="0"/>
                <w:numId w:val="34"/>
              </w:numPr>
              <w:cnfStyle w:val="000000100000" w:firstRow="0" w:lastRow="0" w:firstColumn="0" w:lastColumn="0" w:oddVBand="0" w:evenVBand="0" w:oddHBand="1" w:evenHBand="0" w:firstRowFirstColumn="0" w:firstRowLastColumn="0" w:lastRowFirstColumn="0" w:lastRowLastColumn="0"/>
              <w:rPr>
                <w:lang w:val="it-IT"/>
              </w:rPr>
            </w:pPr>
            <w:r>
              <w:rPr>
                <w:lang w:val="it-IT"/>
              </w:rPr>
              <w:t>tipologia (stringa)</w:t>
            </w:r>
          </w:p>
          <w:p w14:paraId="33960CF9" w14:textId="77777777" w:rsidR="00FA2C59" w:rsidRDefault="00FA2C59" w:rsidP="0090475A">
            <w:pPr>
              <w:pStyle w:val="Paragrafoelenco"/>
              <w:numPr>
                <w:ilvl w:val="0"/>
                <w:numId w:val="34"/>
              </w:numPr>
              <w:cnfStyle w:val="000000100000" w:firstRow="0" w:lastRow="0" w:firstColumn="0" w:lastColumn="0" w:oddVBand="0" w:evenVBand="0" w:oddHBand="1" w:evenHBand="0" w:firstRowFirstColumn="0" w:firstRowLastColumn="0" w:lastRowFirstColumn="0" w:lastRowLastColumn="0"/>
              <w:rPr>
                <w:lang w:val="it-IT"/>
              </w:rPr>
            </w:pPr>
            <w:r>
              <w:rPr>
                <w:lang w:val="it-IT"/>
              </w:rPr>
              <w:t>data_ora (data e ora</w:t>
            </w:r>
            <w:r w:rsidR="00765EFD">
              <w:rPr>
                <w:lang w:val="it-IT"/>
              </w:rPr>
              <w:t>)</w:t>
            </w:r>
          </w:p>
          <w:p w14:paraId="45FBCF92" w14:textId="19021F9F" w:rsidR="00864108" w:rsidRDefault="006F29AB" w:rsidP="0090475A">
            <w:pPr>
              <w:pStyle w:val="Paragrafoelenco"/>
              <w:numPr>
                <w:ilvl w:val="0"/>
                <w:numId w:val="34"/>
              </w:numPr>
              <w:cnfStyle w:val="000000100000" w:firstRow="0" w:lastRow="0" w:firstColumn="0" w:lastColumn="0" w:oddVBand="0" w:evenVBand="0" w:oddHBand="1" w:evenHBand="0" w:firstRowFirstColumn="0" w:firstRowLastColumn="0" w:lastRowFirstColumn="0" w:lastRowLastColumn="0"/>
              <w:rPr>
                <w:lang w:val="it-IT"/>
              </w:rPr>
            </w:pPr>
            <w:r>
              <w:rPr>
                <w:lang w:val="it-IT"/>
              </w:rPr>
              <w:t>grado_affidabilita (decimale)</w:t>
            </w:r>
          </w:p>
          <w:p w14:paraId="4B823236" w14:textId="1C2726C2" w:rsidR="006F29AB" w:rsidRPr="0090475A" w:rsidRDefault="006F29AB" w:rsidP="0090475A">
            <w:pPr>
              <w:pStyle w:val="Paragrafoelenco"/>
              <w:numPr>
                <w:ilvl w:val="0"/>
                <w:numId w:val="34"/>
              </w:numPr>
              <w:cnfStyle w:val="000000100000" w:firstRow="0" w:lastRow="0" w:firstColumn="0" w:lastColumn="0" w:oddVBand="0" w:evenVBand="0" w:oddHBand="1" w:evenHBand="0" w:firstRowFirstColumn="0" w:firstRowLastColumn="0" w:lastRowFirstColumn="0" w:lastRowLastColumn="0"/>
              <w:rPr>
                <w:lang w:val="it-IT"/>
              </w:rPr>
            </w:pPr>
            <w:r>
              <w:rPr>
                <w:lang w:val="it-IT"/>
              </w:rPr>
              <w:t>zona (numerico)</w:t>
            </w:r>
          </w:p>
        </w:tc>
        <w:tc>
          <w:tcPr>
            <w:tcW w:w="1547" w:type="dxa"/>
          </w:tcPr>
          <w:p w14:paraId="5CCD1649" w14:textId="50FA204E" w:rsidR="00FB4158" w:rsidRDefault="0090475A" w:rsidP="00676D05">
            <w:pPr>
              <w:cnfStyle w:val="000000100000" w:firstRow="0" w:lastRow="0" w:firstColumn="0" w:lastColumn="0" w:oddVBand="0" w:evenVBand="0" w:oddHBand="1" w:evenHBand="0" w:firstRowFirstColumn="0" w:firstRowLastColumn="0" w:lastRowFirstColumn="0" w:lastRowLastColumn="0"/>
              <w:rPr>
                <w:lang w:val="it-IT"/>
              </w:rPr>
            </w:pPr>
            <w:r>
              <w:rPr>
                <w:lang w:val="it-IT"/>
              </w:rPr>
              <w:t>id (numerico)</w:t>
            </w:r>
          </w:p>
        </w:tc>
      </w:tr>
      <w:tr w:rsidR="00330204" w:rsidRPr="00274658" w14:paraId="63F6E2F7" w14:textId="77777777" w:rsidTr="00AA68F8">
        <w:trPr>
          <w:trHeight w:val="1628"/>
        </w:trPr>
        <w:tc>
          <w:tcPr>
            <w:cnfStyle w:val="001000000000" w:firstRow="0" w:lastRow="0" w:firstColumn="1" w:lastColumn="0" w:oddVBand="0" w:evenVBand="0" w:oddHBand="0" w:evenHBand="0" w:firstRowFirstColumn="0" w:firstRowLastColumn="0" w:lastRowFirstColumn="0" w:lastRowLastColumn="0"/>
            <w:tcW w:w="1980" w:type="dxa"/>
          </w:tcPr>
          <w:p w14:paraId="27868B2E" w14:textId="3029B21D" w:rsidR="00FB4158" w:rsidRDefault="00FB4158" w:rsidP="00676D05">
            <w:pPr>
              <w:rPr>
                <w:lang w:val="it-IT"/>
              </w:rPr>
            </w:pPr>
            <w:r>
              <w:rPr>
                <w:lang w:val="it-IT"/>
              </w:rPr>
              <w:t>Segnalazione Post</w:t>
            </w:r>
          </w:p>
        </w:tc>
        <w:tc>
          <w:tcPr>
            <w:tcW w:w="2277" w:type="dxa"/>
          </w:tcPr>
          <w:p w14:paraId="6F96244C" w14:textId="6BD7F26B" w:rsidR="00FB4158" w:rsidRDefault="00AA68F8" w:rsidP="00676D05">
            <w:pPr>
              <w:cnfStyle w:val="000000000000" w:firstRow="0" w:lastRow="0" w:firstColumn="0" w:lastColumn="0" w:oddVBand="0" w:evenVBand="0" w:oddHBand="0" w:evenHBand="0" w:firstRowFirstColumn="0" w:firstRowLastColumn="0" w:lastRowFirstColumn="0" w:lastRowLastColumn="0"/>
              <w:rPr>
                <w:lang w:val="it-IT"/>
              </w:rPr>
            </w:pPr>
            <w:r>
              <w:rPr>
                <w:lang w:val="it-IT"/>
              </w:rPr>
              <w:t>Segnalazione di un post che si riferisce ad un evento anomalo in corso</w:t>
            </w:r>
          </w:p>
        </w:tc>
        <w:tc>
          <w:tcPr>
            <w:tcW w:w="2768" w:type="dxa"/>
          </w:tcPr>
          <w:p w14:paraId="6DFB677A" w14:textId="4358EA63" w:rsidR="00FB4158" w:rsidRPr="002100B7" w:rsidRDefault="002100B7" w:rsidP="002100B7">
            <w:pPr>
              <w:pStyle w:val="Paragrafoelenco"/>
              <w:numPr>
                <w:ilvl w:val="0"/>
                <w:numId w:val="35"/>
              </w:numPr>
              <w:cnfStyle w:val="000000000000" w:firstRow="0" w:lastRow="0" w:firstColumn="0" w:lastColumn="0" w:oddVBand="0" w:evenVBand="0" w:oddHBand="0" w:evenHBand="0" w:firstRowFirstColumn="0" w:firstRowLastColumn="0" w:lastRowFirstColumn="0" w:lastRowLastColumn="0"/>
              <w:rPr>
                <w:lang w:val="it-IT"/>
              </w:rPr>
            </w:pPr>
            <w:r>
              <w:rPr>
                <w:lang w:val="it-IT"/>
              </w:rPr>
              <w:t>url_post (stringa)</w:t>
            </w:r>
          </w:p>
        </w:tc>
        <w:tc>
          <w:tcPr>
            <w:tcW w:w="1547" w:type="dxa"/>
          </w:tcPr>
          <w:p w14:paraId="60BD9480" w14:textId="7E0D58D6" w:rsidR="00FB4158" w:rsidRDefault="000706A9" w:rsidP="00676D05">
            <w:pPr>
              <w:cnfStyle w:val="000000000000" w:firstRow="0" w:lastRow="0" w:firstColumn="0" w:lastColumn="0" w:oddVBand="0" w:evenVBand="0" w:oddHBand="0" w:evenHBand="0" w:firstRowFirstColumn="0" w:firstRowLastColumn="0" w:lastRowFirstColumn="0" w:lastRowLastColumn="0"/>
              <w:rPr>
                <w:lang w:val="it-IT"/>
              </w:rPr>
            </w:pPr>
            <w:r>
              <w:rPr>
                <w:lang w:val="it-IT"/>
              </w:rPr>
              <w:t>id (numerico), ereditato da Segnalazione</w:t>
            </w:r>
          </w:p>
        </w:tc>
      </w:tr>
      <w:tr w:rsidR="00330204" w:rsidRPr="00274658" w14:paraId="686BC7FF" w14:textId="77777777" w:rsidTr="00AA68F8">
        <w:trPr>
          <w:cnfStyle w:val="000000100000" w:firstRow="0" w:lastRow="0" w:firstColumn="0" w:lastColumn="0" w:oddVBand="0" w:evenVBand="0" w:oddHBand="1" w:evenHBand="0" w:firstRowFirstColumn="0" w:firstRowLastColumn="0" w:lastRowFirstColumn="0" w:lastRowLastColumn="0"/>
          <w:trHeight w:val="1425"/>
        </w:trPr>
        <w:tc>
          <w:tcPr>
            <w:cnfStyle w:val="001000000000" w:firstRow="0" w:lastRow="0" w:firstColumn="1" w:lastColumn="0" w:oddVBand="0" w:evenVBand="0" w:oddHBand="0" w:evenHBand="0" w:firstRowFirstColumn="0" w:firstRowLastColumn="0" w:lastRowFirstColumn="0" w:lastRowLastColumn="0"/>
            <w:tcW w:w="1980" w:type="dxa"/>
          </w:tcPr>
          <w:p w14:paraId="3FA854D8" w14:textId="7B8630FC" w:rsidR="00FB4158" w:rsidRPr="00773CCB" w:rsidRDefault="00FB4158" w:rsidP="00676D05">
            <w:pPr>
              <w:rPr>
                <w:lang w:val="it-IT"/>
              </w:rPr>
            </w:pPr>
            <w:r w:rsidRPr="00773CCB">
              <w:rPr>
                <w:lang w:val="it-IT"/>
              </w:rPr>
              <w:t>Segnalazione evento</w:t>
            </w:r>
          </w:p>
        </w:tc>
        <w:tc>
          <w:tcPr>
            <w:tcW w:w="2277" w:type="dxa"/>
          </w:tcPr>
          <w:p w14:paraId="37CBB304" w14:textId="2E225F3C" w:rsidR="00FB4158" w:rsidRDefault="00AA68F8" w:rsidP="00676D05">
            <w:pPr>
              <w:cnfStyle w:val="000000100000" w:firstRow="0" w:lastRow="0" w:firstColumn="0" w:lastColumn="0" w:oddVBand="0" w:evenVBand="0" w:oddHBand="1" w:evenHBand="0" w:firstRowFirstColumn="0" w:firstRowLastColumn="0" w:lastRowFirstColumn="0" w:lastRowLastColumn="0"/>
              <w:rPr>
                <w:lang w:val="it-IT"/>
              </w:rPr>
            </w:pPr>
            <w:r>
              <w:rPr>
                <w:lang w:val="it-IT"/>
              </w:rPr>
              <w:t>Segnalazione di un evento anomalo che si sta verificando</w:t>
            </w:r>
          </w:p>
        </w:tc>
        <w:tc>
          <w:tcPr>
            <w:tcW w:w="2768" w:type="dxa"/>
          </w:tcPr>
          <w:p w14:paraId="1C9F8469" w14:textId="027151EB" w:rsidR="00FB4158" w:rsidRPr="0063525C" w:rsidRDefault="0063525C" w:rsidP="0063525C">
            <w:pPr>
              <w:pStyle w:val="Paragrafoelenco"/>
              <w:numPr>
                <w:ilvl w:val="0"/>
                <w:numId w:val="35"/>
              </w:numPr>
              <w:cnfStyle w:val="000000100000" w:firstRow="0" w:lastRow="0" w:firstColumn="0" w:lastColumn="0" w:oddVBand="0" w:evenVBand="0" w:oddHBand="1" w:evenHBand="0" w:firstRowFirstColumn="0" w:firstRowLastColumn="0" w:lastRowFirstColumn="0" w:lastRowLastColumn="0"/>
              <w:rPr>
                <w:lang w:val="it-IT"/>
              </w:rPr>
            </w:pPr>
            <w:r>
              <w:rPr>
                <w:lang w:val="it-IT"/>
              </w:rPr>
              <w:t>situazione_pericolo</w:t>
            </w:r>
            <w:r w:rsidR="00C0131D">
              <w:rPr>
                <w:lang w:val="it-IT"/>
              </w:rPr>
              <w:t xml:space="preserve"> (booleano)</w:t>
            </w:r>
          </w:p>
        </w:tc>
        <w:tc>
          <w:tcPr>
            <w:tcW w:w="1547" w:type="dxa"/>
          </w:tcPr>
          <w:p w14:paraId="2EA76F76" w14:textId="67AB85A9" w:rsidR="00FB4158" w:rsidRDefault="000706A9" w:rsidP="00676D05">
            <w:pPr>
              <w:cnfStyle w:val="000000100000" w:firstRow="0" w:lastRow="0" w:firstColumn="0" w:lastColumn="0" w:oddVBand="0" w:evenVBand="0" w:oddHBand="1" w:evenHBand="0" w:firstRowFirstColumn="0" w:firstRowLastColumn="0" w:lastRowFirstColumn="0" w:lastRowLastColumn="0"/>
              <w:rPr>
                <w:lang w:val="it-IT"/>
              </w:rPr>
            </w:pPr>
            <w:r>
              <w:rPr>
                <w:lang w:val="it-IT"/>
              </w:rPr>
              <w:t>id (numerico), ereditato da Segnalazione</w:t>
            </w:r>
          </w:p>
        </w:tc>
      </w:tr>
    </w:tbl>
    <w:p w14:paraId="0BABA6DE" w14:textId="77777777" w:rsidR="00C01444" w:rsidRDefault="00C01444">
      <w:pPr>
        <w:rPr>
          <w:lang w:val="it-IT"/>
        </w:rPr>
      </w:pPr>
      <w:r>
        <w:rPr>
          <w:lang w:val="it-IT"/>
        </w:rPr>
        <w:br w:type="page"/>
      </w:r>
    </w:p>
    <w:p w14:paraId="01B1684E" w14:textId="569D6332" w:rsidR="0068733B" w:rsidRPr="0068733B" w:rsidRDefault="00192069" w:rsidP="006F5FED">
      <w:pPr>
        <w:pStyle w:val="Titolo3"/>
        <w:rPr>
          <w:lang w:val="it-IT"/>
        </w:rPr>
      </w:pPr>
      <w:bookmarkStart w:id="56" w:name="_Toc121995242"/>
      <w:r>
        <w:rPr>
          <w:lang w:val="it-IT"/>
        </w:rPr>
        <w:lastRenderedPageBreak/>
        <w:t>Relazione</w:t>
      </w:r>
      <w:bookmarkEnd w:id="56"/>
    </w:p>
    <w:tbl>
      <w:tblPr>
        <w:tblStyle w:val="Tabellaelenco3-colore5"/>
        <w:tblW w:w="0" w:type="auto"/>
        <w:tblLook w:val="04A0" w:firstRow="1" w:lastRow="0" w:firstColumn="1" w:lastColumn="0" w:noHBand="0" w:noVBand="1"/>
      </w:tblPr>
      <w:tblGrid>
        <w:gridCol w:w="1980"/>
        <w:gridCol w:w="1984"/>
        <w:gridCol w:w="2552"/>
        <w:gridCol w:w="2114"/>
      </w:tblGrid>
      <w:tr w:rsidR="00122315" w14:paraId="131F7DC0" w14:textId="77777777" w:rsidTr="007A61F7">
        <w:trPr>
          <w:cnfStyle w:val="100000000000" w:firstRow="1" w:lastRow="0" w:firstColumn="0" w:lastColumn="0" w:oddVBand="0" w:evenVBand="0" w:oddHBand="0" w:evenHBand="0" w:firstRowFirstColumn="0" w:firstRowLastColumn="0" w:lastRowFirstColumn="0" w:lastRowLastColumn="0"/>
          <w:trHeight w:val="510"/>
        </w:trPr>
        <w:tc>
          <w:tcPr>
            <w:cnfStyle w:val="001000000100" w:firstRow="0" w:lastRow="0" w:firstColumn="1" w:lastColumn="0" w:oddVBand="0" w:evenVBand="0" w:oddHBand="0" w:evenHBand="0" w:firstRowFirstColumn="1" w:firstRowLastColumn="0" w:lastRowFirstColumn="0" w:lastRowLastColumn="0"/>
            <w:tcW w:w="1980" w:type="dxa"/>
          </w:tcPr>
          <w:p w14:paraId="634B086D" w14:textId="12C7BFAA" w:rsidR="00122315" w:rsidRDefault="00122315" w:rsidP="00122315">
            <w:pPr>
              <w:jc w:val="center"/>
              <w:rPr>
                <w:lang w:val="it-IT"/>
              </w:rPr>
            </w:pPr>
            <w:r>
              <w:rPr>
                <w:lang w:val="it-IT"/>
              </w:rPr>
              <w:t>Nome relazione</w:t>
            </w:r>
          </w:p>
        </w:tc>
        <w:tc>
          <w:tcPr>
            <w:tcW w:w="1984" w:type="dxa"/>
          </w:tcPr>
          <w:p w14:paraId="508F1650" w14:textId="435D9F65" w:rsidR="00122315" w:rsidRDefault="00122315" w:rsidP="00122315">
            <w:pPr>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Descrizione</w:t>
            </w:r>
          </w:p>
        </w:tc>
        <w:tc>
          <w:tcPr>
            <w:tcW w:w="2552" w:type="dxa"/>
          </w:tcPr>
          <w:p w14:paraId="1C57D74D" w14:textId="14D5742E" w:rsidR="00122315" w:rsidRDefault="00122315" w:rsidP="00122315">
            <w:pPr>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Entità coinvolte</w:t>
            </w:r>
          </w:p>
        </w:tc>
        <w:tc>
          <w:tcPr>
            <w:tcW w:w="2114" w:type="dxa"/>
          </w:tcPr>
          <w:p w14:paraId="70EB6F73" w14:textId="75A26628" w:rsidR="00122315" w:rsidRDefault="00122315" w:rsidP="00122315">
            <w:pPr>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Attributi</w:t>
            </w:r>
          </w:p>
        </w:tc>
      </w:tr>
      <w:tr w:rsidR="00122315" w14:paraId="22EE626A" w14:textId="77777777" w:rsidTr="007A61F7">
        <w:trPr>
          <w:cnfStyle w:val="000000100000" w:firstRow="0" w:lastRow="0" w:firstColumn="0" w:lastColumn="0" w:oddVBand="0" w:evenVBand="0" w:oddHBand="1" w:evenHBand="0" w:firstRowFirstColumn="0" w:firstRowLastColumn="0" w:lastRowFirstColumn="0" w:lastRowLastColumn="0"/>
          <w:trHeight w:val="1292"/>
        </w:trPr>
        <w:tc>
          <w:tcPr>
            <w:cnfStyle w:val="001000000000" w:firstRow="0" w:lastRow="0" w:firstColumn="1" w:lastColumn="0" w:oddVBand="0" w:evenVBand="0" w:oddHBand="0" w:evenHBand="0" w:firstRowFirstColumn="0" w:firstRowLastColumn="0" w:lastRowFirstColumn="0" w:lastRowLastColumn="0"/>
            <w:tcW w:w="1980" w:type="dxa"/>
          </w:tcPr>
          <w:p w14:paraId="3A27E2AD" w14:textId="38C535D4" w:rsidR="00122315" w:rsidRDefault="00FC7B0A" w:rsidP="00C01444">
            <w:pPr>
              <w:rPr>
                <w:lang w:val="it-IT"/>
              </w:rPr>
            </w:pPr>
            <w:r>
              <w:rPr>
                <w:lang w:val="it-IT"/>
              </w:rPr>
              <w:t>Esecuzione</w:t>
            </w:r>
          </w:p>
        </w:tc>
        <w:tc>
          <w:tcPr>
            <w:tcW w:w="1984" w:type="dxa"/>
          </w:tcPr>
          <w:p w14:paraId="272FDBF8" w14:textId="7C1F53B9" w:rsidR="00122315" w:rsidRDefault="005C3C93"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 xml:space="preserve">Associa </w:t>
            </w:r>
            <w:r w:rsidR="00350C24">
              <w:rPr>
                <w:lang w:val="it-IT"/>
              </w:rPr>
              <w:t>ai collaboratori le riparazioni che eseguono</w:t>
            </w:r>
            <w:r w:rsidR="004B3C89">
              <w:rPr>
                <w:lang w:val="it-IT"/>
              </w:rPr>
              <w:t>.</w:t>
            </w:r>
          </w:p>
        </w:tc>
        <w:tc>
          <w:tcPr>
            <w:tcW w:w="2552" w:type="dxa"/>
          </w:tcPr>
          <w:p w14:paraId="721679C1" w14:textId="0C1A2ACD" w:rsidR="00122315" w:rsidRDefault="00E51890" w:rsidP="00A05622">
            <w:pPr>
              <w:cnfStyle w:val="000000100000" w:firstRow="0" w:lastRow="0" w:firstColumn="0" w:lastColumn="0" w:oddVBand="0" w:evenVBand="0" w:oddHBand="1" w:evenHBand="0" w:firstRowFirstColumn="0" w:firstRowLastColumn="0" w:lastRowFirstColumn="0" w:lastRowLastColumn="0"/>
              <w:rPr>
                <w:lang w:val="it-IT"/>
              </w:rPr>
            </w:pPr>
            <w:r>
              <w:rPr>
                <w:lang w:val="it-IT"/>
              </w:rPr>
              <w:t>Collaboratore</w:t>
            </w:r>
            <w:r w:rsidR="00CB2541">
              <w:rPr>
                <w:lang w:val="it-IT"/>
              </w:rPr>
              <w:t xml:space="preserve"> (</w:t>
            </w:r>
            <w:r w:rsidR="0088719F">
              <w:rPr>
                <w:lang w:val="it-IT"/>
              </w:rPr>
              <w:t>0</w:t>
            </w:r>
            <w:r w:rsidR="00CB2541">
              <w:rPr>
                <w:lang w:val="it-IT"/>
              </w:rPr>
              <w:t>,</w:t>
            </w:r>
            <w:r w:rsidR="0088719F">
              <w:rPr>
                <w:lang w:val="it-IT"/>
              </w:rPr>
              <w:t xml:space="preserve"> </w:t>
            </w:r>
            <w:r w:rsidR="00CB2541">
              <w:rPr>
                <w:lang w:val="it-IT"/>
              </w:rPr>
              <w:t>N</w:t>
            </w:r>
            <w:r w:rsidR="0088719F">
              <w:rPr>
                <w:lang w:val="it-IT"/>
              </w:rPr>
              <w:t>)</w:t>
            </w:r>
            <w:r w:rsidR="00A05622">
              <w:rPr>
                <w:lang w:val="it-IT"/>
              </w:rPr>
              <w:t xml:space="preserve"> </w:t>
            </w:r>
            <w:r w:rsidR="00A05622" w:rsidRPr="00A05622">
              <w:rPr>
                <w:rFonts w:ascii="Wingdings" w:eastAsia="Wingdings" w:hAnsi="Wingdings" w:cs="Wingdings"/>
                <w:lang w:val="it-IT"/>
              </w:rPr>
              <w:t>à</w:t>
            </w:r>
            <w:r w:rsidR="00A05622">
              <w:rPr>
                <w:lang w:val="it-IT"/>
              </w:rPr>
              <w:t xml:space="preserve"> </w:t>
            </w:r>
            <w:r w:rsidR="0088719F">
              <w:rPr>
                <w:lang w:val="it-IT"/>
              </w:rPr>
              <w:t>Riparazione (1, N)</w:t>
            </w:r>
          </w:p>
        </w:tc>
        <w:tc>
          <w:tcPr>
            <w:tcW w:w="2114" w:type="dxa"/>
          </w:tcPr>
          <w:p w14:paraId="6349D7F3" w14:textId="5BA197EF" w:rsidR="00122315" w:rsidRDefault="007A56CA"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Nessuno.</w:t>
            </w:r>
          </w:p>
        </w:tc>
      </w:tr>
      <w:tr w:rsidR="00122315" w14:paraId="77DB8BA9" w14:textId="77777777" w:rsidTr="007A61F7">
        <w:trPr>
          <w:trHeight w:val="1129"/>
        </w:trPr>
        <w:tc>
          <w:tcPr>
            <w:cnfStyle w:val="001000000000" w:firstRow="0" w:lastRow="0" w:firstColumn="1" w:lastColumn="0" w:oddVBand="0" w:evenVBand="0" w:oddHBand="0" w:evenHBand="0" w:firstRowFirstColumn="0" w:firstRowLastColumn="0" w:lastRowFirstColumn="0" w:lastRowLastColumn="0"/>
            <w:tcW w:w="1980" w:type="dxa"/>
          </w:tcPr>
          <w:p w14:paraId="2E424DE2" w14:textId="0A30E48E" w:rsidR="00122315" w:rsidRDefault="00AC324B" w:rsidP="00C01444">
            <w:pPr>
              <w:rPr>
                <w:lang w:val="it-IT"/>
              </w:rPr>
            </w:pPr>
            <w:r>
              <w:rPr>
                <w:lang w:val="it-IT"/>
              </w:rPr>
              <w:t>Soggetto</w:t>
            </w:r>
          </w:p>
        </w:tc>
        <w:tc>
          <w:tcPr>
            <w:tcW w:w="1984" w:type="dxa"/>
          </w:tcPr>
          <w:p w14:paraId="40B2949E" w14:textId="58DBCBCE" w:rsidR="00122315" w:rsidRDefault="00350C24"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Associa ai sensori la riparazione a cui sono soggetti</w:t>
            </w:r>
            <w:r w:rsidR="004B3C89">
              <w:rPr>
                <w:lang w:val="it-IT"/>
              </w:rPr>
              <w:t>.</w:t>
            </w:r>
          </w:p>
        </w:tc>
        <w:tc>
          <w:tcPr>
            <w:tcW w:w="2552" w:type="dxa"/>
          </w:tcPr>
          <w:p w14:paraId="1DFC501C" w14:textId="0160F13B" w:rsidR="00A05622" w:rsidRDefault="00A05622"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Sensore (0, N) </w:t>
            </w:r>
            <w:r w:rsidRPr="00A05622">
              <w:rPr>
                <w:rFonts w:ascii="Wingdings" w:eastAsia="Wingdings" w:hAnsi="Wingdings" w:cs="Wingdings"/>
                <w:lang w:val="it-IT"/>
              </w:rPr>
              <w:t>à</w:t>
            </w:r>
            <w:r>
              <w:rPr>
                <w:lang w:val="it-IT"/>
              </w:rPr>
              <w:t xml:space="preserve"> Riparazione (</w:t>
            </w:r>
            <w:r w:rsidR="00CB121B">
              <w:rPr>
                <w:lang w:val="it-IT"/>
              </w:rPr>
              <w:t>1</w:t>
            </w:r>
            <w:r w:rsidR="007A3555">
              <w:rPr>
                <w:lang w:val="it-IT"/>
              </w:rPr>
              <w:t>, 1</w:t>
            </w:r>
            <w:r>
              <w:rPr>
                <w:lang w:val="it-IT"/>
              </w:rPr>
              <w:t>)</w:t>
            </w:r>
          </w:p>
        </w:tc>
        <w:tc>
          <w:tcPr>
            <w:tcW w:w="2114" w:type="dxa"/>
          </w:tcPr>
          <w:p w14:paraId="739A0C6C" w14:textId="111B2025" w:rsidR="00122315" w:rsidRDefault="00CB121B"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Nessuno.</w:t>
            </w:r>
          </w:p>
        </w:tc>
      </w:tr>
      <w:tr w:rsidR="00122315" w14:paraId="2DE3135B" w14:textId="77777777" w:rsidTr="007A61F7">
        <w:trPr>
          <w:cnfStyle w:val="000000100000" w:firstRow="0" w:lastRow="0" w:firstColumn="0" w:lastColumn="0" w:oddVBand="0" w:evenVBand="0" w:oddHBand="1" w:evenHBand="0" w:firstRowFirstColumn="0" w:firstRowLastColumn="0" w:lastRowFirstColumn="0" w:lastRowLastColumn="0"/>
          <w:trHeight w:val="1836"/>
        </w:trPr>
        <w:tc>
          <w:tcPr>
            <w:cnfStyle w:val="001000000000" w:firstRow="0" w:lastRow="0" w:firstColumn="1" w:lastColumn="0" w:oddVBand="0" w:evenVBand="0" w:oddHBand="0" w:evenHBand="0" w:firstRowFirstColumn="0" w:firstRowLastColumn="0" w:lastRowFirstColumn="0" w:lastRowLastColumn="0"/>
            <w:tcW w:w="1980" w:type="dxa"/>
          </w:tcPr>
          <w:p w14:paraId="3C89B91F" w14:textId="1EABEC5E" w:rsidR="00122315" w:rsidRDefault="00AC324B" w:rsidP="00C01444">
            <w:pPr>
              <w:rPr>
                <w:lang w:val="it-IT"/>
              </w:rPr>
            </w:pPr>
            <w:r>
              <w:rPr>
                <w:lang w:val="it-IT"/>
              </w:rPr>
              <w:t>Impiego</w:t>
            </w:r>
          </w:p>
        </w:tc>
        <w:tc>
          <w:tcPr>
            <w:tcW w:w="1984" w:type="dxa"/>
          </w:tcPr>
          <w:p w14:paraId="0A8FB54E" w14:textId="03267163" w:rsidR="00122315" w:rsidRDefault="00350C24"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 xml:space="preserve">Associa </w:t>
            </w:r>
            <w:r w:rsidR="004B3C89">
              <w:rPr>
                <w:lang w:val="it-IT"/>
              </w:rPr>
              <w:t>alle sessioni di campionamento i sensori che vengono impiegati.</w:t>
            </w:r>
          </w:p>
        </w:tc>
        <w:tc>
          <w:tcPr>
            <w:tcW w:w="2552" w:type="dxa"/>
          </w:tcPr>
          <w:p w14:paraId="462B190C" w14:textId="341137C9" w:rsidR="00122315" w:rsidRDefault="004D2276"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 xml:space="preserve">Sessione campionamento (1, N) </w:t>
            </w:r>
            <w:r w:rsidRPr="004D2276">
              <w:rPr>
                <w:rFonts w:ascii="Wingdings" w:eastAsia="Wingdings" w:hAnsi="Wingdings" w:cs="Wingdings"/>
                <w:lang w:val="it-IT"/>
              </w:rPr>
              <w:t>à</w:t>
            </w:r>
            <w:r>
              <w:rPr>
                <w:lang w:val="it-IT"/>
              </w:rPr>
              <w:t xml:space="preserve"> Sensore (0, N)</w:t>
            </w:r>
          </w:p>
        </w:tc>
        <w:tc>
          <w:tcPr>
            <w:tcW w:w="2114" w:type="dxa"/>
          </w:tcPr>
          <w:p w14:paraId="7E6CC589" w14:textId="2B4E09D3" w:rsidR="00122315" w:rsidRDefault="004D2276"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Nessuno.</w:t>
            </w:r>
          </w:p>
        </w:tc>
      </w:tr>
      <w:tr w:rsidR="00122315" w14:paraId="77C62978" w14:textId="77777777" w:rsidTr="007A61F7">
        <w:trPr>
          <w:trHeight w:val="1678"/>
        </w:trPr>
        <w:tc>
          <w:tcPr>
            <w:cnfStyle w:val="001000000000" w:firstRow="0" w:lastRow="0" w:firstColumn="1" w:lastColumn="0" w:oddVBand="0" w:evenVBand="0" w:oddHBand="0" w:evenHBand="0" w:firstRowFirstColumn="0" w:firstRowLastColumn="0" w:lastRowFirstColumn="0" w:lastRowLastColumn="0"/>
            <w:tcW w:w="1980" w:type="dxa"/>
          </w:tcPr>
          <w:p w14:paraId="7B6A43D3" w14:textId="46640422" w:rsidR="00122315" w:rsidRDefault="00AC324B" w:rsidP="00C01444">
            <w:pPr>
              <w:rPr>
                <w:lang w:val="it-IT"/>
              </w:rPr>
            </w:pPr>
            <w:r>
              <w:rPr>
                <w:lang w:val="it-IT"/>
              </w:rPr>
              <w:t>Avvio</w:t>
            </w:r>
          </w:p>
        </w:tc>
        <w:tc>
          <w:tcPr>
            <w:tcW w:w="1984" w:type="dxa"/>
          </w:tcPr>
          <w:p w14:paraId="36B8F794" w14:textId="0817C343" w:rsidR="00122315" w:rsidRDefault="004B3C89"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Associa </w:t>
            </w:r>
            <w:r w:rsidR="00233A9C">
              <w:rPr>
                <w:lang w:val="it-IT"/>
              </w:rPr>
              <w:t>ai collaboratori le sessioni di campionamento che avviano</w:t>
            </w:r>
            <w:r w:rsidR="00F552E6">
              <w:rPr>
                <w:lang w:val="it-IT"/>
              </w:rPr>
              <w:t>.</w:t>
            </w:r>
          </w:p>
        </w:tc>
        <w:tc>
          <w:tcPr>
            <w:tcW w:w="2552" w:type="dxa"/>
          </w:tcPr>
          <w:p w14:paraId="70FEC167" w14:textId="756B9A5E" w:rsidR="00122315" w:rsidRDefault="00233A9C"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Collaboratore (0, N) </w:t>
            </w:r>
            <w:r w:rsidRPr="00233A9C">
              <w:rPr>
                <w:rFonts w:ascii="Wingdings" w:eastAsia="Wingdings" w:hAnsi="Wingdings" w:cs="Wingdings"/>
                <w:lang w:val="it-IT"/>
              </w:rPr>
              <w:t>à</w:t>
            </w:r>
            <w:r>
              <w:rPr>
                <w:lang w:val="it-IT"/>
              </w:rPr>
              <w:t xml:space="preserve"> Sessione campionamento (1, N)</w:t>
            </w:r>
          </w:p>
        </w:tc>
        <w:tc>
          <w:tcPr>
            <w:tcW w:w="2114" w:type="dxa"/>
          </w:tcPr>
          <w:p w14:paraId="784E880C" w14:textId="5CBC078C" w:rsidR="00122315" w:rsidRDefault="00233A9C"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Nessuno.</w:t>
            </w:r>
          </w:p>
        </w:tc>
      </w:tr>
      <w:tr w:rsidR="00122315" w14:paraId="4728977A" w14:textId="77777777" w:rsidTr="004F7529">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1980" w:type="dxa"/>
          </w:tcPr>
          <w:p w14:paraId="0831DD34" w14:textId="3DA27C0B" w:rsidR="00122315" w:rsidRDefault="0062754C" w:rsidP="00C01444">
            <w:pPr>
              <w:rPr>
                <w:lang w:val="it-IT"/>
              </w:rPr>
            </w:pPr>
            <w:r>
              <w:rPr>
                <w:lang w:val="it-IT"/>
              </w:rPr>
              <w:t>Effettuazione</w:t>
            </w:r>
          </w:p>
        </w:tc>
        <w:tc>
          <w:tcPr>
            <w:tcW w:w="1984" w:type="dxa"/>
          </w:tcPr>
          <w:p w14:paraId="7BFFCA0F" w14:textId="4F8EE114" w:rsidR="00122315" w:rsidRDefault="00315AFD"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 xml:space="preserve">Associa </w:t>
            </w:r>
            <w:r w:rsidR="004F7529">
              <w:rPr>
                <w:lang w:val="it-IT"/>
              </w:rPr>
              <w:t xml:space="preserve">al sensore </w:t>
            </w:r>
            <w:r>
              <w:rPr>
                <w:lang w:val="it-IT"/>
              </w:rPr>
              <w:t xml:space="preserve">le misurazioni </w:t>
            </w:r>
            <w:r w:rsidR="0062754C">
              <w:rPr>
                <w:lang w:val="it-IT"/>
              </w:rPr>
              <w:t>che quest</w:t>
            </w:r>
            <w:r w:rsidR="004F7529">
              <w:rPr>
                <w:lang w:val="it-IT"/>
              </w:rPr>
              <w:t>o</w:t>
            </w:r>
            <w:r w:rsidR="0062754C">
              <w:rPr>
                <w:lang w:val="it-IT"/>
              </w:rPr>
              <w:t xml:space="preserve"> effettua</w:t>
            </w:r>
            <w:r>
              <w:rPr>
                <w:lang w:val="it-IT"/>
              </w:rPr>
              <w:t>.</w:t>
            </w:r>
          </w:p>
        </w:tc>
        <w:tc>
          <w:tcPr>
            <w:tcW w:w="2552" w:type="dxa"/>
          </w:tcPr>
          <w:p w14:paraId="1EF7AE2B" w14:textId="3088D41F" w:rsidR="00122315" w:rsidRDefault="00662B87"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Sensore</w:t>
            </w:r>
            <w:r w:rsidR="00315AFD">
              <w:rPr>
                <w:lang w:val="it-IT"/>
              </w:rPr>
              <w:t xml:space="preserve"> (1, N) </w:t>
            </w:r>
            <w:r w:rsidR="00315AFD" w:rsidRPr="00315AFD">
              <w:rPr>
                <w:rFonts w:ascii="Wingdings" w:eastAsia="Wingdings" w:hAnsi="Wingdings" w:cs="Wingdings"/>
                <w:lang w:val="it-IT"/>
              </w:rPr>
              <w:t>à</w:t>
            </w:r>
            <w:r w:rsidR="00315AFD">
              <w:rPr>
                <w:lang w:val="it-IT"/>
              </w:rPr>
              <w:t xml:space="preserve"> Misurazione (1</w:t>
            </w:r>
            <w:r w:rsidR="004F7529">
              <w:rPr>
                <w:lang w:val="it-IT"/>
              </w:rPr>
              <w:t>, 1</w:t>
            </w:r>
            <w:r w:rsidR="00315AFD">
              <w:rPr>
                <w:lang w:val="it-IT"/>
              </w:rPr>
              <w:t>)</w:t>
            </w:r>
          </w:p>
        </w:tc>
        <w:tc>
          <w:tcPr>
            <w:tcW w:w="2114" w:type="dxa"/>
          </w:tcPr>
          <w:p w14:paraId="1EE15FE5" w14:textId="30E7770F" w:rsidR="00122315" w:rsidRDefault="00315AFD"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Nessuno.</w:t>
            </w:r>
          </w:p>
        </w:tc>
      </w:tr>
      <w:tr w:rsidR="00122315" w14:paraId="4F0647B9" w14:textId="77777777" w:rsidTr="007A61F7">
        <w:trPr>
          <w:trHeight w:val="1571"/>
        </w:trPr>
        <w:tc>
          <w:tcPr>
            <w:cnfStyle w:val="001000000000" w:firstRow="0" w:lastRow="0" w:firstColumn="1" w:lastColumn="0" w:oddVBand="0" w:evenVBand="0" w:oddHBand="0" w:evenHBand="0" w:firstRowFirstColumn="0" w:firstRowLastColumn="0" w:lastRowFirstColumn="0" w:lastRowLastColumn="0"/>
            <w:tcW w:w="1980" w:type="dxa"/>
          </w:tcPr>
          <w:p w14:paraId="7B480180" w14:textId="6BF84CFE" w:rsidR="00122315" w:rsidRDefault="005100CC" w:rsidP="00C01444">
            <w:pPr>
              <w:rPr>
                <w:lang w:val="it-IT"/>
              </w:rPr>
            </w:pPr>
            <w:r>
              <w:rPr>
                <w:lang w:val="it-IT"/>
              </w:rPr>
              <w:t>Avvenimento</w:t>
            </w:r>
          </w:p>
        </w:tc>
        <w:tc>
          <w:tcPr>
            <w:tcW w:w="1984" w:type="dxa"/>
          </w:tcPr>
          <w:p w14:paraId="146E9812" w14:textId="1F216901" w:rsidR="00122315" w:rsidRDefault="00267812"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Associa la sessione di campionamento alla zona in cui avviene.</w:t>
            </w:r>
          </w:p>
        </w:tc>
        <w:tc>
          <w:tcPr>
            <w:tcW w:w="2552" w:type="dxa"/>
          </w:tcPr>
          <w:p w14:paraId="71CC94B9" w14:textId="551D3AB8" w:rsidR="00122315" w:rsidRDefault="00453EB9"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Sessione campionamento (1</w:t>
            </w:r>
            <w:r w:rsidR="0087602E">
              <w:rPr>
                <w:lang w:val="it-IT"/>
              </w:rPr>
              <w:t>, 1</w:t>
            </w:r>
            <w:r>
              <w:rPr>
                <w:lang w:val="it-IT"/>
              </w:rPr>
              <w:t xml:space="preserve">) </w:t>
            </w:r>
            <w:r w:rsidRPr="00453EB9">
              <w:rPr>
                <w:rFonts w:ascii="Wingdings" w:eastAsia="Wingdings" w:hAnsi="Wingdings" w:cs="Wingdings"/>
                <w:lang w:val="it-IT"/>
              </w:rPr>
              <w:t>à</w:t>
            </w:r>
            <w:r>
              <w:rPr>
                <w:lang w:val="it-IT"/>
              </w:rPr>
              <w:t xml:space="preserve"> Zona (0, N)</w:t>
            </w:r>
          </w:p>
        </w:tc>
        <w:tc>
          <w:tcPr>
            <w:tcW w:w="2114" w:type="dxa"/>
          </w:tcPr>
          <w:p w14:paraId="50726129" w14:textId="29039EC7" w:rsidR="00122315" w:rsidRDefault="00453EB9"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Nessuno.</w:t>
            </w:r>
          </w:p>
        </w:tc>
      </w:tr>
      <w:tr w:rsidR="00122315" w14:paraId="2FB12315" w14:textId="77777777" w:rsidTr="007A61F7">
        <w:trPr>
          <w:cnfStyle w:val="000000100000" w:firstRow="0" w:lastRow="0" w:firstColumn="0" w:lastColumn="0" w:oddVBand="0" w:evenVBand="0" w:oddHBand="1" w:evenHBand="0" w:firstRowFirstColumn="0" w:firstRowLastColumn="0" w:lastRowFirstColumn="0" w:lastRowLastColumn="0"/>
          <w:trHeight w:val="1395"/>
        </w:trPr>
        <w:tc>
          <w:tcPr>
            <w:cnfStyle w:val="001000000000" w:firstRow="0" w:lastRow="0" w:firstColumn="1" w:lastColumn="0" w:oddVBand="0" w:evenVBand="0" w:oddHBand="0" w:evenHBand="0" w:firstRowFirstColumn="0" w:firstRowLastColumn="0" w:lastRowFirstColumn="0" w:lastRowLastColumn="0"/>
            <w:tcW w:w="1980" w:type="dxa"/>
          </w:tcPr>
          <w:p w14:paraId="3EFA5847" w14:textId="5B3EE0BD" w:rsidR="00122315" w:rsidRDefault="005100CC" w:rsidP="00C01444">
            <w:pPr>
              <w:rPr>
                <w:lang w:val="it-IT"/>
              </w:rPr>
            </w:pPr>
            <w:r>
              <w:rPr>
                <w:lang w:val="it-IT"/>
              </w:rPr>
              <w:t>Diramazione</w:t>
            </w:r>
          </w:p>
        </w:tc>
        <w:tc>
          <w:tcPr>
            <w:tcW w:w="1984" w:type="dxa"/>
          </w:tcPr>
          <w:p w14:paraId="25196DFE" w14:textId="36112EB7" w:rsidR="00122315" w:rsidRDefault="00FE2F14"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Associa le allerte alle zone in cui vengono diramate.</w:t>
            </w:r>
          </w:p>
        </w:tc>
        <w:tc>
          <w:tcPr>
            <w:tcW w:w="2552" w:type="dxa"/>
          </w:tcPr>
          <w:p w14:paraId="5B9D66B7" w14:textId="7789AC3C" w:rsidR="00122315" w:rsidRDefault="00FE2F14"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 xml:space="preserve">Allerta (1, N) </w:t>
            </w:r>
            <w:r w:rsidRPr="00FE2F14">
              <w:rPr>
                <w:rFonts w:ascii="Wingdings" w:eastAsia="Wingdings" w:hAnsi="Wingdings" w:cs="Wingdings"/>
                <w:lang w:val="it-IT"/>
              </w:rPr>
              <w:t>à</w:t>
            </w:r>
            <w:r>
              <w:rPr>
                <w:lang w:val="it-IT"/>
              </w:rPr>
              <w:t xml:space="preserve"> Zona (0, N)</w:t>
            </w:r>
          </w:p>
        </w:tc>
        <w:tc>
          <w:tcPr>
            <w:tcW w:w="2114" w:type="dxa"/>
          </w:tcPr>
          <w:p w14:paraId="407A5239" w14:textId="73FC9FB3" w:rsidR="00122315" w:rsidRDefault="00FE2F14"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Nessuno.</w:t>
            </w:r>
          </w:p>
        </w:tc>
      </w:tr>
      <w:tr w:rsidR="005100CC" w14:paraId="0D5959E3" w14:textId="77777777" w:rsidTr="007A61F7">
        <w:trPr>
          <w:trHeight w:val="836"/>
        </w:trPr>
        <w:tc>
          <w:tcPr>
            <w:cnfStyle w:val="001000000000" w:firstRow="0" w:lastRow="0" w:firstColumn="1" w:lastColumn="0" w:oddVBand="0" w:evenVBand="0" w:oddHBand="0" w:evenHBand="0" w:firstRowFirstColumn="0" w:firstRowLastColumn="0" w:lastRowFirstColumn="0" w:lastRowLastColumn="0"/>
            <w:tcW w:w="1980" w:type="dxa"/>
          </w:tcPr>
          <w:p w14:paraId="55194B1A" w14:textId="2B76292F" w:rsidR="005100CC" w:rsidRDefault="00C36DAE" w:rsidP="00C01444">
            <w:pPr>
              <w:rPr>
                <w:lang w:val="it-IT"/>
              </w:rPr>
            </w:pPr>
            <w:r>
              <w:rPr>
                <w:lang w:val="it-IT"/>
              </w:rPr>
              <w:t>Riferimento</w:t>
            </w:r>
          </w:p>
        </w:tc>
        <w:tc>
          <w:tcPr>
            <w:tcW w:w="1984" w:type="dxa"/>
          </w:tcPr>
          <w:p w14:paraId="46631583" w14:textId="4EE7D2FF" w:rsidR="005100CC" w:rsidRDefault="00346918"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Associa il post alla zona di cui fa riferimento.</w:t>
            </w:r>
          </w:p>
        </w:tc>
        <w:tc>
          <w:tcPr>
            <w:tcW w:w="2552" w:type="dxa"/>
          </w:tcPr>
          <w:p w14:paraId="623D2019" w14:textId="083CC1BC" w:rsidR="005100CC" w:rsidRDefault="009D5E46"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Post (</w:t>
            </w:r>
            <w:r w:rsidR="0087602E">
              <w:rPr>
                <w:lang w:val="it-IT"/>
              </w:rPr>
              <w:t xml:space="preserve">0, </w:t>
            </w:r>
            <w:r>
              <w:rPr>
                <w:lang w:val="it-IT"/>
              </w:rPr>
              <w:t xml:space="preserve">1) </w:t>
            </w:r>
            <w:r w:rsidRPr="009D5E46">
              <w:rPr>
                <w:rFonts w:ascii="Wingdings" w:eastAsia="Wingdings" w:hAnsi="Wingdings" w:cs="Wingdings"/>
                <w:lang w:val="it-IT"/>
              </w:rPr>
              <w:t>à</w:t>
            </w:r>
            <w:r>
              <w:rPr>
                <w:lang w:val="it-IT"/>
              </w:rPr>
              <w:t xml:space="preserve"> Zona (0, N)</w:t>
            </w:r>
          </w:p>
        </w:tc>
        <w:tc>
          <w:tcPr>
            <w:tcW w:w="2114" w:type="dxa"/>
          </w:tcPr>
          <w:p w14:paraId="5E05534B" w14:textId="244B7E1E" w:rsidR="005100CC" w:rsidRDefault="009D5E46"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Nessuno.</w:t>
            </w:r>
          </w:p>
        </w:tc>
      </w:tr>
      <w:tr w:rsidR="005100CC" w14:paraId="488A09CC" w14:textId="77777777" w:rsidTr="007A61F7">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1980" w:type="dxa"/>
          </w:tcPr>
          <w:p w14:paraId="77B98DA9" w14:textId="07EABEF5" w:rsidR="005100CC" w:rsidRDefault="00C36DAE" w:rsidP="00C01444">
            <w:pPr>
              <w:rPr>
                <w:lang w:val="it-IT"/>
              </w:rPr>
            </w:pPr>
            <w:r>
              <w:rPr>
                <w:lang w:val="it-IT"/>
              </w:rPr>
              <w:lastRenderedPageBreak/>
              <w:t>Inerenza</w:t>
            </w:r>
          </w:p>
        </w:tc>
        <w:tc>
          <w:tcPr>
            <w:tcW w:w="1984" w:type="dxa"/>
          </w:tcPr>
          <w:p w14:paraId="247C71B3" w14:textId="2E827424" w:rsidR="005100CC" w:rsidRDefault="009D5E46"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 xml:space="preserve">Associa la segnalazione alla zona </w:t>
            </w:r>
            <w:r w:rsidR="00416330">
              <w:rPr>
                <w:lang w:val="it-IT"/>
              </w:rPr>
              <w:t>inerente.</w:t>
            </w:r>
          </w:p>
        </w:tc>
        <w:tc>
          <w:tcPr>
            <w:tcW w:w="2552" w:type="dxa"/>
          </w:tcPr>
          <w:p w14:paraId="5522A9AE" w14:textId="7B9B3A88" w:rsidR="005100CC" w:rsidRDefault="00416330"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Segnalazione (1</w:t>
            </w:r>
            <w:r w:rsidR="0087602E">
              <w:rPr>
                <w:lang w:val="it-IT"/>
              </w:rPr>
              <w:t>, 1</w:t>
            </w:r>
            <w:r>
              <w:rPr>
                <w:lang w:val="it-IT"/>
              </w:rPr>
              <w:t xml:space="preserve">) </w:t>
            </w:r>
            <w:r w:rsidRPr="00416330">
              <w:rPr>
                <w:rFonts w:ascii="Wingdings" w:eastAsia="Wingdings" w:hAnsi="Wingdings" w:cs="Wingdings"/>
                <w:lang w:val="it-IT"/>
              </w:rPr>
              <w:t>à</w:t>
            </w:r>
            <w:r>
              <w:rPr>
                <w:lang w:val="it-IT"/>
              </w:rPr>
              <w:t xml:space="preserve"> Zona (0, N)</w:t>
            </w:r>
          </w:p>
        </w:tc>
        <w:tc>
          <w:tcPr>
            <w:tcW w:w="2114" w:type="dxa"/>
          </w:tcPr>
          <w:p w14:paraId="2DD46742" w14:textId="65B3B56C" w:rsidR="005100CC" w:rsidRDefault="00416330"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Nessuno.</w:t>
            </w:r>
          </w:p>
        </w:tc>
      </w:tr>
      <w:tr w:rsidR="005100CC" w14:paraId="4E91B10B" w14:textId="77777777" w:rsidTr="007A61F7">
        <w:trPr>
          <w:trHeight w:val="1008"/>
        </w:trPr>
        <w:tc>
          <w:tcPr>
            <w:cnfStyle w:val="001000000000" w:firstRow="0" w:lastRow="0" w:firstColumn="1" w:lastColumn="0" w:oddVBand="0" w:evenVBand="0" w:oddHBand="0" w:evenHBand="0" w:firstRowFirstColumn="0" w:firstRowLastColumn="0" w:lastRowFirstColumn="0" w:lastRowLastColumn="0"/>
            <w:tcW w:w="1980" w:type="dxa"/>
          </w:tcPr>
          <w:p w14:paraId="233450FD" w14:textId="518378AE" w:rsidR="005100CC" w:rsidRDefault="001B4703" w:rsidP="00C01444">
            <w:pPr>
              <w:rPr>
                <w:lang w:val="it-IT"/>
              </w:rPr>
            </w:pPr>
            <w:r>
              <w:rPr>
                <w:lang w:val="it-IT"/>
              </w:rPr>
              <w:t>Contenimento</w:t>
            </w:r>
          </w:p>
        </w:tc>
        <w:tc>
          <w:tcPr>
            <w:tcW w:w="1984" w:type="dxa"/>
          </w:tcPr>
          <w:p w14:paraId="2913CECE" w14:textId="0046114C" w:rsidR="005100CC" w:rsidRDefault="00EC52DE"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Associa un post ai file multimediali che contiene.</w:t>
            </w:r>
          </w:p>
        </w:tc>
        <w:tc>
          <w:tcPr>
            <w:tcW w:w="2552" w:type="dxa"/>
          </w:tcPr>
          <w:p w14:paraId="77F186F4" w14:textId="5BF4FF24" w:rsidR="005100CC" w:rsidRDefault="00EC52DE"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Post (0, N) </w:t>
            </w:r>
            <w:r w:rsidRPr="00EC52DE">
              <w:rPr>
                <w:rFonts w:ascii="Wingdings" w:eastAsia="Wingdings" w:hAnsi="Wingdings" w:cs="Wingdings"/>
                <w:lang w:val="it-IT"/>
              </w:rPr>
              <w:t>à</w:t>
            </w:r>
            <w:r>
              <w:rPr>
                <w:lang w:val="it-IT"/>
              </w:rPr>
              <w:t xml:space="preserve"> File multimediale (</w:t>
            </w:r>
            <w:r w:rsidR="002813B4">
              <w:rPr>
                <w:lang w:val="it-IT"/>
              </w:rPr>
              <w:t xml:space="preserve">0, </w:t>
            </w:r>
            <w:r>
              <w:rPr>
                <w:lang w:val="it-IT"/>
              </w:rPr>
              <w:t>1)</w:t>
            </w:r>
          </w:p>
        </w:tc>
        <w:tc>
          <w:tcPr>
            <w:tcW w:w="2114" w:type="dxa"/>
          </w:tcPr>
          <w:p w14:paraId="07D341D8" w14:textId="039917DE" w:rsidR="005100CC" w:rsidRDefault="00EC52DE"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Nessuno.</w:t>
            </w:r>
          </w:p>
        </w:tc>
      </w:tr>
      <w:tr w:rsidR="005100CC" w14:paraId="1310CE28" w14:textId="77777777" w:rsidTr="007A61F7">
        <w:trPr>
          <w:cnfStyle w:val="000000100000" w:firstRow="0" w:lastRow="0" w:firstColumn="0" w:lastColumn="0" w:oddVBand="0" w:evenVBand="0" w:oddHBand="1" w:evenHBand="0" w:firstRowFirstColumn="0" w:firstRowLastColumn="0" w:lastRowFirstColumn="0" w:lastRowLastColumn="0"/>
          <w:trHeight w:val="1381"/>
        </w:trPr>
        <w:tc>
          <w:tcPr>
            <w:cnfStyle w:val="001000000000" w:firstRow="0" w:lastRow="0" w:firstColumn="1" w:lastColumn="0" w:oddVBand="0" w:evenVBand="0" w:oddHBand="0" w:evenHBand="0" w:firstRowFirstColumn="0" w:firstRowLastColumn="0" w:lastRowFirstColumn="0" w:lastRowLastColumn="0"/>
            <w:tcW w:w="1980" w:type="dxa"/>
          </w:tcPr>
          <w:p w14:paraId="5C5FF46C" w14:textId="7A9C6A8F" w:rsidR="005100CC" w:rsidRDefault="001B4703" w:rsidP="00C01444">
            <w:pPr>
              <w:rPr>
                <w:lang w:val="it-IT"/>
              </w:rPr>
            </w:pPr>
            <w:r>
              <w:rPr>
                <w:lang w:val="it-IT"/>
              </w:rPr>
              <w:t>Inclusione</w:t>
            </w:r>
          </w:p>
        </w:tc>
        <w:tc>
          <w:tcPr>
            <w:tcW w:w="1984" w:type="dxa"/>
          </w:tcPr>
          <w:p w14:paraId="6830C233" w14:textId="0B3AFD5D" w:rsidR="005100CC" w:rsidRDefault="0058284B"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Associa la segnalazione ai file multimediali che include.</w:t>
            </w:r>
          </w:p>
        </w:tc>
        <w:tc>
          <w:tcPr>
            <w:tcW w:w="2552" w:type="dxa"/>
          </w:tcPr>
          <w:p w14:paraId="31971F1B" w14:textId="07A50254" w:rsidR="005100CC" w:rsidRDefault="002B5065"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 xml:space="preserve">Segnalazione (1, N) </w:t>
            </w:r>
            <w:r w:rsidRPr="002B5065">
              <w:rPr>
                <w:rFonts w:ascii="Wingdings" w:eastAsia="Wingdings" w:hAnsi="Wingdings" w:cs="Wingdings"/>
                <w:lang w:val="it-IT"/>
              </w:rPr>
              <w:t>à</w:t>
            </w:r>
            <w:r>
              <w:rPr>
                <w:lang w:val="it-IT"/>
              </w:rPr>
              <w:t xml:space="preserve"> File multimediali (</w:t>
            </w:r>
            <w:r w:rsidR="002813B4">
              <w:rPr>
                <w:lang w:val="it-IT"/>
              </w:rPr>
              <w:t xml:space="preserve">0, </w:t>
            </w:r>
            <w:r>
              <w:rPr>
                <w:lang w:val="it-IT"/>
              </w:rPr>
              <w:t>1)</w:t>
            </w:r>
          </w:p>
        </w:tc>
        <w:tc>
          <w:tcPr>
            <w:tcW w:w="2114" w:type="dxa"/>
          </w:tcPr>
          <w:p w14:paraId="0D911CF6" w14:textId="7E7727BE" w:rsidR="005100CC" w:rsidRDefault="002B5065"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Nessuno.</w:t>
            </w:r>
          </w:p>
        </w:tc>
      </w:tr>
      <w:tr w:rsidR="005100CC" w14:paraId="200B2BD6" w14:textId="77777777" w:rsidTr="007A61F7">
        <w:trPr>
          <w:trHeight w:val="1131"/>
        </w:trPr>
        <w:tc>
          <w:tcPr>
            <w:cnfStyle w:val="001000000000" w:firstRow="0" w:lastRow="0" w:firstColumn="1" w:lastColumn="0" w:oddVBand="0" w:evenVBand="0" w:oddHBand="0" w:evenHBand="0" w:firstRowFirstColumn="0" w:firstRowLastColumn="0" w:lastRowFirstColumn="0" w:lastRowLastColumn="0"/>
            <w:tcW w:w="1980" w:type="dxa"/>
          </w:tcPr>
          <w:p w14:paraId="559FC85C" w14:textId="60E2287A" w:rsidR="005100CC" w:rsidRDefault="00017F6E" w:rsidP="00C01444">
            <w:pPr>
              <w:rPr>
                <w:lang w:val="it-IT"/>
              </w:rPr>
            </w:pPr>
            <w:r>
              <w:rPr>
                <w:lang w:val="it-IT"/>
              </w:rPr>
              <w:t>Caricamento</w:t>
            </w:r>
          </w:p>
        </w:tc>
        <w:tc>
          <w:tcPr>
            <w:tcW w:w="1984" w:type="dxa"/>
          </w:tcPr>
          <w:p w14:paraId="6DD65D04" w14:textId="1860E3A6" w:rsidR="005100CC" w:rsidRDefault="00187C0A"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Associa all’utente i post che egli carica.</w:t>
            </w:r>
          </w:p>
        </w:tc>
        <w:tc>
          <w:tcPr>
            <w:tcW w:w="2552" w:type="dxa"/>
          </w:tcPr>
          <w:p w14:paraId="53BB5C5C" w14:textId="3BEDFBE6" w:rsidR="005100CC" w:rsidRDefault="00187C0A"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Utente (1, N) </w:t>
            </w:r>
            <w:r w:rsidRPr="00187C0A">
              <w:rPr>
                <w:rFonts w:ascii="Wingdings" w:eastAsia="Wingdings" w:hAnsi="Wingdings" w:cs="Wingdings"/>
                <w:lang w:val="it-IT"/>
              </w:rPr>
              <w:t>à</w:t>
            </w:r>
            <w:r>
              <w:rPr>
                <w:lang w:val="it-IT"/>
              </w:rPr>
              <w:t xml:space="preserve"> Post (1</w:t>
            </w:r>
            <w:r w:rsidR="002813B4">
              <w:rPr>
                <w:lang w:val="it-IT"/>
              </w:rPr>
              <w:t xml:space="preserve">, </w:t>
            </w:r>
            <w:r>
              <w:rPr>
                <w:lang w:val="it-IT"/>
              </w:rPr>
              <w:t>1)</w:t>
            </w:r>
          </w:p>
        </w:tc>
        <w:tc>
          <w:tcPr>
            <w:tcW w:w="2114" w:type="dxa"/>
          </w:tcPr>
          <w:p w14:paraId="55D323A4" w14:textId="71FD3E08" w:rsidR="005100CC" w:rsidRDefault="002E2778"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Nessuno.</w:t>
            </w:r>
          </w:p>
        </w:tc>
      </w:tr>
      <w:tr w:rsidR="005100CC" w:rsidRPr="00274658" w14:paraId="675D8B4F" w14:textId="77777777" w:rsidTr="007A61F7">
        <w:trPr>
          <w:cnfStyle w:val="000000100000" w:firstRow="0" w:lastRow="0" w:firstColumn="0" w:lastColumn="0" w:oddVBand="0" w:evenVBand="0" w:oddHBand="1" w:evenHBand="0" w:firstRowFirstColumn="0" w:firstRowLastColumn="0" w:lastRowFirstColumn="0" w:lastRowLastColumn="0"/>
          <w:trHeight w:val="1423"/>
        </w:trPr>
        <w:tc>
          <w:tcPr>
            <w:cnfStyle w:val="001000000000" w:firstRow="0" w:lastRow="0" w:firstColumn="1" w:lastColumn="0" w:oddVBand="0" w:evenVBand="0" w:oddHBand="0" w:evenHBand="0" w:firstRowFirstColumn="0" w:firstRowLastColumn="0" w:lastRowFirstColumn="0" w:lastRowLastColumn="0"/>
            <w:tcW w:w="1980" w:type="dxa"/>
          </w:tcPr>
          <w:p w14:paraId="19DB82C3" w14:textId="00675202" w:rsidR="005100CC" w:rsidRDefault="00A72B0A" w:rsidP="00C01444">
            <w:pPr>
              <w:rPr>
                <w:lang w:val="it-IT"/>
              </w:rPr>
            </w:pPr>
            <w:r>
              <w:rPr>
                <w:lang w:val="it-IT"/>
              </w:rPr>
              <w:t>Verifica</w:t>
            </w:r>
          </w:p>
        </w:tc>
        <w:tc>
          <w:tcPr>
            <w:tcW w:w="1984" w:type="dxa"/>
          </w:tcPr>
          <w:p w14:paraId="15342F3C" w14:textId="1EA9FF98" w:rsidR="005100CC" w:rsidRDefault="009A7572"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Associa i fact</w:t>
            </w:r>
            <w:r w:rsidR="001752F3">
              <w:rPr>
                <w:lang w:val="it-IT"/>
              </w:rPr>
              <w:t xml:space="preserve"> </w:t>
            </w:r>
            <w:r>
              <w:rPr>
                <w:lang w:val="it-IT"/>
              </w:rPr>
              <w:t>checker ai post che vanno a verificare.</w:t>
            </w:r>
          </w:p>
        </w:tc>
        <w:tc>
          <w:tcPr>
            <w:tcW w:w="2552" w:type="dxa"/>
          </w:tcPr>
          <w:p w14:paraId="0E04D3B6" w14:textId="19B316FF" w:rsidR="005100CC" w:rsidRPr="00A416AA" w:rsidRDefault="009A7572" w:rsidP="00C01444">
            <w:pPr>
              <w:cnfStyle w:val="000000100000" w:firstRow="0" w:lastRow="0" w:firstColumn="0" w:lastColumn="0" w:oddVBand="0" w:evenVBand="0" w:oddHBand="1" w:evenHBand="0" w:firstRowFirstColumn="0" w:firstRowLastColumn="0" w:lastRowFirstColumn="0" w:lastRowLastColumn="0"/>
              <w:rPr>
                <w:lang w:val="en-GB"/>
              </w:rPr>
            </w:pPr>
            <w:r w:rsidRPr="00A416AA">
              <w:rPr>
                <w:lang w:val="en-GB"/>
              </w:rPr>
              <w:t xml:space="preserve">Fact checker (0, N) </w:t>
            </w:r>
            <w:r w:rsidRPr="009A7572">
              <w:rPr>
                <w:rFonts w:ascii="Wingdings" w:eastAsia="Wingdings" w:hAnsi="Wingdings" w:cs="Wingdings"/>
                <w:lang w:val="it-IT"/>
              </w:rPr>
              <w:t>à</w:t>
            </w:r>
            <w:r w:rsidRPr="00A416AA">
              <w:rPr>
                <w:lang w:val="en-GB"/>
              </w:rPr>
              <w:t xml:space="preserve"> Post (1, N)</w:t>
            </w:r>
          </w:p>
        </w:tc>
        <w:tc>
          <w:tcPr>
            <w:tcW w:w="2114" w:type="dxa"/>
          </w:tcPr>
          <w:p w14:paraId="6A3AA875" w14:textId="75B1BE14" w:rsidR="005100CC" w:rsidRDefault="007A61F7"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data_ora (data e ora): indica la data e l’ora in cui è stata svolta la verifica.</w:t>
            </w:r>
          </w:p>
        </w:tc>
      </w:tr>
      <w:tr w:rsidR="005100CC" w14:paraId="2B6EF2E7" w14:textId="77777777" w:rsidTr="007A61F7">
        <w:trPr>
          <w:trHeight w:val="1401"/>
        </w:trPr>
        <w:tc>
          <w:tcPr>
            <w:cnfStyle w:val="001000000000" w:firstRow="0" w:lastRow="0" w:firstColumn="1" w:lastColumn="0" w:oddVBand="0" w:evenVBand="0" w:oddHBand="0" w:evenHBand="0" w:firstRowFirstColumn="0" w:firstRowLastColumn="0" w:lastRowFirstColumn="0" w:lastRowLastColumn="0"/>
            <w:tcW w:w="1980" w:type="dxa"/>
          </w:tcPr>
          <w:p w14:paraId="3883074F" w14:textId="58FB95DB" w:rsidR="005100CC" w:rsidRDefault="00A72B0A" w:rsidP="00C01444">
            <w:pPr>
              <w:rPr>
                <w:lang w:val="it-IT"/>
              </w:rPr>
            </w:pPr>
            <w:r>
              <w:rPr>
                <w:lang w:val="it-IT"/>
              </w:rPr>
              <w:t>Invio</w:t>
            </w:r>
          </w:p>
        </w:tc>
        <w:tc>
          <w:tcPr>
            <w:tcW w:w="1984" w:type="dxa"/>
          </w:tcPr>
          <w:p w14:paraId="15BC2ECE" w14:textId="7E3A030E" w:rsidR="005100CC" w:rsidRDefault="00F552E6"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Associa l’utente della piattaforma alle segnalazioni che invia.</w:t>
            </w:r>
          </w:p>
        </w:tc>
        <w:tc>
          <w:tcPr>
            <w:tcW w:w="2552" w:type="dxa"/>
          </w:tcPr>
          <w:p w14:paraId="6F5C44CA" w14:textId="75789C93" w:rsidR="005100CC" w:rsidRDefault="00F552E6"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Utente piattaforma (0, N) </w:t>
            </w:r>
            <w:r w:rsidRPr="00F552E6">
              <w:rPr>
                <w:rFonts w:ascii="Wingdings" w:eastAsia="Wingdings" w:hAnsi="Wingdings" w:cs="Wingdings"/>
                <w:lang w:val="it-IT"/>
              </w:rPr>
              <w:t>à</w:t>
            </w:r>
            <w:r>
              <w:rPr>
                <w:lang w:val="it-IT"/>
              </w:rPr>
              <w:t xml:space="preserve"> Segnalazione (1</w:t>
            </w:r>
            <w:r w:rsidR="001A2B8A">
              <w:rPr>
                <w:lang w:val="it-IT"/>
              </w:rPr>
              <w:t>, 1</w:t>
            </w:r>
            <w:r>
              <w:rPr>
                <w:lang w:val="it-IT"/>
              </w:rPr>
              <w:t>)</w:t>
            </w:r>
          </w:p>
        </w:tc>
        <w:tc>
          <w:tcPr>
            <w:tcW w:w="2114" w:type="dxa"/>
          </w:tcPr>
          <w:p w14:paraId="41C7DCD0" w14:textId="04D20B83" w:rsidR="005100CC" w:rsidRDefault="00F552E6"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Nessuno.</w:t>
            </w:r>
          </w:p>
        </w:tc>
      </w:tr>
      <w:tr w:rsidR="00B63611" w14:paraId="3E389A43" w14:textId="77777777" w:rsidTr="00D6635E">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980" w:type="dxa"/>
          </w:tcPr>
          <w:p w14:paraId="795EDFF9" w14:textId="0CE86307" w:rsidR="00B63611" w:rsidRDefault="00B63611" w:rsidP="00C01444">
            <w:pPr>
              <w:rPr>
                <w:lang w:val="it-IT"/>
              </w:rPr>
            </w:pPr>
            <w:r>
              <w:rPr>
                <w:lang w:val="it-IT"/>
              </w:rPr>
              <w:t>Raccolta</w:t>
            </w:r>
          </w:p>
        </w:tc>
        <w:tc>
          <w:tcPr>
            <w:tcW w:w="1984" w:type="dxa"/>
          </w:tcPr>
          <w:p w14:paraId="47C33FE1" w14:textId="0AD65017" w:rsidR="00B63611" w:rsidRDefault="00D6635E"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Associa la sessione di campionamento alle misurazioni che raccoglie</w:t>
            </w:r>
          </w:p>
        </w:tc>
        <w:tc>
          <w:tcPr>
            <w:tcW w:w="2552" w:type="dxa"/>
          </w:tcPr>
          <w:p w14:paraId="28766E49" w14:textId="45848DAC" w:rsidR="00B63611" w:rsidRDefault="00D6635E"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 xml:space="preserve">Sessione campionamento (1, N) </w:t>
            </w:r>
            <w:r w:rsidRPr="00D6635E">
              <w:rPr>
                <w:rFonts w:ascii="Wingdings" w:eastAsia="Wingdings" w:hAnsi="Wingdings" w:cs="Wingdings"/>
                <w:lang w:val="it-IT"/>
              </w:rPr>
              <w:t>à</w:t>
            </w:r>
            <w:r>
              <w:rPr>
                <w:lang w:val="it-IT"/>
              </w:rPr>
              <w:t xml:space="preserve"> Misurazione (1, 1)</w:t>
            </w:r>
          </w:p>
        </w:tc>
        <w:tc>
          <w:tcPr>
            <w:tcW w:w="2114" w:type="dxa"/>
          </w:tcPr>
          <w:p w14:paraId="6271AE4D" w14:textId="1E9D8A85" w:rsidR="00B63611" w:rsidRDefault="00D6635E"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Nessuno.</w:t>
            </w:r>
          </w:p>
        </w:tc>
      </w:tr>
    </w:tbl>
    <w:p w14:paraId="683A2209" w14:textId="77777777" w:rsidR="007A61F7" w:rsidRDefault="007A61F7">
      <w:pPr>
        <w:rPr>
          <w:lang w:val="it-IT"/>
        </w:rPr>
      </w:pPr>
      <w:r>
        <w:rPr>
          <w:lang w:val="it-IT"/>
        </w:rPr>
        <w:br w:type="page"/>
      </w:r>
    </w:p>
    <w:p w14:paraId="2F69C991" w14:textId="722FC1FE" w:rsidR="00192069" w:rsidRDefault="009940CD" w:rsidP="009940CD">
      <w:pPr>
        <w:pStyle w:val="Titolo2"/>
        <w:rPr>
          <w:lang w:val="it-IT"/>
        </w:rPr>
      </w:pPr>
      <w:bookmarkStart w:id="57" w:name="_Toc121995243"/>
      <w:r>
        <w:rPr>
          <w:lang w:val="it-IT"/>
        </w:rPr>
        <w:lastRenderedPageBreak/>
        <w:t>Regole aziendali</w:t>
      </w:r>
      <w:bookmarkEnd w:id="57"/>
    </w:p>
    <w:p w14:paraId="55D330AE" w14:textId="1193D74F" w:rsidR="00FB3AB2" w:rsidRDefault="00953B75" w:rsidP="006F5FED">
      <w:pPr>
        <w:pStyle w:val="Titolo3"/>
        <w:rPr>
          <w:lang w:val="it-IT"/>
        </w:rPr>
      </w:pPr>
      <w:bookmarkStart w:id="58" w:name="_Toc121995244"/>
      <w:r>
        <w:rPr>
          <w:lang w:val="it-IT"/>
        </w:rPr>
        <w:t xml:space="preserve">Regole </w:t>
      </w:r>
      <w:r w:rsidR="00FA0B8C">
        <w:rPr>
          <w:lang w:val="it-IT"/>
        </w:rPr>
        <w:t>di vincolo</w:t>
      </w:r>
      <w:bookmarkEnd w:id="58"/>
    </w:p>
    <w:p w14:paraId="08124EBC" w14:textId="1F21D982" w:rsidR="00EC4190" w:rsidRDefault="00406071" w:rsidP="002530AE">
      <w:pPr>
        <w:pStyle w:val="Paragrafoelenco"/>
        <w:numPr>
          <w:ilvl w:val="0"/>
          <w:numId w:val="39"/>
        </w:numPr>
        <w:jc w:val="both"/>
        <w:rPr>
          <w:lang w:val="it-IT"/>
        </w:rPr>
      </w:pPr>
      <w:r>
        <w:rPr>
          <w:lang w:val="it-IT"/>
        </w:rPr>
        <w:t>“</w:t>
      </w:r>
      <w:r w:rsidRPr="00EF19C9">
        <w:rPr>
          <w:i/>
          <w:iCs/>
          <w:lang w:val="it-IT"/>
        </w:rPr>
        <w:t>tipologia</w:t>
      </w:r>
      <w:r>
        <w:rPr>
          <w:lang w:val="it-IT"/>
        </w:rPr>
        <w:t xml:space="preserve">” relativa all’entità </w:t>
      </w:r>
      <w:r w:rsidRPr="00EF19C9">
        <w:rPr>
          <w:i/>
          <w:iCs/>
          <w:lang w:val="it-IT"/>
        </w:rPr>
        <w:t>Sensore</w:t>
      </w:r>
      <w:r>
        <w:rPr>
          <w:lang w:val="it-IT"/>
        </w:rPr>
        <w:t xml:space="preserve"> deve assumere il seguente set di valori: </w:t>
      </w:r>
      <w:r w:rsidR="006861F3">
        <w:rPr>
          <w:lang w:val="it-IT"/>
        </w:rPr>
        <w:t xml:space="preserve">“radiometro per umidità”, “radiometro per </w:t>
      </w:r>
      <w:r w:rsidR="000A7C40">
        <w:rPr>
          <w:lang w:val="it-IT"/>
        </w:rPr>
        <w:t xml:space="preserve">bacino d’acqua”, </w:t>
      </w:r>
      <w:r w:rsidR="000E1A1D">
        <w:rPr>
          <w:lang w:val="it-IT"/>
        </w:rPr>
        <w:t>“</w:t>
      </w:r>
      <w:r w:rsidR="00BE4B49">
        <w:rPr>
          <w:lang w:val="it-IT"/>
        </w:rPr>
        <w:t>idrometro</w:t>
      </w:r>
      <w:r w:rsidR="0023642C">
        <w:rPr>
          <w:lang w:val="it-IT"/>
        </w:rPr>
        <w:t>”</w:t>
      </w:r>
      <w:r w:rsidR="00F3111F">
        <w:rPr>
          <w:lang w:val="it-IT"/>
        </w:rPr>
        <w:t>”</w:t>
      </w:r>
      <w:r w:rsidR="00CF3981">
        <w:rPr>
          <w:lang w:val="it-IT"/>
        </w:rPr>
        <w:t>.</w:t>
      </w:r>
    </w:p>
    <w:p w14:paraId="2051019E" w14:textId="2EA42650" w:rsidR="00523355" w:rsidRDefault="00523355" w:rsidP="002530AE">
      <w:pPr>
        <w:pStyle w:val="Paragrafoelenco"/>
        <w:numPr>
          <w:ilvl w:val="0"/>
          <w:numId w:val="39"/>
        </w:numPr>
        <w:jc w:val="both"/>
        <w:rPr>
          <w:lang w:val="it-IT"/>
        </w:rPr>
      </w:pPr>
      <w:r>
        <w:rPr>
          <w:lang w:val="it-IT"/>
        </w:rPr>
        <w:t>“</w:t>
      </w:r>
      <w:r w:rsidRPr="00EF19C9">
        <w:rPr>
          <w:i/>
          <w:iCs/>
          <w:lang w:val="it-IT"/>
        </w:rPr>
        <w:t>tipologia</w:t>
      </w:r>
      <w:r>
        <w:rPr>
          <w:lang w:val="it-IT"/>
        </w:rPr>
        <w:t xml:space="preserve">” relativa all’entità </w:t>
      </w:r>
      <w:r w:rsidR="00852D7D" w:rsidRPr="00EF19C9">
        <w:rPr>
          <w:i/>
          <w:iCs/>
          <w:lang w:val="it-IT"/>
        </w:rPr>
        <w:t>Riparazione</w:t>
      </w:r>
      <w:r>
        <w:rPr>
          <w:lang w:val="it-IT"/>
        </w:rPr>
        <w:t xml:space="preserve"> deve assumere il seguente set di valori: </w:t>
      </w:r>
      <w:r w:rsidR="00260D4E">
        <w:rPr>
          <w:lang w:val="it-IT"/>
        </w:rPr>
        <w:t>“sostituzione”, “</w:t>
      </w:r>
      <w:r w:rsidR="00354C0E">
        <w:rPr>
          <w:lang w:val="it-IT"/>
        </w:rPr>
        <w:t>aggiornamento”, “reset”, “ricalibrazione”</w:t>
      </w:r>
      <w:r w:rsidR="00FB6D47">
        <w:rPr>
          <w:lang w:val="it-IT"/>
        </w:rPr>
        <w:t>.</w:t>
      </w:r>
    </w:p>
    <w:p w14:paraId="70CB7EDC" w14:textId="4975EC23" w:rsidR="00A361D1" w:rsidRDefault="00A361D1" w:rsidP="002530AE">
      <w:pPr>
        <w:pStyle w:val="Paragrafoelenco"/>
        <w:numPr>
          <w:ilvl w:val="0"/>
          <w:numId w:val="39"/>
        </w:numPr>
        <w:jc w:val="both"/>
        <w:rPr>
          <w:lang w:val="it-IT"/>
        </w:rPr>
      </w:pPr>
      <w:r>
        <w:rPr>
          <w:lang w:val="it-IT"/>
        </w:rPr>
        <w:t>“</w:t>
      </w:r>
      <w:r w:rsidRPr="00EF19C9">
        <w:rPr>
          <w:i/>
          <w:iCs/>
          <w:lang w:val="it-IT"/>
        </w:rPr>
        <w:t>tipologia</w:t>
      </w:r>
      <w:r>
        <w:rPr>
          <w:lang w:val="it-IT"/>
        </w:rPr>
        <w:t xml:space="preserve">” relativa all’entità </w:t>
      </w:r>
      <w:r w:rsidRPr="00EF19C9">
        <w:rPr>
          <w:i/>
          <w:iCs/>
          <w:lang w:val="it-IT"/>
        </w:rPr>
        <w:t>Allerta</w:t>
      </w:r>
      <w:r>
        <w:rPr>
          <w:lang w:val="it-IT"/>
        </w:rPr>
        <w:t xml:space="preserve"> deve assumere il seguente set di valori: </w:t>
      </w:r>
      <w:r w:rsidR="00055D7F">
        <w:rPr>
          <w:lang w:val="it-IT"/>
        </w:rPr>
        <w:t>“</w:t>
      </w:r>
      <w:r w:rsidR="00A3452A">
        <w:rPr>
          <w:lang w:val="it-IT"/>
        </w:rPr>
        <w:t xml:space="preserve">allerta </w:t>
      </w:r>
      <w:r w:rsidR="00E46673">
        <w:rPr>
          <w:lang w:val="it-IT"/>
        </w:rPr>
        <w:t>temporale</w:t>
      </w:r>
      <w:r w:rsidR="00A3452A">
        <w:rPr>
          <w:lang w:val="it-IT"/>
        </w:rPr>
        <w:t xml:space="preserve">”, “allerta </w:t>
      </w:r>
      <w:r w:rsidR="00517AAB">
        <w:rPr>
          <w:lang w:val="it-IT"/>
        </w:rPr>
        <w:t xml:space="preserve">inondazione”, </w:t>
      </w:r>
      <w:r w:rsidR="00A3452A">
        <w:rPr>
          <w:lang w:val="it-IT"/>
        </w:rPr>
        <w:t>“allerta neve”, “allerta vento”</w:t>
      </w:r>
      <w:r w:rsidR="001D12BA">
        <w:rPr>
          <w:lang w:val="it-IT"/>
        </w:rPr>
        <w:t>.</w:t>
      </w:r>
    </w:p>
    <w:p w14:paraId="3DD633A5" w14:textId="79641434" w:rsidR="00A361D1" w:rsidRDefault="00A361D1" w:rsidP="002530AE">
      <w:pPr>
        <w:pStyle w:val="Paragrafoelenco"/>
        <w:numPr>
          <w:ilvl w:val="0"/>
          <w:numId w:val="39"/>
        </w:numPr>
        <w:jc w:val="both"/>
        <w:rPr>
          <w:lang w:val="it-IT"/>
        </w:rPr>
      </w:pPr>
      <w:r>
        <w:rPr>
          <w:lang w:val="it-IT"/>
        </w:rPr>
        <w:t>“</w:t>
      </w:r>
      <w:r w:rsidRPr="00EF19C9">
        <w:rPr>
          <w:i/>
          <w:iCs/>
          <w:lang w:val="it-IT"/>
        </w:rPr>
        <w:t>tipologia</w:t>
      </w:r>
      <w:r>
        <w:rPr>
          <w:lang w:val="it-IT"/>
        </w:rPr>
        <w:t xml:space="preserve">” relativa all’entità </w:t>
      </w:r>
      <w:r w:rsidRPr="00EF19C9">
        <w:rPr>
          <w:i/>
          <w:iCs/>
          <w:lang w:val="it-IT"/>
        </w:rPr>
        <w:t>Zona</w:t>
      </w:r>
      <w:r>
        <w:rPr>
          <w:lang w:val="it-IT"/>
        </w:rPr>
        <w:t xml:space="preserve"> deve assumere il seguente set di valori: </w:t>
      </w:r>
      <w:r w:rsidR="00FA7519">
        <w:rPr>
          <w:lang w:val="it-IT"/>
        </w:rPr>
        <w:t xml:space="preserve">“zona </w:t>
      </w:r>
      <w:r w:rsidR="008B6154">
        <w:rPr>
          <w:lang w:val="it-IT"/>
        </w:rPr>
        <w:t xml:space="preserve">pianeggiante”, “zona </w:t>
      </w:r>
      <w:r w:rsidR="00FA7519">
        <w:rPr>
          <w:lang w:val="it-IT"/>
        </w:rPr>
        <w:t xml:space="preserve">fluviale”, </w:t>
      </w:r>
      <w:r w:rsidR="00473DBC">
        <w:rPr>
          <w:lang w:val="it-IT"/>
        </w:rPr>
        <w:t xml:space="preserve">“zona </w:t>
      </w:r>
      <w:r w:rsidR="008B6154">
        <w:rPr>
          <w:lang w:val="it-IT"/>
        </w:rPr>
        <w:t>collinare</w:t>
      </w:r>
      <w:r w:rsidR="00473DBC">
        <w:rPr>
          <w:lang w:val="it-IT"/>
        </w:rPr>
        <w:t xml:space="preserve">”, </w:t>
      </w:r>
      <w:r w:rsidR="00A33859">
        <w:rPr>
          <w:lang w:val="it-IT"/>
        </w:rPr>
        <w:t>“zona montuosa</w:t>
      </w:r>
      <w:r w:rsidR="008B6154">
        <w:rPr>
          <w:lang w:val="it-IT"/>
        </w:rPr>
        <w:t>”</w:t>
      </w:r>
      <w:r w:rsidR="00F43373">
        <w:rPr>
          <w:lang w:val="it-IT"/>
        </w:rPr>
        <w:t>.</w:t>
      </w:r>
    </w:p>
    <w:p w14:paraId="691091A4" w14:textId="06805679" w:rsidR="00446EDD" w:rsidRDefault="00446EDD" w:rsidP="002530AE">
      <w:pPr>
        <w:pStyle w:val="Paragrafoelenco"/>
        <w:numPr>
          <w:ilvl w:val="0"/>
          <w:numId w:val="39"/>
        </w:numPr>
        <w:jc w:val="both"/>
        <w:rPr>
          <w:lang w:val="it-IT"/>
        </w:rPr>
      </w:pPr>
      <w:r>
        <w:rPr>
          <w:lang w:val="it-IT"/>
        </w:rPr>
        <w:t>“</w:t>
      </w:r>
      <w:r w:rsidRPr="00EF19C9">
        <w:rPr>
          <w:i/>
          <w:iCs/>
          <w:lang w:val="it-IT"/>
        </w:rPr>
        <w:t>tipologia</w:t>
      </w:r>
      <w:r>
        <w:rPr>
          <w:lang w:val="it-IT"/>
        </w:rPr>
        <w:t xml:space="preserve">” relativa all’entità </w:t>
      </w:r>
      <w:r w:rsidRPr="00EF19C9">
        <w:rPr>
          <w:i/>
          <w:iCs/>
          <w:lang w:val="it-IT"/>
        </w:rPr>
        <w:t>File multimediale</w:t>
      </w:r>
      <w:r>
        <w:rPr>
          <w:lang w:val="it-IT"/>
        </w:rPr>
        <w:t xml:space="preserve"> deve assumere il seguente set di valori: </w:t>
      </w:r>
      <w:r w:rsidR="002F517B">
        <w:rPr>
          <w:lang w:val="it-IT"/>
        </w:rPr>
        <w:t>“immagine”, “video”.</w:t>
      </w:r>
    </w:p>
    <w:p w14:paraId="3144E17D" w14:textId="0F67FA91" w:rsidR="00446EDD" w:rsidRDefault="00446EDD" w:rsidP="002530AE">
      <w:pPr>
        <w:pStyle w:val="Paragrafoelenco"/>
        <w:numPr>
          <w:ilvl w:val="0"/>
          <w:numId w:val="39"/>
        </w:numPr>
        <w:jc w:val="both"/>
        <w:rPr>
          <w:lang w:val="it-IT"/>
        </w:rPr>
      </w:pPr>
      <w:r>
        <w:rPr>
          <w:lang w:val="it-IT"/>
        </w:rPr>
        <w:t>“</w:t>
      </w:r>
      <w:r w:rsidRPr="00EF19C9">
        <w:rPr>
          <w:i/>
          <w:iCs/>
          <w:lang w:val="it-IT"/>
        </w:rPr>
        <w:t>tipologia</w:t>
      </w:r>
      <w:r>
        <w:rPr>
          <w:lang w:val="it-IT"/>
        </w:rPr>
        <w:t xml:space="preserve">” relativa all’entità </w:t>
      </w:r>
      <w:r w:rsidRPr="00EF19C9">
        <w:rPr>
          <w:i/>
          <w:iCs/>
          <w:lang w:val="it-IT"/>
        </w:rPr>
        <w:t>Segnalazione</w:t>
      </w:r>
      <w:r>
        <w:rPr>
          <w:lang w:val="it-IT"/>
        </w:rPr>
        <w:t xml:space="preserve"> deve assumere il seguente set di valori: </w:t>
      </w:r>
      <w:r w:rsidR="003B32FC">
        <w:rPr>
          <w:lang w:val="it-IT"/>
        </w:rPr>
        <w:t xml:space="preserve">“segnalazione </w:t>
      </w:r>
      <w:r w:rsidR="001270F3">
        <w:rPr>
          <w:lang w:val="it-IT"/>
        </w:rPr>
        <w:t>temporale</w:t>
      </w:r>
      <w:r w:rsidR="003B32FC">
        <w:rPr>
          <w:lang w:val="it-IT"/>
        </w:rPr>
        <w:t>”, “segnalazione inondazione”, “segnalazione neve”, “segnalazione vento”</w:t>
      </w:r>
      <w:r w:rsidR="00F43373">
        <w:rPr>
          <w:lang w:val="it-IT"/>
        </w:rPr>
        <w:t>.</w:t>
      </w:r>
    </w:p>
    <w:p w14:paraId="68CDE4FA" w14:textId="195C99AD" w:rsidR="00A361D1" w:rsidRDefault="00B65298" w:rsidP="002530AE">
      <w:pPr>
        <w:pStyle w:val="Paragrafoelenco"/>
        <w:numPr>
          <w:ilvl w:val="0"/>
          <w:numId w:val="39"/>
        </w:numPr>
        <w:jc w:val="both"/>
        <w:rPr>
          <w:lang w:val="it-IT"/>
        </w:rPr>
      </w:pPr>
      <w:r>
        <w:rPr>
          <w:lang w:val="it-IT"/>
        </w:rPr>
        <w:t>“</w:t>
      </w:r>
      <w:r w:rsidRPr="00EF19C9">
        <w:rPr>
          <w:i/>
          <w:iCs/>
          <w:lang w:val="it-IT"/>
        </w:rPr>
        <w:t>piattaforma_provenien</w:t>
      </w:r>
      <w:r w:rsidR="00EF19C9" w:rsidRPr="00EF19C9">
        <w:rPr>
          <w:i/>
          <w:iCs/>
          <w:lang w:val="it-IT"/>
        </w:rPr>
        <w:t>za</w:t>
      </w:r>
      <w:r>
        <w:rPr>
          <w:lang w:val="it-IT"/>
        </w:rPr>
        <w:t xml:space="preserve">” relativa all’entità </w:t>
      </w:r>
      <w:r w:rsidRPr="00EF19C9">
        <w:rPr>
          <w:i/>
          <w:iCs/>
          <w:lang w:val="it-IT"/>
        </w:rPr>
        <w:t>Post</w:t>
      </w:r>
      <w:r>
        <w:rPr>
          <w:lang w:val="it-IT"/>
        </w:rPr>
        <w:t xml:space="preserve"> deve assumere il seguente set di valori: </w:t>
      </w:r>
      <w:r w:rsidR="00EF19C9">
        <w:rPr>
          <w:lang w:val="it-IT"/>
        </w:rPr>
        <w:t>“</w:t>
      </w:r>
      <w:r>
        <w:rPr>
          <w:lang w:val="it-IT"/>
        </w:rPr>
        <w:t>Facebook</w:t>
      </w:r>
      <w:r w:rsidR="00EF19C9">
        <w:rPr>
          <w:lang w:val="it-IT"/>
        </w:rPr>
        <w:t>”</w:t>
      </w:r>
      <w:r>
        <w:rPr>
          <w:lang w:val="it-IT"/>
        </w:rPr>
        <w:t xml:space="preserve">, </w:t>
      </w:r>
      <w:r w:rsidR="00EF19C9">
        <w:rPr>
          <w:lang w:val="it-IT"/>
        </w:rPr>
        <w:t>“</w:t>
      </w:r>
      <w:r>
        <w:rPr>
          <w:lang w:val="it-IT"/>
        </w:rPr>
        <w:t>Instagram</w:t>
      </w:r>
      <w:r w:rsidR="00EF19C9">
        <w:rPr>
          <w:lang w:val="it-IT"/>
        </w:rPr>
        <w:t>”</w:t>
      </w:r>
      <w:r>
        <w:rPr>
          <w:lang w:val="it-IT"/>
        </w:rPr>
        <w:t xml:space="preserve">, </w:t>
      </w:r>
      <w:r w:rsidR="00EF19C9">
        <w:rPr>
          <w:lang w:val="it-IT"/>
        </w:rPr>
        <w:t>“</w:t>
      </w:r>
      <w:r>
        <w:rPr>
          <w:lang w:val="it-IT"/>
        </w:rPr>
        <w:t>Twitter</w:t>
      </w:r>
      <w:r w:rsidR="00EF19C9">
        <w:rPr>
          <w:lang w:val="it-IT"/>
        </w:rPr>
        <w:t>”</w:t>
      </w:r>
      <w:r>
        <w:rPr>
          <w:lang w:val="it-IT"/>
        </w:rPr>
        <w:t xml:space="preserve">, </w:t>
      </w:r>
      <w:r w:rsidR="00EF19C9">
        <w:rPr>
          <w:lang w:val="it-IT"/>
        </w:rPr>
        <w:t>“</w:t>
      </w:r>
      <w:r w:rsidR="00DB3BA1">
        <w:rPr>
          <w:lang w:val="it-IT"/>
        </w:rPr>
        <w:t>TikTok”</w:t>
      </w:r>
      <w:r>
        <w:rPr>
          <w:lang w:val="it-IT"/>
        </w:rPr>
        <w:t>.</w:t>
      </w:r>
    </w:p>
    <w:p w14:paraId="76AC6645" w14:textId="4826272F" w:rsidR="002530AE" w:rsidRDefault="002530AE" w:rsidP="002530AE">
      <w:pPr>
        <w:pStyle w:val="Paragrafoelenco"/>
        <w:numPr>
          <w:ilvl w:val="0"/>
          <w:numId w:val="39"/>
        </w:numPr>
        <w:jc w:val="both"/>
        <w:rPr>
          <w:lang w:val="it-IT"/>
        </w:rPr>
      </w:pPr>
      <w:r>
        <w:rPr>
          <w:lang w:val="it-IT"/>
        </w:rPr>
        <w:t>“</w:t>
      </w:r>
      <w:r w:rsidRPr="002B6A8D">
        <w:rPr>
          <w:i/>
          <w:iCs/>
          <w:lang w:val="it-IT"/>
        </w:rPr>
        <w:t>quota</w:t>
      </w:r>
      <w:r>
        <w:rPr>
          <w:lang w:val="it-IT"/>
        </w:rPr>
        <w:t>” dell’attributo composto “</w:t>
      </w:r>
      <w:r w:rsidRPr="002B6A8D">
        <w:rPr>
          <w:i/>
          <w:iCs/>
          <w:lang w:val="it-IT"/>
        </w:rPr>
        <w:t>coordinate_geografiche</w:t>
      </w:r>
      <w:r>
        <w:rPr>
          <w:lang w:val="it-IT"/>
        </w:rPr>
        <w:t xml:space="preserve">” dell’entità </w:t>
      </w:r>
      <w:r w:rsidR="002B6A8D" w:rsidRPr="002B6A8D">
        <w:rPr>
          <w:i/>
          <w:iCs/>
          <w:lang w:val="it-IT"/>
        </w:rPr>
        <w:t>Zona</w:t>
      </w:r>
      <w:r w:rsidR="002B6A8D">
        <w:rPr>
          <w:lang w:val="it-IT"/>
        </w:rPr>
        <w:t xml:space="preserve"> dev</w:t>
      </w:r>
      <w:r w:rsidR="00317013">
        <w:rPr>
          <w:lang w:val="it-IT"/>
        </w:rPr>
        <w:t>e</w:t>
      </w:r>
      <w:r w:rsidR="002B6A8D">
        <w:rPr>
          <w:lang w:val="it-IT"/>
        </w:rPr>
        <w:t xml:space="preserve"> assumere valori maggiori di zero.</w:t>
      </w:r>
    </w:p>
    <w:p w14:paraId="75C82E3C" w14:textId="314AC826" w:rsidR="004405EA" w:rsidRDefault="00540E05" w:rsidP="002530AE">
      <w:pPr>
        <w:pStyle w:val="Paragrafoelenco"/>
        <w:numPr>
          <w:ilvl w:val="0"/>
          <w:numId w:val="39"/>
        </w:numPr>
        <w:jc w:val="both"/>
        <w:rPr>
          <w:lang w:val="it-IT"/>
        </w:rPr>
      </w:pPr>
      <w:r>
        <w:rPr>
          <w:lang w:val="it-IT"/>
        </w:rPr>
        <w:t>“</w:t>
      </w:r>
      <w:r w:rsidRPr="00DC4B5B">
        <w:rPr>
          <w:i/>
          <w:iCs/>
          <w:lang w:val="it-IT"/>
        </w:rPr>
        <w:t>latitudine</w:t>
      </w:r>
      <w:r>
        <w:rPr>
          <w:lang w:val="it-IT"/>
        </w:rPr>
        <w:t>”</w:t>
      </w:r>
      <w:r w:rsidR="00AC456D">
        <w:rPr>
          <w:lang w:val="it-IT"/>
        </w:rPr>
        <w:t>, “</w:t>
      </w:r>
      <w:r w:rsidR="00AC456D" w:rsidRPr="00DC4B5B">
        <w:rPr>
          <w:i/>
          <w:iCs/>
          <w:lang w:val="it-IT"/>
        </w:rPr>
        <w:t>longitudine</w:t>
      </w:r>
      <w:r w:rsidR="00AC456D">
        <w:rPr>
          <w:lang w:val="it-IT"/>
        </w:rPr>
        <w:t>” e “</w:t>
      </w:r>
      <w:r w:rsidR="00AC456D" w:rsidRPr="00DC4B5B">
        <w:rPr>
          <w:i/>
          <w:iCs/>
          <w:lang w:val="it-IT"/>
        </w:rPr>
        <w:t>quota</w:t>
      </w:r>
      <w:r w:rsidR="00DC4B5B">
        <w:rPr>
          <w:lang w:val="it-IT"/>
        </w:rPr>
        <w:t>” dell’attributo composto “</w:t>
      </w:r>
      <w:r w:rsidR="00DC4B5B" w:rsidRPr="00DC4B5B">
        <w:rPr>
          <w:i/>
          <w:iCs/>
          <w:lang w:val="it-IT"/>
        </w:rPr>
        <w:t>coordinate geografiche</w:t>
      </w:r>
      <w:r w:rsidR="00DC4B5B">
        <w:rPr>
          <w:lang w:val="it-IT"/>
        </w:rPr>
        <w:t xml:space="preserve">” dell’entità </w:t>
      </w:r>
      <w:r w:rsidR="00DC4B5B" w:rsidRPr="00573965">
        <w:rPr>
          <w:i/>
          <w:iCs/>
          <w:lang w:val="it-IT"/>
        </w:rPr>
        <w:t>Zona</w:t>
      </w:r>
      <w:r w:rsidR="00573965">
        <w:rPr>
          <w:lang w:val="it-IT"/>
        </w:rPr>
        <w:t xml:space="preserve"> fanno riferimento alle coordinate geografiche del municipio.</w:t>
      </w:r>
    </w:p>
    <w:p w14:paraId="0197A7EB" w14:textId="58C39957" w:rsidR="00166488" w:rsidRPr="00B65298" w:rsidRDefault="00A6449B" w:rsidP="002530AE">
      <w:pPr>
        <w:pStyle w:val="Paragrafoelenco"/>
        <w:numPr>
          <w:ilvl w:val="0"/>
          <w:numId w:val="39"/>
        </w:numPr>
        <w:jc w:val="both"/>
        <w:rPr>
          <w:lang w:val="it-IT"/>
        </w:rPr>
      </w:pPr>
      <w:r>
        <w:rPr>
          <w:lang w:val="it-IT"/>
        </w:rPr>
        <w:t>“</w:t>
      </w:r>
      <w:r w:rsidRPr="00B2377B">
        <w:rPr>
          <w:i/>
          <w:iCs/>
          <w:lang w:val="it-IT"/>
        </w:rPr>
        <w:t>grado_attendibilità</w:t>
      </w:r>
      <w:r>
        <w:rPr>
          <w:lang w:val="it-IT"/>
        </w:rPr>
        <w:t>” relativ</w:t>
      </w:r>
      <w:r w:rsidR="00CA701D">
        <w:rPr>
          <w:lang w:val="it-IT"/>
        </w:rPr>
        <w:t>o</w:t>
      </w:r>
      <w:r>
        <w:rPr>
          <w:lang w:val="it-IT"/>
        </w:rPr>
        <w:t xml:space="preserve"> alle entità </w:t>
      </w:r>
      <w:r w:rsidRPr="00B2377B">
        <w:rPr>
          <w:i/>
          <w:iCs/>
          <w:lang w:val="it-IT"/>
        </w:rPr>
        <w:t>Post</w:t>
      </w:r>
      <w:r>
        <w:rPr>
          <w:lang w:val="it-IT"/>
        </w:rPr>
        <w:t xml:space="preserve">, </w:t>
      </w:r>
      <w:r w:rsidRPr="00B2377B">
        <w:rPr>
          <w:i/>
          <w:iCs/>
          <w:lang w:val="it-IT"/>
        </w:rPr>
        <w:t>Utente</w:t>
      </w:r>
      <w:r>
        <w:rPr>
          <w:lang w:val="it-IT"/>
        </w:rPr>
        <w:t xml:space="preserve"> </w:t>
      </w:r>
      <w:r w:rsidR="00B2377B">
        <w:rPr>
          <w:lang w:val="it-IT"/>
        </w:rPr>
        <w:t xml:space="preserve">e </w:t>
      </w:r>
      <w:r w:rsidR="00B2377B" w:rsidRPr="00B2377B">
        <w:rPr>
          <w:i/>
          <w:iCs/>
          <w:lang w:val="it-IT"/>
        </w:rPr>
        <w:t>Segnalazione</w:t>
      </w:r>
      <w:r w:rsidR="00B2377B">
        <w:rPr>
          <w:lang w:val="it-IT"/>
        </w:rPr>
        <w:t xml:space="preserve"> devono assumere valori </w:t>
      </w:r>
      <w:r w:rsidR="00E46F6A">
        <w:rPr>
          <w:lang w:val="it-IT"/>
        </w:rPr>
        <w:t xml:space="preserve">strettamente </w:t>
      </w:r>
      <w:r w:rsidR="001453AF">
        <w:rPr>
          <w:lang w:val="it-IT"/>
        </w:rPr>
        <w:t>compresi</w:t>
      </w:r>
      <w:r w:rsidR="00E46F6A">
        <w:rPr>
          <w:lang w:val="it-IT"/>
        </w:rPr>
        <w:t xml:space="preserve"> tra 0 e 10</w:t>
      </w:r>
      <w:r w:rsidR="00B2377B">
        <w:rPr>
          <w:lang w:val="it-IT"/>
        </w:rPr>
        <w:t>.</w:t>
      </w:r>
    </w:p>
    <w:p w14:paraId="0FF91DE8" w14:textId="7B1BF49B" w:rsidR="00FA0B8C" w:rsidRDefault="00FA0B8C" w:rsidP="006F5FED">
      <w:pPr>
        <w:pStyle w:val="Titolo3"/>
        <w:rPr>
          <w:lang w:val="it-IT"/>
        </w:rPr>
      </w:pPr>
      <w:bookmarkStart w:id="59" w:name="_Toc121995245"/>
      <w:r>
        <w:rPr>
          <w:lang w:val="it-IT"/>
        </w:rPr>
        <w:t>Regole di derivazione</w:t>
      </w:r>
      <w:bookmarkEnd w:id="59"/>
    </w:p>
    <w:p w14:paraId="3194C687" w14:textId="089F327B" w:rsidR="009F7585" w:rsidRDefault="007F1979" w:rsidP="00321CCD">
      <w:pPr>
        <w:jc w:val="both"/>
        <w:rPr>
          <w:lang w:val="it-IT"/>
        </w:rPr>
      </w:pPr>
      <w:r>
        <w:rPr>
          <w:lang w:val="it-IT"/>
        </w:rPr>
        <w:t>Dopo aver condotto un’analisi</w:t>
      </w:r>
      <w:r w:rsidR="00274658">
        <w:rPr>
          <w:lang w:val="it-IT"/>
        </w:rPr>
        <w:t xml:space="preserve"> preliminare</w:t>
      </w:r>
      <w:r>
        <w:rPr>
          <w:lang w:val="it-IT"/>
        </w:rPr>
        <w:t xml:space="preserve"> </w:t>
      </w:r>
      <w:r w:rsidR="00DF1FCA">
        <w:rPr>
          <w:lang w:val="it-IT"/>
        </w:rPr>
        <w:t xml:space="preserve">dello schema Entity – Relationship, abbiamo potuto dedurre che non possono essere stilate regole di derivazione perché il nostro schema è risultato minimale, </w:t>
      </w:r>
      <w:r w:rsidR="006816A6">
        <w:rPr>
          <w:lang w:val="it-IT"/>
        </w:rPr>
        <w:t>di conseguenza non vi sono attributi che possono derivare da altri.</w:t>
      </w:r>
    </w:p>
    <w:p w14:paraId="0464C899" w14:textId="3FBEF4C7" w:rsidR="00084264" w:rsidRDefault="00084264">
      <w:pPr>
        <w:rPr>
          <w:lang w:val="it-IT"/>
        </w:rPr>
      </w:pPr>
      <w:r>
        <w:rPr>
          <w:lang w:val="it-IT"/>
        </w:rPr>
        <w:br w:type="page"/>
      </w:r>
    </w:p>
    <w:p w14:paraId="1BC1426C" w14:textId="7D865341" w:rsidR="00084264" w:rsidRDefault="00084264" w:rsidP="00084264">
      <w:pPr>
        <w:pStyle w:val="Titolo1"/>
        <w:rPr>
          <w:lang w:val="it-IT"/>
        </w:rPr>
      </w:pPr>
      <w:bookmarkStart w:id="60" w:name="_Toc121995246"/>
      <w:r>
        <w:rPr>
          <w:lang w:val="it-IT"/>
        </w:rPr>
        <w:lastRenderedPageBreak/>
        <w:t>Progettazione logica</w:t>
      </w:r>
      <w:bookmarkEnd w:id="60"/>
    </w:p>
    <w:p w14:paraId="79AB12B3" w14:textId="391B3443" w:rsidR="00084264" w:rsidRDefault="002C399E" w:rsidP="002C399E">
      <w:pPr>
        <w:pStyle w:val="Titolo2"/>
        <w:rPr>
          <w:lang w:val="it-IT"/>
        </w:rPr>
      </w:pPr>
      <w:bookmarkStart w:id="61" w:name="_Toc121995247"/>
      <w:r>
        <w:rPr>
          <w:lang w:val="it-IT"/>
        </w:rPr>
        <w:t>Tavola dei volumi</w:t>
      </w:r>
      <w:bookmarkEnd w:id="61"/>
    </w:p>
    <w:p w14:paraId="2041DCF0" w14:textId="29C972BA" w:rsidR="00A07EE2" w:rsidRPr="00A07EE2" w:rsidRDefault="00A07EE2" w:rsidP="00A07EE2">
      <w:pPr>
        <w:rPr>
          <w:lang w:val="it-IT"/>
        </w:rPr>
      </w:pPr>
      <w:r>
        <w:rPr>
          <w:lang w:val="it-IT"/>
        </w:rPr>
        <w:t xml:space="preserve">Periodo di considerazione: </w:t>
      </w:r>
      <w:r w:rsidRPr="00A07EE2">
        <w:rPr>
          <w:u w:val="single"/>
          <w:lang w:val="it-IT"/>
        </w:rPr>
        <w:t>2 anni</w:t>
      </w:r>
      <w:r>
        <w:rPr>
          <w:lang w:val="it-IT"/>
        </w:rPr>
        <w:t>.</w:t>
      </w:r>
    </w:p>
    <w:tbl>
      <w:tblPr>
        <w:tblStyle w:val="Tabellaelenco3-colore5"/>
        <w:tblW w:w="0" w:type="auto"/>
        <w:tblLook w:val="04A0" w:firstRow="1" w:lastRow="0" w:firstColumn="1" w:lastColumn="0" w:noHBand="0" w:noVBand="1"/>
      </w:tblPr>
      <w:tblGrid>
        <w:gridCol w:w="3211"/>
        <w:gridCol w:w="2338"/>
        <w:gridCol w:w="3038"/>
      </w:tblGrid>
      <w:tr w:rsidR="00575D5D" w14:paraId="59F4B73D" w14:textId="77777777" w:rsidTr="00D53248">
        <w:trPr>
          <w:cnfStyle w:val="100000000000" w:firstRow="1" w:lastRow="0" w:firstColumn="0" w:lastColumn="0" w:oddVBand="0" w:evenVBand="0" w:oddHBand="0" w:evenHBand="0" w:firstRowFirstColumn="0" w:firstRowLastColumn="0" w:lastRowFirstColumn="0" w:lastRowLastColumn="0"/>
          <w:trHeight w:val="460"/>
        </w:trPr>
        <w:tc>
          <w:tcPr>
            <w:cnfStyle w:val="001000000100" w:firstRow="0" w:lastRow="0" w:firstColumn="1" w:lastColumn="0" w:oddVBand="0" w:evenVBand="0" w:oddHBand="0" w:evenHBand="0" w:firstRowFirstColumn="1" w:firstRowLastColumn="0" w:lastRowFirstColumn="0" w:lastRowLastColumn="0"/>
            <w:tcW w:w="3211" w:type="dxa"/>
          </w:tcPr>
          <w:p w14:paraId="655AC30E" w14:textId="28061936" w:rsidR="00575D5D" w:rsidRDefault="000838F7" w:rsidP="003B1AF0">
            <w:pPr>
              <w:jc w:val="center"/>
              <w:rPr>
                <w:lang w:val="it-IT"/>
              </w:rPr>
            </w:pPr>
            <w:r>
              <w:rPr>
                <w:lang w:val="it-IT"/>
              </w:rPr>
              <w:t>Concetto</w:t>
            </w:r>
          </w:p>
        </w:tc>
        <w:tc>
          <w:tcPr>
            <w:tcW w:w="2338" w:type="dxa"/>
          </w:tcPr>
          <w:p w14:paraId="65F9ED5D" w14:textId="7B93F5E2" w:rsidR="00575D5D" w:rsidRDefault="000838F7" w:rsidP="003B1AF0">
            <w:pPr>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Tipo</w:t>
            </w:r>
          </w:p>
        </w:tc>
        <w:tc>
          <w:tcPr>
            <w:tcW w:w="3038" w:type="dxa"/>
          </w:tcPr>
          <w:p w14:paraId="4013FD99" w14:textId="5A496C38" w:rsidR="00575D5D" w:rsidRDefault="000838F7" w:rsidP="003B1AF0">
            <w:pPr>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Volume</w:t>
            </w:r>
          </w:p>
        </w:tc>
      </w:tr>
      <w:tr w:rsidR="00F1042A" w14:paraId="42C05973" w14:textId="77777777" w:rsidTr="00D532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211" w:type="dxa"/>
          </w:tcPr>
          <w:p w14:paraId="1C268524" w14:textId="5DED6225" w:rsidR="00F1042A" w:rsidRDefault="00F1042A" w:rsidP="00F1042A">
            <w:pPr>
              <w:rPr>
                <w:lang w:val="it-IT"/>
              </w:rPr>
            </w:pPr>
            <w:r>
              <w:rPr>
                <w:lang w:val="it-IT"/>
              </w:rPr>
              <w:t>Collaboratore</w:t>
            </w:r>
          </w:p>
        </w:tc>
        <w:tc>
          <w:tcPr>
            <w:tcW w:w="2338" w:type="dxa"/>
          </w:tcPr>
          <w:p w14:paraId="0CCE71B9" w14:textId="082C9AA1" w:rsidR="00F1042A" w:rsidRDefault="00753E33" w:rsidP="00636867">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3038" w:type="dxa"/>
          </w:tcPr>
          <w:p w14:paraId="66ED9029" w14:textId="728CEED0" w:rsidR="00F1042A" w:rsidRDefault="00A42DC5" w:rsidP="00636867">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100</w:t>
            </w:r>
          </w:p>
        </w:tc>
      </w:tr>
      <w:tr w:rsidR="00F1042A" w14:paraId="085A87F4" w14:textId="77777777" w:rsidTr="00D53248">
        <w:trPr>
          <w:trHeight w:val="372"/>
        </w:trPr>
        <w:tc>
          <w:tcPr>
            <w:cnfStyle w:val="001000000000" w:firstRow="0" w:lastRow="0" w:firstColumn="1" w:lastColumn="0" w:oddVBand="0" w:evenVBand="0" w:oddHBand="0" w:evenHBand="0" w:firstRowFirstColumn="0" w:firstRowLastColumn="0" w:lastRowFirstColumn="0" w:lastRowLastColumn="0"/>
            <w:tcW w:w="3211" w:type="dxa"/>
          </w:tcPr>
          <w:p w14:paraId="68346179" w14:textId="76DB1B9A" w:rsidR="00F1042A" w:rsidRDefault="00F1042A" w:rsidP="00F1042A">
            <w:pPr>
              <w:rPr>
                <w:lang w:val="it-IT"/>
              </w:rPr>
            </w:pPr>
            <w:r>
              <w:rPr>
                <w:lang w:val="it-IT"/>
              </w:rPr>
              <w:t>Riparazione</w:t>
            </w:r>
          </w:p>
        </w:tc>
        <w:tc>
          <w:tcPr>
            <w:tcW w:w="2338" w:type="dxa"/>
          </w:tcPr>
          <w:p w14:paraId="3C8C50D9" w14:textId="3234CDFC" w:rsidR="00F1042A" w:rsidRDefault="00753E33" w:rsidP="00636867">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3038" w:type="dxa"/>
          </w:tcPr>
          <w:p w14:paraId="6E067244" w14:textId="6C40BDC0" w:rsidR="00F1042A" w:rsidRDefault="00144017" w:rsidP="00636867">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60</w:t>
            </w:r>
          </w:p>
        </w:tc>
      </w:tr>
      <w:tr w:rsidR="00F1042A" w14:paraId="7143E627" w14:textId="77777777" w:rsidTr="00D532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211" w:type="dxa"/>
          </w:tcPr>
          <w:p w14:paraId="141E48D3" w14:textId="4EBECDF1" w:rsidR="00F1042A" w:rsidRDefault="00F1042A" w:rsidP="00F1042A">
            <w:pPr>
              <w:rPr>
                <w:lang w:val="it-IT"/>
              </w:rPr>
            </w:pPr>
            <w:r>
              <w:rPr>
                <w:lang w:val="it-IT"/>
              </w:rPr>
              <w:t>Sensore</w:t>
            </w:r>
          </w:p>
        </w:tc>
        <w:tc>
          <w:tcPr>
            <w:tcW w:w="2338" w:type="dxa"/>
          </w:tcPr>
          <w:p w14:paraId="68DC8E6E" w14:textId="2ECEF891" w:rsidR="00F1042A" w:rsidRDefault="00753E33" w:rsidP="00636867">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3038" w:type="dxa"/>
          </w:tcPr>
          <w:p w14:paraId="7051129C" w14:textId="010162FC" w:rsidR="00F1042A" w:rsidRDefault="00FA7CA5" w:rsidP="00636867">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20</w:t>
            </w:r>
          </w:p>
        </w:tc>
      </w:tr>
      <w:tr w:rsidR="00753E33" w14:paraId="04F89938" w14:textId="77777777" w:rsidTr="00D53248">
        <w:trPr>
          <w:trHeight w:val="372"/>
        </w:trPr>
        <w:tc>
          <w:tcPr>
            <w:cnfStyle w:val="001000000000" w:firstRow="0" w:lastRow="0" w:firstColumn="1" w:lastColumn="0" w:oddVBand="0" w:evenVBand="0" w:oddHBand="0" w:evenHBand="0" w:firstRowFirstColumn="0" w:firstRowLastColumn="0" w:lastRowFirstColumn="0" w:lastRowLastColumn="0"/>
            <w:tcW w:w="3211" w:type="dxa"/>
          </w:tcPr>
          <w:p w14:paraId="54E14D32" w14:textId="08EF7F14" w:rsidR="00753E33" w:rsidRDefault="00753E33" w:rsidP="00753E33">
            <w:pPr>
              <w:rPr>
                <w:lang w:val="it-IT"/>
              </w:rPr>
            </w:pPr>
            <w:r>
              <w:rPr>
                <w:lang w:val="it-IT"/>
              </w:rPr>
              <w:t>Sessione Campionamento</w:t>
            </w:r>
          </w:p>
        </w:tc>
        <w:tc>
          <w:tcPr>
            <w:tcW w:w="2338" w:type="dxa"/>
          </w:tcPr>
          <w:p w14:paraId="625B47B6" w14:textId="7F47DB3B" w:rsidR="00753E33" w:rsidRDefault="00753E33" w:rsidP="00636867">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3038" w:type="dxa"/>
          </w:tcPr>
          <w:p w14:paraId="62DAF512" w14:textId="5E2A46C6" w:rsidR="00753E33" w:rsidRDefault="00C83E6F" w:rsidP="00636867">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730</w:t>
            </w:r>
          </w:p>
        </w:tc>
      </w:tr>
      <w:tr w:rsidR="00753E33" w14:paraId="3C06AE31" w14:textId="77777777" w:rsidTr="00D532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211" w:type="dxa"/>
          </w:tcPr>
          <w:p w14:paraId="501ABF7A" w14:textId="66EAE4A6" w:rsidR="00753E33" w:rsidRDefault="00753E33" w:rsidP="00753E33">
            <w:pPr>
              <w:rPr>
                <w:lang w:val="it-IT"/>
              </w:rPr>
            </w:pPr>
            <w:r>
              <w:rPr>
                <w:lang w:val="it-IT"/>
              </w:rPr>
              <w:t>Misurazione</w:t>
            </w:r>
          </w:p>
        </w:tc>
        <w:tc>
          <w:tcPr>
            <w:tcW w:w="2338" w:type="dxa"/>
          </w:tcPr>
          <w:p w14:paraId="2D3085C3" w14:textId="02B262AB" w:rsidR="00753E33" w:rsidRDefault="00753E33" w:rsidP="00636867">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3038" w:type="dxa"/>
          </w:tcPr>
          <w:p w14:paraId="39884688" w14:textId="019B0488" w:rsidR="00753E33" w:rsidRDefault="002043B4" w:rsidP="00636867">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2.628.000</w:t>
            </w:r>
          </w:p>
        </w:tc>
      </w:tr>
      <w:tr w:rsidR="00753E33" w14:paraId="34B45A7C" w14:textId="77777777" w:rsidTr="00D53248">
        <w:trPr>
          <w:trHeight w:val="372"/>
        </w:trPr>
        <w:tc>
          <w:tcPr>
            <w:cnfStyle w:val="001000000000" w:firstRow="0" w:lastRow="0" w:firstColumn="1" w:lastColumn="0" w:oddVBand="0" w:evenVBand="0" w:oddHBand="0" w:evenHBand="0" w:firstRowFirstColumn="0" w:firstRowLastColumn="0" w:lastRowFirstColumn="0" w:lastRowLastColumn="0"/>
            <w:tcW w:w="3211" w:type="dxa"/>
          </w:tcPr>
          <w:p w14:paraId="67555F05" w14:textId="5C52B1F5" w:rsidR="00753E33" w:rsidRDefault="00753E33" w:rsidP="00753E33">
            <w:pPr>
              <w:rPr>
                <w:lang w:val="it-IT"/>
              </w:rPr>
            </w:pPr>
            <w:r>
              <w:rPr>
                <w:lang w:val="it-IT"/>
              </w:rPr>
              <w:t>Allerta</w:t>
            </w:r>
          </w:p>
        </w:tc>
        <w:tc>
          <w:tcPr>
            <w:tcW w:w="2338" w:type="dxa"/>
          </w:tcPr>
          <w:p w14:paraId="512B3F1F" w14:textId="107FF3E5" w:rsidR="00753E33" w:rsidRDefault="00753E33" w:rsidP="00636867">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3038" w:type="dxa"/>
          </w:tcPr>
          <w:p w14:paraId="03216F38" w14:textId="2DD437A5" w:rsidR="00753E33" w:rsidRDefault="001E1A71" w:rsidP="00636867">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360</w:t>
            </w:r>
          </w:p>
        </w:tc>
      </w:tr>
      <w:tr w:rsidR="00753E33" w14:paraId="4851C7B3" w14:textId="77777777" w:rsidTr="00D532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211" w:type="dxa"/>
          </w:tcPr>
          <w:p w14:paraId="78F88619" w14:textId="6B81F54B" w:rsidR="00753E33" w:rsidRDefault="00753E33" w:rsidP="00753E33">
            <w:pPr>
              <w:rPr>
                <w:lang w:val="it-IT"/>
              </w:rPr>
            </w:pPr>
            <w:r>
              <w:rPr>
                <w:lang w:val="it-IT"/>
              </w:rPr>
              <w:t>Zona</w:t>
            </w:r>
          </w:p>
        </w:tc>
        <w:tc>
          <w:tcPr>
            <w:tcW w:w="2338" w:type="dxa"/>
          </w:tcPr>
          <w:p w14:paraId="713D6D95" w14:textId="1D6EE8AF" w:rsidR="00753E33" w:rsidRDefault="00753E33" w:rsidP="00636867">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3038" w:type="dxa"/>
          </w:tcPr>
          <w:p w14:paraId="5CA1DABF" w14:textId="35FDF982" w:rsidR="00753E33" w:rsidRDefault="008540DD" w:rsidP="00636867">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225</w:t>
            </w:r>
          </w:p>
        </w:tc>
      </w:tr>
      <w:tr w:rsidR="00753E33" w14:paraId="150AEB30" w14:textId="77777777" w:rsidTr="00D53248">
        <w:trPr>
          <w:trHeight w:val="372"/>
        </w:trPr>
        <w:tc>
          <w:tcPr>
            <w:cnfStyle w:val="001000000000" w:firstRow="0" w:lastRow="0" w:firstColumn="1" w:lastColumn="0" w:oddVBand="0" w:evenVBand="0" w:oddHBand="0" w:evenHBand="0" w:firstRowFirstColumn="0" w:firstRowLastColumn="0" w:lastRowFirstColumn="0" w:lastRowLastColumn="0"/>
            <w:tcW w:w="3211" w:type="dxa"/>
          </w:tcPr>
          <w:p w14:paraId="20417E62" w14:textId="73AC30A9" w:rsidR="00753E33" w:rsidRDefault="00753E33" w:rsidP="00753E33">
            <w:pPr>
              <w:rPr>
                <w:lang w:val="it-IT"/>
              </w:rPr>
            </w:pPr>
            <w:r>
              <w:rPr>
                <w:lang w:val="it-IT"/>
              </w:rPr>
              <w:t>Utente</w:t>
            </w:r>
          </w:p>
        </w:tc>
        <w:tc>
          <w:tcPr>
            <w:tcW w:w="2338" w:type="dxa"/>
          </w:tcPr>
          <w:p w14:paraId="0B9A269C" w14:textId="42E15319" w:rsidR="00753E33" w:rsidRDefault="00753E33" w:rsidP="00636867">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3038" w:type="dxa"/>
          </w:tcPr>
          <w:p w14:paraId="33C7DA35" w14:textId="474A0D70" w:rsidR="00753E33" w:rsidRDefault="00B768AB" w:rsidP="00636867">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6.4</w:t>
            </w:r>
            <w:r w:rsidR="00935FFD">
              <w:rPr>
                <w:lang w:val="it-IT"/>
              </w:rPr>
              <w:t>31</w:t>
            </w:r>
          </w:p>
        </w:tc>
      </w:tr>
      <w:tr w:rsidR="00753E33" w14:paraId="31D32A69" w14:textId="77777777" w:rsidTr="00D532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211" w:type="dxa"/>
          </w:tcPr>
          <w:p w14:paraId="31F41074" w14:textId="2FD3AB52" w:rsidR="00753E33" w:rsidRDefault="00753E33" w:rsidP="00753E33">
            <w:pPr>
              <w:rPr>
                <w:lang w:val="it-IT"/>
              </w:rPr>
            </w:pPr>
            <w:r>
              <w:rPr>
                <w:lang w:val="it-IT"/>
              </w:rPr>
              <w:t>Fact checker</w:t>
            </w:r>
          </w:p>
        </w:tc>
        <w:tc>
          <w:tcPr>
            <w:tcW w:w="2338" w:type="dxa"/>
          </w:tcPr>
          <w:p w14:paraId="7B27F9D8" w14:textId="593DB189" w:rsidR="00753E33" w:rsidRDefault="00753E33" w:rsidP="00636867">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3038" w:type="dxa"/>
          </w:tcPr>
          <w:p w14:paraId="47A8CD27" w14:textId="3FFE4B6F" w:rsidR="00753E33" w:rsidRDefault="003F6087" w:rsidP="00636867">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16</w:t>
            </w:r>
          </w:p>
        </w:tc>
      </w:tr>
      <w:tr w:rsidR="00753E33" w14:paraId="49884867" w14:textId="77777777" w:rsidTr="00D53248">
        <w:trPr>
          <w:trHeight w:val="383"/>
        </w:trPr>
        <w:tc>
          <w:tcPr>
            <w:cnfStyle w:val="001000000000" w:firstRow="0" w:lastRow="0" w:firstColumn="1" w:lastColumn="0" w:oddVBand="0" w:evenVBand="0" w:oddHBand="0" w:evenHBand="0" w:firstRowFirstColumn="0" w:firstRowLastColumn="0" w:lastRowFirstColumn="0" w:lastRowLastColumn="0"/>
            <w:tcW w:w="3211" w:type="dxa"/>
          </w:tcPr>
          <w:p w14:paraId="30B62D7C" w14:textId="6660403A" w:rsidR="00753E33" w:rsidRDefault="00753E33" w:rsidP="00753E33">
            <w:pPr>
              <w:rPr>
                <w:lang w:val="it-IT"/>
              </w:rPr>
            </w:pPr>
            <w:r>
              <w:rPr>
                <w:lang w:val="it-IT"/>
              </w:rPr>
              <w:t>Utente Piattaforma</w:t>
            </w:r>
          </w:p>
        </w:tc>
        <w:tc>
          <w:tcPr>
            <w:tcW w:w="2338" w:type="dxa"/>
          </w:tcPr>
          <w:p w14:paraId="57FBAA37" w14:textId="341311AE" w:rsidR="00753E33" w:rsidRDefault="00753E33" w:rsidP="00636867">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3038" w:type="dxa"/>
          </w:tcPr>
          <w:p w14:paraId="6CBDD459" w14:textId="685C0388" w:rsidR="00753E33" w:rsidRDefault="00F16969" w:rsidP="00636867">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9</w:t>
            </w:r>
            <w:r w:rsidR="00912A71">
              <w:rPr>
                <w:lang w:val="it-IT"/>
              </w:rPr>
              <w:t>40</w:t>
            </w:r>
          </w:p>
        </w:tc>
      </w:tr>
      <w:tr w:rsidR="00753E33" w14:paraId="11A95F84" w14:textId="77777777" w:rsidTr="00D53248">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3211" w:type="dxa"/>
          </w:tcPr>
          <w:p w14:paraId="1F96764C" w14:textId="158CF04D" w:rsidR="00753E33" w:rsidRDefault="00753E33" w:rsidP="00753E33">
            <w:pPr>
              <w:rPr>
                <w:lang w:val="it-IT"/>
              </w:rPr>
            </w:pPr>
            <w:r>
              <w:rPr>
                <w:lang w:val="it-IT"/>
              </w:rPr>
              <w:t>Post</w:t>
            </w:r>
          </w:p>
        </w:tc>
        <w:tc>
          <w:tcPr>
            <w:tcW w:w="2338" w:type="dxa"/>
          </w:tcPr>
          <w:p w14:paraId="6A44FFCC" w14:textId="5A9A01D9" w:rsidR="00753E33" w:rsidRDefault="00753E33" w:rsidP="00636867">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3038" w:type="dxa"/>
          </w:tcPr>
          <w:p w14:paraId="74162C2B" w14:textId="6392FC58" w:rsidR="00753E33" w:rsidRDefault="00545137" w:rsidP="00636867">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23.360</w:t>
            </w:r>
          </w:p>
        </w:tc>
      </w:tr>
      <w:tr w:rsidR="00753E33" w14:paraId="5D9ECC1B" w14:textId="77777777" w:rsidTr="00D53248">
        <w:trPr>
          <w:trHeight w:val="383"/>
        </w:trPr>
        <w:tc>
          <w:tcPr>
            <w:cnfStyle w:val="001000000000" w:firstRow="0" w:lastRow="0" w:firstColumn="1" w:lastColumn="0" w:oddVBand="0" w:evenVBand="0" w:oddHBand="0" w:evenHBand="0" w:firstRowFirstColumn="0" w:firstRowLastColumn="0" w:lastRowFirstColumn="0" w:lastRowLastColumn="0"/>
            <w:tcW w:w="3211" w:type="dxa"/>
          </w:tcPr>
          <w:p w14:paraId="33DA520B" w14:textId="5AEB7DC8" w:rsidR="00753E33" w:rsidRDefault="00753E33" w:rsidP="00753E33">
            <w:pPr>
              <w:rPr>
                <w:lang w:val="it-IT"/>
              </w:rPr>
            </w:pPr>
            <w:r>
              <w:rPr>
                <w:lang w:val="it-IT"/>
              </w:rPr>
              <w:t>File multimediale</w:t>
            </w:r>
          </w:p>
        </w:tc>
        <w:tc>
          <w:tcPr>
            <w:tcW w:w="2338" w:type="dxa"/>
          </w:tcPr>
          <w:p w14:paraId="598A3681" w14:textId="6145C02A" w:rsidR="00753E33" w:rsidRDefault="00753E33" w:rsidP="00636867">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3038" w:type="dxa"/>
          </w:tcPr>
          <w:p w14:paraId="2659C9C8" w14:textId="2701129A" w:rsidR="00753E33" w:rsidRDefault="00FA4CF6" w:rsidP="00636867">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73.320</w:t>
            </w:r>
          </w:p>
        </w:tc>
      </w:tr>
      <w:tr w:rsidR="00753E33" w14:paraId="151882C5" w14:textId="77777777" w:rsidTr="00D53248">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3211" w:type="dxa"/>
          </w:tcPr>
          <w:p w14:paraId="6AAE1316" w14:textId="17454A42" w:rsidR="00753E33" w:rsidRDefault="00753E33" w:rsidP="00753E33">
            <w:pPr>
              <w:rPr>
                <w:lang w:val="it-IT"/>
              </w:rPr>
            </w:pPr>
            <w:r>
              <w:rPr>
                <w:lang w:val="it-IT"/>
              </w:rPr>
              <w:t>Segnalazione</w:t>
            </w:r>
          </w:p>
        </w:tc>
        <w:tc>
          <w:tcPr>
            <w:tcW w:w="2338" w:type="dxa"/>
          </w:tcPr>
          <w:p w14:paraId="331F287B" w14:textId="71EB7692" w:rsidR="00753E33" w:rsidRDefault="00753E33" w:rsidP="00636867">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3038" w:type="dxa"/>
          </w:tcPr>
          <w:p w14:paraId="4D60C954" w14:textId="07BA8324" w:rsidR="00753E33" w:rsidRDefault="00232753" w:rsidP="00636867">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2.520</w:t>
            </w:r>
          </w:p>
        </w:tc>
      </w:tr>
      <w:tr w:rsidR="00753E33" w14:paraId="7D698FDD" w14:textId="77777777" w:rsidTr="00D53248">
        <w:trPr>
          <w:trHeight w:val="383"/>
        </w:trPr>
        <w:tc>
          <w:tcPr>
            <w:cnfStyle w:val="001000000000" w:firstRow="0" w:lastRow="0" w:firstColumn="1" w:lastColumn="0" w:oddVBand="0" w:evenVBand="0" w:oddHBand="0" w:evenHBand="0" w:firstRowFirstColumn="0" w:firstRowLastColumn="0" w:lastRowFirstColumn="0" w:lastRowLastColumn="0"/>
            <w:tcW w:w="3211" w:type="dxa"/>
          </w:tcPr>
          <w:p w14:paraId="221C62E4" w14:textId="583E8F55" w:rsidR="00753E33" w:rsidRDefault="00753E33" w:rsidP="00753E33">
            <w:pPr>
              <w:rPr>
                <w:lang w:val="it-IT"/>
              </w:rPr>
            </w:pPr>
            <w:r>
              <w:rPr>
                <w:lang w:val="it-IT"/>
              </w:rPr>
              <w:t>Segnalazione Post</w:t>
            </w:r>
          </w:p>
        </w:tc>
        <w:tc>
          <w:tcPr>
            <w:tcW w:w="2338" w:type="dxa"/>
          </w:tcPr>
          <w:p w14:paraId="360A9800" w14:textId="7130B31A" w:rsidR="00753E33" w:rsidRDefault="00753E33" w:rsidP="00636867">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3038" w:type="dxa"/>
          </w:tcPr>
          <w:p w14:paraId="4F76034D" w14:textId="49C954E9" w:rsidR="00753E33" w:rsidRDefault="00E24E86" w:rsidP="00636867">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1.440</w:t>
            </w:r>
          </w:p>
        </w:tc>
      </w:tr>
      <w:tr w:rsidR="00753E33" w14:paraId="4372FD9A" w14:textId="77777777" w:rsidTr="00D53248">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3211" w:type="dxa"/>
          </w:tcPr>
          <w:p w14:paraId="01CA2FFA" w14:textId="730D830C" w:rsidR="00753E33" w:rsidRDefault="00753E33" w:rsidP="00753E33">
            <w:pPr>
              <w:rPr>
                <w:lang w:val="it-IT"/>
              </w:rPr>
            </w:pPr>
            <w:r w:rsidRPr="00773CCB">
              <w:rPr>
                <w:lang w:val="it-IT"/>
              </w:rPr>
              <w:t>Segnalazione evento</w:t>
            </w:r>
          </w:p>
        </w:tc>
        <w:tc>
          <w:tcPr>
            <w:tcW w:w="2338" w:type="dxa"/>
          </w:tcPr>
          <w:p w14:paraId="449F48E9" w14:textId="7453D438" w:rsidR="00753E33" w:rsidRDefault="00753E33" w:rsidP="00636867">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3038" w:type="dxa"/>
          </w:tcPr>
          <w:p w14:paraId="2DBCEA3D" w14:textId="56559545" w:rsidR="00753E33" w:rsidRDefault="00F11B55" w:rsidP="00636867">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1.080</w:t>
            </w:r>
          </w:p>
        </w:tc>
      </w:tr>
      <w:tr w:rsidR="003C768C" w:rsidRPr="003C6842" w14:paraId="7C79368B" w14:textId="77777777" w:rsidTr="00D53248">
        <w:trPr>
          <w:trHeight w:val="383"/>
        </w:trPr>
        <w:tc>
          <w:tcPr>
            <w:cnfStyle w:val="001000000000" w:firstRow="0" w:lastRow="0" w:firstColumn="1" w:lastColumn="0" w:oddVBand="0" w:evenVBand="0" w:oddHBand="0" w:evenHBand="0" w:firstRowFirstColumn="0" w:firstRowLastColumn="0" w:lastRowFirstColumn="0" w:lastRowLastColumn="0"/>
            <w:tcW w:w="3211" w:type="dxa"/>
          </w:tcPr>
          <w:p w14:paraId="5FDE9DAF" w14:textId="4B2DB65A" w:rsidR="003C768C" w:rsidRPr="00D57E51" w:rsidRDefault="003C768C" w:rsidP="003C768C">
            <w:pPr>
              <w:rPr>
                <w:lang w:val="it-IT"/>
              </w:rPr>
            </w:pPr>
            <w:r>
              <w:rPr>
                <w:lang w:val="it-IT"/>
              </w:rPr>
              <w:t>Esecuzione</w:t>
            </w:r>
          </w:p>
        </w:tc>
        <w:tc>
          <w:tcPr>
            <w:tcW w:w="2338" w:type="dxa"/>
          </w:tcPr>
          <w:p w14:paraId="7A5430B7" w14:textId="45D4A56D" w:rsidR="003C768C" w:rsidRDefault="003C768C" w:rsidP="003C768C">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R</w:t>
            </w:r>
          </w:p>
        </w:tc>
        <w:tc>
          <w:tcPr>
            <w:tcW w:w="3038" w:type="dxa"/>
          </w:tcPr>
          <w:p w14:paraId="0ADDDD23" w14:textId="5937AA17" w:rsidR="003C768C" w:rsidRDefault="00C34B86" w:rsidP="003C768C">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120</w:t>
            </w:r>
          </w:p>
        </w:tc>
      </w:tr>
      <w:tr w:rsidR="003C768C" w:rsidRPr="00FF59CF" w14:paraId="7727DD9C" w14:textId="77777777" w:rsidTr="00D53248">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3211" w:type="dxa"/>
          </w:tcPr>
          <w:p w14:paraId="7FBD1366" w14:textId="33B967CC" w:rsidR="003C768C" w:rsidRDefault="003C768C" w:rsidP="003C768C">
            <w:pPr>
              <w:rPr>
                <w:lang w:val="it-IT"/>
              </w:rPr>
            </w:pPr>
            <w:r>
              <w:rPr>
                <w:lang w:val="it-IT"/>
              </w:rPr>
              <w:t>Soggetto</w:t>
            </w:r>
          </w:p>
        </w:tc>
        <w:tc>
          <w:tcPr>
            <w:tcW w:w="2338" w:type="dxa"/>
          </w:tcPr>
          <w:p w14:paraId="139E37AE" w14:textId="09DB1307" w:rsidR="003C768C" w:rsidRDefault="003C768C" w:rsidP="003C768C">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R</w:t>
            </w:r>
          </w:p>
        </w:tc>
        <w:tc>
          <w:tcPr>
            <w:tcW w:w="3038" w:type="dxa"/>
          </w:tcPr>
          <w:p w14:paraId="37CAB8FF" w14:textId="4D6A3E93" w:rsidR="003C768C" w:rsidRDefault="00954FA2" w:rsidP="003C768C">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60</w:t>
            </w:r>
          </w:p>
        </w:tc>
      </w:tr>
      <w:tr w:rsidR="003C768C" w:rsidRPr="00FF59CF" w14:paraId="49F6717D" w14:textId="77777777" w:rsidTr="00D53248">
        <w:trPr>
          <w:trHeight w:val="383"/>
        </w:trPr>
        <w:tc>
          <w:tcPr>
            <w:cnfStyle w:val="001000000000" w:firstRow="0" w:lastRow="0" w:firstColumn="1" w:lastColumn="0" w:oddVBand="0" w:evenVBand="0" w:oddHBand="0" w:evenHBand="0" w:firstRowFirstColumn="0" w:firstRowLastColumn="0" w:lastRowFirstColumn="0" w:lastRowLastColumn="0"/>
            <w:tcW w:w="3211" w:type="dxa"/>
          </w:tcPr>
          <w:p w14:paraId="2614EA02" w14:textId="6ACFD36D" w:rsidR="003C768C" w:rsidRDefault="003C768C" w:rsidP="003C768C">
            <w:pPr>
              <w:rPr>
                <w:lang w:val="it-IT"/>
              </w:rPr>
            </w:pPr>
            <w:r>
              <w:rPr>
                <w:lang w:val="it-IT"/>
              </w:rPr>
              <w:t>Impiego</w:t>
            </w:r>
          </w:p>
        </w:tc>
        <w:tc>
          <w:tcPr>
            <w:tcW w:w="2338" w:type="dxa"/>
          </w:tcPr>
          <w:p w14:paraId="0B620BF2" w14:textId="3475B182" w:rsidR="003C768C" w:rsidRDefault="003C768C" w:rsidP="003C768C">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R</w:t>
            </w:r>
          </w:p>
        </w:tc>
        <w:tc>
          <w:tcPr>
            <w:tcW w:w="3038" w:type="dxa"/>
          </w:tcPr>
          <w:p w14:paraId="4B7105C0" w14:textId="06BC384F" w:rsidR="003C768C" w:rsidRDefault="00BA2FE5" w:rsidP="003C768C">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730</w:t>
            </w:r>
          </w:p>
        </w:tc>
      </w:tr>
      <w:tr w:rsidR="003C768C" w:rsidRPr="00FF59CF" w14:paraId="0127D942" w14:textId="77777777" w:rsidTr="00D53248">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3211" w:type="dxa"/>
          </w:tcPr>
          <w:p w14:paraId="2845D2AF" w14:textId="41EEE007" w:rsidR="003C768C" w:rsidRDefault="003C768C" w:rsidP="003C768C">
            <w:pPr>
              <w:rPr>
                <w:lang w:val="it-IT"/>
              </w:rPr>
            </w:pPr>
            <w:r>
              <w:rPr>
                <w:lang w:val="it-IT"/>
              </w:rPr>
              <w:t>Avvio</w:t>
            </w:r>
          </w:p>
        </w:tc>
        <w:tc>
          <w:tcPr>
            <w:tcW w:w="2338" w:type="dxa"/>
          </w:tcPr>
          <w:p w14:paraId="19B039AD" w14:textId="12A12FAE" w:rsidR="003C768C" w:rsidRDefault="003C768C" w:rsidP="003C768C">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R</w:t>
            </w:r>
          </w:p>
        </w:tc>
        <w:tc>
          <w:tcPr>
            <w:tcW w:w="3038" w:type="dxa"/>
          </w:tcPr>
          <w:p w14:paraId="18A15ADF" w14:textId="38155C21" w:rsidR="003C768C" w:rsidRDefault="00710C62" w:rsidP="003C768C">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1.460</w:t>
            </w:r>
          </w:p>
        </w:tc>
      </w:tr>
      <w:tr w:rsidR="003C768C" w:rsidRPr="00FF59CF" w14:paraId="3980D929" w14:textId="77777777" w:rsidTr="00D53248">
        <w:trPr>
          <w:trHeight w:val="383"/>
        </w:trPr>
        <w:tc>
          <w:tcPr>
            <w:cnfStyle w:val="001000000000" w:firstRow="0" w:lastRow="0" w:firstColumn="1" w:lastColumn="0" w:oddVBand="0" w:evenVBand="0" w:oddHBand="0" w:evenHBand="0" w:firstRowFirstColumn="0" w:firstRowLastColumn="0" w:lastRowFirstColumn="0" w:lastRowLastColumn="0"/>
            <w:tcW w:w="3211" w:type="dxa"/>
          </w:tcPr>
          <w:p w14:paraId="434E8059" w14:textId="041547E2" w:rsidR="003C768C" w:rsidRDefault="003C768C" w:rsidP="003C768C">
            <w:pPr>
              <w:rPr>
                <w:lang w:val="it-IT"/>
              </w:rPr>
            </w:pPr>
            <w:r>
              <w:rPr>
                <w:lang w:val="it-IT"/>
              </w:rPr>
              <w:t>Effettuazione</w:t>
            </w:r>
          </w:p>
        </w:tc>
        <w:tc>
          <w:tcPr>
            <w:tcW w:w="2338" w:type="dxa"/>
          </w:tcPr>
          <w:p w14:paraId="359E9BCB" w14:textId="4CAEEEAB" w:rsidR="003C768C" w:rsidRDefault="003C768C" w:rsidP="003C768C">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R</w:t>
            </w:r>
          </w:p>
        </w:tc>
        <w:tc>
          <w:tcPr>
            <w:tcW w:w="3038" w:type="dxa"/>
          </w:tcPr>
          <w:p w14:paraId="20CB7CD6" w14:textId="1BA92E21" w:rsidR="003C768C" w:rsidRDefault="00524C26" w:rsidP="003C768C">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2.628.000</w:t>
            </w:r>
          </w:p>
        </w:tc>
      </w:tr>
      <w:tr w:rsidR="003C768C" w:rsidRPr="00FF59CF" w14:paraId="36DEF67A" w14:textId="77777777" w:rsidTr="00D53248">
        <w:trPr>
          <w:cnfStyle w:val="000000100000" w:firstRow="0" w:lastRow="0" w:firstColumn="0" w:lastColumn="0" w:oddVBand="0" w:evenVBand="0" w:oddHBand="1" w:evenHBand="0"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3211" w:type="dxa"/>
          </w:tcPr>
          <w:p w14:paraId="1CAF782F" w14:textId="3F736CB0" w:rsidR="003C768C" w:rsidRDefault="003C768C" w:rsidP="003C768C">
            <w:pPr>
              <w:rPr>
                <w:lang w:val="it-IT"/>
              </w:rPr>
            </w:pPr>
            <w:r>
              <w:rPr>
                <w:lang w:val="it-IT"/>
              </w:rPr>
              <w:t>Avvenimento</w:t>
            </w:r>
          </w:p>
        </w:tc>
        <w:tc>
          <w:tcPr>
            <w:tcW w:w="2338" w:type="dxa"/>
          </w:tcPr>
          <w:p w14:paraId="12A26038" w14:textId="6E06E265" w:rsidR="003C768C" w:rsidRDefault="003C768C" w:rsidP="003C768C">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R</w:t>
            </w:r>
          </w:p>
        </w:tc>
        <w:tc>
          <w:tcPr>
            <w:tcW w:w="3038" w:type="dxa"/>
          </w:tcPr>
          <w:p w14:paraId="7A520035" w14:textId="40BD81AE" w:rsidR="003C768C" w:rsidRDefault="00BE1EC5" w:rsidP="003C768C">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730</w:t>
            </w:r>
          </w:p>
        </w:tc>
      </w:tr>
      <w:tr w:rsidR="003C768C" w:rsidRPr="00FF59CF" w14:paraId="4B539823" w14:textId="77777777" w:rsidTr="00D53248">
        <w:trPr>
          <w:trHeight w:val="383"/>
        </w:trPr>
        <w:tc>
          <w:tcPr>
            <w:cnfStyle w:val="001000000000" w:firstRow="0" w:lastRow="0" w:firstColumn="1" w:lastColumn="0" w:oddVBand="0" w:evenVBand="0" w:oddHBand="0" w:evenHBand="0" w:firstRowFirstColumn="0" w:firstRowLastColumn="0" w:lastRowFirstColumn="0" w:lastRowLastColumn="0"/>
            <w:tcW w:w="3211" w:type="dxa"/>
          </w:tcPr>
          <w:p w14:paraId="06002829" w14:textId="4A1D6FA2" w:rsidR="003C768C" w:rsidRDefault="003C768C" w:rsidP="003C768C">
            <w:pPr>
              <w:rPr>
                <w:lang w:val="it-IT"/>
              </w:rPr>
            </w:pPr>
            <w:r>
              <w:rPr>
                <w:lang w:val="it-IT"/>
              </w:rPr>
              <w:t>Diramazione</w:t>
            </w:r>
          </w:p>
        </w:tc>
        <w:tc>
          <w:tcPr>
            <w:tcW w:w="2338" w:type="dxa"/>
          </w:tcPr>
          <w:p w14:paraId="4F116098" w14:textId="286276A1" w:rsidR="003C768C" w:rsidRDefault="003C768C" w:rsidP="003C768C">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R</w:t>
            </w:r>
          </w:p>
        </w:tc>
        <w:tc>
          <w:tcPr>
            <w:tcW w:w="3038" w:type="dxa"/>
          </w:tcPr>
          <w:p w14:paraId="68B38DCB" w14:textId="15B81E59" w:rsidR="003C768C" w:rsidRDefault="009D6BEF" w:rsidP="003C768C">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360</w:t>
            </w:r>
          </w:p>
        </w:tc>
      </w:tr>
      <w:tr w:rsidR="003C768C" w:rsidRPr="00FF59CF" w14:paraId="5E9483AC" w14:textId="77777777" w:rsidTr="00D532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211" w:type="dxa"/>
          </w:tcPr>
          <w:p w14:paraId="62F31ADB" w14:textId="66506F91" w:rsidR="003C768C" w:rsidRDefault="003C768C" w:rsidP="003C768C">
            <w:pPr>
              <w:rPr>
                <w:lang w:val="it-IT"/>
              </w:rPr>
            </w:pPr>
            <w:r>
              <w:rPr>
                <w:lang w:val="it-IT"/>
              </w:rPr>
              <w:t>Riferimento</w:t>
            </w:r>
          </w:p>
        </w:tc>
        <w:tc>
          <w:tcPr>
            <w:tcW w:w="2338" w:type="dxa"/>
          </w:tcPr>
          <w:p w14:paraId="235A3228" w14:textId="646DCDC3" w:rsidR="003C768C" w:rsidRDefault="003C768C" w:rsidP="003C768C">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R</w:t>
            </w:r>
          </w:p>
        </w:tc>
        <w:tc>
          <w:tcPr>
            <w:tcW w:w="3038" w:type="dxa"/>
          </w:tcPr>
          <w:p w14:paraId="5642DFE7" w14:textId="6E407740" w:rsidR="003C768C" w:rsidRDefault="003A41D4" w:rsidP="003C768C">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23.360</w:t>
            </w:r>
          </w:p>
        </w:tc>
      </w:tr>
      <w:tr w:rsidR="003C768C" w:rsidRPr="00FF59CF" w14:paraId="5D719908" w14:textId="77777777" w:rsidTr="00D53248">
        <w:trPr>
          <w:trHeight w:val="383"/>
        </w:trPr>
        <w:tc>
          <w:tcPr>
            <w:cnfStyle w:val="001000000000" w:firstRow="0" w:lastRow="0" w:firstColumn="1" w:lastColumn="0" w:oddVBand="0" w:evenVBand="0" w:oddHBand="0" w:evenHBand="0" w:firstRowFirstColumn="0" w:firstRowLastColumn="0" w:lastRowFirstColumn="0" w:lastRowLastColumn="0"/>
            <w:tcW w:w="3211" w:type="dxa"/>
          </w:tcPr>
          <w:p w14:paraId="6BB87DF7" w14:textId="36D50616" w:rsidR="003C768C" w:rsidRDefault="003C768C" w:rsidP="003C768C">
            <w:pPr>
              <w:rPr>
                <w:lang w:val="it-IT"/>
              </w:rPr>
            </w:pPr>
            <w:r>
              <w:rPr>
                <w:lang w:val="it-IT"/>
              </w:rPr>
              <w:t>Inerenza</w:t>
            </w:r>
          </w:p>
        </w:tc>
        <w:tc>
          <w:tcPr>
            <w:tcW w:w="2338" w:type="dxa"/>
          </w:tcPr>
          <w:p w14:paraId="1FC55CD3" w14:textId="637B926C" w:rsidR="003C768C" w:rsidRDefault="003C768C" w:rsidP="003C768C">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R</w:t>
            </w:r>
          </w:p>
        </w:tc>
        <w:tc>
          <w:tcPr>
            <w:tcW w:w="3038" w:type="dxa"/>
          </w:tcPr>
          <w:p w14:paraId="7186DA4C" w14:textId="7F1CCE08" w:rsidR="003C768C" w:rsidRDefault="002910C1" w:rsidP="003C768C">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2.520</w:t>
            </w:r>
          </w:p>
        </w:tc>
      </w:tr>
      <w:tr w:rsidR="003C768C" w:rsidRPr="00FF59CF" w14:paraId="48B47D70" w14:textId="77777777" w:rsidTr="00D532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211" w:type="dxa"/>
          </w:tcPr>
          <w:p w14:paraId="6446173A" w14:textId="25574FDD" w:rsidR="003C768C" w:rsidRDefault="003C768C" w:rsidP="003C768C">
            <w:pPr>
              <w:rPr>
                <w:lang w:val="it-IT"/>
              </w:rPr>
            </w:pPr>
            <w:r>
              <w:rPr>
                <w:lang w:val="it-IT"/>
              </w:rPr>
              <w:t>Contenimento</w:t>
            </w:r>
          </w:p>
        </w:tc>
        <w:tc>
          <w:tcPr>
            <w:tcW w:w="2338" w:type="dxa"/>
          </w:tcPr>
          <w:p w14:paraId="6FF5EA54" w14:textId="75AAA5BF" w:rsidR="003C768C" w:rsidRDefault="003C768C" w:rsidP="003C768C">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R</w:t>
            </w:r>
          </w:p>
        </w:tc>
        <w:tc>
          <w:tcPr>
            <w:tcW w:w="3038" w:type="dxa"/>
          </w:tcPr>
          <w:p w14:paraId="482B85B0" w14:textId="568EED87" w:rsidR="003C768C" w:rsidRDefault="002910C1" w:rsidP="003C768C">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73.320</w:t>
            </w:r>
          </w:p>
        </w:tc>
      </w:tr>
      <w:tr w:rsidR="003C768C" w:rsidRPr="00FF59CF" w14:paraId="4CCAAD88" w14:textId="77777777" w:rsidTr="00D53248">
        <w:trPr>
          <w:trHeight w:val="383"/>
        </w:trPr>
        <w:tc>
          <w:tcPr>
            <w:cnfStyle w:val="001000000000" w:firstRow="0" w:lastRow="0" w:firstColumn="1" w:lastColumn="0" w:oddVBand="0" w:evenVBand="0" w:oddHBand="0" w:evenHBand="0" w:firstRowFirstColumn="0" w:firstRowLastColumn="0" w:lastRowFirstColumn="0" w:lastRowLastColumn="0"/>
            <w:tcW w:w="3211" w:type="dxa"/>
          </w:tcPr>
          <w:p w14:paraId="64A7B8A3" w14:textId="219F8AE8" w:rsidR="003C768C" w:rsidRDefault="003C768C" w:rsidP="003C768C">
            <w:pPr>
              <w:rPr>
                <w:lang w:val="it-IT"/>
              </w:rPr>
            </w:pPr>
            <w:r>
              <w:rPr>
                <w:lang w:val="it-IT"/>
              </w:rPr>
              <w:t>Inclusione</w:t>
            </w:r>
          </w:p>
        </w:tc>
        <w:tc>
          <w:tcPr>
            <w:tcW w:w="2338" w:type="dxa"/>
          </w:tcPr>
          <w:p w14:paraId="116331CA" w14:textId="2EA57C5C" w:rsidR="003C768C" w:rsidRDefault="003C768C" w:rsidP="003C768C">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R</w:t>
            </w:r>
          </w:p>
        </w:tc>
        <w:tc>
          <w:tcPr>
            <w:tcW w:w="3038" w:type="dxa"/>
          </w:tcPr>
          <w:p w14:paraId="2579CD6E" w14:textId="66349CFC" w:rsidR="003C768C" w:rsidRDefault="00733711" w:rsidP="003C768C">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73.320</w:t>
            </w:r>
          </w:p>
        </w:tc>
      </w:tr>
      <w:tr w:rsidR="003C768C" w:rsidRPr="00FF59CF" w14:paraId="04A8886C" w14:textId="77777777" w:rsidTr="00D532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211" w:type="dxa"/>
          </w:tcPr>
          <w:p w14:paraId="107E279A" w14:textId="00A0B3E9" w:rsidR="003C768C" w:rsidRDefault="003C768C" w:rsidP="003C768C">
            <w:pPr>
              <w:rPr>
                <w:lang w:val="it-IT"/>
              </w:rPr>
            </w:pPr>
            <w:r>
              <w:rPr>
                <w:lang w:val="it-IT"/>
              </w:rPr>
              <w:t>Caricamento</w:t>
            </w:r>
          </w:p>
        </w:tc>
        <w:tc>
          <w:tcPr>
            <w:tcW w:w="2338" w:type="dxa"/>
          </w:tcPr>
          <w:p w14:paraId="52C1EC6D" w14:textId="1DA0A586" w:rsidR="003C768C" w:rsidRDefault="003C768C" w:rsidP="003C768C">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R</w:t>
            </w:r>
          </w:p>
        </w:tc>
        <w:tc>
          <w:tcPr>
            <w:tcW w:w="3038" w:type="dxa"/>
          </w:tcPr>
          <w:p w14:paraId="7497F540" w14:textId="7C1181D4" w:rsidR="003C768C" w:rsidRDefault="00495497" w:rsidP="003C768C">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23.360</w:t>
            </w:r>
          </w:p>
        </w:tc>
      </w:tr>
      <w:tr w:rsidR="003C768C" w:rsidRPr="00FF59CF" w14:paraId="73DA5DE7" w14:textId="77777777" w:rsidTr="00D53248">
        <w:trPr>
          <w:trHeight w:val="383"/>
        </w:trPr>
        <w:tc>
          <w:tcPr>
            <w:cnfStyle w:val="001000000000" w:firstRow="0" w:lastRow="0" w:firstColumn="1" w:lastColumn="0" w:oddVBand="0" w:evenVBand="0" w:oddHBand="0" w:evenHBand="0" w:firstRowFirstColumn="0" w:firstRowLastColumn="0" w:lastRowFirstColumn="0" w:lastRowLastColumn="0"/>
            <w:tcW w:w="3211" w:type="dxa"/>
          </w:tcPr>
          <w:p w14:paraId="2414DE73" w14:textId="3D2DDC0A" w:rsidR="003C768C" w:rsidRDefault="003C768C" w:rsidP="003C768C">
            <w:pPr>
              <w:rPr>
                <w:lang w:val="it-IT"/>
              </w:rPr>
            </w:pPr>
            <w:r>
              <w:rPr>
                <w:lang w:val="it-IT"/>
              </w:rPr>
              <w:lastRenderedPageBreak/>
              <w:t>Verifica</w:t>
            </w:r>
          </w:p>
        </w:tc>
        <w:tc>
          <w:tcPr>
            <w:tcW w:w="2338" w:type="dxa"/>
          </w:tcPr>
          <w:p w14:paraId="4FA6AC8E" w14:textId="5F8A5234" w:rsidR="003C768C" w:rsidRDefault="003C768C" w:rsidP="003C768C">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R</w:t>
            </w:r>
          </w:p>
        </w:tc>
        <w:tc>
          <w:tcPr>
            <w:tcW w:w="3038" w:type="dxa"/>
          </w:tcPr>
          <w:p w14:paraId="4836A811" w14:textId="50AB1F58" w:rsidR="003C768C" w:rsidRDefault="003B1E9D" w:rsidP="003C768C">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46.720</w:t>
            </w:r>
          </w:p>
        </w:tc>
      </w:tr>
      <w:tr w:rsidR="003C768C" w:rsidRPr="00FF59CF" w14:paraId="4C8F2936" w14:textId="77777777" w:rsidTr="00D532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211" w:type="dxa"/>
          </w:tcPr>
          <w:p w14:paraId="7E4A2292" w14:textId="235F2EA9" w:rsidR="003C768C" w:rsidRDefault="003C768C" w:rsidP="003C768C">
            <w:pPr>
              <w:rPr>
                <w:lang w:val="it-IT"/>
              </w:rPr>
            </w:pPr>
            <w:r>
              <w:rPr>
                <w:lang w:val="it-IT"/>
              </w:rPr>
              <w:t>Invio</w:t>
            </w:r>
          </w:p>
        </w:tc>
        <w:tc>
          <w:tcPr>
            <w:tcW w:w="2338" w:type="dxa"/>
          </w:tcPr>
          <w:p w14:paraId="7D1D45CE" w14:textId="58808595" w:rsidR="003C768C" w:rsidRDefault="003C768C" w:rsidP="003C768C">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R</w:t>
            </w:r>
          </w:p>
        </w:tc>
        <w:tc>
          <w:tcPr>
            <w:tcW w:w="3038" w:type="dxa"/>
          </w:tcPr>
          <w:p w14:paraId="670BD8F5" w14:textId="7E73A84D" w:rsidR="003C768C" w:rsidRDefault="00C52AE4" w:rsidP="003C768C">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2.520</w:t>
            </w:r>
          </w:p>
        </w:tc>
      </w:tr>
      <w:tr w:rsidR="003C768C" w:rsidRPr="00FF59CF" w14:paraId="350ADC3A" w14:textId="77777777" w:rsidTr="00D53248">
        <w:trPr>
          <w:trHeight w:val="383"/>
        </w:trPr>
        <w:tc>
          <w:tcPr>
            <w:cnfStyle w:val="001000000000" w:firstRow="0" w:lastRow="0" w:firstColumn="1" w:lastColumn="0" w:oddVBand="0" w:evenVBand="0" w:oddHBand="0" w:evenHBand="0" w:firstRowFirstColumn="0" w:firstRowLastColumn="0" w:lastRowFirstColumn="0" w:lastRowLastColumn="0"/>
            <w:tcW w:w="3211" w:type="dxa"/>
          </w:tcPr>
          <w:p w14:paraId="1B337FE4" w14:textId="7973EA1A" w:rsidR="003C768C" w:rsidRDefault="003C768C" w:rsidP="003C768C">
            <w:pPr>
              <w:rPr>
                <w:lang w:val="it-IT"/>
              </w:rPr>
            </w:pPr>
            <w:r>
              <w:rPr>
                <w:lang w:val="it-IT"/>
              </w:rPr>
              <w:t>Raccolta</w:t>
            </w:r>
          </w:p>
        </w:tc>
        <w:tc>
          <w:tcPr>
            <w:tcW w:w="2338" w:type="dxa"/>
          </w:tcPr>
          <w:p w14:paraId="21BE1D54" w14:textId="03FC786C" w:rsidR="003C768C" w:rsidRDefault="003C768C" w:rsidP="003C768C">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R</w:t>
            </w:r>
          </w:p>
        </w:tc>
        <w:tc>
          <w:tcPr>
            <w:tcW w:w="3038" w:type="dxa"/>
          </w:tcPr>
          <w:p w14:paraId="1577EEA5" w14:textId="40974C6E" w:rsidR="003C768C" w:rsidRDefault="001604D5" w:rsidP="003C768C">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2.628.000</w:t>
            </w:r>
          </w:p>
        </w:tc>
      </w:tr>
    </w:tbl>
    <w:p w14:paraId="07260C4E" w14:textId="77777777" w:rsidR="00284DE0" w:rsidRDefault="00284DE0">
      <w:pPr>
        <w:rPr>
          <w:lang w:val="it-IT"/>
        </w:rPr>
      </w:pPr>
      <w:r>
        <w:rPr>
          <w:lang w:val="it-IT"/>
        </w:rPr>
        <w:br w:type="page"/>
      </w:r>
    </w:p>
    <w:p w14:paraId="698FCE4D" w14:textId="17F419FB" w:rsidR="002C399E" w:rsidRDefault="006B2DB4" w:rsidP="002C399E">
      <w:pPr>
        <w:pStyle w:val="Titolo2"/>
        <w:rPr>
          <w:lang w:val="it-IT"/>
        </w:rPr>
      </w:pPr>
      <w:bookmarkStart w:id="62" w:name="_Toc121995248"/>
      <w:r>
        <w:rPr>
          <w:lang w:val="it-IT"/>
        </w:rPr>
        <w:lastRenderedPageBreak/>
        <w:t>T</w:t>
      </w:r>
      <w:r w:rsidR="002C399E">
        <w:rPr>
          <w:lang w:val="it-IT"/>
        </w:rPr>
        <w:t>avola delle operazioni</w:t>
      </w:r>
      <w:bookmarkEnd w:id="62"/>
    </w:p>
    <w:tbl>
      <w:tblPr>
        <w:tblStyle w:val="Tabellaelenco3-colore5"/>
        <w:tblW w:w="8642" w:type="dxa"/>
        <w:tblLook w:val="04A0" w:firstRow="1" w:lastRow="0" w:firstColumn="1" w:lastColumn="0" w:noHBand="0" w:noVBand="1"/>
      </w:tblPr>
      <w:tblGrid>
        <w:gridCol w:w="4390"/>
        <w:gridCol w:w="4252"/>
      </w:tblGrid>
      <w:tr w:rsidR="00BB37BD" w14:paraId="42AA4CA0" w14:textId="77777777" w:rsidTr="00BB37BD">
        <w:trPr>
          <w:cnfStyle w:val="100000000000" w:firstRow="1" w:lastRow="0" w:firstColumn="0" w:lastColumn="0" w:oddVBand="0" w:evenVBand="0" w:oddHBand="0" w:evenHBand="0" w:firstRowFirstColumn="0" w:firstRowLastColumn="0" w:lastRowFirstColumn="0" w:lastRowLastColumn="0"/>
          <w:trHeight w:val="472"/>
        </w:trPr>
        <w:tc>
          <w:tcPr>
            <w:cnfStyle w:val="001000000100" w:firstRow="0" w:lastRow="0" w:firstColumn="1" w:lastColumn="0" w:oddVBand="0" w:evenVBand="0" w:oddHBand="0" w:evenHBand="0" w:firstRowFirstColumn="1" w:firstRowLastColumn="0" w:lastRowFirstColumn="0" w:lastRowLastColumn="0"/>
            <w:tcW w:w="4390" w:type="dxa"/>
          </w:tcPr>
          <w:p w14:paraId="76D352F4" w14:textId="6BE6B62F" w:rsidR="00BB37BD" w:rsidRDefault="00D01B60">
            <w:pPr>
              <w:jc w:val="center"/>
              <w:rPr>
                <w:lang w:val="it-IT"/>
              </w:rPr>
            </w:pPr>
            <w:r>
              <w:rPr>
                <w:lang w:val="it-IT"/>
              </w:rPr>
              <w:t>Operazione</w:t>
            </w:r>
          </w:p>
        </w:tc>
        <w:tc>
          <w:tcPr>
            <w:tcW w:w="4252" w:type="dxa"/>
          </w:tcPr>
          <w:p w14:paraId="24224B7C" w14:textId="38E903C3" w:rsidR="00BB37BD" w:rsidRDefault="00D01B60">
            <w:pPr>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Frequenza</w:t>
            </w:r>
          </w:p>
        </w:tc>
      </w:tr>
      <w:tr w:rsidR="00BB37BD" w14:paraId="70640D7C"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A4A5C09" w14:textId="329F3C11" w:rsidR="00BB37BD" w:rsidRDefault="008F6562">
            <w:pPr>
              <w:rPr>
                <w:lang w:val="it-IT"/>
              </w:rPr>
            </w:pPr>
            <w:r>
              <w:rPr>
                <w:lang w:val="it-IT"/>
              </w:rPr>
              <w:t>1</w:t>
            </w:r>
          </w:p>
        </w:tc>
        <w:tc>
          <w:tcPr>
            <w:tcW w:w="4252" w:type="dxa"/>
          </w:tcPr>
          <w:p w14:paraId="31B98ACE" w14:textId="7BF1B956" w:rsidR="00BB37BD"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Pr>
                <w:lang w:val="it-IT"/>
              </w:rPr>
              <w:t>Due volte all’anno</w:t>
            </w:r>
          </w:p>
        </w:tc>
      </w:tr>
      <w:tr w:rsidR="00E17783" w14:paraId="11DF188F"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155F6501" w14:textId="21D0207C" w:rsidR="00E17783" w:rsidRDefault="00E17783" w:rsidP="00E17783">
            <w:pPr>
              <w:rPr>
                <w:lang w:val="it-IT"/>
              </w:rPr>
            </w:pPr>
            <w:r>
              <w:rPr>
                <w:lang w:val="it-IT"/>
              </w:rPr>
              <w:t>2</w:t>
            </w:r>
          </w:p>
        </w:tc>
        <w:tc>
          <w:tcPr>
            <w:tcW w:w="4252" w:type="dxa"/>
          </w:tcPr>
          <w:p w14:paraId="07B2A657" w14:textId="1973F521" w:rsidR="00E17783" w:rsidRDefault="00486234" w:rsidP="00486234">
            <w:pPr>
              <w:cnfStyle w:val="000000000000" w:firstRow="0" w:lastRow="0" w:firstColumn="0" w:lastColumn="0" w:oddVBand="0" w:evenVBand="0" w:oddHBand="0" w:evenHBand="0" w:firstRowFirstColumn="0" w:firstRowLastColumn="0" w:lastRowFirstColumn="0" w:lastRowLastColumn="0"/>
              <w:rPr>
                <w:lang w:val="it-IT"/>
              </w:rPr>
            </w:pPr>
            <w:r>
              <w:rPr>
                <w:lang w:val="it-IT"/>
              </w:rPr>
              <w:t>Una</w:t>
            </w:r>
            <w:r w:rsidR="00E17783">
              <w:rPr>
                <w:lang w:val="it-IT"/>
              </w:rPr>
              <w:t xml:space="preserve"> volta all’anno</w:t>
            </w:r>
          </w:p>
        </w:tc>
      </w:tr>
      <w:tr w:rsidR="00E17783" w14:paraId="24B804B6"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2D9CD6F" w14:textId="487AF363" w:rsidR="00E17783" w:rsidRDefault="00E17783" w:rsidP="00E17783">
            <w:pPr>
              <w:rPr>
                <w:lang w:val="it-IT"/>
              </w:rPr>
            </w:pPr>
            <w:r>
              <w:rPr>
                <w:lang w:val="it-IT"/>
              </w:rPr>
              <w:t>3</w:t>
            </w:r>
          </w:p>
        </w:tc>
        <w:tc>
          <w:tcPr>
            <w:tcW w:w="4252" w:type="dxa"/>
          </w:tcPr>
          <w:p w14:paraId="68AAF3E3" w14:textId="7610E570"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Pr>
                <w:lang w:val="it-IT"/>
              </w:rPr>
              <w:t>Una</w:t>
            </w:r>
            <w:r w:rsidR="00E17783">
              <w:rPr>
                <w:lang w:val="it-IT"/>
              </w:rPr>
              <w:t xml:space="preserve"> volta al giorno</w:t>
            </w:r>
          </w:p>
        </w:tc>
      </w:tr>
      <w:tr w:rsidR="00E17783" w14:paraId="352FD4A0"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1E746B0C" w14:textId="2FD7FB9A" w:rsidR="00E17783" w:rsidRDefault="00E17783" w:rsidP="00E17783">
            <w:pPr>
              <w:rPr>
                <w:lang w:val="it-IT"/>
              </w:rPr>
            </w:pPr>
            <w:r>
              <w:rPr>
                <w:lang w:val="it-IT"/>
              </w:rPr>
              <w:t>4</w:t>
            </w:r>
          </w:p>
        </w:tc>
        <w:tc>
          <w:tcPr>
            <w:tcW w:w="4252" w:type="dxa"/>
          </w:tcPr>
          <w:p w14:paraId="733B6F77" w14:textId="65846E56" w:rsidR="00E17783" w:rsidRDefault="00486234" w:rsidP="00486234">
            <w:pPr>
              <w:cnfStyle w:val="000000000000" w:firstRow="0" w:lastRow="0" w:firstColumn="0" w:lastColumn="0" w:oddVBand="0" w:evenVBand="0" w:oddHBand="0" w:evenHBand="0" w:firstRowFirstColumn="0" w:firstRowLastColumn="0" w:lastRowFirstColumn="0" w:lastRowLastColumn="0"/>
              <w:rPr>
                <w:lang w:val="it-IT"/>
              </w:rPr>
            </w:pPr>
            <w:r>
              <w:rPr>
                <w:lang w:val="it-IT"/>
              </w:rPr>
              <w:t>Una</w:t>
            </w:r>
            <w:r w:rsidR="00E17783">
              <w:rPr>
                <w:lang w:val="it-IT"/>
              </w:rPr>
              <w:t xml:space="preserve"> volta al giorno</w:t>
            </w:r>
          </w:p>
        </w:tc>
      </w:tr>
      <w:tr w:rsidR="00E17783" w14:paraId="49AC4CF6"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1A812CF" w14:textId="0BDC063C" w:rsidR="00E17783" w:rsidRDefault="00E17783" w:rsidP="00E17783">
            <w:pPr>
              <w:rPr>
                <w:lang w:val="it-IT"/>
              </w:rPr>
            </w:pPr>
            <w:r>
              <w:rPr>
                <w:lang w:val="it-IT"/>
              </w:rPr>
              <w:t>5</w:t>
            </w:r>
          </w:p>
        </w:tc>
        <w:tc>
          <w:tcPr>
            <w:tcW w:w="4252" w:type="dxa"/>
          </w:tcPr>
          <w:p w14:paraId="17E66991" w14:textId="57146B4D"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Pr>
                <w:lang w:val="it-IT"/>
              </w:rPr>
              <w:t>Una</w:t>
            </w:r>
            <w:r w:rsidR="00E17783">
              <w:rPr>
                <w:lang w:val="it-IT"/>
              </w:rPr>
              <w:t xml:space="preserve"> volta </w:t>
            </w:r>
            <w:r>
              <w:rPr>
                <w:lang w:val="it-IT"/>
              </w:rPr>
              <w:t>all’anno</w:t>
            </w:r>
          </w:p>
        </w:tc>
      </w:tr>
      <w:tr w:rsidR="00E17783" w14:paraId="3DC501C6"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1054B143" w14:textId="49E1EBAF" w:rsidR="00E17783" w:rsidRDefault="00E17783" w:rsidP="00E17783">
            <w:pPr>
              <w:rPr>
                <w:lang w:val="it-IT"/>
              </w:rPr>
            </w:pPr>
            <w:r>
              <w:rPr>
                <w:lang w:val="it-IT"/>
              </w:rPr>
              <w:t>6</w:t>
            </w:r>
          </w:p>
        </w:tc>
        <w:tc>
          <w:tcPr>
            <w:tcW w:w="4252" w:type="dxa"/>
          </w:tcPr>
          <w:p w14:paraId="1C211F93" w14:textId="5825BE37" w:rsidR="00E17783" w:rsidRDefault="00486234" w:rsidP="00486234">
            <w:pPr>
              <w:cnfStyle w:val="000000000000" w:firstRow="0" w:lastRow="0" w:firstColumn="0" w:lastColumn="0" w:oddVBand="0" w:evenVBand="0" w:oddHBand="0" w:evenHBand="0" w:firstRowFirstColumn="0" w:firstRowLastColumn="0" w:lastRowFirstColumn="0" w:lastRowLastColumn="0"/>
              <w:rPr>
                <w:lang w:val="it-IT"/>
              </w:rPr>
            </w:pPr>
            <w:r>
              <w:rPr>
                <w:lang w:val="it-IT"/>
              </w:rPr>
              <w:t>Una</w:t>
            </w:r>
            <w:r w:rsidR="00E17783">
              <w:rPr>
                <w:lang w:val="it-IT"/>
              </w:rPr>
              <w:t xml:space="preserve"> volta </w:t>
            </w:r>
            <w:r>
              <w:rPr>
                <w:lang w:val="it-IT"/>
              </w:rPr>
              <w:t>al giorno</w:t>
            </w:r>
          </w:p>
        </w:tc>
      </w:tr>
      <w:tr w:rsidR="00E17783" w14:paraId="44DF92C4"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20763A81" w14:textId="7B1B81D8" w:rsidR="00E17783" w:rsidRDefault="00E17783" w:rsidP="00E17783">
            <w:pPr>
              <w:rPr>
                <w:lang w:val="it-IT"/>
              </w:rPr>
            </w:pPr>
            <w:r>
              <w:rPr>
                <w:lang w:val="it-IT"/>
              </w:rPr>
              <w:t>7</w:t>
            </w:r>
          </w:p>
        </w:tc>
        <w:tc>
          <w:tcPr>
            <w:tcW w:w="4252" w:type="dxa"/>
          </w:tcPr>
          <w:p w14:paraId="72AF29B2" w14:textId="6CB11EB6"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Pr>
                <w:lang w:val="it-IT"/>
              </w:rPr>
              <w:t>Una</w:t>
            </w:r>
            <w:r w:rsidR="00E17783">
              <w:rPr>
                <w:lang w:val="it-IT"/>
              </w:rPr>
              <w:t xml:space="preserve"> volta al giorno</w:t>
            </w:r>
          </w:p>
        </w:tc>
      </w:tr>
      <w:tr w:rsidR="00E17783" w14:paraId="1292B1BE"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2993984D" w14:textId="69514389" w:rsidR="00E17783" w:rsidRDefault="00E17783" w:rsidP="00E17783">
            <w:pPr>
              <w:rPr>
                <w:lang w:val="it-IT"/>
              </w:rPr>
            </w:pPr>
            <w:r>
              <w:rPr>
                <w:lang w:val="it-IT"/>
              </w:rPr>
              <w:t>8</w:t>
            </w:r>
          </w:p>
        </w:tc>
        <w:tc>
          <w:tcPr>
            <w:tcW w:w="4252" w:type="dxa"/>
          </w:tcPr>
          <w:p w14:paraId="1E468616" w14:textId="6CF972B1" w:rsidR="00E17783" w:rsidRDefault="00486234" w:rsidP="00486234">
            <w:pPr>
              <w:cnfStyle w:val="000000000000" w:firstRow="0" w:lastRow="0" w:firstColumn="0" w:lastColumn="0" w:oddVBand="0" w:evenVBand="0" w:oddHBand="0" w:evenHBand="0" w:firstRowFirstColumn="0" w:firstRowLastColumn="0" w:lastRowFirstColumn="0" w:lastRowLastColumn="0"/>
              <w:rPr>
                <w:lang w:val="it-IT"/>
              </w:rPr>
            </w:pPr>
            <w:r>
              <w:rPr>
                <w:lang w:val="it-IT"/>
              </w:rPr>
              <w:t>15 volte</w:t>
            </w:r>
            <w:r w:rsidR="00E17783">
              <w:rPr>
                <w:lang w:val="it-IT"/>
              </w:rPr>
              <w:t xml:space="preserve"> al giorno</w:t>
            </w:r>
          </w:p>
        </w:tc>
      </w:tr>
      <w:tr w:rsidR="00E17783" w14:paraId="58832D22"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6C15251" w14:textId="6D98D993" w:rsidR="00E17783" w:rsidRDefault="00E17783" w:rsidP="00E17783">
            <w:pPr>
              <w:rPr>
                <w:lang w:val="it-IT"/>
              </w:rPr>
            </w:pPr>
            <w:r>
              <w:rPr>
                <w:lang w:val="it-IT"/>
              </w:rPr>
              <w:t>9</w:t>
            </w:r>
          </w:p>
        </w:tc>
        <w:tc>
          <w:tcPr>
            <w:tcW w:w="4252" w:type="dxa"/>
          </w:tcPr>
          <w:p w14:paraId="417FA253" w14:textId="1BD4C884"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sidRPr="3E19AA1C">
              <w:rPr>
                <w:lang w:val="it-IT"/>
              </w:rPr>
              <w:t>Una</w:t>
            </w:r>
            <w:r w:rsidR="00E17783">
              <w:rPr>
                <w:lang w:val="it-IT"/>
              </w:rPr>
              <w:t xml:space="preserve"> volta all’ora</w:t>
            </w:r>
          </w:p>
        </w:tc>
      </w:tr>
      <w:tr w:rsidR="00E17783" w:rsidRPr="00274658" w14:paraId="2F589159"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11EC8261" w14:textId="7472AB66" w:rsidR="00E17783" w:rsidRDefault="00E17783" w:rsidP="00E17783">
            <w:pPr>
              <w:rPr>
                <w:lang w:val="it-IT"/>
              </w:rPr>
            </w:pPr>
            <w:r>
              <w:rPr>
                <w:lang w:val="it-IT"/>
              </w:rPr>
              <w:t>10</w:t>
            </w:r>
          </w:p>
        </w:tc>
        <w:tc>
          <w:tcPr>
            <w:tcW w:w="4252" w:type="dxa"/>
          </w:tcPr>
          <w:p w14:paraId="39528F84" w14:textId="716F29EF" w:rsidR="00E17783" w:rsidRDefault="00486234" w:rsidP="00486234">
            <w:pPr>
              <w:cnfStyle w:val="000000000000" w:firstRow="0" w:lastRow="0" w:firstColumn="0" w:lastColumn="0" w:oddVBand="0" w:evenVBand="0" w:oddHBand="0" w:evenHBand="0" w:firstRowFirstColumn="0" w:firstRowLastColumn="0" w:lastRowFirstColumn="0" w:lastRowLastColumn="0"/>
              <w:rPr>
                <w:lang w:val="it-IT"/>
              </w:rPr>
            </w:pPr>
            <w:r w:rsidRPr="2943493F">
              <w:rPr>
                <w:lang w:val="it-IT"/>
              </w:rPr>
              <w:t xml:space="preserve">Una volta </w:t>
            </w:r>
            <w:r w:rsidRPr="5C11567A">
              <w:rPr>
                <w:lang w:val="it-IT"/>
              </w:rPr>
              <w:t>ogni tre</w:t>
            </w:r>
            <w:r w:rsidRPr="517619C9">
              <w:rPr>
                <w:lang w:val="it-IT"/>
              </w:rPr>
              <w:t xml:space="preserve"> </w:t>
            </w:r>
            <w:r w:rsidRPr="74C82FD0">
              <w:rPr>
                <w:lang w:val="it-IT"/>
              </w:rPr>
              <w:t>ore</w:t>
            </w:r>
          </w:p>
        </w:tc>
      </w:tr>
      <w:tr w:rsidR="00E17783" w14:paraId="079ED4A0"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40C1CB94" w14:textId="4EC8C859" w:rsidR="00E17783" w:rsidRDefault="00E17783" w:rsidP="00E17783">
            <w:pPr>
              <w:rPr>
                <w:lang w:val="it-IT"/>
              </w:rPr>
            </w:pPr>
            <w:r>
              <w:rPr>
                <w:lang w:val="it-IT"/>
              </w:rPr>
              <w:t>11</w:t>
            </w:r>
          </w:p>
        </w:tc>
        <w:tc>
          <w:tcPr>
            <w:tcW w:w="4252" w:type="dxa"/>
          </w:tcPr>
          <w:p w14:paraId="65ABB72B" w14:textId="6FDE046F"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Pr>
                <w:lang w:val="it-IT"/>
              </w:rPr>
              <w:t>470 volte all’anno</w:t>
            </w:r>
          </w:p>
        </w:tc>
      </w:tr>
      <w:tr w:rsidR="00E17783" w14:paraId="7FC47257"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65100216" w14:textId="244375D5" w:rsidR="00E17783" w:rsidRDefault="00E17783" w:rsidP="00E17783">
            <w:pPr>
              <w:rPr>
                <w:lang w:val="it-IT"/>
              </w:rPr>
            </w:pPr>
            <w:r>
              <w:rPr>
                <w:lang w:val="it-IT"/>
              </w:rPr>
              <w:t>12</w:t>
            </w:r>
          </w:p>
        </w:tc>
        <w:tc>
          <w:tcPr>
            <w:tcW w:w="4252" w:type="dxa"/>
          </w:tcPr>
          <w:p w14:paraId="322CE7C6" w14:textId="335CFF60" w:rsidR="00E17783" w:rsidRDefault="00486234" w:rsidP="00486234">
            <w:pPr>
              <w:cnfStyle w:val="000000000000" w:firstRow="0" w:lastRow="0" w:firstColumn="0" w:lastColumn="0" w:oddVBand="0" w:evenVBand="0" w:oddHBand="0" w:evenHBand="0" w:firstRowFirstColumn="0" w:firstRowLastColumn="0" w:lastRowFirstColumn="0" w:lastRowLastColumn="0"/>
              <w:rPr>
                <w:lang w:val="it-IT"/>
              </w:rPr>
            </w:pPr>
            <w:r>
              <w:rPr>
                <w:lang w:val="it-IT"/>
              </w:rPr>
              <w:t>45 volte al mese</w:t>
            </w:r>
          </w:p>
        </w:tc>
      </w:tr>
      <w:tr w:rsidR="00E17783" w14:paraId="2085A54E"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682B1CF" w14:textId="2F78F4D4" w:rsidR="00E17783" w:rsidRDefault="00E17783" w:rsidP="00E17783">
            <w:pPr>
              <w:rPr>
                <w:lang w:val="it-IT"/>
              </w:rPr>
            </w:pPr>
            <w:r>
              <w:rPr>
                <w:lang w:val="it-IT"/>
              </w:rPr>
              <w:t>13</w:t>
            </w:r>
          </w:p>
        </w:tc>
        <w:tc>
          <w:tcPr>
            <w:tcW w:w="4252" w:type="dxa"/>
          </w:tcPr>
          <w:p w14:paraId="5EEC0B98" w14:textId="11BDD2D4"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Pr>
                <w:lang w:val="it-IT"/>
              </w:rPr>
              <w:t>60 volte al mese</w:t>
            </w:r>
          </w:p>
        </w:tc>
      </w:tr>
      <w:tr w:rsidR="00E17783" w14:paraId="151C364F"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271EE432" w14:textId="37ADA056" w:rsidR="00E17783" w:rsidRDefault="00E17783" w:rsidP="00E17783">
            <w:pPr>
              <w:rPr>
                <w:lang w:val="it-IT"/>
              </w:rPr>
            </w:pPr>
            <w:r>
              <w:rPr>
                <w:lang w:val="it-IT"/>
              </w:rPr>
              <w:t>14</w:t>
            </w:r>
          </w:p>
        </w:tc>
        <w:tc>
          <w:tcPr>
            <w:tcW w:w="4252" w:type="dxa"/>
          </w:tcPr>
          <w:p w14:paraId="67251825" w14:textId="3A4DD766" w:rsidR="00E17783" w:rsidRDefault="00486234" w:rsidP="00486234">
            <w:pPr>
              <w:cnfStyle w:val="000000000000" w:firstRow="0" w:lastRow="0" w:firstColumn="0" w:lastColumn="0" w:oddVBand="0" w:evenVBand="0" w:oddHBand="0" w:evenHBand="0" w:firstRowFirstColumn="0" w:firstRowLastColumn="0" w:lastRowFirstColumn="0" w:lastRowLastColumn="0"/>
              <w:rPr>
                <w:lang w:val="it-IT"/>
              </w:rPr>
            </w:pPr>
            <w:r>
              <w:rPr>
                <w:lang w:val="it-IT"/>
              </w:rPr>
              <w:t>15 volte al mese</w:t>
            </w:r>
          </w:p>
        </w:tc>
      </w:tr>
      <w:tr w:rsidR="00E17783" w14:paraId="4C2CF029"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6462DB0B" w14:textId="096C1D04" w:rsidR="00E17783" w:rsidRDefault="00E17783" w:rsidP="00E17783">
            <w:pPr>
              <w:rPr>
                <w:lang w:val="it-IT"/>
              </w:rPr>
            </w:pPr>
            <w:r>
              <w:rPr>
                <w:lang w:val="it-IT"/>
              </w:rPr>
              <w:t>15</w:t>
            </w:r>
          </w:p>
        </w:tc>
        <w:tc>
          <w:tcPr>
            <w:tcW w:w="4252" w:type="dxa"/>
          </w:tcPr>
          <w:p w14:paraId="3F7A26BD" w14:textId="574D295D"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Pr>
                <w:lang w:val="it-IT"/>
              </w:rPr>
              <w:t>60 volte alla settimana</w:t>
            </w:r>
          </w:p>
        </w:tc>
      </w:tr>
      <w:tr w:rsidR="00E17783" w14:paraId="54EBC467"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7442AF3E" w14:textId="7397561A" w:rsidR="00E17783" w:rsidRDefault="00E17783" w:rsidP="00E17783">
            <w:pPr>
              <w:rPr>
                <w:lang w:val="it-IT"/>
              </w:rPr>
            </w:pPr>
            <w:r>
              <w:rPr>
                <w:lang w:val="it-IT"/>
              </w:rPr>
              <w:t>16</w:t>
            </w:r>
          </w:p>
        </w:tc>
        <w:tc>
          <w:tcPr>
            <w:tcW w:w="4252" w:type="dxa"/>
          </w:tcPr>
          <w:p w14:paraId="3D49D7E2" w14:textId="4638AF4C" w:rsidR="00E17783" w:rsidRDefault="00486234" w:rsidP="00486234">
            <w:pPr>
              <w:cnfStyle w:val="000000000000" w:firstRow="0" w:lastRow="0" w:firstColumn="0" w:lastColumn="0" w:oddVBand="0" w:evenVBand="0" w:oddHBand="0" w:evenHBand="0" w:firstRowFirstColumn="0" w:firstRowLastColumn="0" w:lastRowFirstColumn="0" w:lastRowLastColumn="0"/>
              <w:rPr>
                <w:lang w:val="it-IT"/>
              </w:rPr>
            </w:pPr>
            <w:r>
              <w:rPr>
                <w:lang w:val="it-IT"/>
              </w:rPr>
              <w:t>48 volte alla settimana</w:t>
            </w:r>
          </w:p>
        </w:tc>
      </w:tr>
      <w:tr w:rsidR="00E17783" w14:paraId="48EF1069"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2E260B29" w14:textId="0D980838" w:rsidR="00E17783" w:rsidRDefault="00E17783" w:rsidP="00E17783">
            <w:pPr>
              <w:rPr>
                <w:lang w:val="it-IT"/>
              </w:rPr>
            </w:pPr>
            <w:r>
              <w:rPr>
                <w:lang w:val="it-IT"/>
              </w:rPr>
              <w:t>17</w:t>
            </w:r>
          </w:p>
        </w:tc>
        <w:tc>
          <w:tcPr>
            <w:tcW w:w="4252" w:type="dxa"/>
          </w:tcPr>
          <w:p w14:paraId="0486F845" w14:textId="07A9E0A3"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Pr>
                <w:lang w:val="it-IT"/>
              </w:rPr>
              <w:t>Una volta all’anno</w:t>
            </w:r>
          </w:p>
        </w:tc>
      </w:tr>
      <w:tr w:rsidR="00E17783" w14:paraId="69A85C4A"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64EB14AB" w14:textId="777FD632" w:rsidR="00E17783" w:rsidRDefault="00E17783" w:rsidP="00E17783">
            <w:pPr>
              <w:rPr>
                <w:lang w:val="it-IT"/>
              </w:rPr>
            </w:pPr>
            <w:r>
              <w:rPr>
                <w:lang w:val="it-IT"/>
              </w:rPr>
              <w:t>18</w:t>
            </w:r>
          </w:p>
        </w:tc>
        <w:tc>
          <w:tcPr>
            <w:tcW w:w="4252" w:type="dxa"/>
          </w:tcPr>
          <w:p w14:paraId="2984E094" w14:textId="1B1B8184" w:rsidR="00E17783" w:rsidRDefault="00486234" w:rsidP="00486234">
            <w:pPr>
              <w:cnfStyle w:val="000000000000" w:firstRow="0" w:lastRow="0" w:firstColumn="0" w:lastColumn="0" w:oddVBand="0" w:evenVBand="0" w:oddHBand="0" w:evenHBand="0" w:firstRowFirstColumn="0" w:firstRowLastColumn="0" w:lastRowFirstColumn="0" w:lastRowLastColumn="0"/>
              <w:rPr>
                <w:lang w:val="it-IT"/>
              </w:rPr>
            </w:pPr>
            <w:r>
              <w:rPr>
                <w:lang w:val="it-IT"/>
              </w:rPr>
              <w:t>Una volta all’anno</w:t>
            </w:r>
          </w:p>
        </w:tc>
      </w:tr>
      <w:tr w:rsidR="00E17783" w14:paraId="7CFE6485"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26612FE8" w14:textId="5B166E76" w:rsidR="00E17783" w:rsidRDefault="00E17783" w:rsidP="00E17783">
            <w:pPr>
              <w:rPr>
                <w:lang w:val="it-IT"/>
              </w:rPr>
            </w:pPr>
            <w:r>
              <w:rPr>
                <w:lang w:val="it-IT"/>
              </w:rPr>
              <w:t>19</w:t>
            </w:r>
          </w:p>
        </w:tc>
        <w:tc>
          <w:tcPr>
            <w:tcW w:w="4252" w:type="dxa"/>
          </w:tcPr>
          <w:p w14:paraId="79779E3C" w14:textId="0944768E"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Pr>
                <w:lang w:val="it-IT"/>
              </w:rPr>
              <w:t>Una volta all’anno</w:t>
            </w:r>
          </w:p>
        </w:tc>
      </w:tr>
      <w:tr w:rsidR="00E17783" w14:paraId="105AB25C"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53F246FE" w14:textId="270D4BB7" w:rsidR="00E17783" w:rsidRDefault="00E17783" w:rsidP="00E17783">
            <w:pPr>
              <w:rPr>
                <w:lang w:val="it-IT"/>
              </w:rPr>
            </w:pPr>
            <w:r>
              <w:rPr>
                <w:lang w:val="it-IT"/>
              </w:rPr>
              <w:t>20</w:t>
            </w:r>
          </w:p>
        </w:tc>
        <w:tc>
          <w:tcPr>
            <w:tcW w:w="4252" w:type="dxa"/>
          </w:tcPr>
          <w:p w14:paraId="109A73D7" w14:textId="2284D1A5" w:rsidR="00E17783" w:rsidRDefault="00486234" w:rsidP="00486234">
            <w:pPr>
              <w:cnfStyle w:val="000000000000" w:firstRow="0" w:lastRow="0" w:firstColumn="0" w:lastColumn="0" w:oddVBand="0" w:evenVBand="0" w:oddHBand="0" w:evenHBand="0" w:firstRowFirstColumn="0" w:firstRowLastColumn="0" w:lastRowFirstColumn="0" w:lastRowLastColumn="0"/>
              <w:rPr>
                <w:lang w:val="it-IT"/>
              </w:rPr>
            </w:pPr>
            <w:r>
              <w:rPr>
                <w:lang w:val="it-IT"/>
              </w:rPr>
              <w:t>95 volte al mese</w:t>
            </w:r>
          </w:p>
        </w:tc>
      </w:tr>
      <w:tr w:rsidR="00E17783" w14:paraId="64F25C8F"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66E29CD" w14:textId="3E929844" w:rsidR="00E17783" w:rsidRDefault="00E17783" w:rsidP="00E17783">
            <w:pPr>
              <w:rPr>
                <w:lang w:val="it-IT"/>
              </w:rPr>
            </w:pPr>
            <w:r>
              <w:rPr>
                <w:lang w:val="it-IT"/>
              </w:rPr>
              <w:t>21</w:t>
            </w:r>
          </w:p>
        </w:tc>
        <w:tc>
          <w:tcPr>
            <w:tcW w:w="4252" w:type="dxa"/>
          </w:tcPr>
          <w:p w14:paraId="4B4659DD" w14:textId="5C6B7949"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Pr>
                <w:lang w:val="it-IT"/>
              </w:rPr>
              <w:t>Tre volte ogni 6 ore</w:t>
            </w:r>
          </w:p>
        </w:tc>
      </w:tr>
      <w:tr w:rsidR="00E17783" w14:paraId="72E90636"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7AA7ABC5" w14:textId="1E6521AA" w:rsidR="00E17783" w:rsidRDefault="00E17783" w:rsidP="00E17783">
            <w:pPr>
              <w:rPr>
                <w:lang w:val="it-IT"/>
              </w:rPr>
            </w:pPr>
            <w:r>
              <w:rPr>
                <w:lang w:val="it-IT"/>
              </w:rPr>
              <w:t>22</w:t>
            </w:r>
          </w:p>
        </w:tc>
        <w:tc>
          <w:tcPr>
            <w:tcW w:w="4252" w:type="dxa"/>
          </w:tcPr>
          <w:p w14:paraId="0D759530" w14:textId="2218D743" w:rsidR="00E17783" w:rsidRDefault="00486234" w:rsidP="00486234">
            <w:pPr>
              <w:cnfStyle w:val="000000000000" w:firstRow="0" w:lastRow="0" w:firstColumn="0" w:lastColumn="0" w:oddVBand="0" w:evenVBand="0" w:oddHBand="0" w:evenHBand="0" w:firstRowFirstColumn="0" w:firstRowLastColumn="0" w:lastRowFirstColumn="0" w:lastRowLastColumn="0"/>
              <w:rPr>
                <w:lang w:val="it-IT"/>
              </w:rPr>
            </w:pPr>
            <w:r>
              <w:rPr>
                <w:lang w:val="it-IT"/>
              </w:rPr>
              <w:t>Una volta all’anno</w:t>
            </w:r>
          </w:p>
        </w:tc>
      </w:tr>
      <w:tr w:rsidR="00E17783" w14:paraId="687EF18B"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5255AB1" w14:textId="4D0EFBCC" w:rsidR="00E17783" w:rsidRDefault="00E17783" w:rsidP="00E17783">
            <w:pPr>
              <w:rPr>
                <w:lang w:val="it-IT"/>
              </w:rPr>
            </w:pPr>
            <w:r>
              <w:rPr>
                <w:lang w:val="it-IT"/>
              </w:rPr>
              <w:t>23</w:t>
            </w:r>
          </w:p>
        </w:tc>
        <w:tc>
          <w:tcPr>
            <w:tcW w:w="4252" w:type="dxa"/>
          </w:tcPr>
          <w:p w14:paraId="15152D7E" w14:textId="2E06F4D7"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Pr>
                <w:lang w:val="it-IT"/>
              </w:rPr>
              <w:t>Una volta all’anno</w:t>
            </w:r>
          </w:p>
        </w:tc>
      </w:tr>
      <w:tr w:rsidR="00E17783" w14:paraId="54BA8A7A"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24DAF46A" w14:textId="4343F2EC" w:rsidR="00E17783" w:rsidRDefault="00E17783" w:rsidP="00E17783">
            <w:pPr>
              <w:rPr>
                <w:lang w:val="it-IT"/>
              </w:rPr>
            </w:pPr>
            <w:r>
              <w:rPr>
                <w:lang w:val="it-IT"/>
              </w:rPr>
              <w:t>24</w:t>
            </w:r>
          </w:p>
        </w:tc>
        <w:tc>
          <w:tcPr>
            <w:tcW w:w="4252" w:type="dxa"/>
          </w:tcPr>
          <w:p w14:paraId="7EDF39D5" w14:textId="5BEBAB3A" w:rsidR="00E17783" w:rsidRDefault="00486234" w:rsidP="00486234">
            <w:pPr>
              <w:cnfStyle w:val="000000000000" w:firstRow="0" w:lastRow="0" w:firstColumn="0" w:lastColumn="0" w:oddVBand="0" w:evenVBand="0" w:oddHBand="0" w:evenHBand="0" w:firstRowFirstColumn="0" w:firstRowLastColumn="0" w:lastRowFirstColumn="0" w:lastRowLastColumn="0"/>
              <w:rPr>
                <w:lang w:val="it-IT"/>
              </w:rPr>
            </w:pPr>
            <w:r>
              <w:rPr>
                <w:lang w:val="it-IT"/>
              </w:rPr>
              <w:t>Una volta all’anno</w:t>
            </w:r>
          </w:p>
        </w:tc>
      </w:tr>
      <w:tr w:rsidR="00E17783" w14:paraId="522E5E41" w14:textId="77777777" w:rsidTr="000E432D">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390" w:type="dxa"/>
          </w:tcPr>
          <w:p w14:paraId="2E5287DD" w14:textId="292A94BA" w:rsidR="00E17783" w:rsidRDefault="00E17783" w:rsidP="00E17783">
            <w:pPr>
              <w:rPr>
                <w:lang w:val="it-IT"/>
              </w:rPr>
            </w:pPr>
            <w:r>
              <w:rPr>
                <w:lang w:val="it-IT"/>
              </w:rPr>
              <w:t>25</w:t>
            </w:r>
          </w:p>
        </w:tc>
        <w:tc>
          <w:tcPr>
            <w:tcW w:w="4252" w:type="dxa"/>
          </w:tcPr>
          <w:p w14:paraId="2F32FD5B" w14:textId="7B14C914"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Pr>
                <w:lang w:val="it-IT"/>
              </w:rPr>
              <w:t>Una volta all’anno</w:t>
            </w:r>
          </w:p>
        </w:tc>
      </w:tr>
      <w:tr w:rsidR="00E17783" w14:paraId="73F7216B"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10E45875" w14:textId="2EE27B6B" w:rsidR="00E17783" w:rsidRDefault="00E17783" w:rsidP="00E17783">
            <w:pPr>
              <w:rPr>
                <w:lang w:val="it-IT"/>
              </w:rPr>
            </w:pPr>
            <w:r>
              <w:rPr>
                <w:lang w:val="it-IT"/>
              </w:rPr>
              <w:t>26</w:t>
            </w:r>
          </w:p>
        </w:tc>
        <w:tc>
          <w:tcPr>
            <w:tcW w:w="4252" w:type="dxa"/>
          </w:tcPr>
          <w:p w14:paraId="23223FD2" w14:textId="6772EB84" w:rsidR="00E17783" w:rsidRDefault="00486234" w:rsidP="00486234">
            <w:pPr>
              <w:cnfStyle w:val="000000000000" w:firstRow="0" w:lastRow="0" w:firstColumn="0" w:lastColumn="0" w:oddVBand="0" w:evenVBand="0" w:oddHBand="0" w:evenHBand="0" w:firstRowFirstColumn="0" w:firstRowLastColumn="0" w:lastRowFirstColumn="0" w:lastRowLastColumn="0"/>
              <w:rPr>
                <w:lang w:val="it-IT"/>
              </w:rPr>
            </w:pPr>
            <w:r>
              <w:rPr>
                <w:lang w:val="it-IT"/>
              </w:rPr>
              <w:t>Una volta all’anno</w:t>
            </w:r>
          </w:p>
        </w:tc>
      </w:tr>
      <w:tr w:rsidR="00E17783" w14:paraId="72C183A1"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ECC7519" w14:textId="04500D46" w:rsidR="00E17783" w:rsidRDefault="00E17783" w:rsidP="00E17783">
            <w:pPr>
              <w:rPr>
                <w:lang w:val="it-IT"/>
              </w:rPr>
            </w:pPr>
            <w:r>
              <w:rPr>
                <w:lang w:val="it-IT"/>
              </w:rPr>
              <w:t>27</w:t>
            </w:r>
          </w:p>
        </w:tc>
        <w:tc>
          <w:tcPr>
            <w:tcW w:w="4252" w:type="dxa"/>
          </w:tcPr>
          <w:p w14:paraId="44B51A5F" w14:textId="61D6735A" w:rsidR="00E17783" w:rsidRDefault="00323DB8" w:rsidP="00486234">
            <w:pPr>
              <w:cnfStyle w:val="000000100000" w:firstRow="0" w:lastRow="0" w:firstColumn="0" w:lastColumn="0" w:oddVBand="0" w:evenVBand="0" w:oddHBand="1" w:evenHBand="0" w:firstRowFirstColumn="0" w:firstRowLastColumn="0" w:lastRowFirstColumn="0" w:lastRowLastColumn="0"/>
              <w:rPr>
                <w:lang w:val="it-IT"/>
              </w:rPr>
            </w:pPr>
            <w:r w:rsidRPr="00631863">
              <w:rPr>
                <w:lang w:val="it-IT"/>
              </w:rPr>
              <w:t>Otto</w:t>
            </w:r>
            <w:r w:rsidR="00486234" w:rsidRPr="00631863">
              <w:rPr>
                <w:lang w:val="it-IT"/>
              </w:rPr>
              <w:t xml:space="preserve"> volte al mese</w:t>
            </w:r>
          </w:p>
        </w:tc>
      </w:tr>
      <w:tr w:rsidR="00E17783" w14:paraId="5B3A3244"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221BF951" w14:textId="10F334B1" w:rsidR="00E17783" w:rsidRDefault="00E17783" w:rsidP="00E17783">
            <w:pPr>
              <w:rPr>
                <w:lang w:val="it-IT"/>
              </w:rPr>
            </w:pPr>
            <w:r>
              <w:rPr>
                <w:lang w:val="it-IT"/>
              </w:rPr>
              <w:t>28</w:t>
            </w:r>
          </w:p>
        </w:tc>
        <w:tc>
          <w:tcPr>
            <w:tcW w:w="4252" w:type="dxa"/>
          </w:tcPr>
          <w:p w14:paraId="26385C50" w14:textId="2BADA521" w:rsidR="00E17783" w:rsidRDefault="00323DB8" w:rsidP="00486234">
            <w:pPr>
              <w:cnfStyle w:val="000000000000" w:firstRow="0" w:lastRow="0" w:firstColumn="0" w:lastColumn="0" w:oddVBand="0" w:evenVBand="0" w:oddHBand="0" w:evenHBand="0" w:firstRowFirstColumn="0" w:firstRowLastColumn="0" w:lastRowFirstColumn="0" w:lastRowLastColumn="0"/>
              <w:rPr>
                <w:lang w:val="it-IT"/>
              </w:rPr>
            </w:pPr>
            <w:r>
              <w:rPr>
                <w:lang w:val="it-IT"/>
              </w:rPr>
              <w:t>Due</w:t>
            </w:r>
            <w:r w:rsidR="00486234">
              <w:rPr>
                <w:lang w:val="it-IT"/>
              </w:rPr>
              <w:t xml:space="preserve"> volte all’anno</w:t>
            </w:r>
          </w:p>
        </w:tc>
      </w:tr>
      <w:tr w:rsidR="00E17783" w14:paraId="60398AAE"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5759B63" w14:textId="7551B4C7" w:rsidR="00E17783" w:rsidRDefault="00E17783" w:rsidP="00E17783">
            <w:pPr>
              <w:rPr>
                <w:lang w:val="it-IT"/>
              </w:rPr>
            </w:pPr>
            <w:r>
              <w:rPr>
                <w:lang w:val="it-IT"/>
              </w:rPr>
              <w:t>29</w:t>
            </w:r>
          </w:p>
        </w:tc>
        <w:tc>
          <w:tcPr>
            <w:tcW w:w="4252" w:type="dxa"/>
          </w:tcPr>
          <w:p w14:paraId="5BD6F31D" w14:textId="181A9235"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sidRPr="00207F06">
              <w:rPr>
                <w:lang w:val="it-IT"/>
              </w:rPr>
              <w:t>180 volte al giorno</w:t>
            </w:r>
          </w:p>
        </w:tc>
      </w:tr>
      <w:tr w:rsidR="00E17783" w14:paraId="6429935F"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060429BB" w14:textId="0F51DE68" w:rsidR="00E17783" w:rsidRDefault="00E17783" w:rsidP="00E17783">
            <w:pPr>
              <w:rPr>
                <w:lang w:val="it-IT"/>
              </w:rPr>
            </w:pPr>
            <w:r>
              <w:rPr>
                <w:lang w:val="it-IT"/>
              </w:rPr>
              <w:t>30</w:t>
            </w:r>
          </w:p>
        </w:tc>
        <w:tc>
          <w:tcPr>
            <w:tcW w:w="4252" w:type="dxa"/>
          </w:tcPr>
          <w:p w14:paraId="68C18C20" w14:textId="6A9C3653" w:rsidR="00E17783" w:rsidRDefault="00323DB8" w:rsidP="00486234">
            <w:pPr>
              <w:cnfStyle w:val="000000000000" w:firstRow="0" w:lastRow="0" w:firstColumn="0" w:lastColumn="0" w:oddVBand="0" w:evenVBand="0" w:oddHBand="0" w:evenHBand="0" w:firstRowFirstColumn="0" w:firstRowLastColumn="0" w:lastRowFirstColumn="0" w:lastRowLastColumn="0"/>
              <w:rPr>
                <w:lang w:val="it-IT"/>
              </w:rPr>
            </w:pPr>
            <w:r>
              <w:rPr>
                <w:lang w:val="it-IT"/>
              </w:rPr>
              <w:t>Tre</w:t>
            </w:r>
            <w:r w:rsidR="00486234" w:rsidRPr="00207F06">
              <w:rPr>
                <w:lang w:val="it-IT"/>
              </w:rPr>
              <w:t xml:space="preserve"> volte al</w:t>
            </w:r>
            <w:r w:rsidR="00486234">
              <w:rPr>
                <w:lang w:val="it-IT"/>
              </w:rPr>
              <w:t>la</w:t>
            </w:r>
            <w:r w:rsidR="00486234" w:rsidRPr="00207F06">
              <w:rPr>
                <w:lang w:val="it-IT"/>
              </w:rPr>
              <w:t xml:space="preserve"> </w:t>
            </w:r>
            <w:r w:rsidR="00486234">
              <w:rPr>
                <w:lang w:val="it-IT"/>
              </w:rPr>
              <w:t>settimana</w:t>
            </w:r>
          </w:p>
        </w:tc>
      </w:tr>
      <w:tr w:rsidR="00E17783" w14:paraId="5EA9C57F"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C82EE42" w14:textId="57D25C81" w:rsidR="00E17783" w:rsidRDefault="00E17783" w:rsidP="00E17783">
            <w:pPr>
              <w:rPr>
                <w:lang w:val="it-IT"/>
              </w:rPr>
            </w:pPr>
            <w:r>
              <w:rPr>
                <w:lang w:val="it-IT"/>
              </w:rPr>
              <w:lastRenderedPageBreak/>
              <w:t>31</w:t>
            </w:r>
          </w:p>
        </w:tc>
        <w:tc>
          <w:tcPr>
            <w:tcW w:w="4252" w:type="dxa"/>
          </w:tcPr>
          <w:p w14:paraId="15FB243C" w14:textId="7BEBDEFD"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Pr>
                <w:lang w:val="it-IT"/>
              </w:rPr>
              <w:t>180</w:t>
            </w:r>
            <w:r w:rsidRPr="00B55552">
              <w:rPr>
                <w:lang w:val="it-IT"/>
              </w:rPr>
              <w:t xml:space="preserve"> volte al mese</w:t>
            </w:r>
          </w:p>
        </w:tc>
      </w:tr>
      <w:tr w:rsidR="00E17783" w14:paraId="05761ED9"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6E49E2AE" w14:textId="26F00CF5" w:rsidR="00E17783" w:rsidRDefault="00E17783" w:rsidP="00E17783">
            <w:pPr>
              <w:rPr>
                <w:lang w:val="it-IT"/>
              </w:rPr>
            </w:pPr>
            <w:r>
              <w:rPr>
                <w:lang w:val="it-IT"/>
              </w:rPr>
              <w:t>32</w:t>
            </w:r>
          </w:p>
        </w:tc>
        <w:tc>
          <w:tcPr>
            <w:tcW w:w="4252" w:type="dxa"/>
          </w:tcPr>
          <w:p w14:paraId="238A233A" w14:textId="1AF4D7BB" w:rsidR="00E17783" w:rsidRDefault="00323DB8" w:rsidP="00486234">
            <w:pPr>
              <w:cnfStyle w:val="000000000000" w:firstRow="0" w:lastRow="0" w:firstColumn="0" w:lastColumn="0" w:oddVBand="0" w:evenVBand="0" w:oddHBand="0" w:evenHBand="0" w:firstRowFirstColumn="0" w:firstRowLastColumn="0" w:lastRowFirstColumn="0" w:lastRowLastColumn="0"/>
              <w:rPr>
                <w:lang w:val="it-IT"/>
              </w:rPr>
            </w:pPr>
            <w:r>
              <w:rPr>
                <w:lang w:val="it-IT"/>
              </w:rPr>
              <w:t>Quattro</w:t>
            </w:r>
            <w:r w:rsidR="00486234">
              <w:rPr>
                <w:lang w:val="it-IT"/>
              </w:rPr>
              <w:t xml:space="preserve"> volte all’anno</w:t>
            </w:r>
          </w:p>
        </w:tc>
      </w:tr>
      <w:tr w:rsidR="00E17783" w14:paraId="4B918DCE"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784F7C4F" w14:textId="114C6C8C" w:rsidR="00E17783" w:rsidRDefault="00E17783" w:rsidP="00E17783">
            <w:pPr>
              <w:rPr>
                <w:lang w:val="it-IT"/>
              </w:rPr>
            </w:pPr>
            <w:r>
              <w:rPr>
                <w:lang w:val="it-IT"/>
              </w:rPr>
              <w:t>33</w:t>
            </w:r>
          </w:p>
        </w:tc>
        <w:tc>
          <w:tcPr>
            <w:tcW w:w="4252" w:type="dxa"/>
          </w:tcPr>
          <w:p w14:paraId="1C60E082" w14:textId="1B862451"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Pr>
                <w:lang w:val="it-IT"/>
              </w:rPr>
              <w:t>Una volta al mese</w:t>
            </w:r>
          </w:p>
        </w:tc>
      </w:tr>
      <w:tr w:rsidR="00E17783" w14:paraId="7F2142C4"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2323FD91" w14:textId="0DAF96D8" w:rsidR="00E17783" w:rsidRDefault="00E17783" w:rsidP="00E17783">
            <w:pPr>
              <w:rPr>
                <w:lang w:val="it-IT"/>
              </w:rPr>
            </w:pPr>
            <w:r>
              <w:rPr>
                <w:lang w:val="it-IT"/>
              </w:rPr>
              <w:t>34</w:t>
            </w:r>
          </w:p>
        </w:tc>
        <w:tc>
          <w:tcPr>
            <w:tcW w:w="4252" w:type="dxa"/>
          </w:tcPr>
          <w:p w14:paraId="36C3585A" w14:textId="042C02CF" w:rsidR="00E17783" w:rsidRDefault="00486234" w:rsidP="00486234">
            <w:pPr>
              <w:cnfStyle w:val="000000000000" w:firstRow="0" w:lastRow="0" w:firstColumn="0" w:lastColumn="0" w:oddVBand="0" w:evenVBand="0" w:oddHBand="0" w:evenHBand="0" w:firstRowFirstColumn="0" w:firstRowLastColumn="0" w:lastRowFirstColumn="0" w:lastRowLastColumn="0"/>
              <w:rPr>
                <w:lang w:val="it-IT"/>
              </w:rPr>
            </w:pPr>
            <w:r>
              <w:rPr>
                <w:lang w:val="it-IT"/>
              </w:rPr>
              <w:t>Una volta alla settimana</w:t>
            </w:r>
          </w:p>
        </w:tc>
      </w:tr>
      <w:tr w:rsidR="00E17783" w14:paraId="2CF78F85"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4A19E2D" w14:textId="16FFA652" w:rsidR="00E17783" w:rsidRDefault="00E17783" w:rsidP="00E17783">
            <w:pPr>
              <w:rPr>
                <w:lang w:val="it-IT"/>
              </w:rPr>
            </w:pPr>
            <w:r>
              <w:rPr>
                <w:lang w:val="it-IT"/>
              </w:rPr>
              <w:t>35</w:t>
            </w:r>
          </w:p>
        </w:tc>
        <w:tc>
          <w:tcPr>
            <w:tcW w:w="4252" w:type="dxa"/>
          </w:tcPr>
          <w:p w14:paraId="473DE7EF" w14:textId="27746856"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Pr>
                <w:lang w:val="it-IT"/>
              </w:rPr>
              <w:t>Una volta al giorno</w:t>
            </w:r>
          </w:p>
        </w:tc>
      </w:tr>
      <w:tr w:rsidR="00E17783" w14:paraId="0B9A7B52"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0282C563" w14:textId="4E67E83B" w:rsidR="00E17783" w:rsidRDefault="00E17783" w:rsidP="00E17783">
            <w:pPr>
              <w:rPr>
                <w:lang w:val="it-IT"/>
              </w:rPr>
            </w:pPr>
            <w:r>
              <w:rPr>
                <w:lang w:val="it-IT"/>
              </w:rPr>
              <w:t>36</w:t>
            </w:r>
          </w:p>
        </w:tc>
        <w:tc>
          <w:tcPr>
            <w:tcW w:w="4252" w:type="dxa"/>
          </w:tcPr>
          <w:p w14:paraId="6DDB2800" w14:textId="37D37A5E" w:rsidR="00E17783" w:rsidRDefault="00486234" w:rsidP="00486234">
            <w:pPr>
              <w:cnfStyle w:val="000000000000" w:firstRow="0" w:lastRow="0" w:firstColumn="0" w:lastColumn="0" w:oddVBand="0" w:evenVBand="0" w:oddHBand="0" w:evenHBand="0" w:firstRowFirstColumn="0" w:firstRowLastColumn="0" w:lastRowFirstColumn="0" w:lastRowLastColumn="0"/>
              <w:rPr>
                <w:lang w:val="it-IT"/>
              </w:rPr>
            </w:pPr>
            <w:r w:rsidRPr="46C5D903">
              <w:rPr>
                <w:lang w:val="it-IT"/>
              </w:rPr>
              <w:t>Una volta all’ora</w:t>
            </w:r>
          </w:p>
        </w:tc>
      </w:tr>
      <w:tr w:rsidR="00E17783" w14:paraId="5E01DB7D"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6E1D86B" w14:textId="0647392F" w:rsidR="00E17783" w:rsidRDefault="00E17783" w:rsidP="00E17783">
            <w:pPr>
              <w:rPr>
                <w:lang w:val="it-IT"/>
              </w:rPr>
            </w:pPr>
            <w:r>
              <w:rPr>
                <w:lang w:val="it-IT"/>
              </w:rPr>
              <w:t>37</w:t>
            </w:r>
          </w:p>
        </w:tc>
        <w:tc>
          <w:tcPr>
            <w:tcW w:w="4252" w:type="dxa"/>
          </w:tcPr>
          <w:p w14:paraId="31387589" w14:textId="470A3ACB"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sidRPr="5803ADAE">
              <w:rPr>
                <w:lang w:val="it-IT"/>
              </w:rPr>
              <w:t>Una volta all'ora</w:t>
            </w:r>
          </w:p>
        </w:tc>
      </w:tr>
      <w:tr w:rsidR="00E17783" w14:paraId="5BA4BA3B"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4D724248" w14:textId="6C5FCFE8" w:rsidR="00E17783" w:rsidRDefault="00E17783" w:rsidP="00E17783">
            <w:pPr>
              <w:rPr>
                <w:lang w:val="it-IT"/>
              </w:rPr>
            </w:pPr>
            <w:r>
              <w:rPr>
                <w:lang w:val="it-IT"/>
              </w:rPr>
              <w:t>38</w:t>
            </w:r>
          </w:p>
        </w:tc>
        <w:tc>
          <w:tcPr>
            <w:tcW w:w="4252" w:type="dxa"/>
          </w:tcPr>
          <w:p w14:paraId="336598D4" w14:textId="6E7E64FF" w:rsidR="00E17783" w:rsidRDefault="00486234" w:rsidP="00486234">
            <w:pPr>
              <w:cnfStyle w:val="000000000000" w:firstRow="0" w:lastRow="0" w:firstColumn="0" w:lastColumn="0" w:oddVBand="0" w:evenVBand="0" w:oddHBand="0" w:evenHBand="0" w:firstRowFirstColumn="0" w:firstRowLastColumn="0" w:lastRowFirstColumn="0" w:lastRowLastColumn="0"/>
              <w:rPr>
                <w:lang w:val="it-IT"/>
              </w:rPr>
            </w:pPr>
            <w:r w:rsidRPr="7B55C3B5">
              <w:rPr>
                <w:lang w:val="it-IT"/>
              </w:rPr>
              <w:t>Una volta all’ora</w:t>
            </w:r>
          </w:p>
        </w:tc>
      </w:tr>
      <w:tr w:rsidR="00E17783" w14:paraId="1F42DA94"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88D10BA" w14:textId="566A641F" w:rsidR="00E17783" w:rsidRDefault="00E17783" w:rsidP="00E17783">
            <w:pPr>
              <w:rPr>
                <w:lang w:val="it-IT"/>
              </w:rPr>
            </w:pPr>
            <w:r>
              <w:rPr>
                <w:lang w:val="it-IT"/>
              </w:rPr>
              <w:t>39</w:t>
            </w:r>
          </w:p>
        </w:tc>
        <w:tc>
          <w:tcPr>
            <w:tcW w:w="4252" w:type="dxa"/>
          </w:tcPr>
          <w:p w14:paraId="36C784EA" w14:textId="01F57005"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Pr>
                <w:lang w:val="it-IT"/>
              </w:rPr>
              <w:t>Una volta all’ora</w:t>
            </w:r>
          </w:p>
        </w:tc>
      </w:tr>
    </w:tbl>
    <w:p w14:paraId="1F031C28" w14:textId="77777777" w:rsidR="00634F8B" w:rsidRDefault="00634F8B">
      <w:pPr>
        <w:rPr>
          <w:lang w:val="it-IT"/>
        </w:rPr>
      </w:pPr>
      <w:r>
        <w:rPr>
          <w:lang w:val="it-IT"/>
        </w:rPr>
        <w:br w:type="page"/>
      </w:r>
    </w:p>
    <w:p w14:paraId="53958BFD" w14:textId="0EEC2586" w:rsidR="002C399E" w:rsidRDefault="00430B3F" w:rsidP="003A77A6">
      <w:pPr>
        <w:pStyle w:val="Titolo2"/>
        <w:jc w:val="both"/>
        <w:rPr>
          <w:lang w:val="it-IT"/>
        </w:rPr>
      </w:pPr>
      <w:bookmarkStart w:id="63" w:name="_Toc121995249"/>
      <w:r>
        <w:rPr>
          <w:lang w:val="it-IT"/>
        </w:rPr>
        <w:lastRenderedPageBreak/>
        <w:t>Ristrutturazione schema concettuale</w:t>
      </w:r>
      <w:bookmarkEnd w:id="63"/>
    </w:p>
    <w:p w14:paraId="7EBB95CF" w14:textId="70CFBABF" w:rsidR="00430B3F" w:rsidRDefault="00430B3F" w:rsidP="003A77A6">
      <w:pPr>
        <w:pStyle w:val="Titolo3"/>
        <w:jc w:val="both"/>
        <w:rPr>
          <w:lang w:val="it-IT"/>
        </w:rPr>
      </w:pPr>
      <w:bookmarkStart w:id="64" w:name="_Toc121995250"/>
      <w:r>
        <w:rPr>
          <w:lang w:val="it-IT"/>
        </w:rPr>
        <w:t>Analisi delle derivazioni e delle ridondanze</w:t>
      </w:r>
      <w:bookmarkEnd w:id="64"/>
    </w:p>
    <w:p w14:paraId="57B87145" w14:textId="1461EB4A" w:rsidR="00701700" w:rsidRDefault="00D05FC2" w:rsidP="003A77A6">
      <w:pPr>
        <w:jc w:val="both"/>
        <w:rPr>
          <w:lang w:val="it-IT"/>
        </w:rPr>
      </w:pPr>
      <w:r>
        <w:rPr>
          <w:lang w:val="it-IT"/>
        </w:rPr>
        <w:t xml:space="preserve">Fino a questo punto </w:t>
      </w:r>
      <w:r w:rsidR="001E4365">
        <w:rPr>
          <w:lang w:val="it-IT"/>
        </w:rPr>
        <w:t xml:space="preserve">l’obiettivo </w:t>
      </w:r>
      <w:r w:rsidR="009655D8">
        <w:rPr>
          <w:lang w:val="it-IT"/>
        </w:rPr>
        <w:t xml:space="preserve">principale </w:t>
      </w:r>
      <w:r w:rsidR="001E4365">
        <w:rPr>
          <w:lang w:val="it-IT"/>
        </w:rPr>
        <w:t>era</w:t>
      </w:r>
      <w:r>
        <w:rPr>
          <w:lang w:val="it-IT"/>
        </w:rPr>
        <w:t xml:space="preserve"> modellare quanto più realisticamente possibile la realtà che ci eravamo prefissati di rap</w:t>
      </w:r>
      <w:r w:rsidR="009C7F88">
        <w:rPr>
          <w:lang w:val="it-IT"/>
        </w:rPr>
        <w:t xml:space="preserve">presentare. </w:t>
      </w:r>
      <w:r w:rsidR="00FB20BF">
        <w:rPr>
          <w:lang w:val="it-IT"/>
        </w:rPr>
        <w:t>Giunti ora</w:t>
      </w:r>
      <w:r w:rsidR="009C7F88">
        <w:rPr>
          <w:lang w:val="it-IT"/>
        </w:rPr>
        <w:t xml:space="preserve"> alla progettazione logica, e quindi a</w:t>
      </w:r>
      <w:r w:rsidR="00FB20BF">
        <w:rPr>
          <w:lang w:val="it-IT"/>
        </w:rPr>
        <w:t xml:space="preserve"> un</w:t>
      </w:r>
      <w:r w:rsidR="00916D5D">
        <w:rPr>
          <w:lang w:val="it-IT"/>
        </w:rPr>
        <w:t xml:space="preserve"> livello di progettazione che dovrà portare all’effettiva implementazione della base di dati</w:t>
      </w:r>
      <w:r w:rsidR="00B26D6A">
        <w:rPr>
          <w:lang w:val="it-IT"/>
        </w:rPr>
        <w:t>, andremo a valutare attraverso un opportuno calcolo dei cost</w:t>
      </w:r>
      <w:r w:rsidR="008E3932">
        <w:rPr>
          <w:lang w:val="it-IT"/>
        </w:rPr>
        <w:t xml:space="preserve">i – in termini di </w:t>
      </w:r>
      <w:r w:rsidR="00BC6029">
        <w:rPr>
          <w:lang w:val="it-IT"/>
        </w:rPr>
        <w:t xml:space="preserve">capacità computativa richiesta </w:t>
      </w:r>
      <w:r w:rsidR="00AF63E7">
        <w:rPr>
          <w:lang w:val="it-IT"/>
        </w:rPr>
        <w:t>–</w:t>
      </w:r>
      <w:r w:rsidR="001E1EEC">
        <w:rPr>
          <w:lang w:val="it-IT"/>
        </w:rPr>
        <w:t xml:space="preserve"> </w:t>
      </w:r>
      <w:r w:rsidR="00B97F8D">
        <w:rPr>
          <w:lang w:val="it-IT"/>
        </w:rPr>
        <w:t xml:space="preserve">delle operazioni </w:t>
      </w:r>
      <w:r w:rsidR="00DE0671">
        <w:rPr>
          <w:lang w:val="it-IT"/>
        </w:rPr>
        <w:t>effettuate con una frequenza piuttosto rilevante</w:t>
      </w:r>
      <w:r w:rsidR="00180832">
        <w:rPr>
          <w:lang w:val="it-IT"/>
        </w:rPr>
        <w:t>, se pu</w:t>
      </w:r>
      <w:r w:rsidR="00A75EE3">
        <w:rPr>
          <w:lang w:val="it-IT"/>
        </w:rPr>
        <w:t>ò essere conveniente inserire determinate ridondanze piuttosto che derivare tali dati.</w:t>
      </w:r>
    </w:p>
    <w:p w14:paraId="6364DF68" w14:textId="4C01E863" w:rsidR="00560D61" w:rsidRDefault="00FC4CC9" w:rsidP="003A77A6">
      <w:pPr>
        <w:jc w:val="both"/>
        <w:rPr>
          <w:lang w:val="it-IT"/>
        </w:rPr>
      </w:pPr>
      <w:r>
        <w:rPr>
          <w:lang w:val="it-IT"/>
        </w:rPr>
        <w:t>I</w:t>
      </w:r>
      <w:r w:rsidR="00560D61">
        <w:rPr>
          <w:lang w:val="it-IT"/>
        </w:rPr>
        <w:t xml:space="preserve"> </w:t>
      </w:r>
      <w:r w:rsidR="00560D61" w:rsidRPr="00560D61">
        <w:rPr>
          <w:lang w:val="it-IT"/>
        </w:rPr>
        <w:t>dati derivabili utilizzati in maniera sistematica dalle nostre operazioni</w:t>
      </w:r>
      <w:r>
        <w:rPr>
          <w:lang w:val="it-IT"/>
        </w:rPr>
        <w:t xml:space="preserve"> sono le seguenti</w:t>
      </w:r>
      <w:r w:rsidR="00560D61" w:rsidRPr="00560D61">
        <w:rPr>
          <w:lang w:val="it-IT"/>
        </w:rPr>
        <w:t>:</w:t>
      </w:r>
    </w:p>
    <w:p w14:paraId="18C57940" w14:textId="00C6D9F6" w:rsidR="00560D61" w:rsidRDefault="001D2E50" w:rsidP="003A77A6">
      <w:pPr>
        <w:pStyle w:val="Paragrafoelenco"/>
        <w:numPr>
          <w:ilvl w:val="0"/>
          <w:numId w:val="41"/>
        </w:numPr>
        <w:jc w:val="both"/>
        <w:rPr>
          <w:lang w:val="it-IT"/>
        </w:rPr>
      </w:pPr>
      <w:r>
        <w:rPr>
          <w:lang w:val="it-IT"/>
        </w:rPr>
        <w:t>l</w:t>
      </w:r>
      <w:r w:rsidR="00430533">
        <w:rPr>
          <w:lang w:val="it-IT"/>
        </w:rPr>
        <w:t>a</w:t>
      </w:r>
      <w:r>
        <w:rPr>
          <w:lang w:val="it-IT"/>
        </w:rPr>
        <w:t xml:space="preserve"> </w:t>
      </w:r>
      <w:r w:rsidR="006333BA" w:rsidRPr="00C54FF2">
        <w:rPr>
          <w:b/>
          <w:color w:val="993D21" w:themeColor="accent3" w:themeShade="BF"/>
          <w:lang w:val="it-IT"/>
        </w:rPr>
        <w:t>z</w:t>
      </w:r>
      <w:r w:rsidR="001317CA" w:rsidRPr="00C54FF2">
        <w:rPr>
          <w:b/>
          <w:color w:val="993D21" w:themeColor="accent3" w:themeShade="BF"/>
          <w:lang w:val="it-IT"/>
        </w:rPr>
        <w:t>ona</w:t>
      </w:r>
      <w:r w:rsidR="0071327D">
        <w:rPr>
          <w:lang w:val="it-IT"/>
        </w:rPr>
        <w:t xml:space="preserve"> e </w:t>
      </w:r>
      <w:r>
        <w:rPr>
          <w:lang w:val="it-IT"/>
        </w:rPr>
        <w:t>l’</w:t>
      </w:r>
      <w:r w:rsidR="00613319" w:rsidRPr="00C54FF2">
        <w:rPr>
          <w:b/>
          <w:bCs/>
          <w:color w:val="993D21" w:themeColor="accent3" w:themeShade="BF"/>
          <w:lang w:val="it-IT"/>
        </w:rPr>
        <w:t>utente</w:t>
      </w:r>
      <w:r w:rsidR="001317CA">
        <w:rPr>
          <w:lang w:val="it-IT"/>
        </w:rPr>
        <w:t xml:space="preserve"> </w:t>
      </w:r>
      <w:r>
        <w:rPr>
          <w:lang w:val="it-IT"/>
        </w:rPr>
        <w:t>relativi ai</w:t>
      </w:r>
      <w:r w:rsidR="001317CA">
        <w:rPr>
          <w:lang w:val="it-IT"/>
        </w:rPr>
        <w:t xml:space="preserve"> </w:t>
      </w:r>
      <w:r w:rsidR="00E71B7F">
        <w:rPr>
          <w:lang w:val="it-IT"/>
        </w:rPr>
        <w:t>p</w:t>
      </w:r>
      <w:r w:rsidR="001317CA">
        <w:rPr>
          <w:lang w:val="it-IT"/>
        </w:rPr>
        <w:t>ost</w:t>
      </w:r>
      <w:r w:rsidR="006A59B9">
        <w:rPr>
          <w:lang w:val="it-IT"/>
        </w:rPr>
        <w:t xml:space="preserve"> (operazioni </w:t>
      </w:r>
      <w:r w:rsidR="008F531B">
        <w:rPr>
          <w:lang w:val="it-IT"/>
        </w:rPr>
        <w:t>9</w:t>
      </w:r>
      <w:r w:rsidR="006A59B9">
        <w:rPr>
          <w:lang w:val="it-IT"/>
        </w:rPr>
        <w:t xml:space="preserve">, </w:t>
      </w:r>
      <w:r w:rsidR="008F531B">
        <w:rPr>
          <w:lang w:val="it-IT"/>
        </w:rPr>
        <w:t>10</w:t>
      </w:r>
      <w:r w:rsidR="00B24E76">
        <w:rPr>
          <w:lang w:val="it-IT"/>
        </w:rPr>
        <w:t xml:space="preserve">, </w:t>
      </w:r>
      <w:r w:rsidR="00C737E4">
        <w:rPr>
          <w:lang w:val="it-IT"/>
        </w:rPr>
        <w:t xml:space="preserve">29, </w:t>
      </w:r>
      <w:r w:rsidR="00B24E76">
        <w:rPr>
          <w:lang w:val="it-IT"/>
        </w:rPr>
        <w:t>38</w:t>
      </w:r>
      <w:r w:rsidR="006A59B9">
        <w:rPr>
          <w:lang w:val="it-IT"/>
        </w:rPr>
        <w:t>);</w:t>
      </w:r>
    </w:p>
    <w:p w14:paraId="0A6583B4" w14:textId="187DE1CF" w:rsidR="006A59B9" w:rsidRDefault="00C54FF2" w:rsidP="003A77A6">
      <w:pPr>
        <w:pStyle w:val="Paragrafoelenco"/>
        <w:numPr>
          <w:ilvl w:val="0"/>
          <w:numId w:val="41"/>
        </w:numPr>
        <w:jc w:val="both"/>
        <w:rPr>
          <w:lang w:val="it-IT"/>
        </w:rPr>
      </w:pPr>
      <w:r>
        <w:rPr>
          <w:lang w:val="it-IT"/>
        </w:rPr>
        <w:t xml:space="preserve">il </w:t>
      </w:r>
      <w:r w:rsidR="00483C76" w:rsidRPr="00E71B7F">
        <w:rPr>
          <w:b/>
          <w:bCs/>
          <w:color w:val="993D21" w:themeColor="accent3" w:themeShade="BF"/>
          <w:lang w:val="it-IT"/>
        </w:rPr>
        <w:t>nu</w:t>
      </w:r>
      <w:r w:rsidRPr="00E71B7F">
        <w:rPr>
          <w:b/>
          <w:bCs/>
          <w:color w:val="993D21" w:themeColor="accent3" w:themeShade="BF"/>
          <w:lang w:val="it-IT"/>
        </w:rPr>
        <w:t xml:space="preserve">mero di </w:t>
      </w:r>
      <w:r w:rsidR="00483C76" w:rsidRPr="00E71B7F">
        <w:rPr>
          <w:b/>
          <w:color w:val="993D21" w:themeColor="accent3" w:themeShade="BF"/>
          <w:lang w:val="it-IT"/>
        </w:rPr>
        <w:t>misurazioni</w:t>
      </w:r>
      <w:r w:rsidRPr="00E71B7F">
        <w:rPr>
          <w:color w:val="993D21" w:themeColor="accent3" w:themeShade="BF"/>
          <w:lang w:val="it-IT"/>
        </w:rPr>
        <w:t xml:space="preserve"> </w:t>
      </w:r>
      <w:r>
        <w:rPr>
          <w:lang w:val="it-IT"/>
        </w:rPr>
        <w:t>relativo alla</w:t>
      </w:r>
      <w:r w:rsidR="00483C76">
        <w:rPr>
          <w:lang w:val="it-IT"/>
        </w:rPr>
        <w:t xml:space="preserve"> </w:t>
      </w:r>
      <w:r w:rsidR="00E71B7F">
        <w:rPr>
          <w:lang w:val="it-IT"/>
        </w:rPr>
        <w:t>s</w:t>
      </w:r>
      <w:r w:rsidR="00483C76">
        <w:rPr>
          <w:lang w:val="it-IT"/>
        </w:rPr>
        <w:t xml:space="preserve">essione campionamento </w:t>
      </w:r>
      <w:r w:rsidR="006A59B9">
        <w:rPr>
          <w:lang w:val="it-IT"/>
        </w:rPr>
        <w:t>(operazioni</w:t>
      </w:r>
      <w:r w:rsidR="009E4783">
        <w:rPr>
          <w:lang w:val="it-IT"/>
        </w:rPr>
        <w:t xml:space="preserve"> </w:t>
      </w:r>
      <w:r w:rsidR="00421EBE">
        <w:rPr>
          <w:lang w:val="it-IT"/>
        </w:rPr>
        <w:t xml:space="preserve">3, </w:t>
      </w:r>
      <w:r w:rsidR="001850B8">
        <w:rPr>
          <w:lang w:val="it-IT"/>
        </w:rPr>
        <w:t xml:space="preserve">4, </w:t>
      </w:r>
      <w:r w:rsidR="00456F40">
        <w:rPr>
          <w:lang w:val="it-IT"/>
        </w:rPr>
        <w:t>35</w:t>
      </w:r>
      <w:r w:rsidR="006A59B9">
        <w:rPr>
          <w:lang w:val="it-IT"/>
        </w:rPr>
        <w:t>);</w:t>
      </w:r>
    </w:p>
    <w:p w14:paraId="5B932590" w14:textId="1113BD20" w:rsidR="006A59B9" w:rsidRDefault="00E71B7F" w:rsidP="003A77A6">
      <w:pPr>
        <w:pStyle w:val="Paragrafoelenco"/>
        <w:numPr>
          <w:ilvl w:val="0"/>
          <w:numId w:val="41"/>
        </w:numPr>
        <w:jc w:val="both"/>
        <w:rPr>
          <w:lang w:val="it-IT"/>
        </w:rPr>
      </w:pPr>
      <w:r>
        <w:rPr>
          <w:lang w:val="it-IT"/>
        </w:rPr>
        <w:t xml:space="preserve">il </w:t>
      </w:r>
      <w:r w:rsidR="00753986" w:rsidRPr="006860DC">
        <w:rPr>
          <w:b/>
          <w:color w:val="993D21" w:themeColor="accent3" w:themeShade="BF"/>
          <w:lang w:val="it-IT"/>
        </w:rPr>
        <w:t>proprietario</w:t>
      </w:r>
      <w:r w:rsidR="00753986" w:rsidRPr="006860DC">
        <w:rPr>
          <w:color w:val="993D21" w:themeColor="accent3" w:themeShade="BF"/>
          <w:lang w:val="it-IT"/>
        </w:rPr>
        <w:t xml:space="preserve"> </w:t>
      </w:r>
      <w:r>
        <w:rPr>
          <w:lang w:val="it-IT"/>
        </w:rPr>
        <w:t xml:space="preserve">relativo </w:t>
      </w:r>
      <w:r w:rsidR="006860DC">
        <w:rPr>
          <w:lang w:val="it-IT"/>
        </w:rPr>
        <w:t>ai</w:t>
      </w:r>
      <w:r w:rsidR="00753986">
        <w:rPr>
          <w:lang w:val="it-IT"/>
        </w:rPr>
        <w:t xml:space="preserve"> </w:t>
      </w:r>
      <w:r w:rsidR="006860DC">
        <w:rPr>
          <w:lang w:val="it-IT"/>
        </w:rPr>
        <w:t>f</w:t>
      </w:r>
      <w:r w:rsidR="00753986">
        <w:rPr>
          <w:lang w:val="it-IT"/>
        </w:rPr>
        <w:t>ile multimediale</w:t>
      </w:r>
      <w:r w:rsidR="006A59B9">
        <w:rPr>
          <w:lang w:val="it-IT"/>
        </w:rPr>
        <w:t xml:space="preserve"> (operazioni </w:t>
      </w:r>
      <w:r w:rsidR="00A10117">
        <w:rPr>
          <w:lang w:val="it-IT"/>
        </w:rPr>
        <w:t>10, 12,</w:t>
      </w:r>
      <w:r w:rsidR="002F4962">
        <w:rPr>
          <w:lang w:val="it-IT"/>
        </w:rPr>
        <w:t xml:space="preserve"> 16, 21, </w:t>
      </w:r>
      <w:r w:rsidR="00AA6984">
        <w:rPr>
          <w:lang w:val="it-IT"/>
        </w:rPr>
        <w:t>29</w:t>
      </w:r>
      <w:r w:rsidR="006A59B9">
        <w:rPr>
          <w:lang w:val="it-IT"/>
        </w:rPr>
        <w:t>)</w:t>
      </w:r>
      <w:r w:rsidR="00331C59">
        <w:rPr>
          <w:lang w:val="it-IT"/>
        </w:rPr>
        <w:t>.</w:t>
      </w:r>
    </w:p>
    <w:p w14:paraId="7AEB65B8" w14:textId="0EF87798" w:rsidR="00D8641C" w:rsidRDefault="003B18B0" w:rsidP="003A77A6">
      <w:pPr>
        <w:jc w:val="both"/>
        <w:rPr>
          <w:lang w:val="it-IT"/>
        </w:rPr>
      </w:pPr>
      <w:r>
        <w:rPr>
          <w:lang w:val="it-IT"/>
        </w:rPr>
        <w:t xml:space="preserve">Riguardo alla tipologia di accesso, indichiamo con </w:t>
      </w:r>
      <w:r w:rsidR="00EF6457">
        <w:rPr>
          <w:lang w:val="it-IT"/>
        </w:rPr>
        <w:t>‘</w:t>
      </w:r>
      <w:r w:rsidRPr="003B18B0">
        <w:rPr>
          <w:b/>
          <w:bCs/>
          <w:lang w:val="it-IT"/>
        </w:rPr>
        <w:t>S</w:t>
      </w:r>
      <w:r w:rsidR="00EF6457">
        <w:rPr>
          <w:lang w:val="it-IT"/>
        </w:rPr>
        <w:t>’</w:t>
      </w:r>
      <w:r>
        <w:rPr>
          <w:lang w:val="it-IT"/>
        </w:rPr>
        <w:t xml:space="preserve"> un accesso in </w:t>
      </w:r>
      <w:r w:rsidRPr="009D7B02">
        <w:rPr>
          <w:b/>
          <w:bCs/>
          <w:lang w:val="it-IT"/>
        </w:rPr>
        <w:t>scrittura</w:t>
      </w:r>
      <w:r w:rsidR="00B27E76">
        <w:rPr>
          <w:lang w:val="it-IT"/>
        </w:rPr>
        <w:t xml:space="preserve"> e</w:t>
      </w:r>
      <w:r>
        <w:rPr>
          <w:lang w:val="it-IT"/>
        </w:rPr>
        <w:t xml:space="preserve"> con </w:t>
      </w:r>
      <w:r w:rsidR="00EF6457">
        <w:rPr>
          <w:lang w:val="it-IT"/>
        </w:rPr>
        <w:t>‘</w:t>
      </w:r>
      <w:r w:rsidRPr="003B18B0">
        <w:rPr>
          <w:b/>
          <w:bCs/>
          <w:lang w:val="it-IT"/>
        </w:rPr>
        <w:t>L</w:t>
      </w:r>
      <w:r w:rsidR="00EF6457">
        <w:rPr>
          <w:lang w:val="it-IT"/>
        </w:rPr>
        <w:t>’</w:t>
      </w:r>
      <w:r>
        <w:rPr>
          <w:lang w:val="it-IT"/>
        </w:rPr>
        <w:t xml:space="preserve"> un accesso in </w:t>
      </w:r>
      <w:r w:rsidRPr="009D7B02">
        <w:rPr>
          <w:b/>
          <w:bCs/>
          <w:lang w:val="it-IT"/>
        </w:rPr>
        <w:t>lettura</w:t>
      </w:r>
      <w:r>
        <w:rPr>
          <w:lang w:val="it-IT"/>
        </w:rPr>
        <w:t>.</w:t>
      </w:r>
    </w:p>
    <w:p w14:paraId="3592D9C7" w14:textId="77777777" w:rsidR="00C96475" w:rsidRDefault="00C96475" w:rsidP="003A77A6">
      <w:pPr>
        <w:jc w:val="both"/>
        <w:rPr>
          <w:lang w:val="it-IT"/>
        </w:rPr>
      </w:pPr>
    </w:p>
    <w:p w14:paraId="587D5770" w14:textId="266CD9EA" w:rsidR="00F00128" w:rsidRDefault="008E60B1" w:rsidP="00F00128">
      <w:pPr>
        <w:pStyle w:val="Titolo4"/>
        <w:rPr>
          <w:lang w:val="it-IT"/>
        </w:rPr>
      </w:pPr>
      <w:r>
        <w:rPr>
          <w:lang w:val="it-IT"/>
        </w:rPr>
        <w:t>Attribut</w:t>
      </w:r>
      <w:r w:rsidR="000867CE">
        <w:rPr>
          <w:lang w:val="it-IT"/>
        </w:rPr>
        <w:t>i</w:t>
      </w:r>
      <w:r>
        <w:rPr>
          <w:lang w:val="it-IT"/>
        </w:rPr>
        <w:t xml:space="preserve"> </w:t>
      </w:r>
      <w:r w:rsidR="001317CA">
        <w:rPr>
          <w:lang w:val="it-IT"/>
        </w:rPr>
        <w:t>Zona</w:t>
      </w:r>
      <w:r w:rsidR="000867CE">
        <w:rPr>
          <w:lang w:val="it-IT"/>
        </w:rPr>
        <w:t xml:space="preserve"> e Utente</w:t>
      </w:r>
      <w:r w:rsidR="00F00128">
        <w:rPr>
          <w:lang w:val="it-IT"/>
        </w:rPr>
        <w:t xml:space="preserve"> dell’entità </w:t>
      </w:r>
      <w:r w:rsidR="001317CA">
        <w:rPr>
          <w:lang w:val="it-IT"/>
        </w:rPr>
        <w:t>Post</w:t>
      </w:r>
    </w:p>
    <w:p w14:paraId="3370D612" w14:textId="185B30D5" w:rsidR="00187EA4" w:rsidRPr="004941D7" w:rsidRDefault="00E725D7" w:rsidP="004941D7">
      <w:pPr>
        <w:rPr>
          <w:lang w:val="it-IT"/>
        </w:rPr>
      </w:pPr>
      <w:r>
        <w:rPr>
          <w:lang w:val="it-IT"/>
        </w:rPr>
        <w:t>Zona = Comune</w:t>
      </w:r>
      <w:r w:rsidR="00826B44">
        <w:rPr>
          <w:lang w:val="it-IT"/>
        </w:rPr>
        <w:t xml:space="preserve">; </w:t>
      </w:r>
      <w:r>
        <w:rPr>
          <w:lang w:val="it-IT"/>
        </w:rPr>
        <w:t>Utente = nickname</w:t>
      </w:r>
    </w:p>
    <w:p w14:paraId="5288A98E" w14:textId="78018FD1" w:rsidR="00BB61EC" w:rsidRPr="0084314D" w:rsidRDefault="00653656" w:rsidP="00653656">
      <w:pPr>
        <w:jc w:val="center"/>
        <w:rPr>
          <w:rStyle w:val="Enfasicorsivo"/>
          <w:lang w:val="it-IT"/>
        </w:rPr>
      </w:pPr>
      <w:r w:rsidRPr="0084314D">
        <w:rPr>
          <w:rStyle w:val="Enfasicorsivo"/>
          <w:lang w:val="it-IT"/>
        </w:rPr>
        <w:t>In assenza di ridondanza:</w:t>
      </w:r>
    </w:p>
    <w:tbl>
      <w:tblPr>
        <w:tblStyle w:val="Tabellaelenco3-colore5"/>
        <w:tblW w:w="5000" w:type="pct"/>
        <w:tblLook w:val="04A0" w:firstRow="1" w:lastRow="0" w:firstColumn="1" w:lastColumn="0" w:noHBand="0" w:noVBand="1"/>
      </w:tblPr>
      <w:tblGrid>
        <w:gridCol w:w="2203"/>
        <w:gridCol w:w="2306"/>
        <w:gridCol w:w="1838"/>
        <w:gridCol w:w="2288"/>
      </w:tblGrid>
      <w:tr w:rsidR="00560DBE" w:rsidRPr="0042210C" w14:paraId="2988721A" w14:textId="77777777" w:rsidTr="007D3791">
        <w:trPr>
          <w:cnfStyle w:val="100000000000" w:firstRow="1" w:lastRow="0" w:firstColumn="0" w:lastColumn="0" w:oddVBand="0" w:evenVBand="0" w:oddHBand="0" w:evenHBand="0" w:firstRowFirstColumn="0" w:firstRowLastColumn="0" w:lastRowFirstColumn="0" w:lastRowLastColumn="0"/>
          <w:trHeight w:val="421"/>
        </w:trPr>
        <w:tc>
          <w:tcPr>
            <w:cnfStyle w:val="001000000100" w:firstRow="0" w:lastRow="0" w:firstColumn="1" w:lastColumn="0" w:oddVBand="0" w:evenVBand="0" w:oddHBand="0" w:evenHBand="0" w:firstRowFirstColumn="1" w:firstRowLastColumn="0" w:lastRowFirstColumn="0" w:lastRowLastColumn="0"/>
            <w:tcW w:w="5000" w:type="pct"/>
            <w:gridSpan w:val="4"/>
          </w:tcPr>
          <w:p w14:paraId="6F22EA6E" w14:textId="3BE51ADB" w:rsidR="00560DBE" w:rsidRPr="0042210C" w:rsidRDefault="00560DBE" w:rsidP="00560DBE">
            <w:pPr>
              <w:jc w:val="center"/>
              <w:rPr>
                <w:lang w:val="it-IT"/>
              </w:rPr>
            </w:pPr>
            <w:r w:rsidRPr="0042210C">
              <w:rPr>
                <w:lang w:val="it-IT"/>
              </w:rPr>
              <w:t xml:space="preserve">Operazione </w:t>
            </w:r>
            <w:r w:rsidR="00B80F42">
              <w:rPr>
                <w:lang w:val="it-IT"/>
              </w:rPr>
              <w:t>9</w:t>
            </w:r>
          </w:p>
        </w:tc>
      </w:tr>
      <w:tr w:rsidR="00CF3F6C" w:rsidRPr="0042210C" w14:paraId="596A0878" w14:textId="77777777" w:rsidTr="007D3791">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276" w:type="pct"/>
            <w:shd w:val="clear" w:color="auto" w:fill="864F3E" w:themeFill="accent1" w:themeFillTint="BF"/>
          </w:tcPr>
          <w:p w14:paraId="728E17E6" w14:textId="7BAA6AA7" w:rsidR="00560DBE" w:rsidRPr="0042210C" w:rsidRDefault="00560DBE" w:rsidP="00560DBE">
            <w:pPr>
              <w:rPr>
                <w:color w:val="FFFFFF" w:themeColor="background1"/>
                <w:lang w:val="it-IT"/>
              </w:rPr>
            </w:pPr>
            <w:r w:rsidRPr="0042210C">
              <w:rPr>
                <w:color w:val="FFFFFF" w:themeColor="background1"/>
                <w:lang w:val="it-IT"/>
              </w:rPr>
              <w:t>Concetto</w:t>
            </w:r>
          </w:p>
        </w:tc>
        <w:tc>
          <w:tcPr>
            <w:tcW w:w="1335" w:type="pct"/>
            <w:shd w:val="clear" w:color="auto" w:fill="864F3E" w:themeFill="accent1" w:themeFillTint="BF"/>
          </w:tcPr>
          <w:p w14:paraId="5037C532" w14:textId="53CA93F5" w:rsidR="00560DBE" w:rsidRPr="0042210C" w:rsidRDefault="00560DBE" w:rsidP="00560DBE">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Costrutto</w:t>
            </w:r>
          </w:p>
        </w:tc>
        <w:tc>
          <w:tcPr>
            <w:tcW w:w="1064" w:type="pct"/>
            <w:shd w:val="clear" w:color="auto" w:fill="864F3E" w:themeFill="accent1" w:themeFillTint="BF"/>
          </w:tcPr>
          <w:p w14:paraId="0694E5B6" w14:textId="1D9B119F" w:rsidR="00560DBE" w:rsidRPr="0042210C" w:rsidRDefault="00560DBE" w:rsidP="00560DBE">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Accessi</w:t>
            </w:r>
          </w:p>
        </w:tc>
        <w:tc>
          <w:tcPr>
            <w:tcW w:w="1325" w:type="pct"/>
            <w:shd w:val="clear" w:color="auto" w:fill="864F3E" w:themeFill="accent1" w:themeFillTint="BF"/>
          </w:tcPr>
          <w:p w14:paraId="193D22BA" w14:textId="60FFBEA7" w:rsidR="00560DBE" w:rsidRPr="0042210C" w:rsidRDefault="00560DBE" w:rsidP="00560DBE">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Tipologia</w:t>
            </w:r>
          </w:p>
        </w:tc>
      </w:tr>
      <w:tr w:rsidR="00902696" w:rsidRPr="0042210C" w14:paraId="196247CB" w14:textId="77777777" w:rsidTr="007D3791">
        <w:trPr>
          <w:trHeight w:val="421"/>
        </w:trPr>
        <w:tc>
          <w:tcPr>
            <w:cnfStyle w:val="001000000000" w:firstRow="0" w:lastRow="0" w:firstColumn="1" w:lastColumn="0" w:oddVBand="0" w:evenVBand="0" w:oddHBand="0" w:evenHBand="0" w:firstRowFirstColumn="0" w:firstRowLastColumn="0" w:lastRowFirstColumn="0" w:lastRowLastColumn="0"/>
            <w:tcW w:w="1276" w:type="pct"/>
          </w:tcPr>
          <w:p w14:paraId="3B0B89F6" w14:textId="414DEC20" w:rsidR="00902696" w:rsidRDefault="00902696" w:rsidP="00430B3F">
            <w:pPr>
              <w:rPr>
                <w:lang w:val="it-IT"/>
              </w:rPr>
            </w:pPr>
            <w:r>
              <w:rPr>
                <w:lang w:val="it-IT"/>
              </w:rPr>
              <w:t>Post</w:t>
            </w:r>
          </w:p>
        </w:tc>
        <w:tc>
          <w:tcPr>
            <w:tcW w:w="1335" w:type="pct"/>
          </w:tcPr>
          <w:p w14:paraId="44B878E9" w14:textId="6E3C7D3F" w:rsidR="00902696" w:rsidRPr="0042210C" w:rsidRDefault="00902696" w:rsidP="00430B3F">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064" w:type="pct"/>
          </w:tcPr>
          <w:p w14:paraId="7403549D" w14:textId="4003B342" w:rsidR="00902696" w:rsidRDefault="00902696" w:rsidP="00430B3F">
            <w:pPr>
              <w:cnfStyle w:val="000000000000" w:firstRow="0" w:lastRow="0" w:firstColumn="0" w:lastColumn="0" w:oddVBand="0" w:evenVBand="0" w:oddHBand="0" w:evenHBand="0" w:firstRowFirstColumn="0" w:firstRowLastColumn="0" w:lastRowFirstColumn="0" w:lastRowLastColumn="0"/>
              <w:rPr>
                <w:lang w:val="it-IT"/>
              </w:rPr>
            </w:pPr>
            <w:r>
              <w:rPr>
                <w:lang w:val="it-IT"/>
              </w:rPr>
              <w:t>1</w:t>
            </w:r>
          </w:p>
        </w:tc>
        <w:tc>
          <w:tcPr>
            <w:tcW w:w="1325" w:type="pct"/>
          </w:tcPr>
          <w:p w14:paraId="3ED2004C" w14:textId="5C6EC466" w:rsidR="00902696" w:rsidRPr="0042210C" w:rsidRDefault="00902696" w:rsidP="00430B3F">
            <w:pPr>
              <w:cnfStyle w:val="000000000000" w:firstRow="0" w:lastRow="0" w:firstColumn="0" w:lastColumn="0" w:oddVBand="0" w:evenVBand="0" w:oddHBand="0" w:evenHBand="0" w:firstRowFirstColumn="0" w:firstRowLastColumn="0" w:lastRowFirstColumn="0" w:lastRowLastColumn="0"/>
              <w:rPr>
                <w:lang w:val="it-IT"/>
              </w:rPr>
            </w:pPr>
            <w:r>
              <w:rPr>
                <w:lang w:val="it-IT"/>
              </w:rPr>
              <w:t>S</w:t>
            </w:r>
          </w:p>
        </w:tc>
      </w:tr>
      <w:tr w:rsidR="00E11AAA" w:rsidRPr="0042210C" w14:paraId="067D2279" w14:textId="77777777" w:rsidTr="007D3791">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276" w:type="pct"/>
          </w:tcPr>
          <w:p w14:paraId="7608BF8C" w14:textId="62AD6D2D" w:rsidR="00E11AAA" w:rsidRDefault="00E11AAA" w:rsidP="00E11AAA">
            <w:pPr>
              <w:rPr>
                <w:lang w:val="it-IT"/>
              </w:rPr>
            </w:pPr>
            <w:r>
              <w:rPr>
                <w:lang w:val="it-IT"/>
              </w:rPr>
              <w:t>Utente</w:t>
            </w:r>
          </w:p>
        </w:tc>
        <w:tc>
          <w:tcPr>
            <w:tcW w:w="1335" w:type="pct"/>
          </w:tcPr>
          <w:p w14:paraId="48A962C8" w14:textId="32424F9C" w:rsidR="00E11AAA" w:rsidRDefault="00E11AAA" w:rsidP="00E11AAA">
            <w:pPr>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1064" w:type="pct"/>
          </w:tcPr>
          <w:p w14:paraId="253F757D" w14:textId="4F8C172E" w:rsidR="00E11AAA" w:rsidRDefault="292C8E73" w:rsidP="00E11AAA">
            <w:pPr>
              <w:cnfStyle w:val="000000100000" w:firstRow="0" w:lastRow="0" w:firstColumn="0" w:lastColumn="0" w:oddVBand="0" w:evenVBand="0" w:oddHBand="1" w:evenHBand="0" w:firstRowFirstColumn="0" w:firstRowLastColumn="0" w:lastRowFirstColumn="0" w:lastRowLastColumn="0"/>
              <w:rPr>
                <w:lang w:val="it-IT"/>
              </w:rPr>
            </w:pPr>
            <w:r w:rsidRPr="70D9504C">
              <w:rPr>
                <w:lang w:val="it-IT"/>
              </w:rPr>
              <w:t>0</w:t>
            </w:r>
            <w:r w:rsidR="37007747" w:rsidRPr="70D9504C">
              <w:rPr>
                <w:lang w:val="it-IT"/>
              </w:rPr>
              <w:t>,</w:t>
            </w:r>
            <w:r w:rsidRPr="70D9504C">
              <w:rPr>
                <w:lang w:val="it-IT"/>
              </w:rPr>
              <w:t>275</w:t>
            </w:r>
          </w:p>
        </w:tc>
        <w:tc>
          <w:tcPr>
            <w:tcW w:w="1325" w:type="pct"/>
          </w:tcPr>
          <w:p w14:paraId="0E8B064B" w14:textId="30998B2C" w:rsidR="00E11AAA" w:rsidRDefault="00E11AAA" w:rsidP="00E11AAA">
            <w:pPr>
              <w:cnfStyle w:val="000000100000" w:firstRow="0" w:lastRow="0" w:firstColumn="0" w:lastColumn="0" w:oddVBand="0" w:evenVBand="0" w:oddHBand="1" w:evenHBand="0" w:firstRowFirstColumn="0" w:firstRowLastColumn="0" w:lastRowFirstColumn="0" w:lastRowLastColumn="0"/>
              <w:rPr>
                <w:lang w:val="it-IT"/>
              </w:rPr>
            </w:pPr>
            <w:r>
              <w:rPr>
                <w:lang w:val="it-IT"/>
              </w:rPr>
              <w:t>S</w:t>
            </w:r>
          </w:p>
        </w:tc>
      </w:tr>
      <w:tr w:rsidR="00E11AAA" w:rsidRPr="0042210C" w14:paraId="4A5209AE" w14:textId="77777777" w:rsidTr="007D3791">
        <w:trPr>
          <w:trHeight w:val="421"/>
        </w:trPr>
        <w:tc>
          <w:tcPr>
            <w:cnfStyle w:val="001000000000" w:firstRow="0" w:lastRow="0" w:firstColumn="1" w:lastColumn="0" w:oddVBand="0" w:evenVBand="0" w:oddHBand="0" w:evenHBand="0" w:firstRowFirstColumn="0" w:firstRowLastColumn="0" w:lastRowFirstColumn="0" w:lastRowLastColumn="0"/>
            <w:tcW w:w="1276" w:type="pct"/>
          </w:tcPr>
          <w:p w14:paraId="1973A239" w14:textId="40785399" w:rsidR="00E11AAA" w:rsidRDefault="00E11AAA" w:rsidP="00E11AAA">
            <w:pPr>
              <w:rPr>
                <w:lang w:val="it-IT"/>
              </w:rPr>
            </w:pPr>
            <w:r>
              <w:rPr>
                <w:lang w:val="it-IT"/>
              </w:rPr>
              <w:t>Zona</w:t>
            </w:r>
          </w:p>
        </w:tc>
        <w:tc>
          <w:tcPr>
            <w:tcW w:w="1335" w:type="pct"/>
          </w:tcPr>
          <w:p w14:paraId="04231723" w14:textId="632BE008" w:rsidR="00E11AAA" w:rsidRDefault="00E11AAA" w:rsidP="00E11AAA">
            <w:pPr>
              <w:cnfStyle w:val="000000000000" w:firstRow="0" w:lastRow="0" w:firstColumn="0" w:lastColumn="0" w:oddVBand="0" w:evenVBand="0" w:oddHBand="0" w:evenHBand="0" w:firstRowFirstColumn="0" w:firstRowLastColumn="0" w:lastRowFirstColumn="0" w:lastRowLastColumn="0"/>
              <w:rPr>
                <w:lang w:val="it-IT"/>
              </w:rPr>
            </w:pPr>
            <w:r w:rsidRPr="0042210C">
              <w:rPr>
                <w:lang w:val="it-IT"/>
              </w:rPr>
              <w:t>E</w:t>
            </w:r>
          </w:p>
        </w:tc>
        <w:tc>
          <w:tcPr>
            <w:tcW w:w="1064" w:type="pct"/>
          </w:tcPr>
          <w:p w14:paraId="513B568E" w14:textId="115B2DF1" w:rsidR="00E11AAA" w:rsidRDefault="00147581" w:rsidP="00E11AAA">
            <w:pPr>
              <w:cnfStyle w:val="000000000000" w:firstRow="0" w:lastRow="0" w:firstColumn="0" w:lastColumn="0" w:oddVBand="0" w:evenVBand="0" w:oddHBand="0" w:evenHBand="0" w:firstRowFirstColumn="0" w:firstRowLastColumn="0" w:lastRowFirstColumn="0" w:lastRowLastColumn="0"/>
              <w:rPr>
                <w:lang w:val="it-IT"/>
              </w:rPr>
            </w:pPr>
            <w:r>
              <w:rPr>
                <w:lang w:val="it-IT"/>
              </w:rPr>
              <w:t>1</w:t>
            </w:r>
          </w:p>
        </w:tc>
        <w:tc>
          <w:tcPr>
            <w:tcW w:w="1325" w:type="pct"/>
          </w:tcPr>
          <w:p w14:paraId="6C74724E" w14:textId="267A3AE1" w:rsidR="00E11AAA" w:rsidRDefault="00A267FD" w:rsidP="00E11AAA">
            <w:pPr>
              <w:cnfStyle w:val="000000000000" w:firstRow="0" w:lastRow="0" w:firstColumn="0" w:lastColumn="0" w:oddVBand="0" w:evenVBand="0" w:oddHBand="0" w:evenHBand="0" w:firstRowFirstColumn="0" w:firstRowLastColumn="0" w:lastRowFirstColumn="0" w:lastRowLastColumn="0"/>
              <w:rPr>
                <w:lang w:val="it-IT"/>
              </w:rPr>
            </w:pPr>
            <w:r>
              <w:rPr>
                <w:lang w:val="it-IT"/>
              </w:rPr>
              <w:t>L</w:t>
            </w:r>
          </w:p>
        </w:tc>
      </w:tr>
    </w:tbl>
    <w:p w14:paraId="6D10BC30" w14:textId="11750D37" w:rsidR="00430B3F" w:rsidRPr="0042210C" w:rsidRDefault="00430B3F" w:rsidP="00430B3F">
      <w:pPr>
        <w:rPr>
          <w:lang w:val="it-IT"/>
        </w:rPr>
      </w:pPr>
    </w:p>
    <w:tbl>
      <w:tblPr>
        <w:tblStyle w:val="Tabellaelenco3-colore5"/>
        <w:tblW w:w="5000" w:type="pct"/>
        <w:tblLook w:val="04A0" w:firstRow="1" w:lastRow="0" w:firstColumn="1" w:lastColumn="0" w:noHBand="0" w:noVBand="1"/>
      </w:tblPr>
      <w:tblGrid>
        <w:gridCol w:w="2150"/>
        <w:gridCol w:w="2150"/>
        <w:gridCol w:w="2147"/>
        <w:gridCol w:w="2188"/>
      </w:tblGrid>
      <w:tr w:rsidR="00586154" w:rsidRPr="0042210C" w14:paraId="6B7F44DB" w14:textId="77777777" w:rsidTr="001F61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00" w:type="pct"/>
            <w:gridSpan w:val="4"/>
          </w:tcPr>
          <w:p w14:paraId="54B98063" w14:textId="6D1BC174" w:rsidR="00586154" w:rsidRPr="0042210C" w:rsidRDefault="00586154">
            <w:pPr>
              <w:jc w:val="center"/>
              <w:rPr>
                <w:lang w:val="it-IT"/>
              </w:rPr>
            </w:pPr>
            <w:r w:rsidRPr="0042210C">
              <w:rPr>
                <w:lang w:val="it-IT"/>
              </w:rPr>
              <w:t xml:space="preserve">Operazione </w:t>
            </w:r>
            <w:r w:rsidR="00B80F42">
              <w:rPr>
                <w:lang w:val="it-IT"/>
              </w:rPr>
              <w:t>10</w:t>
            </w:r>
          </w:p>
        </w:tc>
      </w:tr>
      <w:tr w:rsidR="00C02945" w:rsidRPr="0042210C" w14:paraId="10C63FB5" w14:textId="77777777" w:rsidTr="001F6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pct"/>
            <w:shd w:val="clear" w:color="auto" w:fill="864F3E" w:themeFill="accent1" w:themeFillTint="BF"/>
          </w:tcPr>
          <w:p w14:paraId="0C817F2C" w14:textId="77777777" w:rsidR="00586154" w:rsidRPr="0042210C" w:rsidRDefault="00586154">
            <w:pPr>
              <w:rPr>
                <w:color w:val="FFFFFF" w:themeColor="background1"/>
                <w:lang w:val="it-IT"/>
              </w:rPr>
            </w:pPr>
            <w:r w:rsidRPr="0042210C">
              <w:rPr>
                <w:color w:val="FFFFFF" w:themeColor="background1"/>
                <w:lang w:val="it-IT"/>
              </w:rPr>
              <w:t>Concetto</w:t>
            </w:r>
          </w:p>
        </w:tc>
        <w:tc>
          <w:tcPr>
            <w:tcW w:w="1245" w:type="pct"/>
            <w:shd w:val="clear" w:color="auto" w:fill="864F3E" w:themeFill="accent1" w:themeFillTint="BF"/>
          </w:tcPr>
          <w:p w14:paraId="5EF866F7" w14:textId="77777777" w:rsidR="00586154" w:rsidRPr="0042210C" w:rsidRDefault="00586154">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Costrutto</w:t>
            </w:r>
          </w:p>
        </w:tc>
        <w:tc>
          <w:tcPr>
            <w:tcW w:w="1243" w:type="pct"/>
            <w:shd w:val="clear" w:color="auto" w:fill="864F3E" w:themeFill="accent1" w:themeFillTint="BF"/>
          </w:tcPr>
          <w:p w14:paraId="7A930378" w14:textId="77777777" w:rsidR="00586154" w:rsidRPr="0042210C" w:rsidRDefault="00586154">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Accessi</w:t>
            </w:r>
          </w:p>
        </w:tc>
        <w:tc>
          <w:tcPr>
            <w:tcW w:w="1267" w:type="pct"/>
            <w:shd w:val="clear" w:color="auto" w:fill="864F3E" w:themeFill="accent1" w:themeFillTint="BF"/>
          </w:tcPr>
          <w:p w14:paraId="74F90874" w14:textId="77777777" w:rsidR="00586154" w:rsidRPr="0042210C" w:rsidRDefault="00586154">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Tipologia</w:t>
            </w:r>
          </w:p>
        </w:tc>
      </w:tr>
      <w:tr w:rsidR="00E11AAA" w:rsidRPr="0042210C" w14:paraId="41420300" w14:textId="77777777" w:rsidTr="001F6153">
        <w:tc>
          <w:tcPr>
            <w:cnfStyle w:val="001000000000" w:firstRow="0" w:lastRow="0" w:firstColumn="1" w:lastColumn="0" w:oddVBand="0" w:evenVBand="0" w:oddHBand="0" w:evenHBand="0" w:firstRowFirstColumn="0" w:firstRowLastColumn="0" w:lastRowFirstColumn="0" w:lastRowLastColumn="0"/>
            <w:tcW w:w="1245" w:type="pct"/>
          </w:tcPr>
          <w:p w14:paraId="2086B615" w14:textId="799E44C9" w:rsidR="00E11AAA" w:rsidRPr="0042210C" w:rsidRDefault="00E11AAA" w:rsidP="00E11AAA">
            <w:pPr>
              <w:rPr>
                <w:lang w:val="it-IT"/>
              </w:rPr>
            </w:pPr>
            <w:r>
              <w:rPr>
                <w:lang w:val="it-IT"/>
              </w:rPr>
              <w:t>File multimediale</w:t>
            </w:r>
          </w:p>
        </w:tc>
        <w:tc>
          <w:tcPr>
            <w:tcW w:w="1245" w:type="pct"/>
          </w:tcPr>
          <w:p w14:paraId="6B04075D" w14:textId="7F2D9A36" w:rsidR="00E11AAA" w:rsidRPr="0042210C" w:rsidRDefault="00E11AAA" w:rsidP="00E11AAA">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243" w:type="pct"/>
          </w:tcPr>
          <w:p w14:paraId="149B5C6B" w14:textId="18AE69E7" w:rsidR="00E11AAA" w:rsidRPr="0042210C" w:rsidRDefault="1DF15CD5" w:rsidP="00E11AAA">
            <w:pPr>
              <w:cnfStyle w:val="000000000000" w:firstRow="0" w:lastRow="0" w:firstColumn="0" w:lastColumn="0" w:oddVBand="0" w:evenVBand="0" w:oddHBand="0" w:evenHBand="0" w:firstRowFirstColumn="0" w:firstRowLastColumn="0" w:lastRowFirstColumn="0" w:lastRowLastColumn="0"/>
              <w:rPr>
                <w:lang w:val="it-IT"/>
              </w:rPr>
            </w:pPr>
            <w:r w:rsidRPr="5453E89A">
              <w:rPr>
                <w:lang w:val="it-IT"/>
              </w:rPr>
              <w:t>3</w:t>
            </w:r>
          </w:p>
        </w:tc>
        <w:tc>
          <w:tcPr>
            <w:tcW w:w="1267" w:type="pct"/>
          </w:tcPr>
          <w:p w14:paraId="2735426C" w14:textId="7FC80322" w:rsidR="00E11AAA" w:rsidRPr="0042210C" w:rsidRDefault="00E11AAA" w:rsidP="00E11AAA">
            <w:pPr>
              <w:cnfStyle w:val="000000000000" w:firstRow="0" w:lastRow="0" w:firstColumn="0" w:lastColumn="0" w:oddVBand="0" w:evenVBand="0" w:oddHBand="0" w:evenHBand="0" w:firstRowFirstColumn="0" w:firstRowLastColumn="0" w:lastRowFirstColumn="0" w:lastRowLastColumn="0"/>
              <w:rPr>
                <w:lang w:val="it-IT"/>
              </w:rPr>
            </w:pPr>
            <w:r>
              <w:rPr>
                <w:lang w:val="it-IT"/>
              </w:rPr>
              <w:t>S</w:t>
            </w:r>
          </w:p>
        </w:tc>
      </w:tr>
      <w:tr w:rsidR="00E11AAA" w:rsidRPr="0042210C" w14:paraId="00EAFA05" w14:textId="77777777" w:rsidTr="001F6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pct"/>
          </w:tcPr>
          <w:p w14:paraId="4570E257" w14:textId="2128C2D4" w:rsidR="00E11AAA" w:rsidRDefault="00E11AAA" w:rsidP="00E11AAA">
            <w:pPr>
              <w:rPr>
                <w:lang w:val="it-IT"/>
              </w:rPr>
            </w:pPr>
            <w:r>
              <w:rPr>
                <w:lang w:val="it-IT"/>
              </w:rPr>
              <w:t>Post</w:t>
            </w:r>
          </w:p>
        </w:tc>
        <w:tc>
          <w:tcPr>
            <w:tcW w:w="1245" w:type="pct"/>
          </w:tcPr>
          <w:p w14:paraId="16A80D68" w14:textId="33C6F318" w:rsidR="00E11AAA" w:rsidRDefault="00E11AAA" w:rsidP="00E11AAA">
            <w:pPr>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1243" w:type="pct"/>
          </w:tcPr>
          <w:p w14:paraId="4817148A" w14:textId="72689C68" w:rsidR="00E11AAA" w:rsidRDefault="00E11AAA" w:rsidP="00E11AAA">
            <w:pPr>
              <w:cnfStyle w:val="000000100000" w:firstRow="0" w:lastRow="0" w:firstColumn="0" w:lastColumn="0" w:oddVBand="0" w:evenVBand="0" w:oddHBand="1" w:evenHBand="0" w:firstRowFirstColumn="0" w:firstRowLastColumn="0" w:lastRowFirstColumn="0" w:lastRowLastColumn="0"/>
              <w:rPr>
                <w:lang w:val="it-IT"/>
              </w:rPr>
            </w:pPr>
            <w:r>
              <w:rPr>
                <w:lang w:val="it-IT"/>
              </w:rPr>
              <w:t>1</w:t>
            </w:r>
          </w:p>
        </w:tc>
        <w:tc>
          <w:tcPr>
            <w:tcW w:w="1267" w:type="pct"/>
          </w:tcPr>
          <w:p w14:paraId="387BD018" w14:textId="324546EE" w:rsidR="00E11AAA" w:rsidRDefault="00E11AAA" w:rsidP="00E11AAA">
            <w:pPr>
              <w:cnfStyle w:val="000000100000" w:firstRow="0" w:lastRow="0" w:firstColumn="0" w:lastColumn="0" w:oddVBand="0" w:evenVBand="0" w:oddHBand="1" w:evenHBand="0" w:firstRowFirstColumn="0" w:firstRowLastColumn="0" w:lastRowFirstColumn="0" w:lastRowLastColumn="0"/>
              <w:rPr>
                <w:lang w:val="it-IT"/>
              </w:rPr>
            </w:pPr>
            <w:r>
              <w:rPr>
                <w:lang w:val="it-IT"/>
              </w:rPr>
              <w:t>S</w:t>
            </w:r>
          </w:p>
        </w:tc>
      </w:tr>
      <w:tr w:rsidR="00E11AAA" w:rsidRPr="0042210C" w14:paraId="40A5E3CB" w14:textId="77777777" w:rsidTr="001F6153">
        <w:tc>
          <w:tcPr>
            <w:cnfStyle w:val="001000000000" w:firstRow="0" w:lastRow="0" w:firstColumn="1" w:lastColumn="0" w:oddVBand="0" w:evenVBand="0" w:oddHBand="0" w:evenHBand="0" w:firstRowFirstColumn="0" w:firstRowLastColumn="0" w:lastRowFirstColumn="0" w:lastRowLastColumn="0"/>
            <w:tcW w:w="1245" w:type="pct"/>
          </w:tcPr>
          <w:p w14:paraId="0F0A070F" w14:textId="244FD3B4" w:rsidR="00E11AAA" w:rsidRDefault="00E11AAA" w:rsidP="00E11AAA">
            <w:pPr>
              <w:rPr>
                <w:lang w:val="it-IT"/>
              </w:rPr>
            </w:pPr>
            <w:r>
              <w:rPr>
                <w:lang w:val="it-IT"/>
              </w:rPr>
              <w:t>Utente</w:t>
            </w:r>
          </w:p>
        </w:tc>
        <w:tc>
          <w:tcPr>
            <w:tcW w:w="1245" w:type="pct"/>
          </w:tcPr>
          <w:p w14:paraId="0EBD87BE" w14:textId="25795F2F" w:rsidR="00E11AAA" w:rsidRDefault="00E11AAA" w:rsidP="00E11AAA">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243" w:type="pct"/>
          </w:tcPr>
          <w:p w14:paraId="180D4DD5" w14:textId="551F2455" w:rsidR="00E11AAA" w:rsidRDefault="122CF3E8" w:rsidP="00E11AAA">
            <w:pPr>
              <w:cnfStyle w:val="000000000000" w:firstRow="0" w:lastRow="0" w:firstColumn="0" w:lastColumn="0" w:oddVBand="0" w:evenVBand="0" w:oddHBand="0" w:evenHBand="0" w:firstRowFirstColumn="0" w:firstRowLastColumn="0" w:lastRowFirstColumn="0" w:lastRowLastColumn="0"/>
              <w:rPr>
                <w:lang w:val="it-IT"/>
              </w:rPr>
            </w:pPr>
            <w:r w:rsidRPr="70D9504C">
              <w:rPr>
                <w:lang w:val="it-IT"/>
              </w:rPr>
              <w:t>0</w:t>
            </w:r>
            <w:r w:rsidR="263D4104" w:rsidRPr="70D9504C">
              <w:rPr>
                <w:lang w:val="it-IT"/>
              </w:rPr>
              <w:t>,</w:t>
            </w:r>
            <w:r w:rsidR="6C032B86" w:rsidRPr="05BD3B8C">
              <w:rPr>
                <w:lang w:val="it-IT"/>
              </w:rPr>
              <w:t>234</w:t>
            </w:r>
          </w:p>
        </w:tc>
        <w:tc>
          <w:tcPr>
            <w:tcW w:w="1267" w:type="pct"/>
          </w:tcPr>
          <w:p w14:paraId="516F94A2" w14:textId="492CC1AB" w:rsidR="00E11AAA" w:rsidRDefault="00E11AAA" w:rsidP="00E11AAA">
            <w:pPr>
              <w:cnfStyle w:val="000000000000" w:firstRow="0" w:lastRow="0" w:firstColumn="0" w:lastColumn="0" w:oddVBand="0" w:evenVBand="0" w:oddHBand="0" w:evenHBand="0" w:firstRowFirstColumn="0" w:firstRowLastColumn="0" w:lastRowFirstColumn="0" w:lastRowLastColumn="0"/>
              <w:rPr>
                <w:lang w:val="it-IT"/>
              </w:rPr>
            </w:pPr>
            <w:r>
              <w:rPr>
                <w:lang w:val="it-IT"/>
              </w:rPr>
              <w:t>S</w:t>
            </w:r>
          </w:p>
        </w:tc>
      </w:tr>
      <w:tr w:rsidR="00E11AAA" w:rsidRPr="0042210C" w14:paraId="25FE46E1" w14:textId="77777777" w:rsidTr="001F6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pct"/>
          </w:tcPr>
          <w:p w14:paraId="3898EB2F" w14:textId="550E9D8E" w:rsidR="00E11AAA" w:rsidRDefault="00E11AAA" w:rsidP="00E11AAA">
            <w:pPr>
              <w:rPr>
                <w:lang w:val="it-IT"/>
              </w:rPr>
            </w:pPr>
            <w:r>
              <w:rPr>
                <w:lang w:val="it-IT"/>
              </w:rPr>
              <w:t>Zona</w:t>
            </w:r>
          </w:p>
        </w:tc>
        <w:tc>
          <w:tcPr>
            <w:tcW w:w="1245" w:type="pct"/>
          </w:tcPr>
          <w:p w14:paraId="5D8346C2" w14:textId="2CBF21A9" w:rsidR="00E11AAA" w:rsidRDefault="00E11AAA" w:rsidP="00E11AAA">
            <w:pPr>
              <w:cnfStyle w:val="000000100000" w:firstRow="0" w:lastRow="0" w:firstColumn="0" w:lastColumn="0" w:oddVBand="0" w:evenVBand="0" w:oddHBand="1" w:evenHBand="0" w:firstRowFirstColumn="0" w:firstRowLastColumn="0" w:lastRowFirstColumn="0" w:lastRowLastColumn="0"/>
              <w:rPr>
                <w:lang w:val="it-IT"/>
              </w:rPr>
            </w:pPr>
            <w:r w:rsidRPr="0042210C">
              <w:rPr>
                <w:lang w:val="it-IT"/>
              </w:rPr>
              <w:t>E</w:t>
            </w:r>
          </w:p>
        </w:tc>
        <w:tc>
          <w:tcPr>
            <w:tcW w:w="1243" w:type="pct"/>
          </w:tcPr>
          <w:p w14:paraId="103E74C5" w14:textId="3B7B1867" w:rsidR="00E11AAA" w:rsidRDefault="00E11AAA" w:rsidP="00E11AAA">
            <w:pPr>
              <w:cnfStyle w:val="000000100000" w:firstRow="0" w:lastRow="0" w:firstColumn="0" w:lastColumn="0" w:oddVBand="0" w:evenVBand="0" w:oddHBand="1" w:evenHBand="0" w:firstRowFirstColumn="0" w:firstRowLastColumn="0" w:lastRowFirstColumn="0" w:lastRowLastColumn="0"/>
              <w:rPr>
                <w:lang w:val="it-IT"/>
              </w:rPr>
            </w:pPr>
            <w:r>
              <w:rPr>
                <w:lang w:val="it-IT"/>
              </w:rPr>
              <w:t>1</w:t>
            </w:r>
          </w:p>
        </w:tc>
        <w:tc>
          <w:tcPr>
            <w:tcW w:w="1267" w:type="pct"/>
          </w:tcPr>
          <w:p w14:paraId="47125972" w14:textId="685F7D6D" w:rsidR="00E11AAA" w:rsidRDefault="00BF6ABF" w:rsidP="00E11AAA">
            <w:pPr>
              <w:cnfStyle w:val="000000100000" w:firstRow="0" w:lastRow="0" w:firstColumn="0" w:lastColumn="0" w:oddVBand="0" w:evenVBand="0" w:oddHBand="1" w:evenHBand="0" w:firstRowFirstColumn="0" w:firstRowLastColumn="0" w:lastRowFirstColumn="0" w:lastRowLastColumn="0"/>
              <w:rPr>
                <w:lang w:val="it-IT"/>
              </w:rPr>
            </w:pPr>
            <w:r>
              <w:rPr>
                <w:lang w:val="it-IT"/>
              </w:rPr>
              <w:t>L</w:t>
            </w:r>
          </w:p>
        </w:tc>
      </w:tr>
    </w:tbl>
    <w:p w14:paraId="1344D408" w14:textId="28EA535F" w:rsidR="00952532" w:rsidRPr="0042210C" w:rsidRDefault="00952532" w:rsidP="00430B3F">
      <w:pPr>
        <w:rPr>
          <w:lang w:val="it-IT"/>
        </w:rPr>
      </w:pPr>
    </w:p>
    <w:tbl>
      <w:tblPr>
        <w:tblStyle w:val="Tabellaelenco3-colore5"/>
        <w:tblW w:w="4997" w:type="pct"/>
        <w:tblLook w:val="04A0" w:firstRow="1" w:lastRow="0" w:firstColumn="1" w:lastColumn="0" w:noHBand="0" w:noVBand="1"/>
      </w:tblPr>
      <w:tblGrid>
        <w:gridCol w:w="2149"/>
        <w:gridCol w:w="2149"/>
        <w:gridCol w:w="2145"/>
        <w:gridCol w:w="2187"/>
      </w:tblGrid>
      <w:tr w:rsidR="00586154" w:rsidRPr="0042210C" w14:paraId="46C428A3" w14:textId="77777777" w:rsidTr="008C575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00" w:type="pct"/>
            <w:gridSpan w:val="4"/>
          </w:tcPr>
          <w:p w14:paraId="0FB8FCBA" w14:textId="1EA8DE26" w:rsidR="00586154" w:rsidRPr="0042210C" w:rsidRDefault="00586154">
            <w:pPr>
              <w:jc w:val="center"/>
              <w:rPr>
                <w:lang w:val="it-IT"/>
              </w:rPr>
            </w:pPr>
            <w:r w:rsidRPr="0042210C">
              <w:rPr>
                <w:lang w:val="it-IT"/>
              </w:rPr>
              <w:t xml:space="preserve">Operazione </w:t>
            </w:r>
            <w:r w:rsidR="00222F9F">
              <w:rPr>
                <w:lang w:val="it-IT"/>
              </w:rPr>
              <w:t>29</w:t>
            </w:r>
          </w:p>
        </w:tc>
      </w:tr>
      <w:tr w:rsidR="00C02945" w:rsidRPr="0042210C" w14:paraId="2F496108" w14:textId="77777777" w:rsidTr="008C5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pct"/>
            <w:shd w:val="clear" w:color="auto" w:fill="864F3E" w:themeFill="accent1" w:themeFillTint="BF"/>
          </w:tcPr>
          <w:p w14:paraId="6E57D07A" w14:textId="77777777" w:rsidR="00586154" w:rsidRPr="0042210C" w:rsidRDefault="00586154">
            <w:pPr>
              <w:rPr>
                <w:color w:val="FFFFFF" w:themeColor="background1"/>
                <w:lang w:val="it-IT"/>
              </w:rPr>
            </w:pPr>
            <w:r w:rsidRPr="0042210C">
              <w:rPr>
                <w:color w:val="FFFFFF" w:themeColor="background1"/>
                <w:lang w:val="it-IT"/>
              </w:rPr>
              <w:t>Concetto</w:t>
            </w:r>
          </w:p>
        </w:tc>
        <w:tc>
          <w:tcPr>
            <w:tcW w:w="1245" w:type="pct"/>
            <w:shd w:val="clear" w:color="auto" w:fill="864F3E" w:themeFill="accent1" w:themeFillTint="BF"/>
          </w:tcPr>
          <w:p w14:paraId="39E5BB4D" w14:textId="77777777" w:rsidR="00586154" w:rsidRPr="0042210C" w:rsidRDefault="00586154">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Costrutto</w:t>
            </w:r>
          </w:p>
        </w:tc>
        <w:tc>
          <w:tcPr>
            <w:tcW w:w="1243" w:type="pct"/>
            <w:shd w:val="clear" w:color="auto" w:fill="864F3E" w:themeFill="accent1" w:themeFillTint="BF"/>
          </w:tcPr>
          <w:p w14:paraId="3D4F50DD" w14:textId="77777777" w:rsidR="00586154" w:rsidRPr="0042210C" w:rsidRDefault="00586154">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Accessi</w:t>
            </w:r>
          </w:p>
        </w:tc>
        <w:tc>
          <w:tcPr>
            <w:tcW w:w="1267" w:type="pct"/>
            <w:shd w:val="clear" w:color="auto" w:fill="864F3E" w:themeFill="accent1" w:themeFillTint="BF"/>
          </w:tcPr>
          <w:p w14:paraId="26DE0A99" w14:textId="77777777" w:rsidR="00586154" w:rsidRPr="0042210C" w:rsidRDefault="00586154">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Tipologia</w:t>
            </w:r>
          </w:p>
        </w:tc>
      </w:tr>
      <w:tr w:rsidR="008C575A" w:rsidRPr="0042210C" w14:paraId="74689877" w14:textId="77777777" w:rsidTr="008C575A">
        <w:tc>
          <w:tcPr>
            <w:cnfStyle w:val="001000000000" w:firstRow="0" w:lastRow="0" w:firstColumn="1" w:lastColumn="0" w:oddVBand="0" w:evenVBand="0" w:oddHBand="0" w:evenHBand="0" w:firstRowFirstColumn="0" w:firstRowLastColumn="0" w:lastRowFirstColumn="0" w:lastRowLastColumn="0"/>
            <w:tcW w:w="1245" w:type="pct"/>
          </w:tcPr>
          <w:p w14:paraId="2D1C3464" w14:textId="7BA822E8" w:rsidR="008C575A" w:rsidRPr="0042210C" w:rsidRDefault="008C575A" w:rsidP="008C575A">
            <w:pPr>
              <w:rPr>
                <w:lang w:val="it-IT"/>
              </w:rPr>
            </w:pPr>
            <w:r>
              <w:rPr>
                <w:lang w:val="it-IT"/>
              </w:rPr>
              <w:t>File multimediale</w:t>
            </w:r>
          </w:p>
        </w:tc>
        <w:tc>
          <w:tcPr>
            <w:tcW w:w="1245" w:type="pct"/>
          </w:tcPr>
          <w:p w14:paraId="2E12BAEB" w14:textId="27F65513" w:rsidR="008C575A" w:rsidRPr="0042210C" w:rsidRDefault="008C575A" w:rsidP="008C575A">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243" w:type="pct"/>
          </w:tcPr>
          <w:p w14:paraId="1F999401" w14:textId="66F7F0CE" w:rsidR="008C575A" w:rsidRPr="0042210C" w:rsidRDefault="008C575A" w:rsidP="008C575A">
            <w:pPr>
              <w:cnfStyle w:val="000000000000" w:firstRow="0" w:lastRow="0" w:firstColumn="0" w:lastColumn="0" w:oddVBand="0" w:evenVBand="0" w:oddHBand="0" w:evenHBand="0" w:firstRowFirstColumn="0" w:firstRowLastColumn="0" w:lastRowFirstColumn="0" w:lastRowLastColumn="0"/>
              <w:rPr>
                <w:lang w:val="it-IT"/>
              </w:rPr>
            </w:pPr>
            <w:r w:rsidRPr="34E7CA20">
              <w:rPr>
                <w:lang w:val="it-IT"/>
              </w:rPr>
              <w:t>35040</w:t>
            </w:r>
          </w:p>
        </w:tc>
        <w:tc>
          <w:tcPr>
            <w:tcW w:w="1267" w:type="pct"/>
          </w:tcPr>
          <w:p w14:paraId="61CF9A8A" w14:textId="724E2C41" w:rsidR="008C575A" w:rsidRPr="0042210C" w:rsidRDefault="008C575A" w:rsidP="008C575A">
            <w:pPr>
              <w:cnfStyle w:val="000000000000" w:firstRow="0" w:lastRow="0" w:firstColumn="0" w:lastColumn="0" w:oddVBand="0" w:evenVBand="0" w:oddHBand="0" w:evenHBand="0" w:firstRowFirstColumn="0" w:firstRowLastColumn="0" w:lastRowFirstColumn="0" w:lastRowLastColumn="0"/>
              <w:rPr>
                <w:lang w:val="it-IT"/>
              </w:rPr>
            </w:pPr>
            <w:r>
              <w:rPr>
                <w:lang w:val="it-IT"/>
              </w:rPr>
              <w:t>L</w:t>
            </w:r>
            <w:commentRangeStart w:id="65"/>
            <w:commentRangeEnd w:id="65"/>
            <w:r>
              <w:rPr>
                <w:rStyle w:val="Rimandocommento"/>
              </w:rPr>
              <w:commentReference w:id="65"/>
            </w:r>
          </w:p>
        </w:tc>
      </w:tr>
      <w:tr w:rsidR="008C575A" w:rsidRPr="0042210C" w14:paraId="036ADB25" w14:textId="77777777" w:rsidTr="008C5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pct"/>
          </w:tcPr>
          <w:p w14:paraId="15297F9C" w14:textId="166AB569" w:rsidR="008C575A" w:rsidRDefault="008C575A" w:rsidP="008C575A">
            <w:pPr>
              <w:rPr>
                <w:lang w:val="it-IT"/>
              </w:rPr>
            </w:pPr>
            <w:r>
              <w:rPr>
                <w:lang w:val="it-IT"/>
              </w:rPr>
              <w:t>Post</w:t>
            </w:r>
          </w:p>
        </w:tc>
        <w:tc>
          <w:tcPr>
            <w:tcW w:w="1245" w:type="pct"/>
          </w:tcPr>
          <w:p w14:paraId="74112FBA" w14:textId="1BEE6ED3" w:rsidR="008C575A" w:rsidRDefault="008C575A" w:rsidP="008C575A">
            <w:pPr>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1243" w:type="pct"/>
          </w:tcPr>
          <w:p w14:paraId="5260EB47" w14:textId="16A22193" w:rsidR="008C575A" w:rsidRDefault="008C575A" w:rsidP="008C575A">
            <w:pPr>
              <w:cnfStyle w:val="000000100000" w:firstRow="0" w:lastRow="0" w:firstColumn="0" w:lastColumn="0" w:oddVBand="0" w:evenVBand="0" w:oddHBand="1" w:evenHBand="0" w:firstRowFirstColumn="0" w:firstRowLastColumn="0" w:lastRowFirstColumn="0" w:lastRowLastColumn="0"/>
              <w:rPr>
                <w:lang w:val="it-IT"/>
              </w:rPr>
            </w:pPr>
            <w:r w:rsidRPr="699EF0D8">
              <w:rPr>
                <w:lang w:val="it-IT"/>
              </w:rPr>
              <w:t>11680</w:t>
            </w:r>
          </w:p>
        </w:tc>
        <w:tc>
          <w:tcPr>
            <w:tcW w:w="1267" w:type="pct"/>
          </w:tcPr>
          <w:p w14:paraId="6B2EF49B" w14:textId="3891DC10" w:rsidR="008C575A" w:rsidRDefault="008C575A" w:rsidP="008C575A">
            <w:pPr>
              <w:cnfStyle w:val="000000100000" w:firstRow="0" w:lastRow="0" w:firstColumn="0" w:lastColumn="0" w:oddVBand="0" w:evenVBand="0" w:oddHBand="1" w:evenHBand="0" w:firstRowFirstColumn="0" w:firstRowLastColumn="0" w:lastRowFirstColumn="0" w:lastRowLastColumn="0"/>
              <w:rPr>
                <w:lang w:val="it-IT"/>
              </w:rPr>
            </w:pPr>
            <w:r>
              <w:rPr>
                <w:lang w:val="it-IT"/>
              </w:rPr>
              <w:t>L</w:t>
            </w:r>
          </w:p>
        </w:tc>
      </w:tr>
      <w:tr w:rsidR="008C575A" w:rsidRPr="0042210C" w14:paraId="06C2FFC3" w14:textId="77777777" w:rsidTr="008C575A">
        <w:tc>
          <w:tcPr>
            <w:cnfStyle w:val="001000000000" w:firstRow="0" w:lastRow="0" w:firstColumn="1" w:lastColumn="0" w:oddVBand="0" w:evenVBand="0" w:oddHBand="0" w:evenHBand="0" w:firstRowFirstColumn="0" w:firstRowLastColumn="0" w:lastRowFirstColumn="0" w:lastRowLastColumn="0"/>
            <w:tcW w:w="1245" w:type="pct"/>
          </w:tcPr>
          <w:p w14:paraId="27332A96" w14:textId="6DF35A41" w:rsidR="008C575A" w:rsidRDefault="008C575A" w:rsidP="008C575A">
            <w:pPr>
              <w:rPr>
                <w:lang w:val="it-IT"/>
              </w:rPr>
            </w:pPr>
            <w:r>
              <w:rPr>
                <w:lang w:val="it-IT"/>
              </w:rPr>
              <w:t>Utente</w:t>
            </w:r>
          </w:p>
        </w:tc>
        <w:tc>
          <w:tcPr>
            <w:tcW w:w="1245" w:type="pct"/>
          </w:tcPr>
          <w:p w14:paraId="70F5834C" w14:textId="75F4F730" w:rsidR="008C575A" w:rsidRDefault="008C575A" w:rsidP="008C575A">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243" w:type="pct"/>
          </w:tcPr>
          <w:p w14:paraId="15BAED67" w14:textId="2F24DBEA" w:rsidR="008C575A" w:rsidRDefault="008C575A" w:rsidP="008C575A">
            <w:pPr>
              <w:cnfStyle w:val="000000000000" w:firstRow="0" w:lastRow="0" w:firstColumn="0" w:lastColumn="0" w:oddVBand="0" w:evenVBand="0" w:oddHBand="0" w:evenHBand="0" w:firstRowFirstColumn="0" w:firstRowLastColumn="0" w:lastRowFirstColumn="0" w:lastRowLastColumn="0"/>
              <w:rPr>
                <w:lang w:val="it-IT"/>
              </w:rPr>
            </w:pPr>
            <w:r w:rsidRPr="65BFA74F">
              <w:rPr>
                <w:lang w:val="it-IT"/>
              </w:rPr>
              <w:t>11680</w:t>
            </w:r>
          </w:p>
        </w:tc>
        <w:tc>
          <w:tcPr>
            <w:tcW w:w="1267" w:type="pct"/>
          </w:tcPr>
          <w:p w14:paraId="3F324662" w14:textId="33559505" w:rsidR="008C575A" w:rsidRDefault="008C575A" w:rsidP="008C575A">
            <w:pPr>
              <w:cnfStyle w:val="000000000000" w:firstRow="0" w:lastRow="0" w:firstColumn="0" w:lastColumn="0" w:oddVBand="0" w:evenVBand="0" w:oddHBand="0" w:evenHBand="0" w:firstRowFirstColumn="0" w:firstRowLastColumn="0" w:lastRowFirstColumn="0" w:lastRowLastColumn="0"/>
              <w:rPr>
                <w:lang w:val="it-IT"/>
              </w:rPr>
            </w:pPr>
            <w:r>
              <w:rPr>
                <w:lang w:val="it-IT"/>
              </w:rPr>
              <w:t>L</w:t>
            </w:r>
          </w:p>
        </w:tc>
      </w:tr>
      <w:tr w:rsidR="008C575A" w:rsidRPr="0042210C" w14:paraId="7D0036BD" w14:textId="77777777" w:rsidTr="008C5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pct"/>
          </w:tcPr>
          <w:p w14:paraId="0BA8EFF2" w14:textId="18F493C1" w:rsidR="008C575A" w:rsidRDefault="008C575A" w:rsidP="008C575A">
            <w:pPr>
              <w:rPr>
                <w:lang w:val="it-IT"/>
              </w:rPr>
            </w:pPr>
            <w:r>
              <w:rPr>
                <w:lang w:val="it-IT"/>
              </w:rPr>
              <w:t>Zona</w:t>
            </w:r>
          </w:p>
        </w:tc>
        <w:tc>
          <w:tcPr>
            <w:tcW w:w="1245" w:type="pct"/>
          </w:tcPr>
          <w:p w14:paraId="6B09BB54" w14:textId="7D0019CD" w:rsidR="008C575A" w:rsidRDefault="008C575A" w:rsidP="008C575A">
            <w:pPr>
              <w:cnfStyle w:val="000000100000" w:firstRow="0" w:lastRow="0" w:firstColumn="0" w:lastColumn="0" w:oddVBand="0" w:evenVBand="0" w:oddHBand="1" w:evenHBand="0" w:firstRowFirstColumn="0" w:firstRowLastColumn="0" w:lastRowFirstColumn="0" w:lastRowLastColumn="0"/>
              <w:rPr>
                <w:lang w:val="it-IT"/>
              </w:rPr>
            </w:pPr>
            <w:r w:rsidRPr="0042210C">
              <w:rPr>
                <w:lang w:val="it-IT"/>
              </w:rPr>
              <w:t>E</w:t>
            </w:r>
          </w:p>
        </w:tc>
        <w:tc>
          <w:tcPr>
            <w:tcW w:w="1243" w:type="pct"/>
          </w:tcPr>
          <w:p w14:paraId="6F6469FE" w14:textId="52775EE9" w:rsidR="008C575A" w:rsidRDefault="008C575A" w:rsidP="008C575A">
            <w:pPr>
              <w:cnfStyle w:val="000000100000" w:firstRow="0" w:lastRow="0" w:firstColumn="0" w:lastColumn="0" w:oddVBand="0" w:evenVBand="0" w:oddHBand="1" w:evenHBand="0" w:firstRowFirstColumn="0" w:firstRowLastColumn="0" w:lastRowFirstColumn="0" w:lastRowLastColumn="0"/>
              <w:rPr>
                <w:lang w:val="it-IT"/>
              </w:rPr>
            </w:pPr>
            <w:r w:rsidRPr="65BFA74F">
              <w:rPr>
                <w:lang w:val="it-IT"/>
              </w:rPr>
              <w:t>11680</w:t>
            </w:r>
          </w:p>
        </w:tc>
        <w:tc>
          <w:tcPr>
            <w:tcW w:w="1267" w:type="pct"/>
          </w:tcPr>
          <w:p w14:paraId="7A432570" w14:textId="11D27182" w:rsidR="008C575A" w:rsidRDefault="008C575A" w:rsidP="008C575A">
            <w:pPr>
              <w:cnfStyle w:val="000000100000" w:firstRow="0" w:lastRow="0" w:firstColumn="0" w:lastColumn="0" w:oddVBand="0" w:evenVBand="0" w:oddHBand="1" w:evenHBand="0" w:firstRowFirstColumn="0" w:firstRowLastColumn="0" w:lastRowFirstColumn="0" w:lastRowLastColumn="0"/>
              <w:rPr>
                <w:lang w:val="it-IT"/>
              </w:rPr>
            </w:pPr>
            <w:r>
              <w:rPr>
                <w:lang w:val="it-IT"/>
              </w:rPr>
              <w:t>L</w:t>
            </w:r>
            <w:commentRangeStart w:id="66"/>
            <w:commentRangeEnd w:id="66"/>
            <w:r>
              <w:rPr>
                <w:rStyle w:val="Rimandocommento"/>
              </w:rPr>
              <w:commentReference w:id="66"/>
            </w:r>
          </w:p>
        </w:tc>
      </w:tr>
    </w:tbl>
    <w:p w14:paraId="1BCF2A5C" w14:textId="77777777" w:rsidR="004E0573" w:rsidRDefault="004E0573" w:rsidP="00430B3F">
      <w:pPr>
        <w:rPr>
          <w:lang w:val="it-IT"/>
        </w:rPr>
      </w:pPr>
    </w:p>
    <w:tbl>
      <w:tblPr>
        <w:tblStyle w:val="Tabellaelenco3-colore5"/>
        <w:tblW w:w="0" w:type="auto"/>
        <w:tblLook w:val="04A0" w:firstRow="1" w:lastRow="0" w:firstColumn="1" w:lastColumn="0" w:noHBand="0" w:noVBand="1"/>
      </w:tblPr>
      <w:tblGrid>
        <w:gridCol w:w="2150"/>
        <w:gridCol w:w="2150"/>
        <w:gridCol w:w="2147"/>
        <w:gridCol w:w="2188"/>
      </w:tblGrid>
      <w:tr w:rsidR="00222F9F" w:rsidRPr="0042210C" w14:paraId="0D7B9869"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635" w:type="dxa"/>
            <w:gridSpan w:val="4"/>
          </w:tcPr>
          <w:p w14:paraId="4A3C7C5B" w14:textId="58691759" w:rsidR="00222F9F" w:rsidRPr="0042210C" w:rsidRDefault="00222F9F" w:rsidP="00CB5A86">
            <w:pPr>
              <w:jc w:val="center"/>
              <w:rPr>
                <w:lang w:val="it-IT"/>
              </w:rPr>
            </w:pPr>
            <w:r w:rsidRPr="0042210C">
              <w:rPr>
                <w:lang w:val="it-IT"/>
              </w:rPr>
              <w:t xml:space="preserve">Operazione </w:t>
            </w:r>
            <w:r>
              <w:rPr>
                <w:lang w:val="it-IT"/>
              </w:rPr>
              <w:t>38</w:t>
            </w:r>
          </w:p>
        </w:tc>
      </w:tr>
      <w:tr w:rsidR="00222F9F" w:rsidRPr="0042210C" w14:paraId="0E49937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shd w:val="clear" w:color="auto" w:fill="864F3E" w:themeFill="accent1" w:themeFillTint="BF"/>
          </w:tcPr>
          <w:p w14:paraId="5992B674" w14:textId="77777777" w:rsidR="00222F9F" w:rsidRPr="0042210C" w:rsidRDefault="00222F9F">
            <w:pPr>
              <w:rPr>
                <w:color w:val="FFFFFF" w:themeColor="background1"/>
                <w:lang w:val="it-IT"/>
              </w:rPr>
            </w:pPr>
            <w:r w:rsidRPr="0042210C">
              <w:rPr>
                <w:color w:val="FFFFFF" w:themeColor="background1"/>
                <w:lang w:val="it-IT"/>
              </w:rPr>
              <w:t>Concetto</w:t>
            </w:r>
          </w:p>
        </w:tc>
        <w:tc>
          <w:tcPr>
            <w:tcW w:w="2150" w:type="dxa"/>
            <w:shd w:val="clear" w:color="auto" w:fill="864F3E" w:themeFill="accent1" w:themeFillTint="BF"/>
          </w:tcPr>
          <w:p w14:paraId="6C6E76D3" w14:textId="77777777" w:rsidR="00222F9F" w:rsidRPr="0042210C" w:rsidRDefault="00222F9F">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Costrutto</w:t>
            </w:r>
          </w:p>
        </w:tc>
        <w:tc>
          <w:tcPr>
            <w:tcW w:w="2147" w:type="dxa"/>
            <w:shd w:val="clear" w:color="auto" w:fill="864F3E" w:themeFill="accent1" w:themeFillTint="BF"/>
          </w:tcPr>
          <w:p w14:paraId="64D17210" w14:textId="77777777" w:rsidR="00222F9F" w:rsidRPr="0042210C" w:rsidRDefault="00222F9F">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Accessi</w:t>
            </w:r>
          </w:p>
        </w:tc>
        <w:tc>
          <w:tcPr>
            <w:tcW w:w="2188" w:type="dxa"/>
            <w:shd w:val="clear" w:color="auto" w:fill="864F3E" w:themeFill="accent1" w:themeFillTint="BF"/>
          </w:tcPr>
          <w:p w14:paraId="5211C1ED" w14:textId="77777777" w:rsidR="00222F9F" w:rsidRPr="0042210C" w:rsidRDefault="00222F9F">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Tipologia</w:t>
            </w:r>
          </w:p>
        </w:tc>
      </w:tr>
      <w:tr w:rsidR="00FD03A5" w:rsidRPr="0042210C" w14:paraId="076A7B9A" w14:textId="77777777">
        <w:tc>
          <w:tcPr>
            <w:cnfStyle w:val="001000000000" w:firstRow="0" w:lastRow="0" w:firstColumn="1" w:lastColumn="0" w:oddVBand="0" w:evenVBand="0" w:oddHBand="0" w:evenHBand="0" w:firstRowFirstColumn="0" w:firstRowLastColumn="0" w:lastRowFirstColumn="0" w:lastRowLastColumn="0"/>
            <w:tcW w:w="2150" w:type="dxa"/>
          </w:tcPr>
          <w:p w14:paraId="37AA1092" w14:textId="034CB984" w:rsidR="00FD03A5" w:rsidRPr="0042210C" w:rsidRDefault="00FD03A5" w:rsidP="00FD03A5">
            <w:pPr>
              <w:rPr>
                <w:lang w:val="it-IT"/>
              </w:rPr>
            </w:pPr>
            <w:r>
              <w:rPr>
                <w:lang w:val="it-IT"/>
              </w:rPr>
              <w:t>Post</w:t>
            </w:r>
          </w:p>
        </w:tc>
        <w:tc>
          <w:tcPr>
            <w:tcW w:w="2150" w:type="dxa"/>
          </w:tcPr>
          <w:p w14:paraId="124A8590" w14:textId="0A68C45D" w:rsidR="00FD03A5" w:rsidRPr="0042210C" w:rsidRDefault="00FD03A5" w:rsidP="00FD03A5">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2147" w:type="dxa"/>
          </w:tcPr>
          <w:p w14:paraId="4FF29497" w14:textId="0842E6E8" w:rsidR="00FD03A5" w:rsidRPr="0042210C" w:rsidRDefault="20C09D1B" w:rsidP="00FD03A5">
            <w:pPr>
              <w:cnfStyle w:val="000000000000" w:firstRow="0" w:lastRow="0" w:firstColumn="0" w:lastColumn="0" w:oddVBand="0" w:evenVBand="0" w:oddHBand="0" w:evenHBand="0" w:firstRowFirstColumn="0" w:firstRowLastColumn="0" w:lastRowFirstColumn="0" w:lastRowLastColumn="0"/>
              <w:rPr>
                <w:lang w:val="it-IT"/>
              </w:rPr>
            </w:pPr>
            <w:r w:rsidRPr="70D9504C">
              <w:rPr>
                <w:lang w:val="it-IT"/>
              </w:rPr>
              <w:t>103</w:t>
            </w:r>
            <w:r w:rsidR="5B4D8939" w:rsidRPr="70D9504C">
              <w:rPr>
                <w:lang w:val="it-IT"/>
              </w:rPr>
              <w:t>,</w:t>
            </w:r>
            <w:r w:rsidRPr="70D9504C">
              <w:rPr>
                <w:lang w:val="it-IT"/>
              </w:rPr>
              <w:t>822</w:t>
            </w:r>
          </w:p>
        </w:tc>
        <w:tc>
          <w:tcPr>
            <w:tcW w:w="2188" w:type="dxa"/>
          </w:tcPr>
          <w:p w14:paraId="283B564C" w14:textId="2D6689D4" w:rsidR="00FD03A5" w:rsidRPr="0042210C" w:rsidRDefault="00FD03A5" w:rsidP="00FD03A5">
            <w:pPr>
              <w:cnfStyle w:val="000000000000" w:firstRow="0" w:lastRow="0" w:firstColumn="0" w:lastColumn="0" w:oddVBand="0" w:evenVBand="0" w:oddHBand="0" w:evenHBand="0" w:firstRowFirstColumn="0" w:firstRowLastColumn="0" w:lastRowFirstColumn="0" w:lastRowLastColumn="0"/>
              <w:rPr>
                <w:lang w:val="it-IT"/>
              </w:rPr>
            </w:pPr>
            <w:r>
              <w:rPr>
                <w:lang w:val="it-IT"/>
              </w:rPr>
              <w:t>L</w:t>
            </w:r>
          </w:p>
        </w:tc>
      </w:tr>
      <w:tr w:rsidR="00752F56" w:rsidRPr="0042210C" w14:paraId="26FDFE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tcPr>
          <w:p w14:paraId="2B7B1158" w14:textId="4F9B74AB" w:rsidR="00752F56" w:rsidRDefault="00752F56" w:rsidP="00752F56">
            <w:pPr>
              <w:rPr>
                <w:lang w:val="it-IT"/>
              </w:rPr>
            </w:pPr>
            <w:r>
              <w:rPr>
                <w:lang w:val="it-IT"/>
              </w:rPr>
              <w:t>Utente</w:t>
            </w:r>
          </w:p>
        </w:tc>
        <w:tc>
          <w:tcPr>
            <w:tcW w:w="2150" w:type="dxa"/>
          </w:tcPr>
          <w:p w14:paraId="2B552E31" w14:textId="19D7ACB9" w:rsidR="00752F56" w:rsidRDefault="00752F56" w:rsidP="00752F56">
            <w:pPr>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2147" w:type="dxa"/>
          </w:tcPr>
          <w:p w14:paraId="7DD9E3BD" w14:textId="1579B5EC" w:rsidR="00752F56" w:rsidRDefault="612CF878" w:rsidP="00752F56">
            <w:pPr>
              <w:cnfStyle w:val="000000100000" w:firstRow="0" w:lastRow="0" w:firstColumn="0" w:lastColumn="0" w:oddVBand="0" w:evenVBand="0" w:oddHBand="1" w:evenHBand="0" w:firstRowFirstColumn="0" w:firstRowLastColumn="0" w:lastRowFirstColumn="0" w:lastRowLastColumn="0"/>
              <w:rPr>
                <w:lang w:val="it-IT"/>
              </w:rPr>
            </w:pPr>
            <w:r w:rsidRPr="472ADFF8">
              <w:rPr>
                <w:lang w:val="it-IT"/>
              </w:rPr>
              <w:t>24,404</w:t>
            </w:r>
          </w:p>
        </w:tc>
        <w:tc>
          <w:tcPr>
            <w:tcW w:w="2188" w:type="dxa"/>
          </w:tcPr>
          <w:p w14:paraId="2B02D6FA" w14:textId="3F475AD5" w:rsidR="00752F56" w:rsidRDefault="78C0AEE1" w:rsidP="00752F56">
            <w:pPr>
              <w:cnfStyle w:val="000000100000" w:firstRow="0" w:lastRow="0" w:firstColumn="0" w:lastColumn="0" w:oddVBand="0" w:evenVBand="0" w:oddHBand="1" w:evenHBand="0" w:firstRowFirstColumn="0" w:firstRowLastColumn="0" w:lastRowFirstColumn="0" w:lastRowLastColumn="0"/>
              <w:rPr>
                <w:lang w:val="it-IT"/>
              </w:rPr>
            </w:pPr>
            <w:r w:rsidRPr="70D9504C">
              <w:rPr>
                <w:lang w:val="it-IT"/>
              </w:rPr>
              <w:t>L</w:t>
            </w:r>
          </w:p>
        </w:tc>
      </w:tr>
      <w:tr w:rsidR="00FD03A5" w:rsidRPr="0042210C" w14:paraId="397473D7" w14:textId="77777777">
        <w:tc>
          <w:tcPr>
            <w:cnfStyle w:val="001000000000" w:firstRow="0" w:lastRow="0" w:firstColumn="1" w:lastColumn="0" w:oddVBand="0" w:evenVBand="0" w:oddHBand="0" w:evenHBand="0" w:firstRowFirstColumn="0" w:firstRowLastColumn="0" w:lastRowFirstColumn="0" w:lastRowLastColumn="0"/>
            <w:tcW w:w="2150" w:type="dxa"/>
          </w:tcPr>
          <w:p w14:paraId="25F775A7" w14:textId="0DBB137E" w:rsidR="00FD03A5" w:rsidRDefault="00FD03A5" w:rsidP="00FD03A5">
            <w:pPr>
              <w:rPr>
                <w:lang w:val="it-IT"/>
              </w:rPr>
            </w:pPr>
            <w:r>
              <w:rPr>
                <w:lang w:val="it-IT"/>
              </w:rPr>
              <w:t>Zona</w:t>
            </w:r>
          </w:p>
        </w:tc>
        <w:tc>
          <w:tcPr>
            <w:tcW w:w="2150" w:type="dxa"/>
          </w:tcPr>
          <w:p w14:paraId="21693E4B" w14:textId="5CE775BB" w:rsidR="00FD03A5" w:rsidRDefault="00FD03A5" w:rsidP="00FD03A5">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2147" w:type="dxa"/>
          </w:tcPr>
          <w:p w14:paraId="5D8786AE" w14:textId="02FA3D5E" w:rsidR="00FD03A5" w:rsidRDefault="00FD03A5" w:rsidP="00FD03A5">
            <w:pPr>
              <w:cnfStyle w:val="000000000000" w:firstRow="0" w:lastRow="0" w:firstColumn="0" w:lastColumn="0" w:oddVBand="0" w:evenVBand="0" w:oddHBand="0" w:evenHBand="0" w:firstRowFirstColumn="0" w:firstRowLastColumn="0" w:lastRowFirstColumn="0" w:lastRowLastColumn="0"/>
              <w:rPr>
                <w:lang w:val="it-IT"/>
              </w:rPr>
            </w:pPr>
            <w:r>
              <w:rPr>
                <w:lang w:val="it-IT"/>
              </w:rPr>
              <w:t>1</w:t>
            </w:r>
          </w:p>
        </w:tc>
        <w:tc>
          <w:tcPr>
            <w:tcW w:w="2188" w:type="dxa"/>
          </w:tcPr>
          <w:p w14:paraId="3346AD55" w14:textId="28225EA3" w:rsidR="00FD03A5" w:rsidRDefault="00FD03A5" w:rsidP="00FD03A5">
            <w:pPr>
              <w:cnfStyle w:val="000000000000" w:firstRow="0" w:lastRow="0" w:firstColumn="0" w:lastColumn="0" w:oddVBand="0" w:evenVBand="0" w:oddHBand="0" w:evenHBand="0" w:firstRowFirstColumn="0" w:firstRowLastColumn="0" w:lastRowFirstColumn="0" w:lastRowLastColumn="0"/>
              <w:rPr>
                <w:lang w:val="it-IT"/>
              </w:rPr>
            </w:pPr>
            <w:r>
              <w:rPr>
                <w:lang w:val="it-IT"/>
              </w:rPr>
              <w:t>L</w:t>
            </w:r>
          </w:p>
        </w:tc>
      </w:tr>
    </w:tbl>
    <w:p w14:paraId="0DD3205A" w14:textId="77777777" w:rsidR="00D1433B" w:rsidRDefault="00D1433B" w:rsidP="00FD03A5">
      <w:pPr>
        <w:jc w:val="center"/>
        <w:rPr>
          <w:rStyle w:val="Enfasicorsivo"/>
          <w:lang w:val="it-IT"/>
        </w:rPr>
      </w:pPr>
    </w:p>
    <w:p w14:paraId="4984077C" w14:textId="67359647" w:rsidR="00FD03A5" w:rsidRPr="00FD03A5" w:rsidRDefault="00FD03A5" w:rsidP="00FD03A5">
      <w:pPr>
        <w:jc w:val="center"/>
        <w:rPr>
          <w:color w:val="2F1B15" w:themeColor="accent1" w:themeShade="BF"/>
          <w:lang w:val="it-IT"/>
        </w:rPr>
      </w:pPr>
      <w:r w:rsidRPr="0042210C">
        <w:rPr>
          <w:rStyle w:val="Enfasicorsivo"/>
          <w:lang w:val="it-IT"/>
        </w:rPr>
        <w:t xml:space="preserve">In </w:t>
      </w:r>
      <w:r>
        <w:rPr>
          <w:rStyle w:val="Enfasicorsivo"/>
          <w:lang w:val="it-IT"/>
        </w:rPr>
        <w:t>presenza</w:t>
      </w:r>
      <w:r w:rsidRPr="0042210C">
        <w:rPr>
          <w:rStyle w:val="Enfasicorsivo"/>
          <w:lang w:val="it-IT"/>
        </w:rPr>
        <w:t xml:space="preserve"> di ridondanza:</w:t>
      </w:r>
    </w:p>
    <w:tbl>
      <w:tblPr>
        <w:tblStyle w:val="Tabellaelenco3-colore5"/>
        <w:tblW w:w="8656" w:type="dxa"/>
        <w:tblLook w:val="04A0" w:firstRow="1" w:lastRow="0" w:firstColumn="1" w:lastColumn="0" w:noHBand="0" w:noVBand="1"/>
      </w:tblPr>
      <w:tblGrid>
        <w:gridCol w:w="2164"/>
        <w:gridCol w:w="2164"/>
        <w:gridCol w:w="2160"/>
        <w:gridCol w:w="2168"/>
      </w:tblGrid>
      <w:tr w:rsidR="002303A9" w:rsidRPr="0042210C" w14:paraId="1CE60E40" w14:textId="77777777">
        <w:trPr>
          <w:cnfStyle w:val="100000000000" w:firstRow="1" w:lastRow="0" w:firstColumn="0" w:lastColumn="0" w:oddVBand="0" w:evenVBand="0" w:oddHBand="0" w:evenHBand="0" w:firstRowFirstColumn="0" w:firstRowLastColumn="0" w:lastRowFirstColumn="0" w:lastRowLastColumn="0"/>
          <w:trHeight w:val="421"/>
        </w:trPr>
        <w:tc>
          <w:tcPr>
            <w:cnfStyle w:val="001000000100" w:firstRow="0" w:lastRow="0" w:firstColumn="1" w:lastColumn="0" w:oddVBand="0" w:evenVBand="0" w:oddHBand="0" w:evenHBand="0" w:firstRowFirstColumn="1" w:firstRowLastColumn="0" w:lastRowFirstColumn="0" w:lastRowLastColumn="0"/>
            <w:tcW w:w="8656" w:type="dxa"/>
            <w:gridSpan w:val="4"/>
          </w:tcPr>
          <w:p w14:paraId="02F21A42" w14:textId="77777777" w:rsidR="002303A9" w:rsidRPr="0042210C" w:rsidRDefault="002303A9">
            <w:pPr>
              <w:jc w:val="center"/>
              <w:rPr>
                <w:lang w:val="it-IT"/>
              </w:rPr>
            </w:pPr>
            <w:r w:rsidRPr="0042210C">
              <w:rPr>
                <w:lang w:val="it-IT"/>
              </w:rPr>
              <w:t xml:space="preserve">Operazione </w:t>
            </w:r>
            <w:r>
              <w:rPr>
                <w:lang w:val="it-IT"/>
              </w:rPr>
              <w:t>9</w:t>
            </w:r>
          </w:p>
        </w:tc>
      </w:tr>
      <w:tr w:rsidR="002303A9" w:rsidRPr="0042210C" w14:paraId="7C30CDA7" w14:textId="77777777" w:rsidTr="00B65BC2">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164" w:type="dxa"/>
            <w:shd w:val="clear" w:color="auto" w:fill="864F3E" w:themeFill="accent1" w:themeFillTint="BF"/>
          </w:tcPr>
          <w:p w14:paraId="40BD708A" w14:textId="77777777" w:rsidR="002303A9" w:rsidRPr="0042210C" w:rsidRDefault="002303A9">
            <w:pPr>
              <w:rPr>
                <w:color w:val="FFFFFF" w:themeColor="background1"/>
                <w:lang w:val="it-IT"/>
              </w:rPr>
            </w:pPr>
            <w:r w:rsidRPr="0042210C">
              <w:rPr>
                <w:color w:val="FFFFFF" w:themeColor="background1"/>
                <w:lang w:val="it-IT"/>
              </w:rPr>
              <w:t>Concetto</w:t>
            </w:r>
          </w:p>
        </w:tc>
        <w:tc>
          <w:tcPr>
            <w:tcW w:w="2164" w:type="dxa"/>
            <w:shd w:val="clear" w:color="auto" w:fill="864F3E" w:themeFill="accent1" w:themeFillTint="BF"/>
          </w:tcPr>
          <w:p w14:paraId="3E932CF5" w14:textId="77777777" w:rsidR="002303A9" w:rsidRPr="0042210C" w:rsidRDefault="002303A9">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Costrutto</w:t>
            </w:r>
          </w:p>
        </w:tc>
        <w:tc>
          <w:tcPr>
            <w:tcW w:w="2160" w:type="dxa"/>
            <w:shd w:val="clear" w:color="auto" w:fill="864F3E" w:themeFill="accent1" w:themeFillTint="BF"/>
          </w:tcPr>
          <w:p w14:paraId="2F309024" w14:textId="77777777" w:rsidR="002303A9" w:rsidRPr="0042210C" w:rsidRDefault="002303A9">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Accessi</w:t>
            </w:r>
          </w:p>
        </w:tc>
        <w:tc>
          <w:tcPr>
            <w:tcW w:w="2168" w:type="dxa"/>
            <w:shd w:val="clear" w:color="auto" w:fill="864F3E" w:themeFill="accent1" w:themeFillTint="BF"/>
          </w:tcPr>
          <w:p w14:paraId="75168673" w14:textId="77777777" w:rsidR="002303A9" w:rsidRPr="0042210C" w:rsidRDefault="002303A9">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Tipologia</w:t>
            </w:r>
          </w:p>
        </w:tc>
      </w:tr>
      <w:tr w:rsidR="00B65BC2" w:rsidRPr="0042210C" w14:paraId="1747AD35" w14:textId="77777777" w:rsidTr="00B65BC2">
        <w:trPr>
          <w:trHeight w:val="421"/>
        </w:trPr>
        <w:tc>
          <w:tcPr>
            <w:cnfStyle w:val="001000000000" w:firstRow="0" w:lastRow="0" w:firstColumn="1" w:lastColumn="0" w:oddVBand="0" w:evenVBand="0" w:oddHBand="0" w:evenHBand="0" w:firstRowFirstColumn="0" w:firstRowLastColumn="0" w:lastRowFirstColumn="0" w:lastRowLastColumn="0"/>
            <w:tcW w:w="2164" w:type="dxa"/>
          </w:tcPr>
          <w:p w14:paraId="774E84D0" w14:textId="77777777" w:rsidR="00B65BC2" w:rsidRPr="0042210C" w:rsidRDefault="00B65BC2" w:rsidP="00B65BC2">
            <w:pPr>
              <w:rPr>
                <w:lang w:val="it-IT"/>
              </w:rPr>
            </w:pPr>
            <w:r>
              <w:rPr>
                <w:lang w:val="it-IT"/>
              </w:rPr>
              <w:t>Post</w:t>
            </w:r>
          </w:p>
        </w:tc>
        <w:tc>
          <w:tcPr>
            <w:tcW w:w="2164" w:type="dxa"/>
          </w:tcPr>
          <w:p w14:paraId="1A4A173A" w14:textId="77777777" w:rsidR="00B65BC2" w:rsidRPr="0042210C" w:rsidRDefault="00B65BC2" w:rsidP="00B65BC2">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2160" w:type="dxa"/>
          </w:tcPr>
          <w:p w14:paraId="2769C2B2" w14:textId="734598B7" w:rsidR="00B65BC2" w:rsidRPr="0042210C" w:rsidRDefault="00B65BC2" w:rsidP="00B65BC2">
            <w:pPr>
              <w:cnfStyle w:val="000000000000" w:firstRow="0" w:lastRow="0" w:firstColumn="0" w:lastColumn="0" w:oddVBand="0" w:evenVBand="0" w:oddHBand="0" w:evenHBand="0" w:firstRowFirstColumn="0" w:firstRowLastColumn="0" w:lastRowFirstColumn="0" w:lastRowLastColumn="0"/>
              <w:rPr>
                <w:lang w:val="it-IT"/>
              </w:rPr>
            </w:pPr>
            <w:r>
              <w:rPr>
                <w:lang w:val="it-IT"/>
              </w:rPr>
              <w:t>1</w:t>
            </w:r>
          </w:p>
        </w:tc>
        <w:tc>
          <w:tcPr>
            <w:tcW w:w="2168" w:type="dxa"/>
          </w:tcPr>
          <w:p w14:paraId="1F5EEA1A" w14:textId="77777777" w:rsidR="00B65BC2" w:rsidRPr="0042210C" w:rsidRDefault="00B65BC2" w:rsidP="00B65BC2">
            <w:pPr>
              <w:cnfStyle w:val="000000000000" w:firstRow="0" w:lastRow="0" w:firstColumn="0" w:lastColumn="0" w:oddVBand="0" w:evenVBand="0" w:oddHBand="0" w:evenHBand="0" w:firstRowFirstColumn="0" w:firstRowLastColumn="0" w:lastRowFirstColumn="0" w:lastRowLastColumn="0"/>
              <w:rPr>
                <w:lang w:val="it-IT"/>
              </w:rPr>
            </w:pPr>
            <w:r>
              <w:rPr>
                <w:lang w:val="it-IT"/>
              </w:rPr>
              <w:t>S</w:t>
            </w:r>
          </w:p>
        </w:tc>
      </w:tr>
      <w:tr w:rsidR="00B65BC2" w:rsidRPr="0042210C" w14:paraId="1833C394" w14:textId="77777777" w:rsidTr="00B65BC2">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164" w:type="dxa"/>
          </w:tcPr>
          <w:p w14:paraId="64AE61EA" w14:textId="5C6CEAEA" w:rsidR="00B65BC2" w:rsidRDefault="00B65BC2" w:rsidP="00B65BC2">
            <w:pPr>
              <w:rPr>
                <w:lang w:val="it-IT"/>
              </w:rPr>
            </w:pPr>
            <w:r>
              <w:rPr>
                <w:lang w:val="it-IT"/>
              </w:rPr>
              <w:t>Utente</w:t>
            </w:r>
          </w:p>
        </w:tc>
        <w:tc>
          <w:tcPr>
            <w:tcW w:w="2164" w:type="dxa"/>
          </w:tcPr>
          <w:p w14:paraId="10EF30FE" w14:textId="597CE773" w:rsidR="00B65BC2" w:rsidRPr="0042210C" w:rsidRDefault="00B65BC2" w:rsidP="00B65BC2">
            <w:pPr>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2160" w:type="dxa"/>
          </w:tcPr>
          <w:p w14:paraId="433731BA" w14:textId="1CEDC871" w:rsidR="00B65BC2" w:rsidRDefault="7B05786E" w:rsidP="70D9504C">
            <w:pPr>
              <w:spacing w:after="200" w:line="264"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Cs w:val="22"/>
                <w:lang w:val="it-IT"/>
              </w:rPr>
            </w:pPr>
            <w:r w:rsidRPr="70D9504C">
              <w:rPr>
                <w:rFonts w:ascii="Constantia" w:eastAsia="Constantia" w:hAnsi="Constantia" w:cs="Constantia"/>
                <w:szCs w:val="22"/>
                <w:lang w:val="it-IT"/>
              </w:rPr>
              <w:t>0,275</w:t>
            </w:r>
          </w:p>
        </w:tc>
        <w:tc>
          <w:tcPr>
            <w:tcW w:w="2168" w:type="dxa"/>
          </w:tcPr>
          <w:p w14:paraId="377B81EA" w14:textId="42DFF020" w:rsidR="00B65BC2" w:rsidRPr="0042210C" w:rsidRDefault="00B65BC2" w:rsidP="00B65BC2">
            <w:pPr>
              <w:cnfStyle w:val="000000100000" w:firstRow="0" w:lastRow="0" w:firstColumn="0" w:lastColumn="0" w:oddVBand="0" w:evenVBand="0" w:oddHBand="1" w:evenHBand="0" w:firstRowFirstColumn="0" w:firstRowLastColumn="0" w:lastRowFirstColumn="0" w:lastRowLastColumn="0"/>
              <w:rPr>
                <w:lang w:val="it-IT"/>
              </w:rPr>
            </w:pPr>
            <w:r>
              <w:rPr>
                <w:lang w:val="it-IT"/>
              </w:rPr>
              <w:t>S</w:t>
            </w:r>
          </w:p>
        </w:tc>
      </w:tr>
      <w:tr w:rsidR="004C437E" w:rsidRPr="0042210C" w14:paraId="23BDF8AF" w14:textId="77777777" w:rsidTr="00B65BC2">
        <w:trPr>
          <w:trHeight w:val="421"/>
        </w:trPr>
        <w:tc>
          <w:tcPr>
            <w:cnfStyle w:val="001000000000" w:firstRow="0" w:lastRow="0" w:firstColumn="1" w:lastColumn="0" w:oddVBand="0" w:evenVBand="0" w:oddHBand="0" w:evenHBand="0" w:firstRowFirstColumn="0" w:firstRowLastColumn="0" w:lastRowFirstColumn="0" w:lastRowLastColumn="0"/>
            <w:tcW w:w="2164" w:type="dxa"/>
          </w:tcPr>
          <w:p w14:paraId="33B8C505" w14:textId="0ECA4E5F" w:rsidR="004C437E" w:rsidRDefault="004C437E" w:rsidP="004C437E">
            <w:pPr>
              <w:rPr>
                <w:lang w:val="it-IT"/>
              </w:rPr>
            </w:pPr>
            <w:r>
              <w:rPr>
                <w:lang w:val="it-IT"/>
              </w:rPr>
              <w:t>Zona</w:t>
            </w:r>
          </w:p>
        </w:tc>
        <w:tc>
          <w:tcPr>
            <w:tcW w:w="2164" w:type="dxa"/>
          </w:tcPr>
          <w:p w14:paraId="526B1BBE" w14:textId="022D3E80" w:rsidR="004C437E" w:rsidRDefault="004C437E" w:rsidP="004C437E">
            <w:pPr>
              <w:cnfStyle w:val="000000000000" w:firstRow="0" w:lastRow="0" w:firstColumn="0" w:lastColumn="0" w:oddVBand="0" w:evenVBand="0" w:oddHBand="0" w:evenHBand="0" w:firstRowFirstColumn="0" w:firstRowLastColumn="0" w:lastRowFirstColumn="0" w:lastRowLastColumn="0"/>
              <w:rPr>
                <w:lang w:val="it-IT"/>
              </w:rPr>
            </w:pPr>
            <w:r w:rsidRPr="0042210C">
              <w:rPr>
                <w:lang w:val="it-IT"/>
              </w:rPr>
              <w:t>E</w:t>
            </w:r>
          </w:p>
        </w:tc>
        <w:tc>
          <w:tcPr>
            <w:tcW w:w="2160" w:type="dxa"/>
          </w:tcPr>
          <w:p w14:paraId="72143A70" w14:textId="1CC35984" w:rsidR="004C437E" w:rsidRDefault="004C437E" w:rsidP="004C437E">
            <w:pPr>
              <w:cnfStyle w:val="000000000000" w:firstRow="0" w:lastRow="0" w:firstColumn="0" w:lastColumn="0" w:oddVBand="0" w:evenVBand="0" w:oddHBand="0" w:evenHBand="0" w:firstRowFirstColumn="0" w:firstRowLastColumn="0" w:lastRowFirstColumn="0" w:lastRowLastColumn="0"/>
              <w:rPr>
                <w:lang w:val="it-IT"/>
              </w:rPr>
            </w:pPr>
            <w:r>
              <w:rPr>
                <w:lang w:val="it-IT"/>
              </w:rPr>
              <w:t>1</w:t>
            </w:r>
          </w:p>
        </w:tc>
        <w:tc>
          <w:tcPr>
            <w:tcW w:w="2168" w:type="dxa"/>
          </w:tcPr>
          <w:p w14:paraId="0D12C28B" w14:textId="0D4DEC75" w:rsidR="004C437E" w:rsidRDefault="004C437E" w:rsidP="004C437E">
            <w:pPr>
              <w:cnfStyle w:val="000000000000" w:firstRow="0" w:lastRow="0" w:firstColumn="0" w:lastColumn="0" w:oddVBand="0" w:evenVBand="0" w:oddHBand="0" w:evenHBand="0" w:firstRowFirstColumn="0" w:firstRowLastColumn="0" w:lastRowFirstColumn="0" w:lastRowLastColumn="0"/>
              <w:rPr>
                <w:lang w:val="it-IT"/>
              </w:rPr>
            </w:pPr>
            <w:r>
              <w:rPr>
                <w:lang w:val="it-IT"/>
              </w:rPr>
              <w:t>L</w:t>
            </w:r>
          </w:p>
        </w:tc>
      </w:tr>
    </w:tbl>
    <w:p w14:paraId="33CC81DA" w14:textId="77777777" w:rsidR="002303A9" w:rsidRPr="0042210C" w:rsidRDefault="002303A9" w:rsidP="002303A9">
      <w:pPr>
        <w:rPr>
          <w:lang w:val="it-IT"/>
        </w:rPr>
      </w:pPr>
    </w:p>
    <w:tbl>
      <w:tblPr>
        <w:tblStyle w:val="Tabellaelenco3-colore5"/>
        <w:tblW w:w="0" w:type="auto"/>
        <w:tblLook w:val="04A0" w:firstRow="1" w:lastRow="0" w:firstColumn="1" w:lastColumn="0" w:noHBand="0" w:noVBand="1"/>
      </w:tblPr>
      <w:tblGrid>
        <w:gridCol w:w="2150"/>
        <w:gridCol w:w="2150"/>
        <w:gridCol w:w="2147"/>
        <w:gridCol w:w="2188"/>
      </w:tblGrid>
      <w:tr w:rsidR="002303A9" w:rsidRPr="0042210C" w14:paraId="20DC13B0"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635" w:type="dxa"/>
            <w:gridSpan w:val="4"/>
          </w:tcPr>
          <w:p w14:paraId="479E597E" w14:textId="77777777" w:rsidR="002303A9" w:rsidRPr="0042210C" w:rsidRDefault="002303A9">
            <w:pPr>
              <w:jc w:val="center"/>
              <w:rPr>
                <w:lang w:val="it-IT"/>
              </w:rPr>
            </w:pPr>
            <w:r w:rsidRPr="0042210C">
              <w:rPr>
                <w:lang w:val="it-IT"/>
              </w:rPr>
              <w:t xml:space="preserve">Operazione </w:t>
            </w:r>
            <w:r>
              <w:rPr>
                <w:lang w:val="it-IT"/>
              </w:rPr>
              <w:t>10</w:t>
            </w:r>
          </w:p>
        </w:tc>
      </w:tr>
      <w:tr w:rsidR="002303A9" w:rsidRPr="0042210C" w14:paraId="2561598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shd w:val="clear" w:color="auto" w:fill="864F3E" w:themeFill="accent1" w:themeFillTint="BF"/>
          </w:tcPr>
          <w:p w14:paraId="35EC0368" w14:textId="77777777" w:rsidR="002303A9" w:rsidRPr="0042210C" w:rsidRDefault="002303A9">
            <w:pPr>
              <w:rPr>
                <w:color w:val="FFFFFF" w:themeColor="background1"/>
                <w:lang w:val="it-IT"/>
              </w:rPr>
            </w:pPr>
            <w:r w:rsidRPr="0042210C">
              <w:rPr>
                <w:color w:val="FFFFFF" w:themeColor="background1"/>
                <w:lang w:val="it-IT"/>
              </w:rPr>
              <w:t>Concetto</w:t>
            </w:r>
          </w:p>
        </w:tc>
        <w:tc>
          <w:tcPr>
            <w:tcW w:w="2150" w:type="dxa"/>
            <w:shd w:val="clear" w:color="auto" w:fill="864F3E" w:themeFill="accent1" w:themeFillTint="BF"/>
          </w:tcPr>
          <w:p w14:paraId="3A4B76A9" w14:textId="77777777" w:rsidR="002303A9" w:rsidRPr="0042210C" w:rsidRDefault="002303A9">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Costrutto</w:t>
            </w:r>
          </w:p>
        </w:tc>
        <w:tc>
          <w:tcPr>
            <w:tcW w:w="2147" w:type="dxa"/>
            <w:shd w:val="clear" w:color="auto" w:fill="864F3E" w:themeFill="accent1" w:themeFillTint="BF"/>
          </w:tcPr>
          <w:p w14:paraId="7C140EFA" w14:textId="77777777" w:rsidR="002303A9" w:rsidRPr="0042210C" w:rsidRDefault="002303A9">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Accessi</w:t>
            </w:r>
          </w:p>
        </w:tc>
        <w:tc>
          <w:tcPr>
            <w:tcW w:w="2188" w:type="dxa"/>
            <w:shd w:val="clear" w:color="auto" w:fill="864F3E" w:themeFill="accent1" w:themeFillTint="BF"/>
          </w:tcPr>
          <w:p w14:paraId="288F8801" w14:textId="77777777" w:rsidR="002303A9" w:rsidRPr="0042210C" w:rsidRDefault="002303A9">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Tipologia</w:t>
            </w:r>
          </w:p>
        </w:tc>
      </w:tr>
      <w:tr w:rsidR="00B65BC2" w:rsidRPr="0042210C" w14:paraId="1A1C638F" w14:textId="77777777">
        <w:tc>
          <w:tcPr>
            <w:cnfStyle w:val="001000000000" w:firstRow="0" w:lastRow="0" w:firstColumn="1" w:lastColumn="0" w:oddVBand="0" w:evenVBand="0" w:oddHBand="0" w:evenHBand="0" w:firstRowFirstColumn="0" w:firstRowLastColumn="0" w:lastRowFirstColumn="0" w:lastRowLastColumn="0"/>
            <w:tcW w:w="2150" w:type="dxa"/>
          </w:tcPr>
          <w:p w14:paraId="22B3FDEA" w14:textId="3987C64A" w:rsidR="00B65BC2" w:rsidRPr="0042210C" w:rsidRDefault="00B65BC2" w:rsidP="00B65BC2">
            <w:pPr>
              <w:rPr>
                <w:lang w:val="it-IT"/>
              </w:rPr>
            </w:pPr>
            <w:r>
              <w:rPr>
                <w:lang w:val="it-IT"/>
              </w:rPr>
              <w:t>File multimediale</w:t>
            </w:r>
          </w:p>
        </w:tc>
        <w:tc>
          <w:tcPr>
            <w:tcW w:w="2150" w:type="dxa"/>
          </w:tcPr>
          <w:p w14:paraId="6E20AF21" w14:textId="77777777" w:rsidR="00B65BC2" w:rsidRPr="0042210C" w:rsidRDefault="00B65BC2" w:rsidP="00B65BC2">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2147" w:type="dxa"/>
          </w:tcPr>
          <w:p w14:paraId="76EB7CDF" w14:textId="3708A41D" w:rsidR="00B65BC2" w:rsidRPr="0042210C" w:rsidRDefault="34D6D924" w:rsidP="00B65BC2">
            <w:pPr>
              <w:cnfStyle w:val="000000000000" w:firstRow="0" w:lastRow="0" w:firstColumn="0" w:lastColumn="0" w:oddVBand="0" w:evenVBand="0" w:oddHBand="0" w:evenHBand="0" w:firstRowFirstColumn="0" w:firstRowLastColumn="0" w:lastRowFirstColumn="0" w:lastRowLastColumn="0"/>
              <w:rPr>
                <w:lang w:val="it-IT"/>
              </w:rPr>
            </w:pPr>
            <w:r w:rsidRPr="3E521836">
              <w:rPr>
                <w:lang w:val="it-IT"/>
              </w:rPr>
              <w:t>3</w:t>
            </w:r>
          </w:p>
        </w:tc>
        <w:tc>
          <w:tcPr>
            <w:tcW w:w="2188" w:type="dxa"/>
          </w:tcPr>
          <w:p w14:paraId="432268D4" w14:textId="77777777" w:rsidR="00B65BC2" w:rsidRPr="0042210C" w:rsidRDefault="00B65BC2" w:rsidP="00B65BC2">
            <w:pPr>
              <w:cnfStyle w:val="000000000000" w:firstRow="0" w:lastRow="0" w:firstColumn="0" w:lastColumn="0" w:oddVBand="0" w:evenVBand="0" w:oddHBand="0" w:evenHBand="0" w:firstRowFirstColumn="0" w:firstRowLastColumn="0" w:lastRowFirstColumn="0" w:lastRowLastColumn="0"/>
              <w:rPr>
                <w:lang w:val="it-IT"/>
              </w:rPr>
            </w:pPr>
            <w:r>
              <w:rPr>
                <w:lang w:val="it-IT"/>
              </w:rPr>
              <w:t>S</w:t>
            </w:r>
          </w:p>
        </w:tc>
      </w:tr>
      <w:tr w:rsidR="00B65BC2" w:rsidRPr="0042210C" w14:paraId="18523FD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tcPr>
          <w:p w14:paraId="44A13344" w14:textId="109D22F8" w:rsidR="00B65BC2" w:rsidRDefault="00B65BC2" w:rsidP="00B65BC2">
            <w:pPr>
              <w:rPr>
                <w:lang w:val="it-IT"/>
              </w:rPr>
            </w:pPr>
            <w:r>
              <w:rPr>
                <w:lang w:val="it-IT"/>
              </w:rPr>
              <w:t>Post</w:t>
            </w:r>
          </w:p>
        </w:tc>
        <w:tc>
          <w:tcPr>
            <w:tcW w:w="2150" w:type="dxa"/>
          </w:tcPr>
          <w:p w14:paraId="7738876C" w14:textId="77533817" w:rsidR="00B65BC2" w:rsidRDefault="00B65BC2" w:rsidP="00B65BC2">
            <w:pPr>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2147" w:type="dxa"/>
          </w:tcPr>
          <w:p w14:paraId="4EB044A0" w14:textId="4E9BCCCE" w:rsidR="00B65BC2" w:rsidRDefault="00B65BC2" w:rsidP="00B65BC2">
            <w:pPr>
              <w:cnfStyle w:val="000000100000" w:firstRow="0" w:lastRow="0" w:firstColumn="0" w:lastColumn="0" w:oddVBand="0" w:evenVBand="0" w:oddHBand="1" w:evenHBand="0" w:firstRowFirstColumn="0" w:firstRowLastColumn="0" w:lastRowFirstColumn="0" w:lastRowLastColumn="0"/>
              <w:rPr>
                <w:lang w:val="it-IT"/>
              </w:rPr>
            </w:pPr>
            <w:r>
              <w:rPr>
                <w:lang w:val="it-IT"/>
              </w:rPr>
              <w:t>1</w:t>
            </w:r>
          </w:p>
        </w:tc>
        <w:tc>
          <w:tcPr>
            <w:tcW w:w="2188" w:type="dxa"/>
          </w:tcPr>
          <w:p w14:paraId="5B459AD8" w14:textId="4A0CDDD1" w:rsidR="00B65BC2" w:rsidRDefault="00B65BC2" w:rsidP="00B65BC2">
            <w:pPr>
              <w:cnfStyle w:val="000000100000" w:firstRow="0" w:lastRow="0" w:firstColumn="0" w:lastColumn="0" w:oddVBand="0" w:evenVBand="0" w:oddHBand="1" w:evenHBand="0" w:firstRowFirstColumn="0" w:firstRowLastColumn="0" w:lastRowFirstColumn="0" w:lastRowLastColumn="0"/>
              <w:rPr>
                <w:lang w:val="it-IT"/>
              </w:rPr>
            </w:pPr>
            <w:r>
              <w:rPr>
                <w:lang w:val="it-IT"/>
              </w:rPr>
              <w:t>S</w:t>
            </w:r>
          </w:p>
        </w:tc>
      </w:tr>
      <w:tr w:rsidR="00B65BC2" w:rsidRPr="0042210C" w14:paraId="69172B5F" w14:textId="77777777">
        <w:tc>
          <w:tcPr>
            <w:cnfStyle w:val="001000000000" w:firstRow="0" w:lastRow="0" w:firstColumn="1" w:lastColumn="0" w:oddVBand="0" w:evenVBand="0" w:oddHBand="0" w:evenHBand="0" w:firstRowFirstColumn="0" w:firstRowLastColumn="0" w:lastRowFirstColumn="0" w:lastRowLastColumn="0"/>
            <w:tcW w:w="2150" w:type="dxa"/>
          </w:tcPr>
          <w:p w14:paraId="51476794" w14:textId="6AA672BD" w:rsidR="00B65BC2" w:rsidRDefault="00B65BC2" w:rsidP="00B65BC2">
            <w:pPr>
              <w:rPr>
                <w:lang w:val="it-IT"/>
              </w:rPr>
            </w:pPr>
            <w:r>
              <w:rPr>
                <w:lang w:val="it-IT"/>
              </w:rPr>
              <w:t>Utente</w:t>
            </w:r>
          </w:p>
        </w:tc>
        <w:tc>
          <w:tcPr>
            <w:tcW w:w="2150" w:type="dxa"/>
          </w:tcPr>
          <w:p w14:paraId="3B5D7694" w14:textId="0E8CB85F" w:rsidR="00B65BC2" w:rsidRDefault="00B65BC2" w:rsidP="00B65BC2">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2147" w:type="dxa"/>
          </w:tcPr>
          <w:p w14:paraId="0B9ACF21" w14:textId="1F324F36" w:rsidR="00B65BC2" w:rsidRDefault="6D4050F8" w:rsidP="00B65BC2">
            <w:pPr>
              <w:cnfStyle w:val="000000000000" w:firstRow="0" w:lastRow="0" w:firstColumn="0" w:lastColumn="0" w:oddVBand="0" w:evenVBand="0" w:oddHBand="0" w:evenHBand="0" w:firstRowFirstColumn="0" w:firstRowLastColumn="0" w:lastRowFirstColumn="0" w:lastRowLastColumn="0"/>
              <w:rPr>
                <w:lang w:val="it-IT"/>
              </w:rPr>
            </w:pPr>
            <w:r w:rsidRPr="3B10F657">
              <w:rPr>
                <w:lang w:val="it-IT"/>
              </w:rPr>
              <w:t>0,234</w:t>
            </w:r>
          </w:p>
        </w:tc>
        <w:tc>
          <w:tcPr>
            <w:tcW w:w="2188" w:type="dxa"/>
          </w:tcPr>
          <w:p w14:paraId="4D08E3C7" w14:textId="0B262DF5" w:rsidR="00B65BC2" w:rsidRDefault="00B65BC2" w:rsidP="00B65BC2">
            <w:pPr>
              <w:cnfStyle w:val="000000000000" w:firstRow="0" w:lastRow="0" w:firstColumn="0" w:lastColumn="0" w:oddVBand="0" w:evenVBand="0" w:oddHBand="0" w:evenHBand="0" w:firstRowFirstColumn="0" w:firstRowLastColumn="0" w:lastRowFirstColumn="0" w:lastRowLastColumn="0"/>
              <w:rPr>
                <w:lang w:val="it-IT"/>
              </w:rPr>
            </w:pPr>
            <w:r>
              <w:rPr>
                <w:lang w:val="it-IT"/>
              </w:rPr>
              <w:t>S</w:t>
            </w:r>
          </w:p>
        </w:tc>
      </w:tr>
      <w:tr w:rsidR="00B65BC2" w:rsidRPr="0042210C" w14:paraId="4A4BAEE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tcPr>
          <w:p w14:paraId="0BC8A439" w14:textId="5BD6E202" w:rsidR="00B65BC2" w:rsidRDefault="00B65BC2" w:rsidP="00B65BC2">
            <w:pPr>
              <w:rPr>
                <w:lang w:val="it-IT"/>
              </w:rPr>
            </w:pPr>
            <w:r>
              <w:rPr>
                <w:lang w:val="it-IT"/>
              </w:rPr>
              <w:t>Zona</w:t>
            </w:r>
          </w:p>
        </w:tc>
        <w:tc>
          <w:tcPr>
            <w:tcW w:w="2150" w:type="dxa"/>
          </w:tcPr>
          <w:p w14:paraId="2B50D256" w14:textId="42D3B8B1" w:rsidR="00B65BC2" w:rsidRDefault="00B65BC2" w:rsidP="00B65BC2">
            <w:pPr>
              <w:cnfStyle w:val="000000100000" w:firstRow="0" w:lastRow="0" w:firstColumn="0" w:lastColumn="0" w:oddVBand="0" w:evenVBand="0" w:oddHBand="1" w:evenHBand="0" w:firstRowFirstColumn="0" w:firstRowLastColumn="0" w:lastRowFirstColumn="0" w:lastRowLastColumn="0"/>
              <w:rPr>
                <w:lang w:val="it-IT"/>
              </w:rPr>
            </w:pPr>
            <w:r w:rsidRPr="0042210C">
              <w:rPr>
                <w:lang w:val="it-IT"/>
              </w:rPr>
              <w:t>E</w:t>
            </w:r>
          </w:p>
        </w:tc>
        <w:tc>
          <w:tcPr>
            <w:tcW w:w="2147" w:type="dxa"/>
          </w:tcPr>
          <w:p w14:paraId="56A1E67D" w14:textId="1A7D2290" w:rsidR="00B65BC2" w:rsidRDefault="00B65BC2" w:rsidP="00B65BC2">
            <w:pPr>
              <w:cnfStyle w:val="000000100000" w:firstRow="0" w:lastRow="0" w:firstColumn="0" w:lastColumn="0" w:oddVBand="0" w:evenVBand="0" w:oddHBand="1" w:evenHBand="0" w:firstRowFirstColumn="0" w:firstRowLastColumn="0" w:lastRowFirstColumn="0" w:lastRowLastColumn="0"/>
              <w:rPr>
                <w:lang w:val="it-IT"/>
              </w:rPr>
            </w:pPr>
            <w:r>
              <w:rPr>
                <w:lang w:val="it-IT"/>
              </w:rPr>
              <w:t>1</w:t>
            </w:r>
          </w:p>
        </w:tc>
        <w:tc>
          <w:tcPr>
            <w:tcW w:w="2188" w:type="dxa"/>
          </w:tcPr>
          <w:p w14:paraId="1C141A8F" w14:textId="0EBCF106" w:rsidR="00B65BC2" w:rsidRDefault="00C56FB9" w:rsidP="00B65BC2">
            <w:pPr>
              <w:cnfStyle w:val="000000100000" w:firstRow="0" w:lastRow="0" w:firstColumn="0" w:lastColumn="0" w:oddVBand="0" w:evenVBand="0" w:oddHBand="1" w:evenHBand="0" w:firstRowFirstColumn="0" w:firstRowLastColumn="0" w:lastRowFirstColumn="0" w:lastRowLastColumn="0"/>
              <w:rPr>
                <w:lang w:val="it-IT"/>
              </w:rPr>
            </w:pPr>
            <w:r>
              <w:rPr>
                <w:lang w:val="it-IT"/>
              </w:rPr>
              <w:t>L</w:t>
            </w:r>
          </w:p>
        </w:tc>
      </w:tr>
    </w:tbl>
    <w:p w14:paraId="4E2436EC" w14:textId="77777777" w:rsidR="002303A9" w:rsidRPr="0042210C" w:rsidRDefault="002303A9" w:rsidP="002303A9">
      <w:pPr>
        <w:rPr>
          <w:lang w:val="it-IT"/>
        </w:rPr>
      </w:pPr>
    </w:p>
    <w:tbl>
      <w:tblPr>
        <w:tblStyle w:val="Tabellaelenco3-colore5"/>
        <w:tblW w:w="0" w:type="auto"/>
        <w:tblLook w:val="04A0" w:firstRow="1" w:lastRow="0" w:firstColumn="1" w:lastColumn="0" w:noHBand="0" w:noVBand="1"/>
      </w:tblPr>
      <w:tblGrid>
        <w:gridCol w:w="2150"/>
        <w:gridCol w:w="2150"/>
        <w:gridCol w:w="2147"/>
        <w:gridCol w:w="2188"/>
      </w:tblGrid>
      <w:tr w:rsidR="002303A9" w:rsidRPr="0042210C" w14:paraId="02798CF6"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635" w:type="dxa"/>
            <w:gridSpan w:val="4"/>
          </w:tcPr>
          <w:p w14:paraId="5E5BCAA2" w14:textId="77777777" w:rsidR="002303A9" w:rsidRPr="0042210C" w:rsidRDefault="002303A9">
            <w:pPr>
              <w:jc w:val="center"/>
              <w:rPr>
                <w:lang w:val="it-IT"/>
              </w:rPr>
            </w:pPr>
            <w:r w:rsidRPr="0042210C">
              <w:rPr>
                <w:lang w:val="it-IT"/>
              </w:rPr>
              <w:lastRenderedPageBreak/>
              <w:t xml:space="preserve">Operazione </w:t>
            </w:r>
            <w:r>
              <w:rPr>
                <w:lang w:val="it-IT"/>
              </w:rPr>
              <w:t>29</w:t>
            </w:r>
          </w:p>
        </w:tc>
      </w:tr>
      <w:tr w:rsidR="002303A9" w:rsidRPr="0042210C" w14:paraId="188898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shd w:val="clear" w:color="auto" w:fill="864F3E" w:themeFill="accent1" w:themeFillTint="BF"/>
          </w:tcPr>
          <w:p w14:paraId="0C216042" w14:textId="77777777" w:rsidR="002303A9" w:rsidRPr="0042210C" w:rsidRDefault="002303A9">
            <w:pPr>
              <w:rPr>
                <w:color w:val="FFFFFF" w:themeColor="background1"/>
                <w:lang w:val="it-IT"/>
              </w:rPr>
            </w:pPr>
            <w:r w:rsidRPr="0042210C">
              <w:rPr>
                <w:color w:val="FFFFFF" w:themeColor="background1"/>
                <w:lang w:val="it-IT"/>
              </w:rPr>
              <w:t>Concetto</w:t>
            </w:r>
          </w:p>
        </w:tc>
        <w:tc>
          <w:tcPr>
            <w:tcW w:w="2150" w:type="dxa"/>
            <w:shd w:val="clear" w:color="auto" w:fill="864F3E" w:themeFill="accent1" w:themeFillTint="BF"/>
          </w:tcPr>
          <w:p w14:paraId="777681DE" w14:textId="77777777" w:rsidR="002303A9" w:rsidRPr="0042210C" w:rsidRDefault="002303A9">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Costrutto</w:t>
            </w:r>
          </w:p>
        </w:tc>
        <w:tc>
          <w:tcPr>
            <w:tcW w:w="2147" w:type="dxa"/>
            <w:shd w:val="clear" w:color="auto" w:fill="864F3E" w:themeFill="accent1" w:themeFillTint="BF"/>
          </w:tcPr>
          <w:p w14:paraId="186113D5" w14:textId="77777777" w:rsidR="002303A9" w:rsidRPr="0042210C" w:rsidRDefault="002303A9">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Accessi</w:t>
            </w:r>
          </w:p>
        </w:tc>
        <w:tc>
          <w:tcPr>
            <w:tcW w:w="2188" w:type="dxa"/>
            <w:shd w:val="clear" w:color="auto" w:fill="864F3E" w:themeFill="accent1" w:themeFillTint="BF"/>
          </w:tcPr>
          <w:p w14:paraId="5F429630" w14:textId="77777777" w:rsidR="002303A9" w:rsidRPr="0042210C" w:rsidRDefault="002303A9">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Tipologia</w:t>
            </w:r>
          </w:p>
        </w:tc>
      </w:tr>
      <w:tr w:rsidR="00731A50" w:rsidRPr="0042210C" w14:paraId="6486AC4D" w14:textId="77777777">
        <w:tc>
          <w:tcPr>
            <w:cnfStyle w:val="001000000000" w:firstRow="0" w:lastRow="0" w:firstColumn="1" w:lastColumn="0" w:oddVBand="0" w:evenVBand="0" w:oddHBand="0" w:evenHBand="0" w:firstRowFirstColumn="0" w:firstRowLastColumn="0" w:lastRowFirstColumn="0" w:lastRowLastColumn="0"/>
            <w:tcW w:w="2150" w:type="dxa"/>
          </w:tcPr>
          <w:p w14:paraId="4B3D80FD" w14:textId="67D0E7B5" w:rsidR="00731A50" w:rsidRPr="0042210C" w:rsidRDefault="00731A50" w:rsidP="00731A50">
            <w:pPr>
              <w:rPr>
                <w:lang w:val="it-IT"/>
              </w:rPr>
            </w:pPr>
            <w:r>
              <w:rPr>
                <w:lang w:val="it-IT"/>
              </w:rPr>
              <w:t>File multimediale</w:t>
            </w:r>
          </w:p>
        </w:tc>
        <w:tc>
          <w:tcPr>
            <w:tcW w:w="2150" w:type="dxa"/>
          </w:tcPr>
          <w:p w14:paraId="118A3D15" w14:textId="009C50F6" w:rsidR="00731A50" w:rsidRPr="0042210C" w:rsidRDefault="00731A50" w:rsidP="00731A50">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2147" w:type="dxa"/>
          </w:tcPr>
          <w:p w14:paraId="7F5619EE" w14:textId="11165FA1" w:rsidR="00731A50" w:rsidRPr="0042210C" w:rsidRDefault="00731A50" w:rsidP="00731A50">
            <w:pPr>
              <w:cnfStyle w:val="000000000000" w:firstRow="0" w:lastRow="0" w:firstColumn="0" w:lastColumn="0" w:oddVBand="0" w:evenVBand="0" w:oddHBand="0" w:evenHBand="0" w:firstRowFirstColumn="0" w:firstRowLastColumn="0" w:lastRowFirstColumn="0" w:lastRowLastColumn="0"/>
              <w:rPr>
                <w:lang w:val="it-IT"/>
              </w:rPr>
            </w:pPr>
            <w:r w:rsidRPr="34E7CA20">
              <w:rPr>
                <w:lang w:val="it-IT"/>
              </w:rPr>
              <w:t>35040</w:t>
            </w:r>
          </w:p>
        </w:tc>
        <w:tc>
          <w:tcPr>
            <w:tcW w:w="2188" w:type="dxa"/>
          </w:tcPr>
          <w:p w14:paraId="252DAE5B" w14:textId="1411E5B4" w:rsidR="00731A50" w:rsidRPr="0042210C" w:rsidRDefault="00731A50" w:rsidP="00731A50">
            <w:pPr>
              <w:cnfStyle w:val="000000000000" w:firstRow="0" w:lastRow="0" w:firstColumn="0" w:lastColumn="0" w:oddVBand="0" w:evenVBand="0" w:oddHBand="0" w:evenHBand="0" w:firstRowFirstColumn="0" w:firstRowLastColumn="0" w:lastRowFirstColumn="0" w:lastRowLastColumn="0"/>
              <w:rPr>
                <w:lang w:val="it-IT"/>
              </w:rPr>
            </w:pPr>
            <w:r>
              <w:rPr>
                <w:lang w:val="it-IT"/>
              </w:rPr>
              <w:t>L</w:t>
            </w:r>
          </w:p>
        </w:tc>
      </w:tr>
      <w:tr w:rsidR="00731A50" w:rsidRPr="0042210C" w14:paraId="21AE2E7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tcPr>
          <w:p w14:paraId="4A27ACB7" w14:textId="0DA5EA9C" w:rsidR="00731A50" w:rsidRDefault="00731A50" w:rsidP="00731A50">
            <w:pPr>
              <w:rPr>
                <w:lang w:val="it-IT"/>
              </w:rPr>
            </w:pPr>
            <w:r>
              <w:rPr>
                <w:lang w:val="it-IT"/>
              </w:rPr>
              <w:t>Post</w:t>
            </w:r>
          </w:p>
        </w:tc>
        <w:tc>
          <w:tcPr>
            <w:tcW w:w="2150" w:type="dxa"/>
          </w:tcPr>
          <w:p w14:paraId="6F19CB02" w14:textId="31260956" w:rsidR="00731A50" w:rsidRDefault="00731A50" w:rsidP="00731A50">
            <w:pPr>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2147" w:type="dxa"/>
          </w:tcPr>
          <w:p w14:paraId="4B8E0675" w14:textId="3E13D95A" w:rsidR="00731A50" w:rsidRDefault="00731A50" w:rsidP="00731A50">
            <w:pPr>
              <w:cnfStyle w:val="000000100000" w:firstRow="0" w:lastRow="0" w:firstColumn="0" w:lastColumn="0" w:oddVBand="0" w:evenVBand="0" w:oddHBand="1" w:evenHBand="0" w:firstRowFirstColumn="0" w:firstRowLastColumn="0" w:lastRowFirstColumn="0" w:lastRowLastColumn="0"/>
              <w:rPr>
                <w:lang w:val="it-IT"/>
              </w:rPr>
            </w:pPr>
            <w:r w:rsidRPr="699EF0D8">
              <w:rPr>
                <w:lang w:val="it-IT"/>
              </w:rPr>
              <w:t>11680</w:t>
            </w:r>
          </w:p>
        </w:tc>
        <w:tc>
          <w:tcPr>
            <w:tcW w:w="2188" w:type="dxa"/>
          </w:tcPr>
          <w:p w14:paraId="229AA4BA" w14:textId="26674369" w:rsidR="00731A50" w:rsidRDefault="00731A50" w:rsidP="00731A50">
            <w:pPr>
              <w:cnfStyle w:val="000000100000" w:firstRow="0" w:lastRow="0" w:firstColumn="0" w:lastColumn="0" w:oddVBand="0" w:evenVBand="0" w:oddHBand="1" w:evenHBand="0" w:firstRowFirstColumn="0" w:firstRowLastColumn="0" w:lastRowFirstColumn="0" w:lastRowLastColumn="0"/>
              <w:rPr>
                <w:lang w:val="it-IT"/>
              </w:rPr>
            </w:pPr>
            <w:r>
              <w:rPr>
                <w:lang w:val="it-IT"/>
              </w:rPr>
              <w:t>L</w:t>
            </w:r>
          </w:p>
        </w:tc>
      </w:tr>
    </w:tbl>
    <w:p w14:paraId="1991E37D" w14:textId="565F0CFD" w:rsidR="004E0573" w:rsidRDefault="004E0573" w:rsidP="002303A9">
      <w:pPr>
        <w:rPr>
          <w:lang w:val="it-IT"/>
        </w:rPr>
      </w:pPr>
    </w:p>
    <w:tbl>
      <w:tblPr>
        <w:tblStyle w:val="Tabellaelenco3-colore5"/>
        <w:tblW w:w="0" w:type="auto"/>
        <w:tblLook w:val="04A0" w:firstRow="1" w:lastRow="0" w:firstColumn="1" w:lastColumn="0" w:noHBand="0" w:noVBand="1"/>
      </w:tblPr>
      <w:tblGrid>
        <w:gridCol w:w="2150"/>
        <w:gridCol w:w="2150"/>
        <w:gridCol w:w="2147"/>
        <w:gridCol w:w="2188"/>
      </w:tblGrid>
      <w:tr w:rsidR="002303A9" w:rsidRPr="0042210C" w14:paraId="21E8D840"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635" w:type="dxa"/>
            <w:gridSpan w:val="4"/>
          </w:tcPr>
          <w:p w14:paraId="45106B15" w14:textId="77777777" w:rsidR="002303A9" w:rsidRPr="0042210C" w:rsidRDefault="002303A9">
            <w:pPr>
              <w:jc w:val="center"/>
              <w:rPr>
                <w:lang w:val="it-IT"/>
              </w:rPr>
            </w:pPr>
            <w:r w:rsidRPr="0042210C">
              <w:rPr>
                <w:lang w:val="it-IT"/>
              </w:rPr>
              <w:t xml:space="preserve">Operazione </w:t>
            </w:r>
            <w:r>
              <w:rPr>
                <w:lang w:val="it-IT"/>
              </w:rPr>
              <w:t>38</w:t>
            </w:r>
          </w:p>
        </w:tc>
      </w:tr>
      <w:tr w:rsidR="002303A9" w:rsidRPr="0042210C" w14:paraId="564A0C8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shd w:val="clear" w:color="auto" w:fill="864F3E" w:themeFill="accent1" w:themeFillTint="BF"/>
          </w:tcPr>
          <w:p w14:paraId="7CBCDDFF" w14:textId="77777777" w:rsidR="002303A9" w:rsidRPr="0042210C" w:rsidRDefault="002303A9">
            <w:pPr>
              <w:rPr>
                <w:color w:val="FFFFFF" w:themeColor="background1"/>
                <w:lang w:val="it-IT"/>
              </w:rPr>
            </w:pPr>
            <w:r w:rsidRPr="0042210C">
              <w:rPr>
                <w:color w:val="FFFFFF" w:themeColor="background1"/>
                <w:lang w:val="it-IT"/>
              </w:rPr>
              <w:t>Concetto</w:t>
            </w:r>
          </w:p>
        </w:tc>
        <w:tc>
          <w:tcPr>
            <w:tcW w:w="2150" w:type="dxa"/>
            <w:shd w:val="clear" w:color="auto" w:fill="864F3E" w:themeFill="accent1" w:themeFillTint="BF"/>
          </w:tcPr>
          <w:p w14:paraId="749D7C2A" w14:textId="77777777" w:rsidR="002303A9" w:rsidRPr="0042210C" w:rsidRDefault="002303A9">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Costrutto</w:t>
            </w:r>
          </w:p>
        </w:tc>
        <w:tc>
          <w:tcPr>
            <w:tcW w:w="2147" w:type="dxa"/>
            <w:shd w:val="clear" w:color="auto" w:fill="864F3E" w:themeFill="accent1" w:themeFillTint="BF"/>
          </w:tcPr>
          <w:p w14:paraId="58B15343" w14:textId="77777777" w:rsidR="002303A9" w:rsidRPr="0042210C" w:rsidRDefault="002303A9">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Accessi</w:t>
            </w:r>
          </w:p>
        </w:tc>
        <w:tc>
          <w:tcPr>
            <w:tcW w:w="2188" w:type="dxa"/>
            <w:shd w:val="clear" w:color="auto" w:fill="864F3E" w:themeFill="accent1" w:themeFillTint="BF"/>
          </w:tcPr>
          <w:p w14:paraId="25D422DC" w14:textId="77777777" w:rsidR="002303A9" w:rsidRPr="0042210C" w:rsidRDefault="002303A9">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Tipologia</w:t>
            </w:r>
          </w:p>
        </w:tc>
      </w:tr>
      <w:tr w:rsidR="001E340F" w:rsidRPr="0042210C" w14:paraId="0B20B08D" w14:textId="77777777">
        <w:tc>
          <w:tcPr>
            <w:cnfStyle w:val="001000000000" w:firstRow="0" w:lastRow="0" w:firstColumn="1" w:lastColumn="0" w:oddVBand="0" w:evenVBand="0" w:oddHBand="0" w:evenHBand="0" w:firstRowFirstColumn="0" w:firstRowLastColumn="0" w:lastRowFirstColumn="0" w:lastRowLastColumn="0"/>
            <w:tcW w:w="2150" w:type="dxa"/>
          </w:tcPr>
          <w:p w14:paraId="71CEFF70" w14:textId="3E1B6B90" w:rsidR="001E340F" w:rsidRPr="0042210C" w:rsidRDefault="001E340F" w:rsidP="001E340F">
            <w:pPr>
              <w:rPr>
                <w:lang w:val="it-IT"/>
              </w:rPr>
            </w:pPr>
            <w:r>
              <w:rPr>
                <w:lang w:val="it-IT"/>
              </w:rPr>
              <w:t>Post</w:t>
            </w:r>
          </w:p>
        </w:tc>
        <w:tc>
          <w:tcPr>
            <w:tcW w:w="2150" w:type="dxa"/>
          </w:tcPr>
          <w:p w14:paraId="2D2A6393" w14:textId="6A407966" w:rsidR="001E340F" w:rsidRPr="0042210C" w:rsidRDefault="001E340F" w:rsidP="001E340F">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2147" w:type="dxa"/>
          </w:tcPr>
          <w:p w14:paraId="4E3AC9DB" w14:textId="3092A547" w:rsidR="001E340F" w:rsidRPr="0042210C" w:rsidRDefault="7C0BC252" w:rsidP="001E340F">
            <w:pPr>
              <w:cnfStyle w:val="000000000000" w:firstRow="0" w:lastRow="0" w:firstColumn="0" w:lastColumn="0" w:oddVBand="0" w:evenVBand="0" w:oddHBand="0" w:evenHBand="0" w:firstRowFirstColumn="0" w:firstRowLastColumn="0" w:lastRowFirstColumn="0" w:lastRowLastColumn="0"/>
              <w:rPr>
                <w:lang w:val="it-IT"/>
              </w:rPr>
            </w:pPr>
            <w:r w:rsidRPr="0F4B5B17">
              <w:rPr>
                <w:lang w:val="it-IT"/>
              </w:rPr>
              <w:t>1</w:t>
            </w:r>
            <w:r w:rsidR="0F6C3B54" w:rsidRPr="0F4B5B17">
              <w:rPr>
                <w:lang w:val="it-IT"/>
              </w:rPr>
              <w:t>03,822</w:t>
            </w:r>
          </w:p>
        </w:tc>
        <w:tc>
          <w:tcPr>
            <w:tcW w:w="2188" w:type="dxa"/>
          </w:tcPr>
          <w:p w14:paraId="405EAD07" w14:textId="1E691A48" w:rsidR="001E340F" w:rsidRPr="0042210C" w:rsidRDefault="001E340F" w:rsidP="001E340F">
            <w:pPr>
              <w:cnfStyle w:val="000000000000" w:firstRow="0" w:lastRow="0" w:firstColumn="0" w:lastColumn="0" w:oddVBand="0" w:evenVBand="0" w:oddHBand="0" w:evenHBand="0" w:firstRowFirstColumn="0" w:firstRowLastColumn="0" w:lastRowFirstColumn="0" w:lastRowLastColumn="0"/>
              <w:rPr>
                <w:lang w:val="it-IT"/>
              </w:rPr>
            </w:pPr>
            <w:r>
              <w:rPr>
                <w:lang w:val="it-IT"/>
              </w:rPr>
              <w:t>L</w:t>
            </w:r>
          </w:p>
        </w:tc>
      </w:tr>
      <w:tr w:rsidR="001E340F" w:rsidRPr="0042210C" w14:paraId="0A8CAA7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tcPr>
          <w:p w14:paraId="1100644A" w14:textId="523FD9FE" w:rsidR="001E340F" w:rsidRDefault="001E340F" w:rsidP="001E340F">
            <w:pPr>
              <w:rPr>
                <w:lang w:val="it-IT"/>
              </w:rPr>
            </w:pPr>
            <w:r>
              <w:rPr>
                <w:lang w:val="it-IT"/>
              </w:rPr>
              <w:t>Zona</w:t>
            </w:r>
          </w:p>
        </w:tc>
        <w:tc>
          <w:tcPr>
            <w:tcW w:w="2150" w:type="dxa"/>
          </w:tcPr>
          <w:p w14:paraId="571420FB" w14:textId="28BF776D" w:rsidR="001E340F" w:rsidRDefault="001E340F" w:rsidP="001E340F">
            <w:pPr>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2147" w:type="dxa"/>
          </w:tcPr>
          <w:p w14:paraId="3A421C91" w14:textId="68DEBF04" w:rsidR="001E340F" w:rsidRDefault="001E340F" w:rsidP="001E340F">
            <w:pPr>
              <w:cnfStyle w:val="000000100000" w:firstRow="0" w:lastRow="0" w:firstColumn="0" w:lastColumn="0" w:oddVBand="0" w:evenVBand="0" w:oddHBand="1" w:evenHBand="0" w:firstRowFirstColumn="0" w:firstRowLastColumn="0" w:lastRowFirstColumn="0" w:lastRowLastColumn="0"/>
              <w:rPr>
                <w:lang w:val="it-IT"/>
              </w:rPr>
            </w:pPr>
            <w:r>
              <w:rPr>
                <w:lang w:val="it-IT"/>
              </w:rPr>
              <w:t>1</w:t>
            </w:r>
          </w:p>
        </w:tc>
        <w:tc>
          <w:tcPr>
            <w:tcW w:w="2188" w:type="dxa"/>
          </w:tcPr>
          <w:p w14:paraId="154EC949" w14:textId="3D6BD972" w:rsidR="001E340F" w:rsidRDefault="001E340F" w:rsidP="001E340F">
            <w:pPr>
              <w:cnfStyle w:val="000000100000" w:firstRow="0" w:lastRow="0" w:firstColumn="0" w:lastColumn="0" w:oddVBand="0" w:evenVBand="0" w:oddHBand="1" w:evenHBand="0" w:firstRowFirstColumn="0" w:firstRowLastColumn="0" w:lastRowFirstColumn="0" w:lastRowLastColumn="0"/>
              <w:rPr>
                <w:lang w:val="it-IT"/>
              </w:rPr>
            </w:pPr>
            <w:r>
              <w:rPr>
                <w:lang w:val="it-IT"/>
              </w:rPr>
              <w:t>L</w:t>
            </w:r>
          </w:p>
        </w:tc>
      </w:tr>
    </w:tbl>
    <w:p w14:paraId="16725927" w14:textId="50902BD8" w:rsidR="00AB2FD9" w:rsidRDefault="00AB2FD9" w:rsidP="00C96475">
      <w:pPr>
        <w:rPr>
          <w:rStyle w:val="Enfasicorsivo"/>
        </w:rPr>
      </w:pPr>
    </w:p>
    <w:p w14:paraId="1583F8F2" w14:textId="0F7712E6" w:rsidR="002303A9" w:rsidRPr="006C5E6F" w:rsidRDefault="00393820" w:rsidP="00393820">
      <w:pPr>
        <w:jc w:val="center"/>
        <w:rPr>
          <w:rStyle w:val="Enfasicorsivo"/>
          <w:lang w:val="it-IT"/>
        </w:rPr>
      </w:pPr>
      <w:r w:rsidRPr="006C5E6F">
        <w:rPr>
          <w:rStyle w:val="Enfasicorsivo"/>
          <w:lang w:val="it-IT"/>
        </w:rPr>
        <w:t>Costo delle operazioni</w:t>
      </w:r>
    </w:p>
    <w:tbl>
      <w:tblPr>
        <w:tblStyle w:val="Tabellaelenco3-colore5"/>
        <w:tblW w:w="5000" w:type="pct"/>
        <w:tblLook w:val="04A0" w:firstRow="1" w:lastRow="0" w:firstColumn="1" w:lastColumn="0" w:noHBand="0" w:noVBand="1"/>
      </w:tblPr>
      <w:tblGrid>
        <w:gridCol w:w="1440"/>
        <w:gridCol w:w="2817"/>
        <w:gridCol w:w="2790"/>
        <w:gridCol w:w="1583"/>
      </w:tblGrid>
      <w:tr w:rsidR="009E4783" w:rsidRPr="006F58DF" w14:paraId="04304D50" w14:textId="77777777" w:rsidTr="00A42AB8">
        <w:trPr>
          <w:cnfStyle w:val="100000000000" w:firstRow="1" w:lastRow="0" w:firstColumn="0" w:lastColumn="0" w:oddVBand="0" w:evenVBand="0" w:oddHBand="0" w:evenHBand="0" w:firstRowFirstColumn="0" w:firstRowLastColumn="0" w:lastRowFirstColumn="0" w:lastRowLastColumn="0"/>
          <w:trHeight w:val="177"/>
        </w:trPr>
        <w:tc>
          <w:tcPr>
            <w:cnfStyle w:val="001000000100" w:firstRow="0" w:lastRow="0" w:firstColumn="1" w:lastColumn="0" w:oddVBand="0" w:evenVBand="0" w:oddHBand="0" w:evenHBand="0" w:firstRowFirstColumn="1" w:firstRowLastColumn="0" w:lastRowFirstColumn="0" w:lastRowLastColumn="0"/>
            <w:tcW w:w="834" w:type="pct"/>
          </w:tcPr>
          <w:p w14:paraId="54A38F46" w14:textId="0D22A2B8" w:rsidR="006F58DF" w:rsidRPr="006F58DF" w:rsidRDefault="006F58DF" w:rsidP="006F58DF">
            <w:pPr>
              <w:rPr>
                <w:lang w:val="it-IT"/>
              </w:rPr>
            </w:pPr>
            <w:r w:rsidRPr="006F58DF">
              <w:rPr>
                <w:lang w:val="it-IT"/>
              </w:rPr>
              <w:t>Operazione</w:t>
            </w:r>
          </w:p>
        </w:tc>
        <w:tc>
          <w:tcPr>
            <w:tcW w:w="1643" w:type="pct"/>
          </w:tcPr>
          <w:p w14:paraId="21BC6445" w14:textId="61B5EC19" w:rsidR="006F58DF" w:rsidRPr="006F58DF" w:rsidRDefault="005A34A3" w:rsidP="005A34A3">
            <w:pPr>
              <w:tabs>
                <w:tab w:val="left" w:pos="1030"/>
              </w:tabs>
              <w:cnfStyle w:val="100000000000" w:firstRow="1" w:lastRow="0" w:firstColumn="0" w:lastColumn="0" w:oddVBand="0" w:evenVBand="0" w:oddHBand="0" w:evenHBand="0" w:firstRowFirstColumn="0" w:firstRowLastColumn="0" w:lastRowFirstColumn="0" w:lastRowLastColumn="0"/>
              <w:rPr>
                <w:lang w:val="it-IT"/>
              </w:rPr>
            </w:pPr>
            <w:r>
              <w:rPr>
                <w:lang w:val="it-IT"/>
              </w:rPr>
              <w:t>Quantità di operazioni</w:t>
            </w:r>
          </w:p>
        </w:tc>
        <w:tc>
          <w:tcPr>
            <w:tcW w:w="1627" w:type="pct"/>
          </w:tcPr>
          <w:p w14:paraId="535F7DDC" w14:textId="4F74DC91" w:rsidR="006F58DF" w:rsidRPr="006F58DF" w:rsidRDefault="006F58DF" w:rsidP="006F58DF">
            <w:pPr>
              <w:cnfStyle w:val="100000000000" w:firstRow="1" w:lastRow="0" w:firstColumn="0" w:lastColumn="0" w:oddVBand="0" w:evenVBand="0" w:oddHBand="0" w:evenHBand="0" w:firstRowFirstColumn="0" w:firstRowLastColumn="0" w:lastRowFirstColumn="0" w:lastRowLastColumn="0"/>
              <w:rPr>
                <w:lang w:val="it-IT"/>
              </w:rPr>
            </w:pPr>
            <w:r w:rsidRPr="006F58DF">
              <w:rPr>
                <w:lang w:val="it-IT"/>
              </w:rPr>
              <w:t>Frequenza</w:t>
            </w:r>
            <w:r w:rsidR="008E5006">
              <w:rPr>
                <w:lang w:val="it-IT"/>
              </w:rPr>
              <w:t xml:space="preserve"> giornaliera</w:t>
            </w:r>
          </w:p>
        </w:tc>
        <w:tc>
          <w:tcPr>
            <w:tcW w:w="896" w:type="pct"/>
          </w:tcPr>
          <w:p w14:paraId="116C561D" w14:textId="4FC20467" w:rsidR="006F58DF" w:rsidRPr="006F58DF" w:rsidRDefault="008D0E8F" w:rsidP="006F58DF">
            <w:pPr>
              <w:cnfStyle w:val="100000000000" w:firstRow="1" w:lastRow="0" w:firstColumn="0" w:lastColumn="0" w:oddVBand="0" w:evenVBand="0" w:oddHBand="0" w:evenHBand="0" w:firstRowFirstColumn="0" w:firstRowLastColumn="0" w:lastRowFirstColumn="0" w:lastRowLastColumn="0"/>
              <w:rPr>
                <w:lang w:val="it-IT"/>
              </w:rPr>
            </w:pPr>
            <w:r>
              <w:rPr>
                <w:lang w:val="it-IT"/>
              </w:rPr>
              <w:t>Costo t</w:t>
            </w:r>
            <w:r w:rsidR="006F58DF" w:rsidRPr="006F58DF">
              <w:rPr>
                <w:lang w:val="it-IT"/>
              </w:rPr>
              <w:t>otale</w:t>
            </w:r>
          </w:p>
        </w:tc>
      </w:tr>
      <w:tr w:rsidR="006F58DF" w:rsidRPr="006F58DF" w14:paraId="370844AB" w14:textId="77777777" w:rsidTr="00A4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4C12A112" w14:textId="4BC86BA0" w:rsidR="006F58DF" w:rsidRPr="006F58DF" w:rsidRDefault="00AB1F31" w:rsidP="006F58DF">
            <w:pPr>
              <w:rPr>
                <w:lang w:val="it-IT"/>
              </w:rPr>
            </w:pPr>
            <w:r>
              <w:rPr>
                <w:lang w:val="it-IT"/>
              </w:rPr>
              <w:t>9</w:t>
            </w:r>
          </w:p>
        </w:tc>
        <w:tc>
          <w:tcPr>
            <w:tcW w:w="1643" w:type="pct"/>
          </w:tcPr>
          <w:p w14:paraId="01BA136C" w14:textId="1F518493" w:rsidR="006F58DF" w:rsidRPr="006F58DF" w:rsidRDefault="4D5E9717" w:rsidP="006F58DF">
            <w:pPr>
              <w:cnfStyle w:val="000000100000" w:firstRow="0" w:lastRow="0" w:firstColumn="0" w:lastColumn="0" w:oddVBand="0" w:evenVBand="0" w:oddHBand="1" w:evenHBand="0" w:firstRowFirstColumn="0" w:firstRowLastColumn="0" w:lastRowFirstColumn="0" w:lastRowLastColumn="0"/>
              <w:rPr>
                <w:lang w:val="it-IT"/>
              </w:rPr>
            </w:pPr>
            <w:r w:rsidRPr="79441BE6">
              <w:rPr>
                <w:lang w:val="it-IT"/>
              </w:rPr>
              <w:t>1</w:t>
            </w:r>
            <w:r w:rsidR="00EE1FF5">
              <w:rPr>
                <w:lang w:val="it-IT"/>
              </w:rPr>
              <w:t>,275</w:t>
            </w:r>
            <w:r w:rsidR="00AB1F31">
              <w:rPr>
                <w:lang w:val="it-IT"/>
              </w:rPr>
              <w:t>S + 1L</w:t>
            </w:r>
          </w:p>
        </w:tc>
        <w:tc>
          <w:tcPr>
            <w:tcW w:w="1627" w:type="pct"/>
          </w:tcPr>
          <w:p w14:paraId="5A87CE94" w14:textId="7368F82E" w:rsidR="006F58DF" w:rsidRPr="006F58DF" w:rsidRDefault="007F3FBB" w:rsidP="006F58DF">
            <w:pPr>
              <w:cnfStyle w:val="000000100000" w:firstRow="0" w:lastRow="0" w:firstColumn="0" w:lastColumn="0" w:oddVBand="0" w:evenVBand="0" w:oddHBand="1" w:evenHBand="0" w:firstRowFirstColumn="0" w:firstRowLastColumn="0" w:lastRowFirstColumn="0" w:lastRowLastColumn="0"/>
              <w:rPr>
                <w:lang w:val="it-IT"/>
              </w:rPr>
            </w:pPr>
            <w:r>
              <w:rPr>
                <w:lang w:val="it-IT"/>
              </w:rPr>
              <w:t>24</w:t>
            </w:r>
          </w:p>
        </w:tc>
        <w:tc>
          <w:tcPr>
            <w:tcW w:w="896" w:type="pct"/>
          </w:tcPr>
          <w:p w14:paraId="270CF463" w14:textId="58313485" w:rsidR="006F58DF" w:rsidRPr="006F58DF" w:rsidRDefault="48F3B5DA" w:rsidP="006F58DF">
            <w:pPr>
              <w:cnfStyle w:val="000000100000" w:firstRow="0" w:lastRow="0" w:firstColumn="0" w:lastColumn="0" w:oddVBand="0" w:evenVBand="0" w:oddHBand="1" w:evenHBand="0" w:firstRowFirstColumn="0" w:firstRowLastColumn="0" w:lastRowFirstColumn="0" w:lastRowLastColumn="0"/>
              <w:rPr>
                <w:lang w:val="it-IT"/>
              </w:rPr>
            </w:pPr>
            <w:r w:rsidRPr="7C645AB3">
              <w:rPr>
                <w:lang w:val="it-IT"/>
              </w:rPr>
              <w:t>54</w:t>
            </w:r>
            <w:r w:rsidR="00B21B00">
              <w:rPr>
                <w:lang w:val="it-IT"/>
              </w:rPr>
              <w:t>,6</w:t>
            </w:r>
          </w:p>
        </w:tc>
      </w:tr>
      <w:tr w:rsidR="006F58DF" w:rsidRPr="006F58DF" w14:paraId="10F0079E" w14:textId="77777777" w:rsidTr="00A42AB8">
        <w:tc>
          <w:tcPr>
            <w:cnfStyle w:val="001000000000" w:firstRow="0" w:lastRow="0" w:firstColumn="1" w:lastColumn="0" w:oddVBand="0" w:evenVBand="0" w:oddHBand="0" w:evenHBand="0" w:firstRowFirstColumn="0" w:firstRowLastColumn="0" w:lastRowFirstColumn="0" w:lastRowLastColumn="0"/>
            <w:tcW w:w="834" w:type="pct"/>
          </w:tcPr>
          <w:p w14:paraId="533F31A1" w14:textId="3959B542" w:rsidR="006F58DF" w:rsidRPr="006F58DF" w:rsidRDefault="00AB1F31" w:rsidP="006F58DF">
            <w:pPr>
              <w:rPr>
                <w:lang w:val="it-IT"/>
              </w:rPr>
            </w:pPr>
            <w:r>
              <w:rPr>
                <w:lang w:val="it-IT"/>
              </w:rPr>
              <w:t>10</w:t>
            </w:r>
          </w:p>
        </w:tc>
        <w:tc>
          <w:tcPr>
            <w:tcW w:w="1643" w:type="pct"/>
          </w:tcPr>
          <w:p w14:paraId="3A5FE1B4" w14:textId="71B87642" w:rsidR="006F58DF" w:rsidRPr="006F58DF" w:rsidRDefault="34C82251" w:rsidP="0E5D8C71">
            <w:pPr>
              <w:spacing w:after="200" w:line="264"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Cs w:val="22"/>
                <w:lang w:val="it-IT"/>
              </w:rPr>
            </w:pPr>
            <w:r w:rsidRPr="0E5D8C71">
              <w:rPr>
                <w:rFonts w:ascii="Constantia" w:eastAsia="Constantia" w:hAnsi="Constantia" w:cs="Constantia"/>
                <w:szCs w:val="22"/>
                <w:lang w:val="it-IT"/>
              </w:rPr>
              <w:t xml:space="preserve">4,234S + </w:t>
            </w:r>
            <w:r w:rsidRPr="2E71A8C2">
              <w:rPr>
                <w:rFonts w:ascii="Constantia" w:eastAsia="Constantia" w:hAnsi="Constantia" w:cs="Constantia"/>
                <w:szCs w:val="22"/>
                <w:lang w:val="it-IT"/>
              </w:rPr>
              <w:t>1L</w:t>
            </w:r>
          </w:p>
        </w:tc>
        <w:tc>
          <w:tcPr>
            <w:tcW w:w="1627" w:type="pct"/>
          </w:tcPr>
          <w:p w14:paraId="0B6285AB" w14:textId="71AA7112" w:rsidR="006F58DF" w:rsidRPr="006F58DF" w:rsidRDefault="003344B7" w:rsidP="006F58DF">
            <w:pPr>
              <w:cnfStyle w:val="000000000000" w:firstRow="0" w:lastRow="0" w:firstColumn="0" w:lastColumn="0" w:oddVBand="0" w:evenVBand="0" w:oddHBand="0" w:evenHBand="0" w:firstRowFirstColumn="0" w:firstRowLastColumn="0" w:lastRowFirstColumn="0" w:lastRowLastColumn="0"/>
              <w:rPr>
                <w:lang w:val="it-IT"/>
              </w:rPr>
            </w:pPr>
            <w:r>
              <w:rPr>
                <w:lang w:val="it-IT"/>
              </w:rPr>
              <w:t>8</w:t>
            </w:r>
          </w:p>
        </w:tc>
        <w:tc>
          <w:tcPr>
            <w:tcW w:w="896" w:type="pct"/>
          </w:tcPr>
          <w:p w14:paraId="5DAEAB57" w14:textId="1CA31DC9" w:rsidR="006F58DF" w:rsidRPr="006F58DF" w:rsidRDefault="42E41E08" w:rsidP="006F58DF">
            <w:pPr>
              <w:cnfStyle w:val="000000000000" w:firstRow="0" w:lastRow="0" w:firstColumn="0" w:lastColumn="0" w:oddVBand="0" w:evenVBand="0" w:oddHBand="0" w:evenHBand="0" w:firstRowFirstColumn="0" w:firstRowLastColumn="0" w:lastRowFirstColumn="0" w:lastRowLastColumn="0"/>
              <w:rPr>
                <w:lang w:val="it-IT"/>
              </w:rPr>
            </w:pPr>
            <w:r w:rsidRPr="2E71A8C2">
              <w:rPr>
                <w:lang w:val="it-IT"/>
              </w:rPr>
              <w:t>41,872</w:t>
            </w:r>
          </w:p>
        </w:tc>
      </w:tr>
      <w:tr w:rsidR="006F58DF" w:rsidRPr="006F58DF" w14:paraId="6C65F916" w14:textId="77777777" w:rsidTr="00A4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6360F829" w14:textId="205EC029" w:rsidR="006F58DF" w:rsidRPr="006F58DF" w:rsidRDefault="00AB1F31" w:rsidP="006F58DF">
            <w:pPr>
              <w:rPr>
                <w:lang w:val="it-IT"/>
              </w:rPr>
            </w:pPr>
            <w:r>
              <w:rPr>
                <w:lang w:val="it-IT"/>
              </w:rPr>
              <w:t>29</w:t>
            </w:r>
          </w:p>
        </w:tc>
        <w:tc>
          <w:tcPr>
            <w:tcW w:w="1643" w:type="pct"/>
          </w:tcPr>
          <w:p w14:paraId="1A1D2CD7" w14:textId="6FC0357F" w:rsidR="006F58DF" w:rsidRPr="006F58DF" w:rsidRDefault="0C703A6A" w:rsidP="006F58DF">
            <w:pPr>
              <w:cnfStyle w:val="000000100000" w:firstRow="0" w:lastRow="0" w:firstColumn="0" w:lastColumn="0" w:oddVBand="0" w:evenVBand="0" w:oddHBand="1" w:evenHBand="0" w:firstRowFirstColumn="0" w:firstRowLastColumn="0" w:lastRowFirstColumn="0" w:lastRowLastColumn="0"/>
              <w:rPr>
                <w:lang w:val="it-IT"/>
              </w:rPr>
            </w:pPr>
            <w:r w:rsidRPr="2B7EFEEF">
              <w:rPr>
                <w:lang w:val="it-IT"/>
              </w:rPr>
              <w:t>70080</w:t>
            </w:r>
            <w:r w:rsidR="0DEF43E4" w:rsidRPr="2B7EFEEF">
              <w:rPr>
                <w:lang w:val="it-IT"/>
              </w:rPr>
              <w:t>L</w:t>
            </w:r>
          </w:p>
        </w:tc>
        <w:tc>
          <w:tcPr>
            <w:tcW w:w="1627" w:type="pct"/>
          </w:tcPr>
          <w:p w14:paraId="6C4DF5D1" w14:textId="2A25D063" w:rsidR="006F58DF" w:rsidRPr="006F58DF" w:rsidRDefault="009C2240" w:rsidP="006F58DF">
            <w:pPr>
              <w:cnfStyle w:val="000000100000" w:firstRow="0" w:lastRow="0" w:firstColumn="0" w:lastColumn="0" w:oddVBand="0" w:evenVBand="0" w:oddHBand="1" w:evenHBand="0" w:firstRowFirstColumn="0" w:firstRowLastColumn="0" w:lastRowFirstColumn="0" w:lastRowLastColumn="0"/>
              <w:rPr>
                <w:lang w:val="it-IT"/>
              </w:rPr>
            </w:pPr>
            <w:r>
              <w:rPr>
                <w:lang w:val="it-IT"/>
              </w:rPr>
              <w:t>180</w:t>
            </w:r>
          </w:p>
        </w:tc>
        <w:tc>
          <w:tcPr>
            <w:tcW w:w="896" w:type="pct"/>
          </w:tcPr>
          <w:p w14:paraId="05DC383C" w14:textId="7E0CDE8E" w:rsidR="006F58DF" w:rsidRPr="006F58DF" w:rsidRDefault="04943FDB" w:rsidP="006F58DF">
            <w:pPr>
              <w:cnfStyle w:val="000000100000" w:firstRow="0" w:lastRow="0" w:firstColumn="0" w:lastColumn="0" w:oddVBand="0" w:evenVBand="0" w:oddHBand="1" w:evenHBand="0" w:firstRowFirstColumn="0" w:firstRowLastColumn="0" w:lastRowFirstColumn="0" w:lastRowLastColumn="0"/>
              <w:rPr>
                <w:lang w:val="it-IT"/>
              </w:rPr>
            </w:pPr>
            <w:r w:rsidRPr="1D399593">
              <w:rPr>
                <w:lang w:val="it-IT"/>
              </w:rPr>
              <w:t>12614400</w:t>
            </w:r>
          </w:p>
        </w:tc>
      </w:tr>
      <w:tr w:rsidR="006F58DF" w:rsidRPr="006F58DF" w14:paraId="2A861F6D" w14:textId="77777777" w:rsidTr="00A42AB8">
        <w:tc>
          <w:tcPr>
            <w:cnfStyle w:val="001000000000" w:firstRow="0" w:lastRow="0" w:firstColumn="1" w:lastColumn="0" w:oddVBand="0" w:evenVBand="0" w:oddHBand="0" w:evenHBand="0" w:firstRowFirstColumn="0" w:firstRowLastColumn="0" w:lastRowFirstColumn="0" w:lastRowLastColumn="0"/>
            <w:tcW w:w="834" w:type="pct"/>
          </w:tcPr>
          <w:p w14:paraId="1F11B00A" w14:textId="5BFFDC7C" w:rsidR="006F58DF" w:rsidRPr="006F58DF" w:rsidRDefault="00AB1F31" w:rsidP="006F58DF">
            <w:pPr>
              <w:rPr>
                <w:lang w:val="it-IT"/>
              </w:rPr>
            </w:pPr>
            <w:r>
              <w:rPr>
                <w:lang w:val="it-IT"/>
              </w:rPr>
              <w:t>38</w:t>
            </w:r>
          </w:p>
        </w:tc>
        <w:tc>
          <w:tcPr>
            <w:tcW w:w="1643" w:type="pct"/>
          </w:tcPr>
          <w:p w14:paraId="049B2A9B" w14:textId="23B397A6" w:rsidR="006F58DF" w:rsidRPr="006F58DF" w:rsidRDefault="3422A814" w:rsidP="006F58DF">
            <w:pPr>
              <w:cnfStyle w:val="000000000000" w:firstRow="0" w:lastRow="0" w:firstColumn="0" w:lastColumn="0" w:oddVBand="0" w:evenVBand="0" w:oddHBand="0" w:evenHBand="0" w:firstRowFirstColumn="0" w:firstRowLastColumn="0" w:lastRowFirstColumn="0" w:lastRowLastColumn="0"/>
              <w:rPr>
                <w:lang w:val="it-IT"/>
              </w:rPr>
            </w:pPr>
            <w:r w:rsidRPr="6B8D44EB">
              <w:rPr>
                <w:lang w:val="it-IT"/>
              </w:rPr>
              <w:t>1</w:t>
            </w:r>
            <w:r w:rsidR="1362DF7C" w:rsidRPr="6B8D44EB">
              <w:rPr>
                <w:lang w:val="it-IT"/>
              </w:rPr>
              <w:t>29,226</w:t>
            </w:r>
            <w:r w:rsidRPr="6B8D44EB">
              <w:rPr>
                <w:lang w:val="it-IT"/>
              </w:rPr>
              <w:t>L</w:t>
            </w:r>
          </w:p>
        </w:tc>
        <w:tc>
          <w:tcPr>
            <w:tcW w:w="1627" w:type="pct"/>
          </w:tcPr>
          <w:p w14:paraId="4FBE2DE9" w14:textId="4B6540DB" w:rsidR="006F58DF" w:rsidRPr="006F58DF" w:rsidRDefault="1861CD45" w:rsidP="006F58DF">
            <w:pPr>
              <w:cnfStyle w:val="000000000000" w:firstRow="0" w:lastRow="0" w:firstColumn="0" w:lastColumn="0" w:oddVBand="0" w:evenVBand="0" w:oddHBand="0" w:evenHBand="0" w:firstRowFirstColumn="0" w:firstRowLastColumn="0" w:lastRowFirstColumn="0" w:lastRowLastColumn="0"/>
              <w:rPr>
                <w:lang w:val="it-IT"/>
              </w:rPr>
            </w:pPr>
            <w:r w:rsidRPr="38738823">
              <w:rPr>
                <w:lang w:val="it-IT"/>
              </w:rPr>
              <w:t>24</w:t>
            </w:r>
          </w:p>
        </w:tc>
        <w:tc>
          <w:tcPr>
            <w:tcW w:w="896" w:type="pct"/>
          </w:tcPr>
          <w:p w14:paraId="4DF426ED" w14:textId="79C38CD1" w:rsidR="006F58DF" w:rsidRPr="006F58DF" w:rsidRDefault="657A6C0F" w:rsidP="006F58DF">
            <w:pPr>
              <w:cnfStyle w:val="000000000000" w:firstRow="0" w:lastRow="0" w:firstColumn="0" w:lastColumn="0" w:oddVBand="0" w:evenVBand="0" w:oddHBand="0" w:evenHBand="0" w:firstRowFirstColumn="0" w:firstRowLastColumn="0" w:lastRowFirstColumn="0" w:lastRowLastColumn="0"/>
              <w:rPr>
                <w:lang w:val="it-IT"/>
              </w:rPr>
            </w:pPr>
            <w:r w:rsidRPr="111B4C37">
              <w:rPr>
                <w:lang w:val="it-IT"/>
              </w:rPr>
              <w:t>3.</w:t>
            </w:r>
            <w:r w:rsidR="1399E726" w:rsidRPr="111B4C37">
              <w:rPr>
                <w:lang w:val="it-IT"/>
              </w:rPr>
              <w:t>101,424</w:t>
            </w:r>
          </w:p>
        </w:tc>
      </w:tr>
      <w:tr w:rsidR="002D3999" w:rsidRPr="006F58DF" w14:paraId="2FBA18AD" w14:textId="77777777" w:rsidTr="00A4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4" w:type="pct"/>
            <w:gridSpan w:val="3"/>
            <w:vAlign w:val="bottom"/>
          </w:tcPr>
          <w:p w14:paraId="6E2401CA" w14:textId="0BF26318" w:rsidR="002D3999" w:rsidRPr="001D0FFD" w:rsidRDefault="00C95912" w:rsidP="00CD1FB1">
            <w:pPr>
              <w:jc w:val="right"/>
              <w:rPr>
                <w:b w:val="0"/>
                <w:lang w:val="it-IT"/>
              </w:rPr>
            </w:pPr>
            <w:r w:rsidRPr="001D0FFD">
              <w:rPr>
                <w:b w:val="0"/>
                <w:lang w:val="it-IT"/>
              </w:rPr>
              <w:t xml:space="preserve">Costo operazioni </w:t>
            </w:r>
            <w:r w:rsidRPr="001D0FFD">
              <w:rPr>
                <w:b w:val="0"/>
                <w:u w:val="single"/>
                <w:lang w:val="it-IT"/>
              </w:rPr>
              <w:t>senza ridondanza</w:t>
            </w:r>
          </w:p>
        </w:tc>
        <w:tc>
          <w:tcPr>
            <w:tcW w:w="896" w:type="pct"/>
          </w:tcPr>
          <w:p w14:paraId="7665855C" w14:textId="41F64ACB" w:rsidR="002D3999" w:rsidRPr="001D0FFD" w:rsidRDefault="001E4885" w:rsidP="006F58DF">
            <w:pPr>
              <w:cnfStyle w:val="000000100000" w:firstRow="0" w:lastRow="0" w:firstColumn="0" w:lastColumn="0" w:oddVBand="0" w:evenVBand="0" w:oddHBand="1" w:evenHBand="0" w:firstRowFirstColumn="0" w:firstRowLastColumn="0" w:lastRowFirstColumn="0" w:lastRowLastColumn="0"/>
              <w:rPr>
                <w:b/>
                <w:lang w:val="it-IT"/>
              </w:rPr>
            </w:pPr>
            <w:r>
              <w:rPr>
                <w:b/>
                <w:lang w:val="it-IT"/>
              </w:rPr>
              <w:fldChar w:fldCharType="begin"/>
            </w:r>
            <w:r>
              <w:rPr>
                <w:b/>
                <w:lang w:val="it-IT"/>
              </w:rPr>
              <w:instrText xml:space="preserve"> =SUM(ABOVE) </w:instrText>
            </w:r>
            <w:r w:rsidR="00A94D85">
              <w:rPr>
                <w:b/>
                <w:lang w:val="it-IT"/>
              </w:rPr>
              <w:fldChar w:fldCharType="separate"/>
            </w:r>
            <w:r>
              <w:rPr>
                <w:b/>
                <w:lang w:val="it-IT"/>
              </w:rPr>
              <w:fldChar w:fldCharType="end"/>
            </w:r>
            <w:r w:rsidR="001C20E1">
              <w:rPr>
                <w:b/>
                <w:lang w:val="it-IT"/>
              </w:rPr>
              <w:fldChar w:fldCharType="begin"/>
            </w:r>
            <w:r w:rsidR="001C20E1">
              <w:rPr>
                <w:b/>
                <w:lang w:val="it-IT"/>
              </w:rPr>
              <w:instrText xml:space="preserve"> =SUM(ABOVE) </w:instrText>
            </w:r>
            <w:r w:rsidR="001C20E1">
              <w:rPr>
                <w:b/>
                <w:lang w:val="it-IT"/>
              </w:rPr>
              <w:fldChar w:fldCharType="separate"/>
            </w:r>
            <w:r w:rsidR="00385300">
              <w:rPr>
                <w:b/>
                <w:noProof/>
                <w:lang w:val="it-IT"/>
              </w:rPr>
              <w:t>12.617.597,896</w:t>
            </w:r>
            <w:r w:rsidR="001C20E1">
              <w:rPr>
                <w:b/>
                <w:lang w:val="it-IT"/>
              </w:rPr>
              <w:fldChar w:fldCharType="end"/>
            </w:r>
            <w:r w:rsidR="001C20E1">
              <w:rPr>
                <w:b/>
                <w:lang w:val="it-IT"/>
              </w:rPr>
              <w:fldChar w:fldCharType="begin"/>
            </w:r>
            <w:r w:rsidR="001C20E1">
              <w:rPr>
                <w:b/>
                <w:lang w:val="it-IT"/>
              </w:rPr>
              <w:instrText xml:space="preserve"> =SUM(ABOVE) </w:instrText>
            </w:r>
            <w:r w:rsidR="001C20E1">
              <w:rPr>
                <w:b/>
                <w:lang w:val="it-IT"/>
              </w:rPr>
              <w:fldChar w:fldCharType="separate"/>
            </w:r>
            <w:r w:rsidR="001C20E1">
              <w:rPr>
                <w:b/>
                <w:lang w:val="it-IT"/>
              </w:rPr>
              <w:fldChar w:fldCharType="end"/>
            </w:r>
          </w:p>
        </w:tc>
      </w:tr>
    </w:tbl>
    <w:p w14:paraId="6744CC39" w14:textId="1F409808" w:rsidR="00393820" w:rsidRDefault="00393820" w:rsidP="006F58DF">
      <w:pPr>
        <w:jc w:val="right"/>
        <w:rPr>
          <w:lang w:val="it-IT"/>
        </w:rPr>
      </w:pPr>
    </w:p>
    <w:tbl>
      <w:tblPr>
        <w:tblStyle w:val="Tabellaelenco3-colore5"/>
        <w:tblW w:w="0" w:type="auto"/>
        <w:tblLook w:val="04A0" w:firstRow="1" w:lastRow="0" w:firstColumn="1" w:lastColumn="0" w:noHBand="0" w:noVBand="1"/>
      </w:tblPr>
      <w:tblGrid>
        <w:gridCol w:w="1440"/>
        <w:gridCol w:w="2876"/>
        <w:gridCol w:w="2767"/>
        <w:gridCol w:w="1547"/>
      </w:tblGrid>
      <w:tr w:rsidR="00E00FE1" w:rsidRPr="006F58DF" w14:paraId="5E225706" w14:textId="77777777" w:rsidTr="00681F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tcPr>
          <w:p w14:paraId="1F932EB4" w14:textId="77777777" w:rsidR="00E00FE1" w:rsidRPr="006F58DF" w:rsidRDefault="00E00FE1" w:rsidP="00066630">
            <w:pPr>
              <w:rPr>
                <w:lang w:val="it-IT"/>
              </w:rPr>
            </w:pPr>
            <w:r w:rsidRPr="006F58DF">
              <w:rPr>
                <w:lang w:val="it-IT"/>
              </w:rPr>
              <w:t>Operazione</w:t>
            </w:r>
          </w:p>
        </w:tc>
        <w:tc>
          <w:tcPr>
            <w:tcW w:w="2876" w:type="dxa"/>
          </w:tcPr>
          <w:p w14:paraId="6C737393" w14:textId="53879A00" w:rsidR="00E00FE1" w:rsidRPr="006F58DF" w:rsidRDefault="008D0E8F" w:rsidP="00066630">
            <w:pPr>
              <w:cnfStyle w:val="100000000000" w:firstRow="1" w:lastRow="0" w:firstColumn="0" w:lastColumn="0" w:oddVBand="0" w:evenVBand="0" w:oddHBand="0" w:evenHBand="0" w:firstRowFirstColumn="0" w:firstRowLastColumn="0" w:lastRowFirstColumn="0" w:lastRowLastColumn="0"/>
              <w:rPr>
                <w:lang w:val="it-IT"/>
              </w:rPr>
            </w:pPr>
            <w:r>
              <w:rPr>
                <w:lang w:val="it-IT"/>
              </w:rPr>
              <w:t>Quantità di operazioni</w:t>
            </w:r>
          </w:p>
        </w:tc>
        <w:tc>
          <w:tcPr>
            <w:tcW w:w="2767" w:type="dxa"/>
          </w:tcPr>
          <w:p w14:paraId="2425B37C" w14:textId="4CD90529" w:rsidR="00E00FE1" w:rsidRPr="006F58DF" w:rsidRDefault="00E00FE1" w:rsidP="00066630">
            <w:pPr>
              <w:cnfStyle w:val="100000000000" w:firstRow="1" w:lastRow="0" w:firstColumn="0" w:lastColumn="0" w:oddVBand="0" w:evenVBand="0" w:oddHBand="0" w:evenHBand="0" w:firstRowFirstColumn="0" w:firstRowLastColumn="0" w:lastRowFirstColumn="0" w:lastRowLastColumn="0"/>
              <w:rPr>
                <w:lang w:val="it-IT"/>
              </w:rPr>
            </w:pPr>
            <w:r w:rsidRPr="006F58DF">
              <w:rPr>
                <w:lang w:val="it-IT"/>
              </w:rPr>
              <w:t>Frequenza</w:t>
            </w:r>
            <w:r w:rsidR="008E5006">
              <w:rPr>
                <w:lang w:val="it-IT"/>
              </w:rPr>
              <w:t xml:space="preserve"> giornaliera</w:t>
            </w:r>
          </w:p>
        </w:tc>
        <w:tc>
          <w:tcPr>
            <w:tcW w:w="1547" w:type="dxa"/>
          </w:tcPr>
          <w:p w14:paraId="556350DF" w14:textId="7F4910BB" w:rsidR="00E00FE1" w:rsidRPr="006F58DF" w:rsidRDefault="008D0E8F" w:rsidP="00066630">
            <w:pPr>
              <w:cnfStyle w:val="100000000000" w:firstRow="1" w:lastRow="0" w:firstColumn="0" w:lastColumn="0" w:oddVBand="0" w:evenVBand="0" w:oddHBand="0" w:evenHBand="0" w:firstRowFirstColumn="0" w:firstRowLastColumn="0" w:lastRowFirstColumn="0" w:lastRowLastColumn="0"/>
              <w:rPr>
                <w:lang w:val="it-IT"/>
              </w:rPr>
            </w:pPr>
            <w:r>
              <w:rPr>
                <w:lang w:val="it-IT"/>
              </w:rPr>
              <w:t>Costo t</w:t>
            </w:r>
            <w:r w:rsidR="00E00FE1" w:rsidRPr="006F58DF">
              <w:rPr>
                <w:lang w:val="it-IT"/>
              </w:rPr>
              <w:t>otale</w:t>
            </w:r>
          </w:p>
        </w:tc>
      </w:tr>
      <w:tr w:rsidR="00E00FE1" w:rsidRPr="006F58DF" w14:paraId="73362F1C" w14:textId="77777777" w:rsidTr="00681F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6715D1D" w14:textId="7F43D323" w:rsidR="00E00FE1" w:rsidRPr="006F58DF" w:rsidRDefault="00487A0C" w:rsidP="00066630">
            <w:pPr>
              <w:rPr>
                <w:lang w:val="it-IT"/>
              </w:rPr>
            </w:pPr>
            <w:r>
              <w:rPr>
                <w:lang w:val="it-IT"/>
              </w:rPr>
              <w:t>9</w:t>
            </w:r>
          </w:p>
        </w:tc>
        <w:tc>
          <w:tcPr>
            <w:tcW w:w="2876" w:type="dxa"/>
          </w:tcPr>
          <w:p w14:paraId="260E1CDE" w14:textId="083135FC" w:rsidR="00E00FE1" w:rsidRPr="006F58DF" w:rsidRDefault="406D572C" w:rsidP="00066630">
            <w:pPr>
              <w:cnfStyle w:val="000000100000" w:firstRow="0" w:lastRow="0" w:firstColumn="0" w:lastColumn="0" w:oddVBand="0" w:evenVBand="0" w:oddHBand="1" w:evenHBand="0" w:firstRowFirstColumn="0" w:firstRowLastColumn="0" w:lastRowFirstColumn="0" w:lastRowLastColumn="0"/>
              <w:rPr>
                <w:lang w:val="it-IT"/>
              </w:rPr>
            </w:pPr>
            <w:r w:rsidRPr="597DAD58">
              <w:rPr>
                <w:lang w:val="it-IT"/>
              </w:rPr>
              <w:t>1</w:t>
            </w:r>
            <w:r w:rsidR="0092778D">
              <w:rPr>
                <w:lang w:val="it-IT"/>
              </w:rPr>
              <w:t>,275S + 1L</w:t>
            </w:r>
          </w:p>
        </w:tc>
        <w:tc>
          <w:tcPr>
            <w:tcW w:w="2767" w:type="dxa"/>
          </w:tcPr>
          <w:p w14:paraId="067649BE" w14:textId="6EA313CE" w:rsidR="00E00FE1" w:rsidRPr="006F58DF" w:rsidRDefault="00B02EF6" w:rsidP="00066630">
            <w:pPr>
              <w:cnfStyle w:val="000000100000" w:firstRow="0" w:lastRow="0" w:firstColumn="0" w:lastColumn="0" w:oddVBand="0" w:evenVBand="0" w:oddHBand="1" w:evenHBand="0" w:firstRowFirstColumn="0" w:firstRowLastColumn="0" w:lastRowFirstColumn="0" w:lastRowLastColumn="0"/>
              <w:rPr>
                <w:lang w:val="it-IT"/>
              </w:rPr>
            </w:pPr>
            <w:r>
              <w:rPr>
                <w:lang w:val="it-IT"/>
              </w:rPr>
              <w:t>24</w:t>
            </w:r>
          </w:p>
        </w:tc>
        <w:tc>
          <w:tcPr>
            <w:tcW w:w="1547" w:type="dxa"/>
          </w:tcPr>
          <w:p w14:paraId="02F7B061" w14:textId="43AD643F" w:rsidR="00E00FE1" w:rsidRPr="006F58DF" w:rsidRDefault="441BEF30" w:rsidP="00066630">
            <w:pPr>
              <w:cnfStyle w:val="000000100000" w:firstRow="0" w:lastRow="0" w:firstColumn="0" w:lastColumn="0" w:oddVBand="0" w:evenVBand="0" w:oddHBand="1" w:evenHBand="0" w:firstRowFirstColumn="0" w:firstRowLastColumn="0" w:lastRowFirstColumn="0" w:lastRowLastColumn="0"/>
              <w:rPr>
                <w:lang w:val="it-IT"/>
              </w:rPr>
            </w:pPr>
            <w:r w:rsidRPr="659D5875">
              <w:rPr>
                <w:lang w:val="it-IT"/>
              </w:rPr>
              <w:t>54</w:t>
            </w:r>
            <w:r w:rsidR="007479DD">
              <w:rPr>
                <w:lang w:val="it-IT"/>
              </w:rPr>
              <w:t>,6</w:t>
            </w:r>
          </w:p>
        </w:tc>
      </w:tr>
      <w:tr w:rsidR="00E00FE1" w:rsidRPr="006F58DF" w14:paraId="310DBF11" w14:textId="77777777" w:rsidTr="00681FF8">
        <w:tc>
          <w:tcPr>
            <w:cnfStyle w:val="001000000000" w:firstRow="0" w:lastRow="0" w:firstColumn="1" w:lastColumn="0" w:oddVBand="0" w:evenVBand="0" w:oddHBand="0" w:evenHBand="0" w:firstRowFirstColumn="0" w:firstRowLastColumn="0" w:lastRowFirstColumn="0" w:lastRowLastColumn="0"/>
            <w:tcW w:w="1440" w:type="dxa"/>
          </w:tcPr>
          <w:p w14:paraId="00BA3605" w14:textId="138A88D8" w:rsidR="00E00FE1" w:rsidRPr="006F58DF" w:rsidRDefault="00487A0C" w:rsidP="00066630">
            <w:pPr>
              <w:rPr>
                <w:lang w:val="it-IT"/>
              </w:rPr>
            </w:pPr>
            <w:r>
              <w:rPr>
                <w:lang w:val="it-IT"/>
              </w:rPr>
              <w:t>10</w:t>
            </w:r>
          </w:p>
        </w:tc>
        <w:tc>
          <w:tcPr>
            <w:tcW w:w="2876" w:type="dxa"/>
          </w:tcPr>
          <w:p w14:paraId="02B71724" w14:textId="3F867532" w:rsidR="00E00FE1" w:rsidRPr="006F58DF" w:rsidRDefault="2955328A" w:rsidP="00066630">
            <w:pPr>
              <w:cnfStyle w:val="000000000000" w:firstRow="0" w:lastRow="0" w:firstColumn="0" w:lastColumn="0" w:oddVBand="0" w:evenVBand="0" w:oddHBand="0" w:evenHBand="0" w:firstRowFirstColumn="0" w:firstRowLastColumn="0" w:lastRowFirstColumn="0" w:lastRowLastColumn="0"/>
              <w:rPr>
                <w:lang w:val="it-IT"/>
              </w:rPr>
            </w:pPr>
            <w:r w:rsidRPr="042829C1">
              <w:rPr>
                <w:lang w:val="it-IT"/>
              </w:rPr>
              <w:t>4</w:t>
            </w:r>
            <w:r w:rsidR="5F9D1951" w:rsidRPr="601708FD">
              <w:rPr>
                <w:lang w:val="it-IT"/>
              </w:rPr>
              <w:t>,</w:t>
            </w:r>
            <w:r w:rsidRPr="042829C1">
              <w:rPr>
                <w:lang w:val="it-IT"/>
              </w:rPr>
              <w:t>234</w:t>
            </w:r>
            <w:r w:rsidR="565DF5C8" w:rsidRPr="042829C1">
              <w:rPr>
                <w:lang w:val="it-IT"/>
              </w:rPr>
              <w:t>S</w:t>
            </w:r>
            <w:r w:rsidR="0092778D">
              <w:rPr>
                <w:lang w:val="it-IT"/>
              </w:rPr>
              <w:t xml:space="preserve"> + 1L</w:t>
            </w:r>
          </w:p>
        </w:tc>
        <w:tc>
          <w:tcPr>
            <w:tcW w:w="2767" w:type="dxa"/>
          </w:tcPr>
          <w:p w14:paraId="44FF71D5" w14:textId="1637A1CB" w:rsidR="00E00FE1" w:rsidRPr="006F58DF" w:rsidRDefault="00B05343" w:rsidP="00066630">
            <w:pPr>
              <w:cnfStyle w:val="000000000000" w:firstRow="0" w:lastRow="0" w:firstColumn="0" w:lastColumn="0" w:oddVBand="0" w:evenVBand="0" w:oddHBand="0" w:evenHBand="0" w:firstRowFirstColumn="0" w:firstRowLastColumn="0" w:lastRowFirstColumn="0" w:lastRowLastColumn="0"/>
              <w:rPr>
                <w:lang w:val="it-IT"/>
              </w:rPr>
            </w:pPr>
            <w:r>
              <w:rPr>
                <w:lang w:val="it-IT"/>
              </w:rPr>
              <w:t>8</w:t>
            </w:r>
          </w:p>
        </w:tc>
        <w:tc>
          <w:tcPr>
            <w:tcW w:w="1547" w:type="dxa"/>
          </w:tcPr>
          <w:p w14:paraId="16BECEBC" w14:textId="5E7F2FDB" w:rsidR="00E00FE1" w:rsidRPr="006F58DF" w:rsidRDefault="4CA4456C" w:rsidP="00066630">
            <w:pPr>
              <w:cnfStyle w:val="000000000000" w:firstRow="0" w:lastRow="0" w:firstColumn="0" w:lastColumn="0" w:oddVBand="0" w:evenVBand="0" w:oddHBand="0" w:evenHBand="0" w:firstRowFirstColumn="0" w:firstRowLastColumn="0" w:lastRowFirstColumn="0" w:lastRowLastColumn="0"/>
              <w:rPr>
                <w:lang w:val="it-IT"/>
              </w:rPr>
            </w:pPr>
            <w:r w:rsidRPr="601708FD">
              <w:rPr>
                <w:lang w:val="it-IT"/>
              </w:rPr>
              <w:t>41,872</w:t>
            </w:r>
          </w:p>
        </w:tc>
      </w:tr>
      <w:tr w:rsidR="00E00FE1" w:rsidRPr="006F58DF" w14:paraId="2AED779A" w14:textId="77777777" w:rsidTr="00681F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767AE90" w14:textId="454AFC28" w:rsidR="00E00FE1" w:rsidRPr="006F58DF" w:rsidRDefault="00487A0C" w:rsidP="00066630">
            <w:pPr>
              <w:rPr>
                <w:lang w:val="it-IT"/>
              </w:rPr>
            </w:pPr>
            <w:r>
              <w:rPr>
                <w:lang w:val="it-IT"/>
              </w:rPr>
              <w:t>29</w:t>
            </w:r>
          </w:p>
        </w:tc>
        <w:tc>
          <w:tcPr>
            <w:tcW w:w="2876" w:type="dxa"/>
          </w:tcPr>
          <w:p w14:paraId="5FA0BDC7" w14:textId="38964A20" w:rsidR="00E00FE1" w:rsidRPr="006F58DF" w:rsidRDefault="3E291FA9" w:rsidP="00066630">
            <w:pPr>
              <w:cnfStyle w:val="000000100000" w:firstRow="0" w:lastRow="0" w:firstColumn="0" w:lastColumn="0" w:oddVBand="0" w:evenVBand="0" w:oddHBand="1" w:evenHBand="0" w:firstRowFirstColumn="0" w:firstRowLastColumn="0" w:lastRowFirstColumn="0" w:lastRowLastColumn="0"/>
              <w:rPr>
                <w:lang w:val="it-IT"/>
              </w:rPr>
            </w:pPr>
            <w:r w:rsidRPr="03FFF19C">
              <w:rPr>
                <w:lang w:val="it-IT"/>
              </w:rPr>
              <w:t>46720</w:t>
            </w:r>
            <w:r w:rsidR="0F8142A5" w:rsidRPr="03FFF19C">
              <w:rPr>
                <w:lang w:val="it-IT"/>
              </w:rPr>
              <w:t>L</w:t>
            </w:r>
          </w:p>
        </w:tc>
        <w:tc>
          <w:tcPr>
            <w:tcW w:w="2767" w:type="dxa"/>
          </w:tcPr>
          <w:p w14:paraId="349D51B0" w14:textId="2DAFAFE3" w:rsidR="00E00FE1" w:rsidRPr="006F58DF" w:rsidRDefault="00B05343" w:rsidP="00066630">
            <w:pPr>
              <w:cnfStyle w:val="000000100000" w:firstRow="0" w:lastRow="0" w:firstColumn="0" w:lastColumn="0" w:oddVBand="0" w:evenVBand="0" w:oddHBand="1" w:evenHBand="0" w:firstRowFirstColumn="0" w:firstRowLastColumn="0" w:lastRowFirstColumn="0" w:lastRowLastColumn="0"/>
              <w:rPr>
                <w:lang w:val="it-IT"/>
              </w:rPr>
            </w:pPr>
            <w:r>
              <w:rPr>
                <w:lang w:val="it-IT"/>
              </w:rPr>
              <w:t>180</w:t>
            </w:r>
          </w:p>
        </w:tc>
        <w:tc>
          <w:tcPr>
            <w:tcW w:w="1547" w:type="dxa"/>
          </w:tcPr>
          <w:p w14:paraId="125390FA" w14:textId="204BFF68" w:rsidR="00E00FE1" w:rsidRPr="006F58DF" w:rsidRDefault="39BB1025" w:rsidP="00066630">
            <w:pPr>
              <w:cnfStyle w:val="000000100000" w:firstRow="0" w:lastRow="0" w:firstColumn="0" w:lastColumn="0" w:oddVBand="0" w:evenVBand="0" w:oddHBand="1" w:evenHBand="0" w:firstRowFirstColumn="0" w:firstRowLastColumn="0" w:lastRowFirstColumn="0" w:lastRowLastColumn="0"/>
              <w:rPr>
                <w:lang w:val="it-IT"/>
              </w:rPr>
            </w:pPr>
            <w:r w:rsidRPr="3A59D921">
              <w:rPr>
                <w:lang w:val="it-IT"/>
              </w:rPr>
              <w:t>8409600</w:t>
            </w:r>
          </w:p>
        </w:tc>
      </w:tr>
      <w:tr w:rsidR="00E00FE1" w:rsidRPr="006F58DF" w14:paraId="2C92FEA0" w14:textId="77777777" w:rsidTr="00681FF8">
        <w:tc>
          <w:tcPr>
            <w:cnfStyle w:val="001000000000" w:firstRow="0" w:lastRow="0" w:firstColumn="1" w:lastColumn="0" w:oddVBand="0" w:evenVBand="0" w:oddHBand="0" w:evenHBand="0" w:firstRowFirstColumn="0" w:firstRowLastColumn="0" w:lastRowFirstColumn="0" w:lastRowLastColumn="0"/>
            <w:tcW w:w="1440" w:type="dxa"/>
          </w:tcPr>
          <w:p w14:paraId="73120BEF" w14:textId="075F2620" w:rsidR="00E00FE1" w:rsidRPr="006F58DF" w:rsidRDefault="00487A0C" w:rsidP="00066630">
            <w:pPr>
              <w:rPr>
                <w:lang w:val="it-IT"/>
              </w:rPr>
            </w:pPr>
            <w:r>
              <w:rPr>
                <w:lang w:val="it-IT"/>
              </w:rPr>
              <w:t>38</w:t>
            </w:r>
          </w:p>
        </w:tc>
        <w:tc>
          <w:tcPr>
            <w:tcW w:w="2876" w:type="dxa"/>
          </w:tcPr>
          <w:p w14:paraId="1660CA7C" w14:textId="5DC8EE84" w:rsidR="00E00FE1" w:rsidRPr="006F58DF" w:rsidRDefault="14353E5B" w:rsidP="00066630">
            <w:pPr>
              <w:cnfStyle w:val="000000000000" w:firstRow="0" w:lastRow="0" w:firstColumn="0" w:lastColumn="0" w:oddVBand="0" w:evenVBand="0" w:oddHBand="0" w:evenHBand="0" w:firstRowFirstColumn="0" w:firstRowLastColumn="0" w:lastRowFirstColumn="0" w:lastRowLastColumn="0"/>
              <w:rPr>
                <w:lang w:val="it-IT"/>
              </w:rPr>
            </w:pPr>
            <w:r w:rsidRPr="4AE0F53D">
              <w:rPr>
                <w:lang w:val="it-IT"/>
              </w:rPr>
              <w:t>104,822</w:t>
            </w:r>
            <w:r w:rsidR="0F8142A5" w:rsidRPr="4AE0F53D">
              <w:rPr>
                <w:lang w:val="it-IT"/>
              </w:rPr>
              <w:t>L</w:t>
            </w:r>
          </w:p>
        </w:tc>
        <w:tc>
          <w:tcPr>
            <w:tcW w:w="2767" w:type="dxa"/>
          </w:tcPr>
          <w:p w14:paraId="1A44B7DD" w14:textId="6FDFF145" w:rsidR="00E00FE1" w:rsidRPr="006F58DF" w:rsidRDefault="74AB782D" w:rsidP="00066630">
            <w:pPr>
              <w:cnfStyle w:val="000000000000" w:firstRow="0" w:lastRow="0" w:firstColumn="0" w:lastColumn="0" w:oddVBand="0" w:evenVBand="0" w:oddHBand="0" w:evenHBand="0" w:firstRowFirstColumn="0" w:firstRowLastColumn="0" w:lastRowFirstColumn="0" w:lastRowLastColumn="0"/>
              <w:rPr>
                <w:lang w:val="it-IT"/>
              </w:rPr>
            </w:pPr>
            <w:r w:rsidRPr="38738823">
              <w:rPr>
                <w:lang w:val="it-IT"/>
              </w:rPr>
              <w:t>24</w:t>
            </w:r>
          </w:p>
        </w:tc>
        <w:tc>
          <w:tcPr>
            <w:tcW w:w="1547" w:type="dxa"/>
          </w:tcPr>
          <w:p w14:paraId="594E5155" w14:textId="32DB1F5E" w:rsidR="00E00FE1" w:rsidRPr="006F58DF" w:rsidRDefault="13C56644" w:rsidP="00066630">
            <w:pPr>
              <w:cnfStyle w:val="000000000000" w:firstRow="0" w:lastRow="0" w:firstColumn="0" w:lastColumn="0" w:oddVBand="0" w:evenVBand="0" w:oddHBand="0" w:evenHBand="0" w:firstRowFirstColumn="0" w:firstRowLastColumn="0" w:lastRowFirstColumn="0" w:lastRowLastColumn="0"/>
              <w:rPr>
                <w:lang w:val="it-IT"/>
              </w:rPr>
            </w:pPr>
            <w:r w:rsidRPr="2F70EEAD">
              <w:rPr>
                <w:lang w:val="it-IT"/>
              </w:rPr>
              <w:t>2.515,728</w:t>
            </w:r>
          </w:p>
        </w:tc>
      </w:tr>
      <w:tr w:rsidR="001D0FFD" w:rsidRPr="006F58DF" w14:paraId="72CB035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3" w:type="dxa"/>
            <w:gridSpan w:val="3"/>
          </w:tcPr>
          <w:p w14:paraId="0FD4AC10" w14:textId="119207DA" w:rsidR="001D0FFD" w:rsidRPr="001D0FFD" w:rsidRDefault="001D0FFD" w:rsidP="001D0FFD">
            <w:pPr>
              <w:jc w:val="right"/>
              <w:rPr>
                <w:b w:val="0"/>
                <w:bCs w:val="0"/>
                <w:lang w:val="it-IT"/>
              </w:rPr>
            </w:pPr>
            <w:r w:rsidRPr="001D0FFD">
              <w:rPr>
                <w:b w:val="0"/>
                <w:bCs w:val="0"/>
                <w:lang w:val="it-IT"/>
              </w:rPr>
              <w:t xml:space="preserve">Costo operazioni </w:t>
            </w:r>
            <w:r w:rsidRPr="001D0FFD">
              <w:rPr>
                <w:b w:val="0"/>
                <w:bCs w:val="0"/>
                <w:u w:val="single"/>
                <w:lang w:val="it-IT"/>
              </w:rPr>
              <w:t>con ridondanza</w:t>
            </w:r>
          </w:p>
        </w:tc>
        <w:tc>
          <w:tcPr>
            <w:tcW w:w="1547" w:type="dxa"/>
          </w:tcPr>
          <w:p w14:paraId="6CD998E2" w14:textId="6CF2AA0A" w:rsidR="001D0FFD" w:rsidRPr="001D0FFD" w:rsidRDefault="00E77864" w:rsidP="00066630">
            <w:pPr>
              <w:cnfStyle w:val="000000100000" w:firstRow="0" w:lastRow="0" w:firstColumn="0" w:lastColumn="0" w:oddVBand="0" w:evenVBand="0" w:oddHBand="1" w:evenHBand="0" w:firstRowFirstColumn="0" w:firstRowLastColumn="0" w:lastRowFirstColumn="0" w:lastRowLastColumn="0"/>
              <w:rPr>
                <w:b/>
                <w:bCs/>
                <w:lang w:val="it-IT"/>
              </w:rPr>
            </w:pPr>
            <w:r>
              <w:rPr>
                <w:b/>
                <w:bCs/>
                <w:lang w:val="it-IT"/>
              </w:rPr>
              <w:fldChar w:fldCharType="begin"/>
            </w:r>
            <w:r>
              <w:rPr>
                <w:b/>
                <w:bCs/>
                <w:lang w:val="it-IT"/>
              </w:rPr>
              <w:instrText xml:space="preserve"> =SUM(ABOVE) </w:instrText>
            </w:r>
            <w:r>
              <w:rPr>
                <w:b/>
                <w:bCs/>
                <w:lang w:val="it-IT"/>
              </w:rPr>
              <w:fldChar w:fldCharType="separate"/>
            </w:r>
            <w:r w:rsidR="00385300">
              <w:rPr>
                <w:b/>
                <w:bCs/>
                <w:noProof/>
                <w:lang w:val="it-IT"/>
              </w:rPr>
              <w:t>8.412.212,2</w:t>
            </w:r>
            <w:r>
              <w:rPr>
                <w:b/>
                <w:bCs/>
                <w:lang w:val="it-IT"/>
              </w:rPr>
              <w:fldChar w:fldCharType="end"/>
            </w:r>
          </w:p>
        </w:tc>
      </w:tr>
    </w:tbl>
    <w:p w14:paraId="4918BC19" w14:textId="77777777" w:rsidR="00444C70" w:rsidRDefault="00444C70" w:rsidP="003304D5">
      <w:pPr>
        <w:jc w:val="both"/>
        <w:rPr>
          <w:lang w:val="it-IT"/>
        </w:rPr>
      </w:pPr>
    </w:p>
    <w:p w14:paraId="13CCACC0" w14:textId="087B8B1A" w:rsidR="00F57569" w:rsidRDefault="003572EC" w:rsidP="003304D5">
      <w:pPr>
        <w:jc w:val="both"/>
        <w:rPr>
          <w:lang w:val="it-IT"/>
        </w:rPr>
      </w:pPr>
      <w:commentRangeStart w:id="67"/>
      <w:r>
        <w:rPr>
          <w:lang w:val="it-IT"/>
        </w:rPr>
        <w:t xml:space="preserve">Quindi optiamo per la ridondanza e mettiamo gli attributi </w:t>
      </w:r>
      <w:r w:rsidR="00E63887">
        <w:rPr>
          <w:lang w:val="it-IT"/>
        </w:rPr>
        <w:t>“</w:t>
      </w:r>
      <w:r w:rsidRPr="00E63887">
        <w:rPr>
          <w:i/>
          <w:iCs/>
          <w:lang w:val="it-IT"/>
        </w:rPr>
        <w:t>zona</w:t>
      </w:r>
      <w:r w:rsidR="00E63887">
        <w:rPr>
          <w:lang w:val="it-IT"/>
        </w:rPr>
        <w:t>”</w:t>
      </w:r>
      <w:r>
        <w:rPr>
          <w:lang w:val="it-IT"/>
        </w:rPr>
        <w:t xml:space="preserve"> e </w:t>
      </w:r>
      <w:r w:rsidR="00E63887">
        <w:rPr>
          <w:lang w:val="it-IT"/>
        </w:rPr>
        <w:t>“</w:t>
      </w:r>
      <w:r w:rsidRPr="00E63887">
        <w:rPr>
          <w:i/>
          <w:iCs/>
          <w:lang w:val="it-IT"/>
        </w:rPr>
        <w:t>utente</w:t>
      </w:r>
      <w:r w:rsidR="00E63887">
        <w:rPr>
          <w:lang w:val="it-IT"/>
        </w:rPr>
        <w:t>”</w:t>
      </w:r>
      <w:r>
        <w:rPr>
          <w:lang w:val="it-IT"/>
        </w:rPr>
        <w:t xml:space="preserve"> </w:t>
      </w:r>
      <w:r w:rsidR="00AE6B56">
        <w:rPr>
          <w:lang w:val="it-IT"/>
        </w:rPr>
        <w:t>nell’entità</w:t>
      </w:r>
      <w:r>
        <w:rPr>
          <w:lang w:val="it-IT"/>
        </w:rPr>
        <w:t xml:space="preserve"> </w:t>
      </w:r>
      <w:r w:rsidRPr="00AE6B56">
        <w:rPr>
          <w:i/>
          <w:iCs/>
          <w:lang w:val="it-IT"/>
        </w:rPr>
        <w:t>Post</w:t>
      </w:r>
      <w:r>
        <w:rPr>
          <w:lang w:val="it-IT"/>
        </w:rPr>
        <w:t>.</w:t>
      </w:r>
      <w:commentRangeEnd w:id="67"/>
      <w:r w:rsidR="0053519D">
        <w:rPr>
          <w:rStyle w:val="Rimandocommento"/>
        </w:rPr>
        <w:commentReference w:id="67"/>
      </w:r>
    </w:p>
    <w:p w14:paraId="1CB32DDB" w14:textId="3D31D82A" w:rsidR="00633088" w:rsidRDefault="008B3300" w:rsidP="008F64C2">
      <w:pPr>
        <w:jc w:val="center"/>
        <w:rPr>
          <w:rStyle w:val="Enfasicorsivo"/>
          <w:lang w:val="it-IT"/>
        </w:rPr>
      </w:pPr>
      <w:r>
        <w:rPr>
          <w:noProof/>
          <w:color w:val="2F1B15" w:themeColor="accent1" w:themeShade="BF"/>
          <w:lang w:val="it-IT"/>
        </w:rPr>
        <w:lastRenderedPageBreak/>
        <w:drawing>
          <wp:inline distT="0" distB="0" distL="0" distR="0" wp14:anchorId="3C3E8E90" wp14:editId="39122FB4">
            <wp:extent cx="3016250" cy="2090376"/>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31">
                      <a:extLst>
                        <a:ext uri="{28A0092B-C50C-407E-A947-70E740481C1C}">
                          <a14:useLocalDpi xmlns:a14="http://schemas.microsoft.com/office/drawing/2010/main" val="0"/>
                        </a:ext>
                      </a:extLst>
                    </a:blip>
                    <a:stretch>
                      <a:fillRect/>
                    </a:stretch>
                  </pic:blipFill>
                  <pic:spPr>
                    <a:xfrm>
                      <a:off x="0" y="0"/>
                      <a:ext cx="3046257" cy="2111172"/>
                    </a:xfrm>
                    <a:prstGeom prst="rect">
                      <a:avLst/>
                    </a:prstGeom>
                  </pic:spPr>
                </pic:pic>
              </a:graphicData>
            </a:graphic>
          </wp:inline>
        </w:drawing>
      </w:r>
    </w:p>
    <w:p w14:paraId="542B295D" w14:textId="77777777" w:rsidR="00187EA4" w:rsidRDefault="00187EA4" w:rsidP="008F64C2">
      <w:pPr>
        <w:jc w:val="center"/>
        <w:rPr>
          <w:rStyle w:val="Enfasicorsivo"/>
          <w:rFonts w:asciiTheme="majorHAnsi" w:eastAsiaTheme="majorEastAsia" w:hAnsiTheme="majorHAnsi" w:cstheme="majorBidi"/>
          <w:b/>
          <w:i/>
          <w:iCs/>
          <w:lang w:val="it-IT"/>
        </w:rPr>
      </w:pPr>
    </w:p>
    <w:p w14:paraId="1B5E4E8F" w14:textId="1E7C70DA" w:rsidR="00187EA4" w:rsidRPr="00187EA4" w:rsidRDefault="003B59E5" w:rsidP="00187EA4">
      <w:pPr>
        <w:pStyle w:val="Titolo4"/>
        <w:rPr>
          <w:color w:val="2F1B15" w:themeColor="accent1" w:themeShade="BF"/>
          <w:lang w:val="it-IT"/>
        </w:rPr>
      </w:pPr>
      <w:commentRangeStart w:id="68"/>
      <w:r>
        <w:rPr>
          <w:rStyle w:val="Enfasicorsivo"/>
          <w:lang w:val="it-IT"/>
        </w:rPr>
        <w:t>Attributo Num_misurazioni dell’entità Sessione campionamento</w:t>
      </w:r>
      <w:commentRangeEnd w:id="68"/>
      <w:r w:rsidR="007826A8">
        <w:rPr>
          <w:rStyle w:val="Rimandocommento"/>
          <w:rFonts w:asciiTheme="minorHAnsi" w:eastAsiaTheme="minorEastAsia" w:hAnsiTheme="minorHAnsi" w:cstheme="minorBidi"/>
          <w:b w:val="0"/>
          <w:i w:val="0"/>
          <w:iCs w:val="0"/>
          <w:color w:val="4D322D" w:themeColor="text2"/>
        </w:rPr>
        <w:commentReference w:id="68"/>
      </w:r>
    </w:p>
    <w:p w14:paraId="5D837702" w14:textId="3873D41C" w:rsidR="00111CB4" w:rsidRPr="0084314D" w:rsidRDefault="00111CB4" w:rsidP="00111CB4">
      <w:pPr>
        <w:jc w:val="center"/>
        <w:rPr>
          <w:rStyle w:val="Enfasicorsivo"/>
          <w:lang w:val="it-IT"/>
        </w:rPr>
      </w:pPr>
      <w:r w:rsidRPr="0084314D">
        <w:rPr>
          <w:rStyle w:val="Enfasicorsivo"/>
          <w:lang w:val="it-IT"/>
        </w:rPr>
        <w:t>In assenza di ridondanza:</w:t>
      </w:r>
    </w:p>
    <w:tbl>
      <w:tblPr>
        <w:tblStyle w:val="Tabellaelenco3-colore5"/>
        <w:tblW w:w="4997" w:type="pct"/>
        <w:tblLook w:val="04A0" w:firstRow="1" w:lastRow="0" w:firstColumn="1" w:lastColumn="0" w:noHBand="0" w:noVBand="1"/>
      </w:tblPr>
      <w:tblGrid>
        <w:gridCol w:w="2203"/>
        <w:gridCol w:w="2304"/>
        <w:gridCol w:w="1836"/>
        <w:gridCol w:w="2287"/>
      </w:tblGrid>
      <w:tr w:rsidR="00111CB4" w:rsidRPr="0042210C" w14:paraId="2B0A7686" w14:textId="77777777" w:rsidTr="00111CB4">
        <w:trPr>
          <w:cnfStyle w:val="100000000000" w:firstRow="1" w:lastRow="0" w:firstColumn="0" w:lastColumn="0" w:oddVBand="0" w:evenVBand="0" w:oddHBand="0" w:evenHBand="0" w:firstRowFirstColumn="0" w:firstRowLastColumn="0" w:lastRowFirstColumn="0" w:lastRowLastColumn="0"/>
          <w:trHeight w:val="421"/>
        </w:trPr>
        <w:tc>
          <w:tcPr>
            <w:cnfStyle w:val="001000000100" w:firstRow="0" w:lastRow="0" w:firstColumn="1" w:lastColumn="0" w:oddVBand="0" w:evenVBand="0" w:oddHBand="0" w:evenHBand="0" w:firstRowFirstColumn="1" w:firstRowLastColumn="0" w:lastRowFirstColumn="0" w:lastRowLastColumn="0"/>
            <w:tcW w:w="5000" w:type="pct"/>
            <w:gridSpan w:val="4"/>
          </w:tcPr>
          <w:p w14:paraId="17797F04" w14:textId="228D8902" w:rsidR="00111CB4" w:rsidRPr="0042210C" w:rsidRDefault="00111CB4">
            <w:pPr>
              <w:jc w:val="center"/>
              <w:rPr>
                <w:lang w:val="it-IT"/>
              </w:rPr>
            </w:pPr>
            <w:r w:rsidRPr="0042210C">
              <w:rPr>
                <w:lang w:val="it-IT"/>
              </w:rPr>
              <w:t xml:space="preserve">Operazione </w:t>
            </w:r>
            <w:r>
              <w:rPr>
                <w:lang w:val="it-IT"/>
              </w:rPr>
              <w:t>3</w:t>
            </w:r>
          </w:p>
        </w:tc>
      </w:tr>
      <w:tr w:rsidR="00111CB4" w:rsidRPr="0042210C" w14:paraId="45235C1B" w14:textId="77777777" w:rsidTr="00111CB4">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276" w:type="pct"/>
            <w:shd w:val="clear" w:color="auto" w:fill="864F3E" w:themeFill="accent1" w:themeFillTint="BF"/>
          </w:tcPr>
          <w:p w14:paraId="4B71C3C0" w14:textId="77777777" w:rsidR="00111CB4" w:rsidRPr="0042210C" w:rsidRDefault="00111CB4">
            <w:pPr>
              <w:rPr>
                <w:color w:val="FFFFFF" w:themeColor="background1"/>
                <w:lang w:val="it-IT"/>
              </w:rPr>
            </w:pPr>
            <w:r w:rsidRPr="0042210C">
              <w:rPr>
                <w:color w:val="FFFFFF" w:themeColor="background1"/>
                <w:lang w:val="it-IT"/>
              </w:rPr>
              <w:t>Concetto</w:t>
            </w:r>
          </w:p>
        </w:tc>
        <w:tc>
          <w:tcPr>
            <w:tcW w:w="1335" w:type="pct"/>
            <w:shd w:val="clear" w:color="auto" w:fill="864F3E" w:themeFill="accent1" w:themeFillTint="BF"/>
          </w:tcPr>
          <w:p w14:paraId="666F8B1E" w14:textId="77777777" w:rsidR="00111CB4" w:rsidRPr="0042210C" w:rsidRDefault="00111CB4">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Costrutto</w:t>
            </w:r>
          </w:p>
        </w:tc>
        <w:tc>
          <w:tcPr>
            <w:tcW w:w="1064" w:type="pct"/>
            <w:shd w:val="clear" w:color="auto" w:fill="864F3E" w:themeFill="accent1" w:themeFillTint="BF"/>
          </w:tcPr>
          <w:p w14:paraId="6038ED17" w14:textId="77777777" w:rsidR="00111CB4" w:rsidRPr="0042210C" w:rsidRDefault="00111CB4">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Accessi</w:t>
            </w:r>
          </w:p>
        </w:tc>
        <w:tc>
          <w:tcPr>
            <w:tcW w:w="1325" w:type="pct"/>
            <w:shd w:val="clear" w:color="auto" w:fill="864F3E" w:themeFill="accent1" w:themeFillTint="BF"/>
          </w:tcPr>
          <w:p w14:paraId="02EC7A7A" w14:textId="77777777" w:rsidR="00111CB4" w:rsidRPr="0042210C" w:rsidRDefault="00111CB4">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Tipologia</w:t>
            </w:r>
          </w:p>
        </w:tc>
      </w:tr>
      <w:tr w:rsidR="00111CB4" w:rsidRPr="0042210C" w14:paraId="5FEE2E14" w14:textId="77777777" w:rsidTr="00111CB4">
        <w:trPr>
          <w:trHeight w:val="421"/>
        </w:trPr>
        <w:tc>
          <w:tcPr>
            <w:cnfStyle w:val="001000000000" w:firstRow="0" w:lastRow="0" w:firstColumn="1" w:lastColumn="0" w:oddVBand="0" w:evenVBand="0" w:oddHBand="0" w:evenHBand="0" w:firstRowFirstColumn="0" w:firstRowLastColumn="0" w:lastRowFirstColumn="0" w:lastRowLastColumn="0"/>
            <w:tcW w:w="1276" w:type="pct"/>
          </w:tcPr>
          <w:p w14:paraId="78916414" w14:textId="77D1474D" w:rsidR="00111CB4" w:rsidRDefault="00AA7D5A">
            <w:pPr>
              <w:rPr>
                <w:lang w:val="it-IT"/>
              </w:rPr>
            </w:pPr>
            <w:r>
              <w:rPr>
                <w:lang w:val="it-IT"/>
              </w:rPr>
              <w:t>Sessione campionamento</w:t>
            </w:r>
          </w:p>
        </w:tc>
        <w:tc>
          <w:tcPr>
            <w:tcW w:w="1335" w:type="pct"/>
          </w:tcPr>
          <w:p w14:paraId="7CB95629" w14:textId="7921E481" w:rsidR="00111CB4" w:rsidRPr="0042210C" w:rsidRDefault="00AA7D5A">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064" w:type="pct"/>
          </w:tcPr>
          <w:p w14:paraId="6D2B6FAF" w14:textId="3C78DD35" w:rsidR="00111CB4" w:rsidRDefault="00CB7F23">
            <w:pPr>
              <w:cnfStyle w:val="000000000000" w:firstRow="0" w:lastRow="0" w:firstColumn="0" w:lastColumn="0" w:oddVBand="0" w:evenVBand="0" w:oddHBand="0" w:evenHBand="0" w:firstRowFirstColumn="0" w:firstRowLastColumn="0" w:lastRowFirstColumn="0" w:lastRowLastColumn="0"/>
              <w:rPr>
                <w:lang w:val="it-IT"/>
              </w:rPr>
            </w:pPr>
            <w:r>
              <w:rPr>
                <w:lang w:val="it-IT"/>
              </w:rPr>
              <w:t>1</w:t>
            </w:r>
          </w:p>
        </w:tc>
        <w:tc>
          <w:tcPr>
            <w:tcW w:w="1325" w:type="pct"/>
          </w:tcPr>
          <w:p w14:paraId="3668721A" w14:textId="03CB1718" w:rsidR="00111CB4" w:rsidRPr="0042210C" w:rsidRDefault="00CB7F23">
            <w:pPr>
              <w:cnfStyle w:val="000000000000" w:firstRow="0" w:lastRow="0" w:firstColumn="0" w:lastColumn="0" w:oddVBand="0" w:evenVBand="0" w:oddHBand="0" w:evenHBand="0" w:firstRowFirstColumn="0" w:firstRowLastColumn="0" w:lastRowFirstColumn="0" w:lastRowLastColumn="0"/>
              <w:rPr>
                <w:lang w:val="it-IT"/>
              </w:rPr>
            </w:pPr>
            <w:r>
              <w:rPr>
                <w:lang w:val="it-IT"/>
              </w:rPr>
              <w:t>S</w:t>
            </w:r>
          </w:p>
        </w:tc>
      </w:tr>
    </w:tbl>
    <w:p w14:paraId="501FC87D" w14:textId="77777777" w:rsidR="003B4CDD" w:rsidRDefault="003B4CDD" w:rsidP="00D159A5">
      <w:pPr>
        <w:rPr>
          <w:lang w:val="it-IT"/>
        </w:rPr>
      </w:pPr>
    </w:p>
    <w:tbl>
      <w:tblPr>
        <w:tblStyle w:val="Tabellaelenco3-colore5"/>
        <w:tblW w:w="4997" w:type="pct"/>
        <w:tblLook w:val="04A0" w:firstRow="1" w:lastRow="0" w:firstColumn="1" w:lastColumn="0" w:noHBand="0" w:noVBand="1"/>
      </w:tblPr>
      <w:tblGrid>
        <w:gridCol w:w="2203"/>
        <w:gridCol w:w="2304"/>
        <w:gridCol w:w="1836"/>
        <w:gridCol w:w="2287"/>
      </w:tblGrid>
      <w:tr w:rsidR="00111CB4" w:rsidRPr="0042210C" w14:paraId="29B5AF4A" w14:textId="77777777">
        <w:trPr>
          <w:cnfStyle w:val="100000000000" w:firstRow="1" w:lastRow="0" w:firstColumn="0" w:lastColumn="0" w:oddVBand="0" w:evenVBand="0" w:oddHBand="0" w:evenHBand="0" w:firstRowFirstColumn="0" w:firstRowLastColumn="0" w:lastRowFirstColumn="0" w:lastRowLastColumn="0"/>
          <w:trHeight w:val="421"/>
        </w:trPr>
        <w:tc>
          <w:tcPr>
            <w:cnfStyle w:val="001000000100" w:firstRow="0" w:lastRow="0" w:firstColumn="1" w:lastColumn="0" w:oddVBand="0" w:evenVBand="0" w:oddHBand="0" w:evenHBand="0" w:firstRowFirstColumn="1" w:firstRowLastColumn="0" w:lastRowFirstColumn="0" w:lastRowLastColumn="0"/>
            <w:tcW w:w="5000" w:type="pct"/>
            <w:gridSpan w:val="4"/>
          </w:tcPr>
          <w:p w14:paraId="2550D986" w14:textId="334F8AD9" w:rsidR="00111CB4" w:rsidRPr="0042210C" w:rsidRDefault="00111CB4">
            <w:pPr>
              <w:jc w:val="center"/>
              <w:rPr>
                <w:lang w:val="it-IT"/>
              </w:rPr>
            </w:pPr>
            <w:r w:rsidRPr="0042210C">
              <w:rPr>
                <w:lang w:val="it-IT"/>
              </w:rPr>
              <w:t xml:space="preserve">Operazione </w:t>
            </w:r>
            <w:r>
              <w:rPr>
                <w:lang w:val="it-IT"/>
              </w:rPr>
              <w:t>4</w:t>
            </w:r>
          </w:p>
        </w:tc>
      </w:tr>
      <w:tr w:rsidR="00111CB4" w:rsidRPr="0042210C" w14:paraId="43C8D223" w14:textId="77777777">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276" w:type="pct"/>
            <w:shd w:val="clear" w:color="auto" w:fill="864F3E" w:themeFill="accent1" w:themeFillTint="BF"/>
          </w:tcPr>
          <w:p w14:paraId="3A1279E8" w14:textId="77777777" w:rsidR="00111CB4" w:rsidRPr="0042210C" w:rsidRDefault="00111CB4">
            <w:pPr>
              <w:rPr>
                <w:color w:val="FFFFFF" w:themeColor="background1"/>
                <w:lang w:val="it-IT"/>
              </w:rPr>
            </w:pPr>
            <w:r w:rsidRPr="0042210C">
              <w:rPr>
                <w:color w:val="FFFFFF" w:themeColor="background1"/>
                <w:lang w:val="it-IT"/>
              </w:rPr>
              <w:t>Concetto</w:t>
            </w:r>
          </w:p>
        </w:tc>
        <w:tc>
          <w:tcPr>
            <w:tcW w:w="1335" w:type="pct"/>
            <w:shd w:val="clear" w:color="auto" w:fill="864F3E" w:themeFill="accent1" w:themeFillTint="BF"/>
          </w:tcPr>
          <w:p w14:paraId="71DB92D1" w14:textId="77777777" w:rsidR="00111CB4" w:rsidRPr="0042210C" w:rsidRDefault="00111CB4">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Costrutto</w:t>
            </w:r>
          </w:p>
        </w:tc>
        <w:tc>
          <w:tcPr>
            <w:tcW w:w="1064" w:type="pct"/>
            <w:shd w:val="clear" w:color="auto" w:fill="864F3E" w:themeFill="accent1" w:themeFillTint="BF"/>
          </w:tcPr>
          <w:p w14:paraId="0F9C5E74" w14:textId="77777777" w:rsidR="00111CB4" w:rsidRPr="0042210C" w:rsidRDefault="00111CB4">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Accessi</w:t>
            </w:r>
          </w:p>
        </w:tc>
        <w:tc>
          <w:tcPr>
            <w:tcW w:w="1325" w:type="pct"/>
            <w:shd w:val="clear" w:color="auto" w:fill="864F3E" w:themeFill="accent1" w:themeFillTint="BF"/>
          </w:tcPr>
          <w:p w14:paraId="7CE04BCC" w14:textId="77777777" w:rsidR="00111CB4" w:rsidRPr="0042210C" w:rsidRDefault="00111CB4">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Tipologia</w:t>
            </w:r>
          </w:p>
        </w:tc>
      </w:tr>
      <w:tr w:rsidR="00111CB4" w:rsidRPr="0042210C" w14:paraId="56030AC6" w14:textId="77777777">
        <w:trPr>
          <w:trHeight w:val="421"/>
        </w:trPr>
        <w:tc>
          <w:tcPr>
            <w:cnfStyle w:val="001000000000" w:firstRow="0" w:lastRow="0" w:firstColumn="1" w:lastColumn="0" w:oddVBand="0" w:evenVBand="0" w:oddHBand="0" w:evenHBand="0" w:firstRowFirstColumn="0" w:firstRowLastColumn="0" w:lastRowFirstColumn="0" w:lastRowLastColumn="0"/>
            <w:tcW w:w="1276" w:type="pct"/>
          </w:tcPr>
          <w:p w14:paraId="0A325A77" w14:textId="2948E83B" w:rsidR="00111CB4" w:rsidRDefault="005B3133">
            <w:pPr>
              <w:rPr>
                <w:lang w:val="it-IT"/>
              </w:rPr>
            </w:pPr>
            <w:r>
              <w:rPr>
                <w:lang w:val="it-IT"/>
              </w:rPr>
              <w:t>Sessione campionamento</w:t>
            </w:r>
          </w:p>
        </w:tc>
        <w:tc>
          <w:tcPr>
            <w:tcW w:w="1335" w:type="pct"/>
          </w:tcPr>
          <w:p w14:paraId="48C5413A" w14:textId="6D01E4D1" w:rsidR="00111CB4" w:rsidRPr="0042210C" w:rsidRDefault="005B3133">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064" w:type="pct"/>
          </w:tcPr>
          <w:p w14:paraId="5264182C" w14:textId="7CB41E68" w:rsidR="00111CB4" w:rsidRDefault="005B3133">
            <w:pPr>
              <w:cnfStyle w:val="000000000000" w:firstRow="0" w:lastRow="0" w:firstColumn="0" w:lastColumn="0" w:oddVBand="0" w:evenVBand="0" w:oddHBand="0" w:evenHBand="0" w:firstRowFirstColumn="0" w:firstRowLastColumn="0" w:lastRowFirstColumn="0" w:lastRowLastColumn="0"/>
              <w:rPr>
                <w:lang w:val="it-IT"/>
              </w:rPr>
            </w:pPr>
            <w:r>
              <w:rPr>
                <w:lang w:val="it-IT"/>
              </w:rPr>
              <w:t>1</w:t>
            </w:r>
          </w:p>
        </w:tc>
        <w:tc>
          <w:tcPr>
            <w:tcW w:w="1325" w:type="pct"/>
          </w:tcPr>
          <w:p w14:paraId="65004279" w14:textId="182FC429" w:rsidR="00111CB4" w:rsidRPr="0042210C" w:rsidRDefault="005B3133">
            <w:pPr>
              <w:cnfStyle w:val="000000000000" w:firstRow="0" w:lastRow="0" w:firstColumn="0" w:lastColumn="0" w:oddVBand="0" w:evenVBand="0" w:oddHBand="0" w:evenHBand="0" w:firstRowFirstColumn="0" w:firstRowLastColumn="0" w:lastRowFirstColumn="0" w:lastRowLastColumn="0"/>
              <w:rPr>
                <w:lang w:val="it-IT"/>
              </w:rPr>
            </w:pPr>
            <w:r>
              <w:rPr>
                <w:lang w:val="it-IT"/>
              </w:rPr>
              <w:t>L</w:t>
            </w:r>
          </w:p>
        </w:tc>
      </w:tr>
      <w:tr w:rsidR="009B22C5" w:rsidRPr="0042210C" w14:paraId="1EE67B24" w14:textId="77777777">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276" w:type="pct"/>
          </w:tcPr>
          <w:p w14:paraId="28DAE5A7" w14:textId="6F0EFD65" w:rsidR="009B22C5" w:rsidRDefault="00690151">
            <w:pPr>
              <w:rPr>
                <w:lang w:val="it-IT"/>
              </w:rPr>
            </w:pPr>
            <w:r>
              <w:rPr>
                <w:lang w:val="it-IT"/>
              </w:rPr>
              <w:t>Raccolta</w:t>
            </w:r>
          </w:p>
        </w:tc>
        <w:tc>
          <w:tcPr>
            <w:tcW w:w="1335" w:type="pct"/>
          </w:tcPr>
          <w:p w14:paraId="70A902D2" w14:textId="2D1BF4D1" w:rsidR="009B22C5" w:rsidRDefault="00690151">
            <w:pPr>
              <w:cnfStyle w:val="000000100000" w:firstRow="0" w:lastRow="0" w:firstColumn="0" w:lastColumn="0" w:oddVBand="0" w:evenVBand="0" w:oddHBand="1" w:evenHBand="0" w:firstRowFirstColumn="0" w:firstRowLastColumn="0" w:lastRowFirstColumn="0" w:lastRowLastColumn="0"/>
              <w:rPr>
                <w:lang w:val="it-IT"/>
              </w:rPr>
            </w:pPr>
            <w:r>
              <w:rPr>
                <w:lang w:val="it-IT"/>
              </w:rPr>
              <w:t>R</w:t>
            </w:r>
          </w:p>
        </w:tc>
        <w:tc>
          <w:tcPr>
            <w:tcW w:w="1064" w:type="pct"/>
          </w:tcPr>
          <w:p w14:paraId="1EDE1340" w14:textId="6CAEE8F5" w:rsidR="009B22C5" w:rsidRDefault="004973D0">
            <w:pPr>
              <w:cnfStyle w:val="000000100000" w:firstRow="0" w:lastRow="0" w:firstColumn="0" w:lastColumn="0" w:oddVBand="0" w:evenVBand="0" w:oddHBand="1" w:evenHBand="0" w:firstRowFirstColumn="0" w:firstRowLastColumn="0" w:lastRowFirstColumn="0" w:lastRowLastColumn="0"/>
              <w:rPr>
                <w:lang w:val="it-IT"/>
              </w:rPr>
            </w:pPr>
            <w:r>
              <w:rPr>
                <w:lang w:val="it-IT"/>
              </w:rPr>
              <w:t>180</w:t>
            </w:r>
          </w:p>
        </w:tc>
        <w:tc>
          <w:tcPr>
            <w:tcW w:w="1325" w:type="pct"/>
          </w:tcPr>
          <w:p w14:paraId="48953386" w14:textId="0D2BEBE1" w:rsidR="009B22C5" w:rsidRDefault="004973D0">
            <w:pPr>
              <w:cnfStyle w:val="000000100000" w:firstRow="0" w:lastRow="0" w:firstColumn="0" w:lastColumn="0" w:oddVBand="0" w:evenVBand="0" w:oddHBand="1" w:evenHBand="0" w:firstRowFirstColumn="0" w:firstRowLastColumn="0" w:lastRowFirstColumn="0" w:lastRowLastColumn="0"/>
              <w:rPr>
                <w:lang w:val="it-IT"/>
              </w:rPr>
            </w:pPr>
            <w:r>
              <w:rPr>
                <w:lang w:val="it-IT"/>
              </w:rPr>
              <w:t>L</w:t>
            </w:r>
          </w:p>
        </w:tc>
      </w:tr>
      <w:tr w:rsidR="005B3133" w:rsidRPr="0042210C" w14:paraId="1975D368" w14:textId="77777777">
        <w:trPr>
          <w:trHeight w:val="421"/>
        </w:trPr>
        <w:tc>
          <w:tcPr>
            <w:cnfStyle w:val="001000000000" w:firstRow="0" w:lastRow="0" w:firstColumn="1" w:lastColumn="0" w:oddVBand="0" w:evenVBand="0" w:oddHBand="0" w:evenHBand="0" w:firstRowFirstColumn="0" w:firstRowLastColumn="0" w:lastRowFirstColumn="0" w:lastRowLastColumn="0"/>
            <w:tcW w:w="1276" w:type="pct"/>
          </w:tcPr>
          <w:p w14:paraId="6F9301D5" w14:textId="53B618D9" w:rsidR="005B3133" w:rsidRDefault="005B3133" w:rsidP="005B3133">
            <w:pPr>
              <w:rPr>
                <w:lang w:val="it-IT"/>
              </w:rPr>
            </w:pPr>
            <w:r>
              <w:rPr>
                <w:lang w:val="it-IT"/>
              </w:rPr>
              <w:t>Misurazione</w:t>
            </w:r>
          </w:p>
        </w:tc>
        <w:tc>
          <w:tcPr>
            <w:tcW w:w="1335" w:type="pct"/>
          </w:tcPr>
          <w:p w14:paraId="75BA46C8" w14:textId="0BE410E8" w:rsidR="005B3133" w:rsidRPr="0042210C" w:rsidRDefault="005B3133" w:rsidP="005B3133">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064" w:type="pct"/>
          </w:tcPr>
          <w:p w14:paraId="063A50FC" w14:textId="4769401D" w:rsidR="005B3133" w:rsidRDefault="005B3133" w:rsidP="005B3133">
            <w:pPr>
              <w:cnfStyle w:val="000000000000" w:firstRow="0" w:lastRow="0" w:firstColumn="0" w:lastColumn="0" w:oddVBand="0" w:evenVBand="0" w:oddHBand="0" w:evenHBand="0" w:firstRowFirstColumn="0" w:firstRowLastColumn="0" w:lastRowFirstColumn="0" w:lastRowLastColumn="0"/>
              <w:rPr>
                <w:lang w:val="it-IT"/>
              </w:rPr>
            </w:pPr>
            <w:r>
              <w:rPr>
                <w:lang w:val="it-IT"/>
              </w:rPr>
              <w:t>180</w:t>
            </w:r>
          </w:p>
        </w:tc>
        <w:tc>
          <w:tcPr>
            <w:tcW w:w="1325" w:type="pct"/>
          </w:tcPr>
          <w:p w14:paraId="06417D70" w14:textId="2BCD7C57" w:rsidR="005B3133" w:rsidRPr="0042210C" w:rsidRDefault="005B3133" w:rsidP="005B3133">
            <w:pPr>
              <w:cnfStyle w:val="000000000000" w:firstRow="0" w:lastRow="0" w:firstColumn="0" w:lastColumn="0" w:oddVBand="0" w:evenVBand="0" w:oddHBand="0" w:evenHBand="0" w:firstRowFirstColumn="0" w:firstRowLastColumn="0" w:lastRowFirstColumn="0" w:lastRowLastColumn="0"/>
              <w:rPr>
                <w:lang w:val="it-IT"/>
              </w:rPr>
            </w:pPr>
            <w:r>
              <w:rPr>
                <w:lang w:val="it-IT"/>
              </w:rPr>
              <w:t>S</w:t>
            </w:r>
          </w:p>
        </w:tc>
      </w:tr>
    </w:tbl>
    <w:p w14:paraId="5F3C3F2F" w14:textId="77777777" w:rsidR="00111CB4" w:rsidRDefault="00111CB4" w:rsidP="00D159A5">
      <w:pPr>
        <w:rPr>
          <w:lang w:val="it-IT"/>
        </w:rPr>
      </w:pPr>
    </w:p>
    <w:tbl>
      <w:tblPr>
        <w:tblStyle w:val="Tabellaelenco3-colore5"/>
        <w:tblW w:w="4997" w:type="pct"/>
        <w:tblLook w:val="04A0" w:firstRow="1" w:lastRow="0" w:firstColumn="1" w:lastColumn="0" w:noHBand="0" w:noVBand="1"/>
      </w:tblPr>
      <w:tblGrid>
        <w:gridCol w:w="2203"/>
        <w:gridCol w:w="2304"/>
        <w:gridCol w:w="1836"/>
        <w:gridCol w:w="2287"/>
      </w:tblGrid>
      <w:tr w:rsidR="00111CB4" w:rsidRPr="0042210C" w14:paraId="5B80F46A" w14:textId="77777777">
        <w:trPr>
          <w:cnfStyle w:val="100000000000" w:firstRow="1" w:lastRow="0" w:firstColumn="0" w:lastColumn="0" w:oddVBand="0" w:evenVBand="0" w:oddHBand="0" w:evenHBand="0" w:firstRowFirstColumn="0" w:firstRowLastColumn="0" w:lastRowFirstColumn="0" w:lastRowLastColumn="0"/>
          <w:trHeight w:val="421"/>
        </w:trPr>
        <w:tc>
          <w:tcPr>
            <w:cnfStyle w:val="001000000100" w:firstRow="0" w:lastRow="0" w:firstColumn="1" w:lastColumn="0" w:oddVBand="0" w:evenVBand="0" w:oddHBand="0" w:evenHBand="0" w:firstRowFirstColumn="1" w:firstRowLastColumn="0" w:lastRowFirstColumn="0" w:lastRowLastColumn="0"/>
            <w:tcW w:w="5000" w:type="pct"/>
            <w:gridSpan w:val="4"/>
          </w:tcPr>
          <w:p w14:paraId="371C80AB" w14:textId="06DD4D92" w:rsidR="00111CB4" w:rsidRPr="0042210C" w:rsidRDefault="00111CB4">
            <w:pPr>
              <w:jc w:val="center"/>
              <w:rPr>
                <w:lang w:val="it-IT"/>
              </w:rPr>
            </w:pPr>
            <w:r w:rsidRPr="0042210C">
              <w:rPr>
                <w:lang w:val="it-IT"/>
              </w:rPr>
              <w:t xml:space="preserve">Operazione </w:t>
            </w:r>
            <w:r>
              <w:rPr>
                <w:lang w:val="it-IT"/>
              </w:rPr>
              <w:t>35</w:t>
            </w:r>
          </w:p>
        </w:tc>
      </w:tr>
      <w:tr w:rsidR="00111CB4" w:rsidRPr="0042210C" w14:paraId="273F18B6" w14:textId="77777777">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276" w:type="pct"/>
            <w:shd w:val="clear" w:color="auto" w:fill="864F3E" w:themeFill="accent1" w:themeFillTint="BF"/>
          </w:tcPr>
          <w:p w14:paraId="7D2D6D9B" w14:textId="77777777" w:rsidR="00111CB4" w:rsidRPr="0042210C" w:rsidRDefault="00111CB4">
            <w:pPr>
              <w:rPr>
                <w:color w:val="FFFFFF" w:themeColor="background1"/>
                <w:lang w:val="it-IT"/>
              </w:rPr>
            </w:pPr>
            <w:r w:rsidRPr="0042210C">
              <w:rPr>
                <w:color w:val="FFFFFF" w:themeColor="background1"/>
                <w:lang w:val="it-IT"/>
              </w:rPr>
              <w:t>Concetto</w:t>
            </w:r>
          </w:p>
        </w:tc>
        <w:tc>
          <w:tcPr>
            <w:tcW w:w="1335" w:type="pct"/>
            <w:shd w:val="clear" w:color="auto" w:fill="864F3E" w:themeFill="accent1" w:themeFillTint="BF"/>
          </w:tcPr>
          <w:p w14:paraId="52D2D11D" w14:textId="77777777" w:rsidR="00111CB4" w:rsidRPr="0042210C" w:rsidRDefault="00111CB4">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Costrutto</w:t>
            </w:r>
          </w:p>
        </w:tc>
        <w:tc>
          <w:tcPr>
            <w:tcW w:w="1064" w:type="pct"/>
            <w:shd w:val="clear" w:color="auto" w:fill="864F3E" w:themeFill="accent1" w:themeFillTint="BF"/>
          </w:tcPr>
          <w:p w14:paraId="7CAD1E79" w14:textId="77777777" w:rsidR="00111CB4" w:rsidRPr="0042210C" w:rsidRDefault="00111CB4">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Accessi</w:t>
            </w:r>
          </w:p>
        </w:tc>
        <w:tc>
          <w:tcPr>
            <w:tcW w:w="1325" w:type="pct"/>
            <w:shd w:val="clear" w:color="auto" w:fill="864F3E" w:themeFill="accent1" w:themeFillTint="BF"/>
          </w:tcPr>
          <w:p w14:paraId="1876F91A" w14:textId="77777777" w:rsidR="00111CB4" w:rsidRPr="0042210C" w:rsidRDefault="00111CB4">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Tipologia</w:t>
            </w:r>
          </w:p>
        </w:tc>
      </w:tr>
      <w:tr w:rsidR="00111CB4" w:rsidRPr="0042210C" w14:paraId="1CE2CB05" w14:textId="77777777">
        <w:trPr>
          <w:trHeight w:val="421"/>
        </w:trPr>
        <w:tc>
          <w:tcPr>
            <w:cnfStyle w:val="001000000000" w:firstRow="0" w:lastRow="0" w:firstColumn="1" w:lastColumn="0" w:oddVBand="0" w:evenVBand="0" w:oddHBand="0" w:evenHBand="0" w:firstRowFirstColumn="0" w:firstRowLastColumn="0" w:lastRowFirstColumn="0" w:lastRowLastColumn="0"/>
            <w:tcW w:w="1276" w:type="pct"/>
          </w:tcPr>
          <w:p w14:paraId="3AA3D5C9" w14:textId="5FBE7DEC" w:rsidR="00111CB4" w:rsidRDefault="00D75AE5">
            <w:pPr>
              <w:rPr>
                <w:lang w:val="it-IT"/>
              </w:rPr>
            </w:pPr>
            <w:r>
              <w:rPr>
                <w:lang w:val="it-IT"/>
              </w:rPr>
              <w:t>Sessione campionamento</w:t>
            </w:r>
          </w:p>
        </w:tc>
        <w:tc>
          <w:tcPr>
            <w:tcW w:w="1335" w:type="pct"/>
          </w:tcPr>
          <w:p w14:paraId="3A4D476D" w14:textId="29F1C058" w:rsidR="00111CB4" w:rsidRPr="0042210C" w:rsidRDefault="00D75AE5">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064" w:type="pct"/>
          </w:tcPr>
          <w:p w14:paraId="41B9FE68" w14:textId="3A6CC23E" w:rsidR="00111CB4" w:rsidRDefault="00D75AE5">
            <w:pPr>
              <w:cnfStyle w:val="000000000000" w:firstRow="0" w:lastRow="0" w:firstColumn="0" w:lastColumn="0" w:oddVBand="0" w:evenVBand="0" w:oddHBand="0" w:evenHBand="0" w:firstRowFirstColumn="0" w:firstRowLastColumn="0" w:lastRowFirstColumn="0" w:lastRowLastColumn="0"/>
              <w:rPr>
                <w:lang w:val="it-IT"/>
              </w:rPr>
            </w:pPr>
            <w:r>
              <w:rPr>
                <w:lang w:val="it-IT"/>
              </w:rPr>
              <w:t>1</w:t>
            </w:r>
          </w:p>
        </w:tc>
        <w:tc>
          <w:tcPr>
            <w:tcW w:w="1325" w:type="pct"/>
          </w:tcPr>
          <w:p w14:paraId="1761C582" w14:textId="796488EE" w:rsidR="00111CB4" w:rsidRPr="0042210C" w:rsidRDefault="00D75AE5">
            <w:pPr>
              <w:cnfStyle w:val="000000000000" w:firstRow="0" w:lastRow="0" w:firstColumn="0" w:lastColumn="0" w:oddVBand="0" w:evenVBand="0" w:oddHBand="0" w:evenHBand="0" w:firstRowFirstColumn="0" w:firstRowLastColumn="0" w:lastRowFirstColumn="0" w:lastRowLastColumn="0"/>
              <w:rPr>
                <w:lang w:val="it-IT"/>
              </w:rPr>
            </w:pPr>
            <w:r>
              <w:rPr>
                <w:lang w:val="it-IT"/>
              </w:rPr>
              <w:t>L</w:t>
            </w:r>
          </w:p>
        </w:tc>
      </w:tr>
      <w:tr w:rsidR="00C31842" w:rsidRPr="0042210C" w14:paraId="4C40EAD1" w14:textId="77777777">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276" w:type="pct"/>
          </w:tcPr>
          <w:p w14:paraId="77445197" w14:textId="348FAED4" w:rsidR="00C31842" w:rsidRDefault="00C31842" w:rsidP="00C31842">
            <w:pPr>
              <w:rPr>
                <w:lang w:val="it-IT"/>
              </w:rPr>
            </w:pPr>
            <w:r>
              <w:rPr>
                <w:lang w:val="it-IT"/>
              </w:rPr>
              <w:t>Raccolta</w:t>
            </w:r>
          </w:p>
        </w:tc>
        <w:tc>
          <w:tcPr>
            <w:tcW w:w="1335" w:type="pct"/>
          </w:tcPr>
          <w:p w14:paraId="12FB0718" w14:textId="0732BB02" w:rsidR="00C31842" w:rsidRDefault="00C31842" w:rsidP="00C31842">
            <w:pPr>
              <w:cnfStyle w:val="000000100000" w:firstRow="0" w:lastRow="0" w:firstColumn="0" w:lastColumn="0" w:oddVBand="0" w:evenVBand="0" w:oddHBand="1" w:evenHBand="0" w:firstRowFirstColumn="0" w:firstRowLastColumn="0" w:lastRowFirstColumn="0" w:lastRowLastColumn="0"/>
              <w:rPr>
                <w:lang w:val="it-IT"/>
              </w:rPr>
            </w:pPr>
            <w:r>
              <w:rPr>
                <w:lang w:val="it-IT"/>
              </w:rPr>
              <w:t>R</w:t>
            </w:r>
          </w:p>
        </w:tc>
        <w:tc>
          <w:tcPr>
            <w:tcW w:w="1064" w:type="pct"/>
          </w:tcPr>
          <w:p w14:paraId="434BD34C" w14:textId="403CF3D9" w:rsidR="00C31842" w:rsidRDefault="00C31842" w:rsidP="00C31842">
            <w:pPr>
              <w:cnfStyle w:val="000000100000" w:firstRow="0" w:lastRow="0" w:firstColumn="0" w:lastColumn="0" w:oddVBand="0" w:evenVBand="0" w:oddHBand="1" w:evenHBand="0" w:firstRowFirstColumn="0" w:firstRowLastColumn="0" w:lastRowFirstColumn="0" w:lastRowLastColumn="0"/>
              <w:rPr>
                <w:lang w:val="it-IT"/>
              </w:rPr>
            </w:pPr>
            <w:r>
              <w:rPr>
                <w:lang w:val="it-IT"/>
              </w:rPr>
              <w:t>180</w:t>
            </w:r>
          </w:p>
        </w:tc>
        <w:tc>
          <w:tcPr>
            <w:tcW w:w="1325" w:type="pct"/>
          </w:tcPr>
          <w:p w14:paraId="4EF5F18F" w14:textId="7D63A78A" w:rsidR="00C31842" w:rsidRDefault="00C31842" w:rsidP="00C31842">
            <w:pPr>
              <w:cnfStyle w:val="000000100000" w:firstRow="0" w:lastRow="0" w:firstColumn="0" w:lastColumn="0" w:oddVBand="0" w:evenVBand="0" w:oddHBand="1" w:evenHBand="0" w:firstRowFirstColumn="0" w:firstRowLastColumn="0" w:lastRowFirstColumn="0" w:lastRowLastColumn="0"/>
              <w:rPr>
                <w:lang w:val="it-IT"/>
              </w:rPr>
            </w:pPr>
            <w:r>
              <w:rPr>
                <w:lang w:val="it-IT"/>
              </w:rPr>
              <w:t>L</w:t>
            </w:r>
          </w:p>
        </w:tc>
      </w:tr>
      <w:tr w:rsidR="00C31842" w:rsidRPr="0042210C" w14:paraId="731C52DB" w14:textId="77777777">
        <w:trPr>
          <w:trHeight w:val="421"/>
        </w:trPr>
        <w:tc>
          <w:tcPr>
            <w:cnfStyle w:val="001000000000" w:firstRow="0" w:lastRow="0" w:firstColumn="1" w:lastColumn="0" w:oddVBand="0" w:evenVBand="0" w:oddHBand="0" w:evenHBand="0" w:firstRowFirstColumn="0" w:firstRowLastColumn="0" w:lastRowFirstColumn="0" w:lastRowLastColumn="0"/>
            <w:tcW w:w="1276" w:type="pct"/>
          </w:tcPr>
          <w:p w14:paraId="67587F79" w14:textId="20E60C72" w:rsidR="00C31842" w:rsidRDefault="00C31842" w:rsidP="00C31842">
            <w:pPr>
              <w:rPr>
                <w:lang w:val="it-IT"/>
              </w:rPr>
            </w:pPr>
            <w:r>
              <w:rPr>
                <w:lang w:val="it-IT"/>
              </w:rPr>
              <w:t>Misurazione</w:t>
            </w:r>
          </w:p>
        </w:tc>
        <w:tc>
          <w:tcPr>
            <w:tcW w:w="1335" w:type="pct"/>
          </w:tcPr>
          <w:p w14:paraId="491F4143" w14:textId="3478402A" w:rsidR="00C31842" w:rsidRPr="0042210C" w:rsidRDefault="00C31842" w:rsidP="00C31842">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064" w:type="pct"/>
          </w:tcPr>
          <w:p w14:paraId="4F178E4A" w14:textId="0442616E" w:rsidR="00C31842" w:rsidRDefault="00C31842" w:rsidP="00C31842">
            <w:pPr>
              <w:cnfStyle w:val="000000000000" w:firstRow="0" w:lastRow="0" w:firstColumn="0" w:lastColumn="0" w:oddVBand="0" w:evenVBand="0" w:oddHBand="0" w:evenHBand="0" w:firstRowFirstColumn="0" w:firstRowLastColumn="0" w:lastRowFirstColumn="0" w:lastRowLastColumn="0"/>
              <w:rPr>
                <w:lang w:val="it-IT"/>
              </w:rPr>
            </w:pPr>
            <w:r>
              <w:rPr>
                <w:lang w:val="it-IT"/>
              </w:rPr>
              <w:t>180</w:t>
            </w:r>
          </w:p>
        </w:tc>
        <w:tc>
          <w:tcPr>
            <w:tcW w:w="1325" w:type="pct"/>
          </w:tcPr>
          <w:p w14:paraId="55BA9CC0" w14:textId="1F8A54B4" w:rsidR="00C31842" w:rsidRPr="0042210C" w:rsidRDefault="00C31842" w:rsidP="00C31842">
            <w:pPr>
              <w:cnfStyle w:val="000000000000" w:firstRow="0" w:lastRow="0" w:firstColumn="0" w:lastColumn="0" w:oddVBand="0" w:evenVBand="0" w:oddHBand="0" w:evenHBand="0" w:firstRowFirstColumn="0" w:firstRowLastColumn="0" w:lastRowFirstColumn="0" w:lastRowLastColumn="0"/>
              <w:rPr>
                <w:lang w:val="it-IT"/>
              </w:rPr>
            </w:pPr>
            <w:r>
              <w:rPr>
                <w:lang w:val="it-IT"/>
              </w:rPr>
              <w:t>L</w:t>
            </w:r>
          </w:p>
        </w:tc>
      </w:tr>
    </w:tbl>
    <w:p w14:paraId="416C277B" w14:textId="77777777" w:rsidR="009A793E" w:rsidRDefault="009A793E" w:rsidP="00111CB4">
      <w:pPr>
        <w:jc w:val="center"/>
        <w:rPr>
          <w:rStyle w:val="Enfasicorsivo"/>
          <w:lang w:val="it-IT"/>
        </w:rPr>
      </w:pPr>
    </w:p>
    <w:p w14:paraId="1951F49A" w14:textId="0E44890E" w:rsidR="00111CB4" w:rsidRPr="0084314D" w:rsidRDefault="00111CB4" w:rsidP="00111CB4">
      <w:pPr>
        <w:jc w:val="center"/>
        <w:rPr>
          <w:rStyle w:val="Enfasicorsivo"/>
          <w:lang w:val="it-IT"/>
        </w:rPr>
      </w:pPr>
      <w:r w:rsidRPr="0084314D">
        <w:rPr>
          <w:rStyle w:val="Enfasicorsivo"/>
          <w:lang w:val="it-IT"/>
        </w:rPr>
        <w:lastRenderedPageBreak/>
        <w:t xml:space="preserve">In </w:t>
      </w:r>
      <w:r>
        <w:rPr>
          <w:rStyle w:val="Enfasicorsivo"/>
          <w:lang w:val="it-IT"/>
        </w:rPr>
        <w:t>presenza</w:t>
      </w:r>
      <w:r w:rsidRPr="0084314D">
        <w:rPr>
          <w:rStyle w:val="Enfasicorsivo"/>
          <w:lang w:val="it-IT"/>
        </w:rPr>
        <w:t xml:space="preserve"> di ridondanza:</w:t>
      </w:r>
    </w:p>
    <w:tbl>
      <w:tblPr>
        <w:tblStyle w:val="Tabellaelenco3-colore5"/>
        <w:tblW w:w="4997" w:type="pct"/>
        <w:tblLook w:val="04A0" w:firstRow="1" w:lastRow="0" w:firstColumn="1" w:lastColumn="0" w:noHBand="0" w:noVBand="1"/>
      </w:tblPr>
      <w:tblGrid>
        <w:gridCol w:w="2203"/>
        <w:gridCol w:w="2304"/>
        <w:gridCol w:w="1836"/>
        <w:gridCol w:w="2287"/>
      </w:tblGrid>
      <w:tr w:rsidR="00111CB4" w:rsidRPr="0042210C" w14:paraId="38A3B78F" w14:textId="77777777">
        <w:trPr>
          <w:cnfStyle w:val="100000000000" w:firstRow="1" w:lastRow="0" w:firstColumn="0" w:lastColumn="0" w:oddVBand="0" w:evenVBand="0" w:oddHBand="0" w:evenHBand="0" w:firstRowFirstColumn="0" w:firstRowLastColumn="0" w:lastRowFirstColumn="0" w:lastRowLastColumn="0"/>
          <w:trHeight w:val="421"/>
        </w:trPr>
        <w:tc>
          <w:tcPr>
            <w:cnfStyle w:val="001000000100" w:firstRow="0" w:lastRow="0" w:firstColumn="1" w:lastColumn="0" w:oddVBand="0" w:evenVBand="0" w:oddHBand="0" w:evenHBand="0" w:firstRowFirstColumn="1" w:firstRowLastColumn="0" w:lastRowFirstColumn="0" w:lastRowLastColumn="0"/>
            <w:tcW w:w="5000" w:type="pct"/>
            <w:gridSpan w:val="4"/>
          </w:tcPr>
          <w:p w14:paraId="782182CC" w14:textId="77777777" w:rsidR="00111CB4" w:rsidRPr="0042210C" w:rsidRDefault="00111CB4">
            <w:pPr>
              <w:jc w:val="center"/>
              <w:rPr>
                <w:lang w:val="it-IT"/>
              </w:rPr>
            </w:pPr>
            <w:r w:rsidRPr="0042210C">
              <w:rPr>
                <w:lang w:val="it-IT"/>
              </w:rPr>
              <w:t xml:space="preserve">Operazione </w:t>
            </w:r>
            <w:r>
              <w:rPr>
                <w:lang w:val="it-IT"/>
              </w:rPr>
              <w:t>3</w:t>
            </w:r>
          </w:p>
        </w:tc>
      </w:tr>
      <w:tr w:rsidR="00111CB4" w:rsidRPr="0042210C" w14:paraId="5892F880" w14:textId="77777777">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276" w:type="pct"/>
            <w:shd w:val="clear" w:color="auto" w:fill="864F3E" w:themeFill="accent1" w:themeFillTint="BF"/>
          </w:tcPr>
          <w:p w14:paraId="7BC5AEB4" w14:textId="77777777" w:rsidR="00111CB4" w:rsidRPr="0042210C" w:rsidRDefault="00111CB4">
            <w:pPr>
              <w:rPr>
                <w:color w:val="FFFFFF" w:themeColor="background1"/>
                <w:lang w:val="it-IT"/>
              </w:rPr>
            </w:pPr>
            <w:r w:rsidRPr="0042210C">
              <w:rPr>
                <w:color w:val="FFFFFF" w:themeColor="background1"/>
                <w:lang w:val="it-IT"/>
              </w:rPr>
              <w:t>Concetto</w:t>
            </w:r>
          </w:p>
        </w:tc>
        <w:tc>
          <w:tcPr>
            <w:tcW w:w="1335" w:type="pct"/>
            <w:shd w:val="clear" w:color="auto" w:fill="864F3E" w:themeFill="accent1" w:themeFillTint="BF"/>
          </w:tcPr>
          <w:p w14:paraId="69CC33B6" w14:textId="77777777" w:rsidR="00111CB4" w:rsidRPr="0042210C" w:rsidRDefault="00111CB4">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Costrutto</w:t>
            </w:r>
          </w:p>
        </w:tc>
        <w:tc>
          <w:tcPr>
            <w:tcW w:w="1064" w:type="pct"/>
            <w:shd w:val="clear" w:color="auto" w:fill="864F3E" w:themeFill="accent1" w:themeFillTint="BF"/>
          </w:tcPr>
          <w:p w14:paraId="59E8C4ED" w14:textId="77777777" w:rsidR="00111CB4" w:rsidRPr="0042210C" w:rsidRDefault="00111CB4">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Accessi</w:t>
            </w:r>
          </w:p>
        </w:tc>
        <w:tc>
          <w:tcPr>
            <w:tcW w:w="1325" w:type="pct"/>
            <w:shd w:val="clear" w:color="auto" w:fill="864F3E" w:themeFill="accent1" w:themeFillTint="BF"/>
          </w:tcPr>
          <w:p w14:paraId="51D7A2F2" w14:textId="77777777" w:rsidR="00111CB4" w:rsidRPr="0042210C" w:rsidRDefault="00111CB4">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Tipologia</w:t>
            </w:r>
          </w:p>
        </w:tc>
      </w:tr>
      <w:tr w:rsidR="00FE04C1" w:rsidRPr="0042210C" w14:paraId="0589ABC0" w14:textId="77777777">
        <w:trPr>
          <w:trHeight w:val="421"/>
        </w:trPr>
        <w:tc>
          <w:tcPr>
            <w:cnfStyle w:val="001000000000" w:firstRow="0" w:lastRow="0" w:firstColumn="1" w:lastColumn="0" w:oddVBand="0" w:evenVBand="0" w:oddHBand="0" w:evenHBand="0" w:firstRowFirstColumn="0" w:firstRowLastColumn="0" w:lastRowFirstColumn="0" w:lastRowLastColumn="0"/>
            <w:tcW w:w="1276" w:type="pct"/>
          </w:tcPr>
          <w:p w14:paraId="1954377F" w14:textId="77312C39" w:rsidR="00FE04C1" w:rsidRDefault="00FE04C1" w:rsidP="00FE04C1">
            <w:pPr>
              <w:rPr>
                <w:lang w:val="it-IT"/>
              </w:rPr>
            </w:pPr>
            <w:r>
              <w:rPr>
                <w:lang w:val="it-IT"/>
              </w:rPr>
              <w:t>Sessione campionamento</w:t>
            </w:r>
          </w:p>
        </w:tc>
        <w:tc>
          <w:tcPr>
            <w:tcW w:w="1335" w:type="pct"/>
          </w:tcPr>
          <w:p w14:paraId="4EE1B351" w14:textId="347A7AD9" w:rsidR="00FE04C1" w:rsidRPr="0042210C" w:rsidRDefault="00FE04C1" w:rsidP="00FE04C1">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064" w:type="pct"/>
          </w:tcPr>
          <w:p w14:paraId="43A8FC66" w14:textId="59C79F49" w:rsidR="00FE04C1" w:rsidRDefault="00FE04C1" w:rsidP="00FE04C1">
            <w:pPr>
              <w:cnfStyle w:val="000000000000" w:firstRow="0" w:lastRow="0" w:firstColumn="0" w:lastColumn="0" w:oddVBand="0" w:evenVBand="0" w:oddHBand="0" w:evenHBand="0" w:firstRowFirstColumn="0" w:firstRowLastColumn="0" w:lastRowFirstColumn="0" w:lastRowLastColumn="0"/>
              <w:rPr>
                <w:lang w:val="it-IT"/>
              </w:rPr>
            </w:pPr>
            <w:r>
              <w:rPr>
                <w:lang w:val="it-IT"/>
              </w:rPr>
              <w:t>1</w:t>
            </w:r>
          </w:p>
        </w:tc>
        <w:tc>
          <w:tcPr>
            <w:tcW w:w="1325" w:type="pct"/>
          </w:tcPr>
          <w:p w14:paraId="44E7A3F4" w14:textId="5A36A629" w:rsidR="00FE04C1" w:rsidRPr="0042210C" w:rsidRDefault="00FE04C1" w:rsidP="00FE04C1">
            <w:pPr>
              <w:cnfStyle w:val="000000000000" w:firstRow="0" w:lastRow="0" w:firstColumn="0" w:lastColumn="0" w:oddVBand="0" w:evenVBand="0" w:oddHBand="0" w:evenHBand="0" w:firstRowFirstColumn="0" w:firstRowLastColumn="0" w:lastRowFirstColumn="0" w:lastRowLastColumn="0"/>
              <w:rPr>
                <w:lang w:val="it-IT"/>
              </w:rPr>
            </w:pPr>
            <w:r>
              <w:rPr>
                <w:lang w:val="it-IT"/>
              </w:rPr>
              <w:t>S</w:t>
            </w:r>
          </w:p>
        </w:tc>
      </w:tr>
    </w:tbl>
    <w:p w14:paraId="5E44B75B" w14:textId="77777777" w:rsidR="0026435C" w:rsidRDefault="0026435C" w:rsidP="00111CB4">
      <w:pPr>
        <w:rPr>
          <w:lang w:val="it-IT"/>
        </w:rPr>
      </w:pPr>
    </w:p>
    <w:tbl>
      <w:tblPr>
        <w:tblStyle w:val="Tabellaelenco3-colore5"/>
        <w:tblW w:w="4997" w:type="pct"/>
        <w:tblLook w:val="04A0" w:firstRow="1" w:lastRow="0" w:firstColumn="1" w:lastColumn="0" w:noHBand="0" w:noVBand="1"/>
      </w:tblPr>
      <w:tblGrid>
        <w:gridCol w:w="2203"/>
        <w:gridCol w:w="2304"/>
        <w:gridCol w:w="1836"/>
        <w:gridCol w:w="2287"/>
      </w:tblGrid>
      <w:tr w:rsidR="00111CB4" w:rsidRPr="0042210C" w14:paraId="183D66C9" w14:textId="77777777">
        <w:trPr>
          <w:cnfStyle w:val="100000000000" w:firstRow="1" w:lastRow="0" w:firstColumn="0" w:lastColumn="0" w:oddVBand="0" w:evenVBand="0" w:oddHBand="0" w:evenHBand="0" w:firstRowFirstColumn="0" w:firstRowLastColumn="0" w:lastRowFirstColumn="0" w:lastRowLastColumn="0"/>
          <w:trHeight w:val="421"/>
        </w:trPr>
        <w:tc>
          <w:tcPr>
            <w:cnfStyle w:val="001000000100" w:firstRow="0" w:lastRow="0" w:firstColumn="1" w:lastColumn="0" w:oddVBand="0" w:evenVBand="0" w:oddHBand="0" w:evenHBand="0" w:firstRowFirstColumn="1" w:firstRowLastColumn="0" w:lastRowFirstColumn="0" w:lastRowLastColumn="0"/>
            <w:tcW w:w="5000" w:type="pct"/>
            <w:gridSpan w:val="4"/>
          </w:tcPr>
          <w:p w14:paraId="308FD078" w14:textId="77777777" w:rsidR="00111CB4" w:rsidRPr="0042210C" w:rsidRDefault="00111CB4">
            <w:pPr>
              <w:jc w:val="center"/>
              <w:rPr>
                <w:lang w:val="it-IT"/>
              </w:rPr>
            </w:pPr>
            <w:r w:rsidRPr="0042210C">
              <w:rPr>
                <w:lang w:val="it-IT"/>
              </w:rPr>
              <w:t xml:space="preserve">Operazione </w:t>
            </w:r>
            <w:r>
              <w:rPr>
                <w:lang w:val="it-IT"/>
              </w:rPr>
              <w:t>4</w:t>
            </w:r>
          </w:p>
        </w:tc>
      </w:tr>
      <w:tr w:rsidR="00111CB4" w:rsidRPr="0042210C" w14:paraId="1C531516" w14:textId="77777777">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276" w:type="pct"/>
            <w:shd w:val="clear" w:color="auto" w:fill="864F3E" w:themeFill="accent1" w:themeFillTint="BF"/>
          </w:tcPr>
          <w:p w14:paraId="069CE2AC" w14:textId="77777777" w:rsidR="00111CB4" w:rsidRPr="0042210C" w:rsidRDefault="00111CB4">
            <w:pPr>
              <w:rPr>
                <w:color w:val="FFFFFF" w:themeColor="background1"/>
                <w:lang w:val="it-IT"/>
              </w:rPr>
            </w:pPr>
            <w:r w:rsidRPr="0042210C">
              <w:rPr>
                <w:color w:val="FFFFFF" w:themeColor="background1"/>
                <w:lang w:val="it-IT"/>
              </w:rPr>
              <w:t>Concetto</w:t>
            </w:r>
          </w:p>
        </w:tc>
        <w:tc>
          <w:tcPr>
            <w:tcW w:w="1335" w:type="pct"/>
            <w:shd w:val="clear" w:color="auto" w:fill="864F3E" w:themeFill="accent1" w:themeFillTint="BF"/>
          </w:tcPr>
          <w:p w14:paraId="4BB0960F" w14:textId="77777777" w:rsidR="00111CB4" w:rsidRPr="0042210C" w:rsidRDefault="00111CB4">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Costrutto</w:t>
            </w:r>
          </w:p>
        </w:tc>
        <w:tc>
          <w:tcPr>
            <w:tcW w:w="1064" w:type="pct"/>
            <w:shd w:val="clear" w:color="auto" w:fill="864F3E" w:themeFill="accent1" w:themeFillTint="BF"/>
          </w:tcPr>
          <w:p w14:paraId="5079926B" w14:textId="77777777" w:rsidR="00111CB4" w:rsidRPr="0042210C" w:rsidRDefault="00111CB4">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Accessi</w:t>
            </w:r>
          </w:p>
        </w:tc>
        <w:tc>
          <w:tcPr>
            <w:tcW w:w="1325" w:type="pct"/>
            <w:shd w:val="clear" w:color="auto" w:fill="864F3E" w:themeFill="accent1" w:themeFillTint="BF"/>
          </w:tcPr>
          <w:p w14:paraId="62F2EBF6" w14:textId="77777777" w:rsidR="00111CB4" w:rsidRPr="0042210C" w:rsidRDefault="00111CB4">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Tipologia</w:t>
            </w:r>
          </w:p>
        </w:tc>
      </w:tr>
      <w:tr w:rsidR="00FC7587" w:rsidRPr="0042210C" w14:paraId="699E8479" w14:textId="77777777">
        <w:trPr>
          <w:trHeight w:val="421"/>
        </w:trPr>
        <w:tc>
          <w:tcPr>
            <w:cnfStyle w:val="001000000000" w:firstRow="0" w:lastRow="0" w:firstColumn="1" w:lastColumn="0" w:oddVBand="0" w:evenVBand="0" w:oddHBand="0" w:evenHBand="0" w:firstRowFirstColumn="0" w:firstRowLastColumn="0" w:lastRowFirstColumn="0" w:lastRowLastColumn="0"/>
            <w:tcW w:w="1276" w:type="pct"/>
          </w:tcPr>
          <w:p w14:paraId="3A5CA2DE" w14:textId="6A0105B8" w:rsidR="00FC7587" w:rsidRDefault="00FC7587" w:rsidP="00FC7587">
            <w:pPr>
              <w:rPr>
                <w:lang w:val="it-IT"/>
              </w:rPr>
            </w:pPr>
            <w:r>
              <w:rPr>
                <w:lang w:val="it-IT"/>
              </w:rPr>
              <w:t>Sessione campionamento</w:t>
            </w:r>
          </w:p>
        </w:tc>
        <w:tc>
          <w:tcPr>
            <w:tcW w:w="1335" w:type="pct"/>
          </w:tcPr>
          <w:p w14:paraId="0EE0E921" w14:textId="444557FC" w:rsidR="00FC7587" w:rsidRPr="0042210C" w:rsidRDefault="00FC7587" w:rsidP="00FC7587">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064" w:type="pct"/>
          </w:tcPr>
          <w:p w14:paraId="655C5F98" w14:textId="334D26DB" w:rsidR="00FC7587" w:rsidRDefault="00FC7587" w:rsidP="00FC7587">
            <w:pPr>
              <w:cnfStyle w:val="000000000000" w:firstRow="0" w:lastRow="0" w:firstColumn="0" w:lastColumn="0" w:oddVBand="0" w:evenVBand="0" w:oddHBand="0" w:evenHBand="0" w:firstRowFirstColumn="0" w:firstRowLastColumn="0" w:lastRowFirstColumn="0" w:lastRowLastColumn="0"/>
              <w:rPr>
                <w:lang w:val="it-IT"/>
              </w:rPr>
            </w:pPr>
            <w:r>
              <w:rPr>
                <w:lang w:val="it-IT"/>
              </w:rPr>
              <w:t>1</w:t>
            </w:r>
          </w:p>
        </w:tc>
        <w:tc>
          <w:tcPr>
            <w:tcW w:w="1325" w:type="pct"/>
          </w:tcPr>
          <w:p w14:paraId="23CC246F" w14:textId="31D85DE6" w:rsidR="00FC7587" w:rsidRPr="0042210C" w:rsidRDefault="00FC7587" w:rsidP="00FC7587">
            <w:pPr>
              <w:cnfStyle w:val="000000000000" w:firstRow="0" w:lastRow="0" w:firstColumn="0" w:lastColumn="0" w:oddVBand="0" w:evenVBand="0" w:oddHBand="0" w:evenHBand="0" w:firstRowFirstColumn="0" w:firstRowLastColumn="0" w:lastRowFirstColumn="0" w:lastRowLastColumn="0"/>
              <w:rPr>
                <w:lang w:val="it-IT"/>
              </w:rPr>
            </w:pPr>
            <w:r>
              <w:rPr>
                <w:lang w:val="it-IT"/>
              </w:rPr>
              <w:t>L</w:t>
            </w:r>
          </w:p>
        </w:tc>
      </w:tr>
      <w:tr w:rsidR="00FC7587" w:rsidRPr="0042210C" w14:paraId="4B1F9EA6" w14:textId="77777777">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276" w:type="pct"/>
          </w:tcPr>
          <w:p w14:paraId="2CA801C8" w14:textId="0D6B75E1" w:rsidR="00FC7587" w:rsidRDefault="00FC7587" w:rsidP="00FC7587">
            <w:pPr>
              <w:rPr>
                <w:lang w:val="it-IT"/>
              </w:rPr>
            </w:pPr>
            <w:r>
              <w:rPr>
                <w:lang w:val="it-IT"/>
              </w:rPr>
              <w:t>Sessione campionamento</w:t>
            </w:r>
          </w:p>
        </w:tc>
        <w:tc>
          <w:tcPr>
            <w:tcW w:w="1335" w:type="pct"/>
          </w:tcPr>
          <w:p w14:paraId="44592E99" w14:textId="097CA12E" w:rsidR="00FC7587" w:rsidRPr="0042210C" w:rsidRDefault="00FC7587" w:rsidP="00FC7587">
            <w:pPr>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1064" w:type="pct"/>
          </w:tcPr>
          <w:p w14:paraId="2C5D6E5D" w14:textId="702310F7" w:rsidR="00FC7587" w:rsidRDefault="00FC7587" w:rsidP="00FC7587">
            <w:pPr>
              <w:cnfStyle w:val="000000100000" w:firstRow="0" w:lastRow="0" w:firstColumn="0" w:lastColumn="0" w:oddVBand="0" w:evenVBand="0" w:oddHBand="1" w:evenHBand="0" w:firstRowFirstColumn="0" w:firstRowLastColumn="0" w:lastRowFirstColumn="0" w:lastRowLastColumn="0"/>
              <w:rPr>
                <w:lang w:val="it-IT"/>
              </w:rPr>
            </w:pPr>
            <w:r>
              <w:rPr>
                <w:lang w:val="it-IT"/>
              </w:rPr>
              <w:t>1</w:t>
            </w:r>
          </w:p>
        </w:tc>
        <w:tc>
          <w:tcPr>
            <w:tcW w:w="1325" w:type="pct"/>
          </w:tcPr>
          <w:p w14:paraId="175FA3E7" w14:textId="73F0A2A6" w:rsidR="00FC7587" w:rsidRPr="0042210C" w:rsidRDefault="00FC7587" w:rsidP="00FC7587">
            <w:pPr>
              <w:cnfStyle w:val="000000100000" w:firstRow="0" w:lastRow="0" w:firstColumn="0" w:lastColumn="0" w:oddVBand="0" w:evenVBand="0" w:oddHBand="1" w:evenHBand="0" w:firstRowFirstColumn="0" w:firstRowLastColumn="0" w:lastRowFirstColumn="0" w:lastRowLastColumn="0"/>
              <w:rPr>
                <w:lang w:val="it-IT"/>
              </w:rPr>
            </w:pPr>
            <w:r>
              <w:rPr>
                <w:lang w:val="it-IT"/>
              </w:rPr>
              <w:t>S</w:t>
            </w:r>
          </w:p>
        </w:tc>
      </w:tr>
      <w:tr w:rsidR="00FC7587" w:rsidRPr="0042210C" w14:paraId="0FE4D4D4" w14:textId="77777777">
        <w:trPr>
          <w:trHeight w:val="421"/>
        </w:trPr>
        <w:tc>
          <w:tcPr>
            <w:cnfStyle w:val="001000000000" w:firstRow="0" w:lastRow="0" w:firstColumn="1" w:lastColumn="0" w:oddVBand="0" w:evenVBand="0" w:oddHBand="0" w:evenHBand="0" w:firstRowFirstColumn="0" w:firstRowLastColumn="0" w:lastRowFirstColumn="0" w:lastRowLastColumn="0"/>
            <w:tcW w:w="1276" w:type="pct"/>
          </w:tcPr>
          <w:p w14:paraId="7D393F10" w14:textId="1AA555C6" w:rsidR="00FC7587" w:rsidRDefault="00FC7587" w:rsidP="00FC7587">
            <w:pPr>
              <w:rPr>
                <w:lang w:val="it-IT"/>
              </w:rPr>
            </w:pPr>
            <w:r>
              <w:rPr>
                <w:lang w:val="it-IT"/>
              </w:rPr>
              <w:t>Misurazione</w:t>
            </w:r>
          </w:p>
        </w:tc>
        <w:tc>
          <w:tcPr>
            <w:tcW w:w="1335" w:type="pct"/>
          </w:tcPr>
          <w:p w14:paraId="18354798" w14:textId="53D84A85" w:rsidR="00FC7587" w:rsidRPr="0042210C" w:rsidRDefault="00FC7587" w:rsidP="00FC7587">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064" w:type="pct"/>
          </w:tcPr>
          <w:p w14:paraId="4F085295" w14:textId="2BAFB5FF" w:rsidR="00FC7587" w:rsidRDefault="00FC7587" w:rsidP="00FC7587">
            <w:pPr>
              <w:cnfStyle w:val="000000000000" w:firstRow="0" w:lastRow="0" w:firstColumn="0" w:lastColumn="0" w:oddVBand="0" w:evenVBand="0" w:oddHBand="0" w:evenHBand="0" w:firstRowFirstColumn="0" w:firstRowLastColumn="0" w:lastRowFirstColumn="0" w:lastRowLastColumn="0"/>
              <w:rPr>
                <w:lang w:val="it-IT"/>
              </w:rPr>
            </w:pPr>
            <w:r>
              <w:rPr>
                <w:lang w:val="it-IT"/>
              </w:rPr>
              <w:t>180</w:t>
            </w:r>
          </w:p>
        </w:tc>
        <w:tc>
          <w:tcPr>
            <w:tcW w:w="1325" w:type="pct"/>
          </w:tcPr>
          <w:p w14:paraId="0D54F918" w14:textId="0EE5BDC6" w:rsidR="00FC7587" w:rsidRPr="0042210C" w:rsidRDefault="00FC7587" w:rsidP="00FC7587">
            <w:pPr>
              <w:cnfStyle w:val="000000000000" w:firstRow="0" w:lastRow="0" w:firstColumn="0" w:lastColumn="0" w:oddVBand="0" w:evenVBand="0" w:oddHBand="0" w:evenHBand="0" w:firstRowFirstColumn="0" w:firstRowLastColumn="0" w:lastRowFirstColumn="0" w:lastRowLastColumn="0"/>
              <w:rPr>
                <w:lang w:val="it-IT"/>
              </w:rPr>
            </w:pPr>
            <w:r>
              <w:rPr>
                <w:lang w:val="it-IT"/>
              </w:rPr>
              <w:t>S</w:t>
            </w:r>
          </w:p>
        </w:tc>
      </w:tr>
    </w:tbl>
    <w:p w14:paraId="014D011C" w14:textId="77777777" w:rsidR="00111CB4" w:rsidRDefault="00111CB4" w:rsidP="00111CB4">
      <w:pPr>
        <w:rPr>
          <w:lang w:val="it-IT"/>
        </w:rPr>
      </w:pPr>
    </w:p>
    <w:tbl>
      <w:tblPr>
        <w:tblStyle w:val="Tabellaelenco3-colore5"/>
        <w:tblW w:w="4997" w:type="pct"/>
        <w:tblLook w:val="04A0" w:firstRow="1" w:lastRow="0" w:firstColumn="1" w:lastColumn="0" w:noHBand="0" w:noVBand="1"/>
      </w:tblPr>
      <w:tblGrid>
        <w:gridCol w:w="2203"/>
        <w:gridCol w:w="2304"/>
        <w:gridCol w:w="1836"/>
        <w:gridCol w:w="2287"/>
      </w:tblGrid>
      <w:tr w:rsidR="00111CB4" w:rsidRPr="0042210C" w14:paraId="0F03FCCB" w14:textId="77777777">
        <w:trPr>
          <w:cnfStyle w:val="100000000000" w:firstRow="1" w:lastRow="0" w:firstColumn="0" w:lastColumn="0" w:oddVBand="0" w:evenVBand="0" w:oddHBand="0" w:evenHBand="0" w:firstRowFirstColumn="0" w:firstRowLastColumn="0" w:lastRowFirstColumn="0" w:lastRowLastColumn="0"/>
          <w:trHeight w:val="421"/>
        </w:trPr>
        <w:tc>
          <w:tcPr>
            <w:cnfStyle w:val="001000000100" w:firstRow="0" w:lastRow="0" w:firstColumn="1" w:lastColumn="0" w:oddVBand="0" w:evenVBand="0" w:oddHBand="0" w:evenHBand="0" w:firstRowFirstColumn="1" w:firstRowLastColumn="0" w:lastRowFirstColumn="0" w:lastRowLastColumn="0"/>
            <w:tcW w:w="5000" w:type="pct"/>
            <w:gridSpan w:val="4"/>
          </w:tcPr>
          <w:p w14:paraId="023038E9" w14:textId="77777777" w:rsidR="00111CB4" w:rsidRPr="0042210C" w:rsidRDefault="00111CB4">
            <w:pPr>
              <w:jc w:val="center"/>
              <w:rPr>
                <w:lang w:val="it-IT"/>
              </w:rPr>
            </w:pPr>
            <w:r w:rsidRPr="0042210C">
              <w:rPr>
                <w:lang w:val="it-IT"/>
              </w:rPr>
              <w:t xml:space="preserve">Operazione </w:t>
            </w:r>
            <w:r>
              <w:rPr>
                <w:lang w:val="it-IT"/>
              </w:rPr>
              <w:t>35</w:t>
            </w:r>
          </w:p>
        </w:tc>
      </w:tr>
      <w:tr w:rsidR="00111CB4" w:rsidRPr="0042210C" w14:paraId="0551CB4F" w14:textId="77777777">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276" w:type="pct"/>
            <w:shd w:val="clear" w:color="auto" w:fill="864F3E" w:themeFill="accent1" w:themeFillTint="BF"/>
          </w:tcPr>
          <w:p w14:paraId="2705B4ED" w14:textId="77777777" w:rsidR="00111CB4" w:rsidRPr="0042210C" w:rsidRDefault="00111CB4">
            <w:pPr>
              <w:rPr>
                <w:color w:val="FFFFFF" w:themeColor="background1"/>
                <w:lang w:val="it-IT"/>
              </w:rPr>
            </w:pPr>
            <w:r w:rsidRPr="0042210C">
              <w:rPr>
                <w:color w:val="FFFFFF" w:themeColor="background1"/>
                <w:lang w:val="it-IT"/>
              </w:rPr>
              <w:t>Concetto</w:t>
            </w:r>
          </w:p>
        </w:tc>
        <w:tc>
          <w:tcPr>
            <w:tcW w:w="1335" w:type="pct"/>
            <w:shd w:val="clear" w:color="auto" w:fill="864F3E" w:themeFill="accent1" w:themeFillTint="BF"/>
          </w:tcPr>
          <w:p w14:paraId="20FAA3A1" w14:textId="77777777" w:rsidR="00111CB4" w:rsidRPr="0042210C" w:rsidRDefault="00111CB4">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Costrutto</w:t>
            </w:r>
          </w:p>
        </w:tc>
        <w:tc>
          <w:tcPr>
            <w:tcW w:w="1064" w:type="pct"/>
            <w:shd w:val="clear" w:color="auto" w:fill="864F3E" w:themeFill="accent1" w:themeFillTint="BF"/>
          </w:tcPr>
          <w:p w14:paraId="4A642A2C" w14:textId="77777777" w:rsidR="00111CB4" w:rsidRPr="0042210C" w:rsidRDefault="00111CB4">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Accessi</w:t>
            </w:r>
          </w:p>
        </w:tc>
        <w:tc>
          <w:tcPr>
            <w:tcW w:w="1325" w:type="pct"/>
            <w:shd w:val="clear" w:color="auto" w:fill="864F3E" w:themeFill="accent1" w:themeFillTint="BF"/>
          </w:tcPr>
          <w:p w14:paraId="7FB2B189" w14:textId="77777777" w:rsidR="00111CB4" w:rsidRPr="0042210C" w:rsidRDefault="00111CB4">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Tipologia</w:t>
            </w:r>
          </w:p>
        </w:tc>
      </w:tr>
      <w:tr w:rsidR="00872CE0" w:rsidRPr="0042210C" w14:paraId="6E7CF354" w14:textId="77777777">
        <w:trPr>
          <w:trHeight w:val="421"/>
        </w:trPr>
        <w:tc>
          <w:tcPr>
            <w:cnfStyle w:val="001000000000" w:firstRow="0" w:lastRow="0" w:firstColumn="1" w:lastColumn="0" w:oddVBand="0" w:evenVBand="0" w:oddHBand="0" w:evenHBand="0" w:firstRowFirstColumn="0" w:firstRowLastColumn="0" w:lastRowFirstColumn="0" w:lastRowLastColumn="0"/>
            <w:tcW w:w="1276" w:type="pct"/>
          </w:tcPr>
          <w:p w14:paraId="2DF156F7" w14:textId="37B053D0" w:rsidR="00872CE0" w:rsidRDefault="00872CE0" w:rsidP="00872CE0">
            <w:pPr>
              <w:rPr>
                <w:lang w:val="it-IT"/>
              </w:rPr>
            </w:pPr>
            <w:r>
              <w:rPr>
                <w:lang w:val="it-IT"/>
              </w:rPr>
              <w:t>Sessione campionamento</w:t>
            </w:r>
          </w:p>
        </w:tc>
        <w:tc>
          <w:tcPr>
            <w:tcW w:w="1335" w:type="pct"/>
          </w:tcPr>
          <w:p w14:paraId="1EA1FD3A" w14:textId="028C34F3" w:rsidR="00872CE0" w:rsidRPr="0042210C" w:rsidRDefault="00872CE0" w:rsidP="00872CE0">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064" w:type="pct"/>
          </w:tcPr>
          <w:p w14:paraId="477C5616" w14:textId="57D7EE58" w:rsidR="00872CE0" w:rsidRDefault="00872CE0" w:rsidP="00872CE0">
            <w:pPr>
              <w:cnfStyle w:val="000000000000" w:firstRow="0" w:lastRow="0" w:firstColumn="0" w:lastColumn="0" w:oddVBand="0" w:evenVBand="0" w:oddHBand="0" w:evenHBand="0" w:firstRowFirstColumn="0" w:firstRowLastColumn="0" w:lastRowFirstColumn="0" w:lastRowLastColumn="0"/>
              <w:rPr>
                <w:lang w:val="it-IT"/>
              </w:rPr>
            </w:pPr>
            <w:r>
              <w:rPr>
                <w:lang w:val="it-IT"/>
              </w:rPr>
              <w:t>1</w:t>
            </w:r>
          </w:p>
        </w:tc>
        <w:tc>
          <w:tcPr>
            <w:tcW w:w="1325" w:type="pct"/>
          </w:tcPr>
          <w:p w14:paraId="07FF76CB" w14:textId="11DF9C49" w:rsidR="00872CE0" w:rsidRPr="0042210C" w:rsidRDefault="00872CE0" w:rsidP="00872CE0">
            <w:pPr>
              <w:cnfStyle w:val="000000000000" w:firstRow="0" w:lastRow="0" w:firstColumn="0" w:lastColumn="0" w:oddVBand="0" w:evenVBand="0" w:oddHBand="0" w:evenHBand="0" w:firstRowFirstColumn="0" w:firstRowLastColumn="0" w:lastRowFirstColumn="0" w:lastRowLastColumn="0"/>
              <w:rPr>
                <w:lang w:val="it-IT"/>
              </w:rPr>
            </w:pPr>
            <w:r>
              <w:rPr>
                <w:lang w:val="it-IT"/>
              </w:rPr>
              <w:t>L</w:t>
            </w:r>
          </w:p>
        </w:tc>
      </w:tr>
      <w:tr w:rsidR="00872CE0" w:rsidRPr="0042210C" w14:paraId="54BACF89" w14:textId="77777777">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276" w:type="pct"/>
          </w:tcPr>
          <w:p w14:paraId="41DC680B" w14:textId="6383C250" w:rsidR="00872CE0" w:rsidRDefault="00872CE0" w:rsidP="00872CE0">
            <w:pPr>
              <w:rPr>
                <w:lang w:val="it-IT"/>
              </w:rPr>
            </w:pPr>
            <w:r>
              <w:rPr>
                <w:lang w:val="it-IT"/>
              </w:rPr>
              <w:t>Misurazione</w:t>
            </w:r>
          </w:p>
        </w:tc>
        <w:tc>
          <w:tcPr>
            <w:tcW w:w="1335" w:type="pct"/>
          </w:tcPr>
          <w:p w14:paraId="3F9046A3" w14:textId="50C27431" w:rsidR="00872CE0" w:rsidRPr="0042210C" w:rsidRDefault="00872CE0" w:rsidP="00872CE0">
            <w:pPr>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1064" w:type="pct"/>
          </w:tcPr>
          <w:p w14:paraId="1CF2B07C" w14:textId="4EF062AD" w:rsidR="00872CE0" w:rsidRDefault="00872CE0" w:rsidP="00872CE0">
            <w:pPr>
              <w:cnfStyle w:val="000000100000" w:firstRow="0" w:lastRow="0" w:firstColumn="0" w:lastColumn="0" w:oddVBand="0" w:evenVBand="0" w:oddHBand="1" w:evenHBand="0" w:firstRowFirstColumn="0" w:firstRowLastColumn="0" w:lastRowFirstColumn="0" w:lastRowLastColumn="0"/>
              <w:rPr>
                <w:lang w:val="it-IT"/>
              </w:rPr>
            </w:pPr>
            <w:r>
              <w:rPr>
                <w:lang w:val="it-IT"/>
              </w:rPr>
              <w:t>180</w:t>
            </w:r>
          </w:p>
        </w:tc>
        <w:tc>
          <w:tcPr>
            <w:tcW w:w="1325" w:type="pct"/>
          </w:tcPr>
          <w:p w14:paraId="256953A6" w14:textId="77066FBF" w:rsidR="00872CE0" w:rsidRPr="0042210C" w:rsidRDefault="00872CE0" w:rsidP="00872CE0">
            <w:pPr>
              <w:cnfStyle w:val="000000100000" w:firstRow="0" w:lastRow="0" w:firstColumn="0" w:lastColumn="0" w:oddVBand="0" w:evenVBand="0" w:oddHBand="1" w:evenHBand="0" w:firstRowFirstColumn="0" w:firstRowLastColumn="0" w:lastRowFirstColumn="0" w:lastRowLastColumn="0"/>
              <w:rPr>
                <w:lang w:val="it-IT"/>
              </w:rPr>
            </w:pPr>
            <w:r>
              <w:rPr>
                <w:lang w:val="it-IT"/>
              </w:rPr>
              <w:t>L</w:t>
            </w:r>
          </w:p>
        </w:tc>
      </w:tr>
    </w:tbl>
    <w:p w14:paraId="0AFC8608" w14:textId="77777777" w:rsidR="00872CE0" w:rsidRDefault="00872CE0" w:rsidP="00872CE0">
      <w:pPr>
        <w:jc w:val="center"/>
        <w:rPr>
          <w:rStyle w:val="Enfasicorsivo"/>
          <w:lang w:val="it-IT"/>
        </w:rPr>
      </w:pPr>
    </w:p>
    <w:p w14:paraId="5D6A09D1" w14:textId="169C7335" w:rsidR="00872CE0" w:rsidRPr="006C5E6F" w:rsidRDefault="00872CE0" w:rsidP="00872CE0">
      <w:pPr>
        <w:jc w:val="center"/>
        <w:rPr>
          <w:rStyle w:val="Enfasicorsivo"/>
          <w:lang w:val="it-IT"/>
        </w:rPr>
      </w:pPr>
      <w:r w:rsidRPr="006C5E6F">
        <w:rPr>
          <w:rStyle w:val="Enfasicorsivo"/>
          <w:lang w:val="it-IT"/>
        </w:rPr>
        <w:t>Costo delle operazioni</w:t>
      </w:r>
    </w:p>
    <w:tbl>
      <w:tblPr>
        <w:tblStyle w:val="Tabellaelenco3-colore5"/>
        <w:tblW w:w="5000" w:type="pct"/>
        <w:tblLook w:val="04A0" w:firstRow="1" w:lastRow="0" w:firstColumn="1" w:lastColumn="0" w:noHBand="0" w:noVBand="1"/>
      </w:tblPr>
      <w:tblGrid>
        <w:gridCol w:w="1440"/>
        <w:gridCol w:w="2835"/>
        <w:gridCol w:w="2589"/>
        <w:gridCol w:w="1766"/>
      </w:tblGrid>
      <w:tr w:rsidR="00872CE0" w:rsidRPr="006F58DF" w14:paraId="15A1E5F5" w14:textId="77777777" w:rsidTr="008B13DE">
        <w:trPr>
          <w:cnfStyle w:val="100000000000" w:firstRow="1" w:lastRow="0" w:firstColumn="0" w:lastColumn="0" w:oddVBand="0" w:evenVBand="0" w:oddHBand="0" w:evenHBand="0" w:firstRowFirstColumn="0" w:firstRowLastColumn="0" w:lastRowFirstColumn="0" w:lastRowLastColumn="0"/>
          <w:trHeight w:val="177"/>
        </w:trPr>
        <w:tc>
          <w:tcPr>
            <w:cnfStyle w:val="001000000100" w:firstRow="0" w:lastRow="0" w:firstColumn="1" w:lastColumn="0" w:oddVBand="0" w:evenVBand="0" w:oddHBand="0" w:evenHBand="0" w:firstRowFirstColumn="1" w:firstRowLastColumn="0" w:lastRowFirstColumn="0" w:lastRowLastColumn="0"/>
            <w:tcW w:w="834" w:type="pct"/>
          </w:tcPr>
          <w:p w14:paraId="48077BC7" w14:textId="77777777" w:rsidR="00872CE0" w:rsidRPr="006F58DF" w:rsidRDefault="00872CE0">
            <w:pPr>
              <w:rPr>
                <w:lang w:val="it-IT"/>
              </w:rPr>
            </w:pPr>
            <w:r w:rsidRPr="006F58DF">
              <w:rPr>
                <w:lang w:val="it-IT"/>
              </w:rPr>
              <w:t>Operazione</w:t>
            </w:r>
          </w:p>
        </w:tc>
        <w:tc>
          <w:tcPr>
            <w:tcW w:w="1643" w:type="pct"/>
          </w:tcPr>
          <w:p w14:paraId="62246DDD" w14:textId="77777777" w:rsidR="00872CE0" w:rsidRPr="006F58DF" w:rsidRDefault="00872CE0">
            <w:pPr>
              <w:tabs>
                <w:tab w:val="left" w:pos="1030"/>
              </w:tabs>
              <w:cnfStyle w:val="100000000000" w:firstRow="1" w:lastRow="0" w:firstColumn="0" w:lastColumn="0" w:oddVBand="0" w:evenVBand="0" w:oddHBand="0" w:evenHBand="0" w:firstRowFirstColumn="0" w:firstRowLastColumn="0" w:lastRowFirstColumn="0" w:lastRowLastColumn="0"/>
              <w:rPr>
                <w:lang w:val="it-IT"/>
              </w:rPr>
            </w:pPr>
            <w:r>
              <w:rPr>
                <w:lang w:val="it-IT"/>
              </w:rPr>
              <w:t>Quantità di operazioni</w:t>
            </w:r>
          </w:p>
        </w:tc>
        <w:tc>
          <w:tcPr>
            <w:tcW w:w="1500" w:type="pct"/>
          </w:tcPr>
          <w:p w14:paraId="2A9798B2" w14:textId="77777777" w:rsidR="00872CE0" w:rsidRPr="006F58DF" w:rsidRDefault="00872CE0">
            <w:pPr>
              <w:cnfStyle w:val="100000000000" w:firstRow="1" w:lastRow="0" w:firstColumn="0" w:lastColumn="0" w:oddVBand="0" w:evenVBand="0" w:oddHBand="0" w:evenHBand="0" w:firstRowFirstColumn="0" w:firstRowLastColumn="0" w:lastRowFirstColumn="0" w:lastRowLastColumn="0"/>
              <w:rPr>
                <w:lang w:val="it-IT"/>
              </w:rPr>
            </w:pPr>
            <w:r w:rsidRPr="006F58DF">
              <w:rPr>
                <w:lang w:val="it-IT"/>
              </w:rPr>
              <w:t>Frequenza</w:t>
            </w:r>
            <w:r>
              <w:rPr>
                <w:lang w:val="it-IT"/>
              </w:rPr>
              <w:t xml:space="preserve"> giornaliera</w:t>
            </w:r>
          </w:p>
        </w:tc>
        <w:tc>
          <w:tcPr>
            <w:tcW w:w="1023" w:type="pct"/>
          </w:tcPr>
          <w:p w14:paraId="14C99D3D" w14:textId="77777777" w:rsidR="00872CE0" w:rsidRPr="006F58DF" w:rsidRDefault="00872CE0">
            <w:pPr>
              <w:cnfStyle w:val="100000000000" w:firstRow="1" w:lastRow="0" w:firstColumn="0" w:lastColumn="0" w:oddVBand="0" w:evenVBand="0" w:oddHBand="0" w:evenHBand="0" w:firstRowFirstColumn="0" w:firstRowLastColumn="0" w:lastRowFirstColumn="0" w:lastRowLastColumn="0"/>
              <w:rPr>
                <w:lang w:val="it-IT"/>
              </w:rPr>
            </w:pPr>
            <w:r>
              <w:rPr>
                <w:lang w:val="it-IT"/>
              </w:rPr>
              <w:t>Costo t</w:t>
            </w:r>
            <w:r w:rsidRPr="006F58DF">
              <w:rPr>
                <w:lang w:val="it-IT"/>
              </w:rPr>
              <w:t>otale</w:t>
            </w:r>
          </w:p>
        </w:tc>
      </w:tr>
      <w:tr w:rsidR="00872CE0" w:rsidRPr="006F58DF" w14:paraId="6B572E69" w14:textId="77777777" w:rsidTr="008B1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7EFFB5B3" w14:textId="3EC32C44" w:rsidR="00872CE0" w:rsidRPr="006F58DF" w:rsidRDefault="008B13DE">
            <w:pPr>
              <w:rPr>
                <w:lang w:val="it-IT"/>
              </w:rPr>
            </w:pPr>
            <w:r>
              <w:rPr>
                <w:lang w:val="it-IT"/>
              </w:rPr>
              <w:t>3</w:t>
            </w:r>
          </w:p>
        </w:tc>
        <w:tc>
          <w:tcPr>
            <w:tcW w:w="1643" w:type="pct"/>
          </w:tcPr>
          <w:p w14:paraId="32EAA218" w14:textId="1E595CE3" w:rsidR="00872CE0" w:rsidRPr="006F58DF" w:rsidRDefault="002011C0">
            <w:pPr>
              <w:cnfStyle w:val="000000100000" w:firstRow="0" w:lastRow="0" w:firstColumn="0" w:lastColumn="0" w:oddVBand="0" w:evenVBand="0" w:oddHBand="1" w:evenHBand="0" w:firstRowFirstColumn="0" w:firstRowLastColumn="0" w:lastRowFirstColumn="0" w:lastRowLastColumn="0"/>
              <w:rPr>
                <w:lang w:val="it-IT"/>
              </w:rPr>
            </w:pPr>
            <w:r>
              <w:rPr>
                <w:lang w:val="it-IT"/>
              </w:rPr>
              <w:t>1S</w:t>
            </w:r>
          </w:p>
        </w:tc>
        <w:tc>
          <w:tcPr>
            <w:tcW w:w="1500" w:type="pct"/>
          </w:tcPr>
          <w:p w14:paraId="6E59352D" w14:textId="08610030" w:rsidR="00872CE0" w:rsidRPr="006F58DF" w:rsidRDefault="006D0355">
            <w:pPr>
              <w:cnfStyle w:val="000000100000" w:firstRow="0" w:lastRow="0" w:firstColumn="0" w:lastColumn="0" w:oddVBand="0" w:evenVBand="0" w:oddHBand="1" w:evenHBand="0" w:firstRowFirstColumn="0" w:firstRowLastColumn="0" w:lastRowFirstColumn="0" w:lastRowLastColumn="0"/>
              <w:rPr>
                <w:lang w:val="it-IT"/>
              </w:rPr>
            </w:pPr>
            <w:r>
              <w:rPr>
                <w:lang w:val="it-IT"/>
              </w:rPr>
              <w:t>1</w:t>
            </w:r>
          </w:p>
        </w:tc>
        <w:tc>
          <w:tcPr>
            <w:tcW w:w="1023" w:type="pct"/>
          </w:tcPr>
          <w:p w14:paraId="6F5A03F8" w14:textId="0D1E9EC2" w:rsidR="00872CE0" w:rsidRPr="006F58DF" w:rsidRDefault="001E3C25">
            <w:pPr>
              <w:cnfStyle w:val="000000100000" w:firstRow="0" w:lastRow="0" w:firstColumn="0" w:lastColumn="0" w:oddVBand="0" w:evenVBand="0" w:oddHBand="1" w:evenHBand="0" w:firstRowFirstColumn="0" w:firstRowLastColumn="0" w:lastRowFirstColumn="0" w:lastRowLastColumn="0"/>
              <w:rPr>
                <w:lang w:val="it-IT"/>
              </w:rPr>
            </w:pPr>
            <w:r>
              <w:rPr>
                <w:lang w:val="it-IT"/>
              </w:rPr>
              <w:t>1</w:t>
            </w:r>
          </w:p>
        </w:tc>
      </w:tr>
      <w:tr w:rsidR="00872CE0" w:rsidRPr="006F58DF" w14:paraId="44028383" w14:textId="77777777" w:rsidTr="008B13DE">
        <w:tc>
          <w:tcPr>
            <w:cnfStyle w:val="001000000000" w:firstRow="0" w:lastRow="0" w:firstColumn="1" w:lastColumn="0" w:oddVBand="0" w:evenVBand="0" w:oddHBand="0" w:evenHBand="0" w:firstRowFirstColumn="0" w:firstRowLastColumn="0" w:lastRowFirstColumn="0" w:lastRowLastColumn="0"/>
            <w:tcW w:w="834" w:type="pct"/>
          </w:tcPr>
          <w:p w14:paraId="0A9C72F3" w14:textId="094B4113" w:rsidR="00872CE0" w:rsidRPr="006F58DF" w:rsidRDefault="008B13DE">
            <w:pPr>
              <w:rPr>
                <w:lang w:val="it-IT"/>
              </w:rPr>
            </w:pPr>
            <w:r>
              <w:rPr>
                <w:lang w:val="it-IT"/>
              </w:rPr>
              <w:t>4</w:t>
            </w:r>
          </w:p>
        </w:tc>
        <w:tc>
          <w:tcPr>
            <w:tcW w:w="1643" w:type="pct"/>
          </w:tcPr>
          <w:p w14:paraId="2EF2910C" w14:textId="15685604" w:rsidR="00872CE0" w:rsidRPr="006F58DF" w:rsidRDefault="006A054B">
            <w:pPr>
              <w:cnfStyle w:val="000000000000" w:firstRow="0" w:lastRow="0" w:firstColumn="0" w:lastColumn="0" w:oddVBand="0" w:evenVBand="0" w:oddHBand="0" w:evenHBand="0" w:firstRowFirstColumn="0" w:firstRowLastColumn="0" w:lastRowFirstColumn="0" w:lastRowLastColumn="0"/>
              <w:rPr>
                <w:lang w:val="it-IT"/>
              </w:rPr>
            </w:pPr>
            <w:r>
              <w:rPr>
                <w:lang w:val="it-IT"/>
              </w:rPr>
              <w:t>1</w:t>
            </w:r>
            <w:r w:rsidR="009F6660">
              <w:rPr>
                <w:lang w:val="it-IT"/>
              </w:rPr>
              <w:t>81L + 180S</w:t>
            </w:r>
          </w:p>
        </w:tc>
        <w:tc>
          <w:tcPr>
            <w:tcW w:w="1500" w:type="pct"/>
          </w:tcPr>
          <w:p w14:paraId="2AB338C0" w14:textId="15C3FE2F" w:rsidR="00872CE0" w:rsidRPr="006F58DF" w:rsidRDefault="006D0355">
            <w:pPr>
              <w:cnfStyle w:val="000000000000" w:firstRow="0" w:lastRow="0" w:firstColumn="0" w:lastColumn="0" w:oddVBand="0" w:evenVBand="0" w:oddHBand="0" w:evenHBand="0" w:firstRowFirstColumn="0" w:firstRowLastColumn="0" w:lastRowFirstColumn="0" w:lastRowLastColumn="0"/>
              <w:rPr>
                <w:lang w:val="it-IT"/>
              </w:rPr>
            </w:pPr>
            <w:r>
              <w:rPr>
                <w:lang w:val="it-IT"/>
              </w:rPr>
              <w:t>1</w:t>
            </w:r>
          </w:p>
        </w:tc>
        <w:tc>
          <w:tcPr>
            <w:tcW w:w="1023" w:type="pct"/>
          </w:tcPr>
          <w:p w14:paraId="3894EADA" w14:textId="2FD75C9A" w:rsidR="00872CE0" w:rsidRPr="006F58DF" w:rsidRDefault="00CA7FBA">
            <w:pPr>
              <w:cnfStyle w:val="000000000000" w:firstRow="0" w:lastRow="0" w:firstColumn="0" w:lastColumn="0" w:oddVBand="0" w:evenVBand="0" w:oddHBand="0" w:evenHBand="0" w:firstRowFirstColumn="0" w:firstRowLastColumn="0" w:lastRowFirstColumn="0" w:lastRowLastColumn="0"/>
              <w:rPr>
                <w:lang w:val="it-IT"/>
              </w:rPr>
            </w:pPr>
            <w:r>
              <w:rPr>
                <w:lang w:val="it-IT"/>
              </w:rPr>
              <w:t>361</w:t>
            </w:r>
          </w:p>
        </w:tc>
      </w:tr>
      <w:tr w:rsidR="00872CE0" w:rsidRPr="006F58DF" w14:paraId="75354BBB" w14:textId="77777777" w:rsidTr="008B1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2F7C1C05" w14:textId="6CFC8D9B" w:rsidR="00872CE0" w:rsidRPr="006F58DF" w:rsidRDefault="008B13DE">
            <w:pPr>
              <w:rPr>
                <w:lang w:val="it-IT"/>
              </w:rPr>
            </w:pPr>
            <w:r>
              <w:rPr>
                <w:lang w:val="it-IT"/>
              </w:rPr>
              <w:t>35</w:t>
            </w:r>
          </w:p>
        </w:tc>
        <w:tc>
          <w:tcPr>
            <w:tcW w:w="1643" w:type="pct"/>
          </w:tcPr>
          <w:p w14:paraId="474BC714" w14:textId="31120B54" w:rsidR="00872CE0" w:rsidRPr="006F58DF" w:rsidRDefault="004E6985">
            <w:pPr>
              <w:cnfStyle w:val="000000100000" w:firstRow="0" w:lastRow="0" w:firstColumn="0" w:lastColumn="0" w:oddVBand="0" w:evenVBand="0" w:oddHBand="1" w:evenHBand="0" w:firstRowFirstColumn="0" w:firstRowLastColumn="0" w:lastRowFirstColumn="0" w:lastRowLastColumn="0"/>
              <w:rPr>
                <w:lang w:val="it-IT"/>
              </w:rPr>
            </w:pPr>
            <w:r>
              <w:rPr>
                <w:lang w:val="it-IT"/>
              </w:rPr>
              <w:t>361</w:t>
            </w:r>
            <w:r w:rsidR="00872CE0">
              <w:rPr>
                <w:lang w:val="it-IT"/>
              </w:rPr>
              <w:t>L</w:t>
            </w:r>
          </w:p>
        </w:tc>
        <w:tc>
          <w:tcPr>
            <w:tcW w:w="1500" w:type="pct"/>
          </w:tcPr>
          <w:p w14:paraId="41212D3F" w14:textId="5927DD50" w:rsidR="00872CE0" w:rsidRPr="006F58DF" w:rsidRDefault="00110801">
            <w:pPr>
              <w:cnfStyle w:val="000000100000" w:firstRow="0" w:lastRow="0" w:firstColumn="0" w:lastColumn="0" w:oddVBand="0" w:evenVBand="0" w:oddHBand="1" w:evenHBand="0" w:firstRowFirstColumn="0" w:firstRowLastColumn="0" w:lastRowFirstColumn="0" w:lastRowLastColumn="0"/>
              <w:rPr>
                <w:lang w:val="it-IT"/>
              </w:rPr>
            </w:pPr>
            <w:r>
              <w:rPr>
                <w:lang w:val="it-IT"/>
              </w:rPr>
              <w:t>1</w:t>
            </w:r>
          </w:p>
        </w:tc>
        <w:tc>
          <w:tcPr>
            <w:tcW w:w="1023" w:type="pct"/>
          </w:tcPr>
          <w:p w14:paraId="30D1A1B4" w14:textId="2854D746" w:rsidR="00872CE0" w:rsidRPr="006F58DF" w:rsidRDefault="00CA7FBA">
            <w:pPr>
              <w:cnfStyle w:val="000000100000" w:firstRow="0" w:lastRow="0" w:firstColumn="0" w:lastColumn="0" w:oddVBand="0" w:evenVBand="0" w:oddHBand="1" w:evenHBand="0" w:firstRowFirstColumn="0" w:firstRowLastColumn="0" w:lastRowFirstColumn="0" w:lastRowLastColumn="0"/>
              <w:rPr>
                <w:lang w:val="it-IT"/>
              </w:rPr>
            </w:pPr>
            <w:r>
              <w:rPr>
                <w:lang w:val="it-IT"/>
              </w:rPr>
              <w:t>361</w:t>
            </w:r>
          </w:p>
        </w:tc>
      </w:tr>
      <w:tr w:rsidR="00872CE0" w:rsidRPr="006F58DF" w14:paraId="6A2AA5F7" w14:textId="77777777" w:rsidTr="008B13DE">
        <w:tc>
          <w:tcPr>
            <w:cnfStyle w:val="001000000000" w:firstRow="0" w:lastRow="0" w:firstColumn="1" w:lastColumn="0" w:oddVBand="0" w:evenVBand="0" w:oddHBand="0" w:evenHBand="0" w:firstRowFirstColumn="0" w:firstRowLastColumn="0" w:lastRowFirstColumn="0" w:lastRowLastColumn="0"/>
            <w:tcW w:w="3977" w:type="pct"/>
            <w:gridSpan w:val="3"/>
            <w:vAlign w:val="bottom"/>
          </w:tcPr>
          <w:p w14:paraId="5643737A" w14:textId="77777777" w:rsidR="00872CE0" w:rsidRPr="001D0FFD" w:rsidRDefault="00872CE0">
            <w:pPr>
              <w:jc w:val="right"/>
              <w:rPr>
                <w:b w:val="0"/>
                <w:lang w:val="it-IT"/>
              </w:rPr>
            </w:pPr>
            <w:r w:rsidRPr="001D0FFD">
              <w:rPr>
                <w:b w:val="0"/>
                <w:lang w:val="it-IT"/>
              </w:rPr>
              <w:t xml:space="preserve">Costo operazioni </w:t>
            </w:r>
            <w:r w:rsidRPr="001D0FFD">
              <w:rPr>
                <w:b w:val="0"/>
                <w:u w:val="single"/>
                <w:lang w:val="it-IT"/>
              </w:rPr>
              <w:t>senza ridondanza</w:t>
            </w:r>
          </w:p>
        </w:tc>
        <w:tc>
          <w:tcPr>
            <w:tcW w:w="1023" w:type="pct"/>
          </w:tcPr>
          <w:p w14:paraId="74B1F5AB" w14:textId="21DC8AF6" w:rsidR="00872CE0" w:rsidRPr="001D0FFD" w:rsidRDefault="00872CE0">
            <w:pPr>
              <w:cnfStyle w:val="000000000000" w:firstRow="0" w:lastRow="0" w:firstColumn="0" w:lastColumn="0" w:oddVBand="0" w:evenVBand="0" w:oddHBand="0" w:evenHBand="0" w:firstRowFirstColumn="0" w:firstRowLastColumn="0" w:lastRowFirstColumn="0" w:lastRowLastColumn="0"/>
              <w:rPr>
                <w:b/>
                <w:lang w:val="it-IT"/>
              </w:rPr>
            </w:pPr>
            <w:r w:rsidRPr="001D0FFD">
              <w:rPr>
                <w:b/>
                <w:lang w:val="it-IT"/>
              </w:rPr>
              <w:fldChar w:fldCharType="begin"/>
            </w:r>
            <w:r w:rsidRPr="001D0FFD">
              <w:rPr>
                <w:b/>
                <w:lang w:val="it-IT"/>
              </w:rPr>
              <w:instrText xml:space="preserve"> =SUM(ABOVE) </w:instrText>
            </w:r>
            <w:r w:rsidR="00A94D85">
              <w:rPr>
                <w:b/>
                <w:lang w:val="it-IT"/>
              </w:rPr>
              <w:fldChar w:fldCharType="separate"/>
            </w:r>
            <w:r w:rsidRPr="001D0FFD">
              <w:rPr>
                <w:b/>
                <w:lang w:val="it-IT"/>
              </w:rPr>
              <w:fldChar w:fldCharType="end"/>
            </w:r>
            <w:r w:rsidR="00524866">
              <w:rPr>
                <w:b/>
                <w:lang w:val="it-IT"/>
              </w:rPr>
              <w:fldChar w:fldCharType="begin"/>
            </w:r>
            <w:r w:rsidR="00524866">
              <w:rPr>
                <w:b/>
                <w:lang w:val="it-IT"/>
              </w:rPr>
              <w:instrText xml:space="preserve"> =SUM(ABOVE) </w:instrText>
            </w:r>
            <w:r w:rsidR="00524866">
              <w:rPr>
                <w:b/>
                <w:lang w:val="it-IT"/>
              </w:rPr>
              <w:fldChar w:fldCharType="separate"/>
            </w:r>
            <w:r w:rsidR="00524866">
              <w:rPr>
                <w:b/>
                <w:noProof/>
                <w:lang w:val="it-IT"/>
              </w:rPr>
              <w:t>723</w:t>
            </w:r>
            <w:r w:rsidR="00524866">
              <w:rPr>
                <w:b/>
                <w:lang w:val="it-IT"/>
              </w:rPr>
              <w:fldChar w:fldCharType="end"/>
            </w:r>
          </w:p>
        </w:tc>
      </w:tr>
    </w:tbl>
    <w:p w14:paraId="012DF6E3" w14:textId="374BAB6D" w:rsidR="00872CE0" w:rsidRDefault="00872CE0" w:rsidP="00872CE0">
      <w:pPr>
        <w:jc w:val="right"/>
        <w:rPr>
          <w:lang w:val="it-IT"/>
        </w:rPr>
      </w:pPr>
    </w:p>
    <w:p w14:paraId="2B99C0DE" w14:textId="77777777" w:rsidR="00FB4CFD" w:rsidRDefault="00FB4CFD" w:rsidP="00872CE0">
      <w:pPr>
        <w:jc w:val="right"/>
        <w:rPr>
          <w:lang w:val="it-IT"/>
        </w:rPr>
      </w:pPr>
    </w:p>
    <w:p w14:paraId="50340572" w14:textId="77777777" w:rsidR="00FB4CFD" w:rsidRDefault="00FB4CFD" w:rsidP="00872CE0">
      <w:pPr>
        <w:jc w:val="right"/>
        <w:rPr>
          <w:lang w:val="it-IT"/>
        </w:rPr>
      </w:pPr>
    </w:p>
    <w:tbl>
      <w:tblPr>
        <w:tblStyle w:val="Tabellaelenco3-colore5"/>
        <w:tblW w:w="0" w:type="auto"/>
        <w:tblLook w:val="04A0" w:firstRow="1" w:lastRow="0" w:firstColumn="1" w:lastColumn="0" w:noHBand="0" w:noVBand="1"/>
      </w:tblPr>
      <w:tblGrid>
        <w:gridCol w:w="1440"/>
        <w:gridCol w:w="2808"/>
        <w:gridCol w:w="2551"/>
        <w:gridCol w:w="1831"/>
      </w:tblGrid>
      <w:tr w:rsidR="00872CE0" w:rsidRPr="006F58DF" w14:paraId="20B14F1C" w14:textId="77777777" w:rsidTr="00C746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tcPr>
          <w:p w14:paraId="5B650322" w14:textId="77777777" w:rsidR="00872CE0" w:rsidRPr="006F58DF" w:rsidRDefault="00872CE0">
            <w:pPr>
              <w:rPr>
                <w:lang w:val="it-IT"/>
              </w:rPr>
            </w:pPr>
            <w:r w:rsidRPr="006F58DF">
              <w:rPr>
                <w:lang w:val="it-IT"/>
              </w:rPr>
              <w:lastRenderedPageBreak/>
              <w:t>Operazione</w:t>
            </w:r>
          </w:p>
        </w:tc>
        <w:tc>
          <w:tcPr>
            <w:tcW w:w="2808" w:type="dxa"/>
          </w:tcPr>
          <w:p w14:paraId="4D3610AF" w14:textId="77777777" w:rsidR="00872CE0" w:rsidRPr="006F58DF" w:rsidRDefault="00872CE0">
            <w:pPr>
              <w:cnfStyle w:val="100000000000" w:firstRow="1" w:lastRow="0" w:firstColumn="0" w:lastColumn="0" w:oddVBand="0" w:evenVBand="0" w:oddHBand="0" w:evenHBand="0" w:firstRowFirstColumn="0" w:firstRowLastColumn="0" w:lastRowFirstColumn="0" w:lastRowLastColumn="0"/>
              <w:rPr>
                <w:lang w:val="it-IT"/>
              </w:rPr>
            </w:pPr>
            <w:r>
              <w:rPr>
                <w:lang w:val="it-IT"/>
              </w:rPr>
              <w:t>Quantità di operazioni</w:t>
            </w:r>
          </w:p>
        </w:tc>
        <w:tc>
          <w:tcPr>
            <w:tcW w:w="2551" w:type="dxa"/>
          </w:tcPr>
          <w:p w14:paraId="2E2AED01" w14:textId="77777777" w:rsidR="00872CE0" w:rsidRPr="006F58DF" w:rsidRDefault="00872CE0">
            <w:pPr>
              <w:cnfStyle w:val="100000000000" w:firstRow="1" w:lastRow="0" w:firstColumn="0" w:lastColumn="0" w:oddVBand="0" w:evenVBand="0" w:oddHBand="0" w:evenHBand="0" w:firstRowFirstColumn="0" w:firstRowLastColumn="0" w:lastRowFirstColumn="0" w:lastRowLastColumn="0"/>
              <w:rPr>
                <w:lang w:val="it-IT"/>
              </w:rPr>
            </w:pPr>
            <w:r w:rsidRPr="006F58DF">
              <w:rPr>
                <w:lang w:val="it-IT"/>
              </w:rPr>
              <w:t>Frequenza</w:t>
            </w:r>
            <w:r>
              <w:rPr>
                <w:lang w:val="it-IT"/>
              </w:rPr>
              <w:t xml:space="preserve"> giornaliera</w:t>
            </w:r>
          </w:p>
        </w:tc>
        <w:tc>
          <w:tcPr>
            <w:tcW w:w="1831" w:type="dxa"/>
          </w:tcPr>
          <w:p w14:paraId="3FD31AA0" w14:textId="77777777" w:rsidR="00872CE0" w:rsidRPr="006F58DF" w:rsidRDefault="00872CE0">
            <w:pPr>
              <w:cnfStyle w:val="100000000000" w:firstRow="1" w:lastRow="0" w:firstColumn="0" w:lastColumn="0" w:oddVBand="0" w:evenVBand="0" w:oddHBand="0" w:evenHBand="0" w:firstRowFirstColumn="0" w:firstRowLastColumn="0" w:lastRowFirstColumn="0" w:lastRowLastColumn="0"/>
              <w:rPr>
                <w:lang w:val="it-IT"/>
              </w:rPr>
            </w:pPr>
            <w:r>
              <w:rPr>
                <w:lang w:val="it-IT"/>
              </w:rPr>
              <w:t>Costo t</w:t>
            </w:r>
            <w:r w:rsidRPr="006F58DF">
              <w:rPr>
                <w:lang w:val="it-IT"/>
              </w:rPr>
              <w:t>otale</w:t>
            </w:r>
          </w:p>
        </w:tc>
      </w:tr>
      <w:tr w:rsidR="00872CE0" w:rsidRPr="006F58DF" w14:paraId="167EC101" w14:textId="77777777" w:rsidTr="00C74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D3496A0" w14:textId="7C8EF86F" w:rsidR="00872CE0" w:rsidRPr="006F58DF" w:rsidRDefault="004E6985">
            <w:pPr>
              <w:rPr>
                <w:lang w:val="it-IT"/>
              </w:rPr>
            </w:pPr>
            <w:r>
              <w:rPr>
                <w:lang w:val="it-IT"/>
              </w:rPr>
              <w:t>3</w:t>
            </w:r>
          </w:p>
        </w:tc>
        <w:tc>
          <w:tcPr>
            <w:tcW w:w="2808" w:type="dxa"/>
          </w:tcPr>
          <w:p w14:paraId="75834D77" w14:textId="783B790B" w:rsidR="00872CE0" w:rsidRPr="006F58DF" w:rsidRDefault="004E6985">
            <w:pPr>
              <w:cnfStyle w:val="000000100000" w:firstRow="0" w:lastRow="0" w:firstColumn="0" w:lastColumn="0" w:oddVBand="0" w:evenVBand="0" w:oddHBand="1" w:evenHBand="0" w:firstRowFirstColumn="0" w:firstRowLastColumn="0" w:lastRowFirstColumn="0" w:lastRowLastColumn="0"/>
              <w:rPr>
                <w:lang w:val="it-IT"/>
              </w:rPr>
            </w:pPr>
            <w:r>
              <w:rPr>
                <w:lang w:val="it-IT"/>
              </w:rPr>
              <w:t>1S</w:t>
            </w:r>
          </w:p>
        </w:tc>
        <w:tc>
          <w:tcPr>
            <w:tcW w:w="2551" w:type="dxa"/>
          </w:tcPr>
          <w:p w14:paraId="493FCA29" w14:textId="0C50E092" w:rsidR="00872CE0" w:rsidRPr="006F58DF" w:rsidRDefault="006D0355">
            <w:pPr>
              <w:cnfStyle w:val="000000100000" w:firstRow="0" w:lastRow="0" w:firstColumn="0" w:lastColumn="0" w:oddVBand="0" w:evenVBand="0" w:oddHBand="1" w:evenHBand="0" w:firstRowFirstColumn="0" w:firstRowLastColumn="0" w:lastRowFirstColumn="0" w:lastRowLastColumn="0"/>
              <w:rPr>
                <w:lang w:val="it-IT"/>
              </w:rPr>
            </w:pPr>
            <w:r>
              <w:rPr>
                <w:lang w:val="it-IT"/>
              </w:rPr>
              <w:t>1</w:t>
            </w:r>
          </w:p>
        </w:tc>
        <w:tc>
          <w:tcPr>
            <w:tcW w:w="1831" w:type="dxa"/>
          </w:tcPr>
          <w:p w14:paraId="2F3B7185" w14:textId="0DD42EF3" w:rsidR="00872CE0" w:rsidRPr="006F58DF" w:rsidRDefault="00432E4E">
            <w:pPr>
              <w:cnfStyle w:val="000000100000" w:firstRow="0" w:lastRow="0" w:firstColumn="0" w:lastColumn="0" w:oddVBand="0" w:evenVBand="0" w:oddHBand="1" w:evenHBand="0" w:firstRowFirstColumn="0" w:firstRowLastColumn="0" w:lastRowFirstColumn="0" w:lastRowLastColumn="0"/>
              <w:rPr>
                <w:lang w:val="it-IT"/>
              </w:rPr>
            </w:pPr>
            <w:r>
              <w:rPr>
                <w:lang w:val="it-IT"/>
              </w:rPr>
              <w:t>1</w:t>
            </w:r>
          </w:p>
        </w:tc>
      </w:tr>
      <w:tr w:rsidR="00872CE0" w:rsidRPr="006F58DF" w14:paraId="4B0C5D5A" w14:textId="77777777" w:rsidTr="00C7463C">
        <w:tc>
          <w:tcPr>
            <w:cnfStyle w:val="001000000000" w:firstRow="0" w:lastRow="0" w:firstColumn="1" w:lastColumn="0" w:oddVBand="0" w:evenVBand="0" w:oddHBand="0" w:evenHBand="0" w:firstRowFirstColumn="0" w:firstRowLastColumn="0" w:lastRowFirstColumn="0" w:lastRowLastColumn="0"/>
            <w:tcW w:w="1440" w:type="dxa"/>
          </w:tcPr>
          <w:p w14:paraId="17BEF3FF" w14:textId="6F5E148B" w:rsidR="00872CE0" w:rsidRPr="006F58DF" w:rsidRDefault="004E6985">
            <w:pPr>
              <w:rPr>
                <w:lang w:val="it-IT"/>
              </w:rPr>
            </w:pPr>
            <w:r>
              <w:rPr>
                <w:lang w:val="it-IT"/>
              </w:rPr>
              <w:t>4</w:t>
            </w:r>
          </w:p>
        </w:tc>
        <w:tc>
          <w:tcPr>
            <w:tcW w:w="2808" w:type="dxa"/>
          </w:tcPr>
          <w:p w14:paraId="13A32CB2" w14:textId="4B2DED22" w:rsidR="00872CE0" w:rsidRPr="006F58DF" w:rsidRDefault="00872CE0">
            <w:pPr>
              <w:cnfStyle w:val="000000000000" w:firstRow="0" w:lastRow="0" w:firstColumn="0" w:lastColumn="0" w:oddVBand="0" w:evenVBand="0" w:oddHBand="0" w:evenHBand="0" w:firstRowFirstColumn="0" w:firstRowLastColumn="0" w:lastRowFirstColumn="0" w:lastRowLastColumn="0"/>
              <w:rPr>
                <w:lang w:val="it-IT"/>
              </w:rPr>
            </w:pPr>
            <w:r>
              <w:rPr>
                <w:lang w:val="it-IT"/>
              </w:rPr>
              <w:t>1L</w:t>
            </w:r>
            <w:r w:rsidR="004E6985">
              <w:rPr>
                <w:lang w:val="it-IT"/>
              </w:rPr>
              <w:t xml:space="preserve"> + 181S</w:t>
            </w:r>
          </w:p>
        </w:tc>
        <w:tc>
          <w:tcPr>
            <w:tcW w:w="2551" w:type="dxa"/>
          </w:tcPr>
          <w:p w14:paraId="75F65ED6" w14:textId="1AFB0CF2" w:rsidR="00872CE0" w:rsidRPr="006F58DF" w:rsidRDefault="006D0355">
            <w:pPr>
              <w:cnfStyle w:val="000000000000" w:firstRow="0" w:lastRow="0" w:firstColumn="0" w:lastColumn="0" w:oddVBand="0" w:evenVBand="0" w:oddHBand="0" w:evenHBand="0" w:firstRowFirstColumn="0" w:firstRowLastColumn="0" w:lastRowFirstColumn="0" w:lastRowLastColumn="0"/>
              <w:rPr>
                <w:lang w:val="it-IT"/>
              </w:rPr>
            </w:pPr>
            <w:r>
              <w:rPr>
                <w:lang w:val="it-IT"/>
              </w:rPr>
              <w:t>1</w:t>
            </w:r>
          </w:p>
        </w:tc>
        <w:tc>
          <w:tcPr>
            <w:tcW w:w="1831" w:type="dxa"/>
          </w:tcPr>
          <w:p w14:paraId="07A11E19" w14:textId="1C3EA02A" w:rsidR="00872CE0" w:rsidRPr="006F58DF" w:rsidRDefault="00432E4E">
            <w:pPr>
              <w:cnfStyle w:val="000000000000" w:firstRow="0" w:lastRow="0" w:firstColumn="0" w:lastColumn="0" w:oddVBand="0" w:evenVBand="0" w:oddHBand="0" w:evenHBand="0" w:firstRowFirstColumn="0" w:firstRowLastColumn="0" w:lastRowFirstColumn="0" w:lastRowLastColumn="0"/>
              <w:rPr>
                <w:lang w:val="it-IT"/>
              </w:rPr>
            </w:pPr>
            <w:r>
              <w:rPr>
                <w:lang w:val="it-IT"/>
              </w:rPr>
              <w:t>182</w:t>
            </w:r>
          </w:p>
        </w:tc>
      </w:tr>
      <w:tr w:rsidR="00872CE0" w:rsidRPr="006F58DF" w14:paraId="0295AF7C" w14:textId="77777777" w:rsidTr="00C74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4662F58" w14:textId="413815D8" w:rsidR="00872CE0" w:rsidRPr="006F58DF" w:rsidRDefault="004E6985">
            <w:pPr>
              <w:rPr>
                <w:lang w:val="it-IT"/>
              </w:rPr>
            </w:pPr>
            <w:r>
              <w:rPr>
                <w:lang w:val="it-IT"/>
              </w:rPr>
              <w:t>35</w:t>
            </w:r>
          </w:p>
        </w:tc>
        <w:tc>
          <w:tcPr>
            <w:tcW w:w="2808" w:type="dxa"/>
          </w:tcPr>
          <w:p w14:paraId="4F332127" w14:textId="2B1424F2" w:rsidR="00872CE0" w:rsidRPr="006F58DF" w:rsidRDefault="004E6985">
            <w:pPr>
              <w:cnfStyle w:val="000000100000" w:firstRow="0" w:lastRow="0" w:firstColumn="0" w:lastColumn="0" w:oddVBand="0" w:evenVBand="0" w:oddHBand="1" w:evenHBand="0" w:firstRowFirstColumn="0" w:firstRowLastColumn="0" w:lastRowFirstColumn="0" w:lastRowLastColumn="0"/>
              <w:rPr>
                <w:lang w:val="it-IT"/>
              </w:rPr>
            </w:pPr>
            <w:r>
              <w:rPr>
                <w:lang w:val="it-IT"/>
              </w:rPr>
              <w:t>181</w:t>
            </w:r>
            <w:r w:rsidR="00872CE0">
              <w:rPr>
                <w:lang w:val="it-IT"/>
              </w:rPr>
              <w:t>L</w:t>
            </w:r>
          </w:p>
        </w:tc>
        <w:tc>
          <w:tcPr>
            <w:tcW w:w="2551" w:type="dxa"/>
          </w:tcPr>
          <w:p w14:paraId="778BBB5E" w14:textId="69622F8F" w:rsidR="00872CE0" w:rsidRPr="006F58DF" w:rsidRDefault="00110801">
            <w:pPr>
              <w:cnfStyle w:val="000000100000" w:firstRow="0" w:lastRow="0" w:firstColumn="0" w:lastColumn="0" w:oddVBand="0" w:evenVBand="0" w:oddHBand="1" w:evenHBand="0" w:firstRowFirstColumn="0" w:firstRowLastColumn="0" w:lastRowFirstColumn="0" w:lastRowLastColumn="0"/>
              <w:rPr>
                <w:lang w:val="it-IT"/>
              </w:rPr>
            </w:pPr>
            <w:r>
              <w:rPr>
                <w:lang w:val="it-IT"/>
              </w:rPr>
              <w:t>1</w:t>
            </w:r>
          </w:p>
        </w:tc>
        <w:tc>
          <w:tcPr>
            <w:tcW w:w="1831" w:type="dxa"/>
          </w:tcPr>
          <w:p w14:paraId="469FFC0F" w14:textId="27B20034" w:rsidR="00872CE0" w:rsidRPr="006F58DF" w:rsidRDefault="00432E4E">
            <w:pPr>
              <w:cnfStyle w:val="000000100000" w:firstRow="0" w:lastRow="0" w:firstColumn="0" w:lastColumn="0" w:oddVBand="0" w:evenVBand="0" w:oddHBand="1" w:evenHBand="0" w:firstRowFirstColumn="0" w:firstRowLastColumn="0" w:lastRowFirstColumn="0" w:lastRowLastColumn="0"/>
              <w:rPr>
                <w:lang w:val="it-IT"/>
              </w:rPr>
            </w:pPr>
            <w:r>
              <w:rPr>
                <w:lang w:val="it-IT"/>
              </w:rPr>
              <w:t>181</w:t>
            </w:r>
          </w:p>
        </w:tc>
      </w:tr>
      <w:tr w:rsidR="00872CE0" w:rsidRPr="006F58DF" w14:paraId="025478C0" w14:textId="77777777" w:rsidTr="00C7463C">
        <w:tc>
          <w:tcPr>
            <w:cnfStyle w:val="001000000000" w:firstRow="0" w:lastRow="0" w:firstColumn="1" w:lastColumn="0" w:oddVBand="0" w:evenVBand="0" w:oddHBand="0" w:evenHBand="0" w:firstRowFirstColumn="0" w:firstRowLastColumn="0" w:lastRowFirstColumn="0" w:lastRowLastColumn="0"/>
            <w:tcW w:w="6799" w:type="dxa"/>
            <w:gridSpan w:val="3"/>
          </w:tcPr>
          <w:p w14:paraId="31B88FBB" w14:textId="77777777" w:rsidR="00872CE0" w:rsidRPr="001D0FFD" w:rsidRDefault="00872CE0">
            <w:pPr>
              <w:jc w:val="right"/>
              <w:rPr>
                <w:b w:val="0"/>
                <w:bCs w:val="0"/>
                <w:lang w:val="it-IT"/>
              </w:rPr>
            </w:pPr>
            <w:r w:rsidRPr="001D0FFD">
              <w:rPr>
                <w:b w:val="0"/>
                <w:bCs w:val="0"/>
                <w:lang w:val="it-IT"/>
              </w:rPr>
              <w:t xml:space="preserve">Costo operazioni </w:t>
            </w:r>
            <w:r w:rsidRPr="001D0FFD">
              <w:rPr>
                <w:b w:val="0"/>
                <w:bCs w:val="0"/>
                <w:u w:val="single"/>
                <w:lang w:val="it-IT"/>
              </w:rPr>
              <w:t>con ridondanza</w:t>
            </w:r>
          </w:p>
        </w:tc>
        <w:tc>
          <w:tcPr>
            <w:tcW w:w="1831" w:type="dxa"/>
          </w:tcPr>
          <w:p w14:paraId="106EB64E" w14:textId="26CCCC5A" w:rsidR="00872CE0" w:rsidRPr="001D0FFD" w:rsidRDefault="00872CE0">
            <w:pPr>
              <w:cnfStyle w:val="000000000000" w:firstRow="0" w:lastRow="0" w:firstColumn="0" w:lastColumn="0" w:oddVBand="0" w:evenVBand="0" w:oddHBand="0" w:evenHBand="0" w:firstRowFirstColumn="0" w:firstRowLastColumn="0" w:lastRowFirstColumn="0" w:lastRowLastColumn="0"/>
              <w:rPr>
                <w:b/>
                <w:bCs/>
                <w:lang w:val="it-IT"/>
              </w:rPr>
            </w:pPr>
            <w:r w:rsidRPr="001D0FFD">
              <w:rPr>
                <w:b/>
                <w:bCs/>
                <w:lang w:val="it-IT"/>
              </w:rPr>
              <w:fldChar w:fldCharType="begin"/>
            </w:r>
            <w:r w:rsidRPr="001D0FFD">
              <w:rPr>
                <w:b/>
                <w:bCs/>
                <w:lang w:val="it-IT"/>
              </w:rPr>
              <w:instrText xml:space="preserve"> =SUM(ABOVE) </w:instrText>
            </w:r>
            <w:r w:rsidR="00A94D85">
              <w:rPr>
                <w:b/>
                <w:bCs/>
                <w:lang w:val="it-IT"/>
              </w:rPr>
              <w:fldChar w:fldCharType="separate"/>
            </w:r>
            <w:r w:rsidRPr="001D0FFD">
              <w:rPr>
                <w:b/>
                <w:bCs/>
                <w:lang w:val="it-IT"/>
              </w:rPr>
              <w:fldChar w:fldCharType="end"/>
            </w:r>
            <w:r w:rsidR="00524866">
              <w:rPr>
                <w:b/>
                <w:bCs/>
                <w:lang w:val="it-IT"/>
              </w:rPr>
              <w:fldChar w:fldCharType="begin"/>
            </w:r>
            <w:r w:rsidR="00524866">
              <w:rPr>
                <w:b/>
                <w:bCs/>
                <w:lang w:val="it-IT"/>
              </w:rPr>
              <w:instrText xml:space="preserve"> =SUM(ABOVE) </w:instrText>
            </w:r>
            <w:r w:rsidR="00524866">
              <w:rPr>
                <w:b/>
                <w:bCs/>
                <w:lang w:val="it-IT"/>
              </w:rPr>
              <w:fldChar w:fldCharType="separate"/>
            </w:r>
            <w:r w:rsidR="00524866">
              <w:rPr>
                <w:b/>
                <w:bCs/>
                <w:noProof/>
                <w:lang w:val="it-IT"/>
              </w:rPr>
              <w:t>364</w:t>
            </w:r>
            <w:r w:rsidR="00524866">
              <w:rPr>
                <w:b/>
                <w:bCs/>
                <w:lang w:val="it-IT"/>
              </w:rPr>
              <w:fldChar w:fldCharType="end"/>
            </w:r>
          </w:p>
        </w:tc>
      </w:tr>
    </w:tbl>
    <w:p w14:paraId="035DBF41" w14:textId="77777777" w:rsidR="00FB4CFD" w:rsidRDefault="00FB4CFD" w:rsidP="00C62D51">
      <w:pPr>
        <w:jc w:val="both"/>
        <w:rPr>
          <w:lang w:val="it-IT"/>
        </w:rPr>
      </w:pPr>
    </w:p>
    <w:p w14:paraId="5844AB3C" w14:textId="76C1C98B" w:rsidR="00872CE0" w:rsidRDefault="00872CE0" w:rsidP="00C62D51">
      <w:pPr>
        <w:jc w:val="both"/>
        <w:rPr>
          <w:lang w:val="it-IT"/>
        </w:rPr>
      </w:pPr>
      <w:commentRangeStart w:id="69"/>
      <w:r>
        <w:rPr>
          <w:lang w:val="it-IT"/>
        </w:rPr>
        <w:t xml:space="preserve">Quindi optiamo per la ridondanza e </w:t>
      </w:r>
      <w:r w:rsidR="00B01070">
        <w:rPr>
          <w:lang w:val="it-IT"/>
        </w:rPr>
        <w:t xml:space="preserve">manteniamo </w:t>
      </w:r>
      <w:r w:rsidR="001015C3">
        <w:rPr>
          <w:lang w:val="it-IT"/>
        </w:rPr>
        <w:t xml:space="preserve">l’attributo </w:t>
      </w:r>
      <w:r w:rsidR="008F6150">
        <w:rPr>
          <w:lang w:val="it-IT"/>
        </w:rPr>
        <w:t>“</w:t>
      </w:r>
      <w:r w:rsidR="001015C3" w:rsidRPr="008F6150">
        <w:rPr>
          <w:i/>
          <w:iCs/>
          <w:lang w:val="it-IT"/>
        </w:rPr>
        <w:t>num_misurazioni</w:t>
      </w:r>
      <w:r w:rsidR="008F6150">
        <w:rPr>
          <w:lang w:val="it-IT"/>
        </w:rPr>
        <w:t>”</w:t>
      </w:r>
      <w:r>
        <w:rPr>
          <w:lang w:val="it-IT"/>
        </w:rPr>
        <w:t xml:space="preserve"> </w:t>
      </w:r>
      <w:r w:rsidR="004B3E58">
        <w:rPr>
          <w:lang w:val="it-IT"/>
        </w:rPr>
        <w:t>nell’entità</w:t>
      </w:r>
      <w:r>
        <w:rPr>
          <w:lang w:val="it-IT"/>
        </w:rPr>
        <w:t xml:space="preserve"> </w:t>
      </w:r>
      <w:r w:rsidR="001015C3" w:rsidRPr="00BA7C98">
        <w:rPr>
          <w:i/>
          <w:iCs/>
          <w:lang w:val="it-IT"/>
        </w:rPr>
        <w:t>Sessione campionamento</w:t>
      </w:r>
      <w:r w:rsidR="001015C3">
        <w:rPr>
          <w:lang w:val="it-IT"/>
        </w:rPr>
        <w:t>.</w:t>
      </w:r>
      <w:commentRangeEnd w:id="69"/>
      <w:r w:rsidR="001015C3">
        <w:rPr>
          <w:rStyle w:val="Rimandocommento"/>
        </w:rPr>
        <w:commentReference w:id="69"/>
      </w:r>
    </w:p>
    <w:p w14:paraId="4481B89D" w14:textId="77777777" w:rsidR="002E672A" w:rsidRPr="00C62D51" w:rsidRDefault="002E672A" w:rsidP="00C62D51">
      <w:pPr>
        <w:jc w:val="both"/>
        <w:rPr>
          <w:rStyle w:val="Enfasicorsivo"/>
          <w:color w:val="4D322D" w:themeColor="text2"/>
          <w:lang w:val="it-IT"/>
        </w:rPr>
      </w:pPr>
    </w:p>
    <w:p w14:paraId="14751476" w14:textId="45CBA518" w:rsidR="00A52781" w:rsidRDefault="00420739" w:rsidP="002E672A">
      <w:pPr>
        <w:jc w:val="center"/>
        <w:rPr>
          <w:rStyle w:val="Enfasicorsivo"/>
          <w:lang w:val="it-IT"/>
        </w:rPr>
      </w:pPr>
      <w:r>
        <w:rPr>
          <w:noProof/>
          <w:color w:val="2F1B15" w:themeColor="accent1" w:themeShade="BF"/>
          <w:lang w:val="it-IT"/>
        </w:rPr>
        <w:drawing>
          <wp:inline distT="0" distB="0" distL="0" distR="0" wp14:anchorId="308951BA" wp14:editId="0E285B58">
            <wp:extent cx="3378200" cy="1706304"/>
            <wp:effectExtent l="0" t="0" r="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94360" cy="1714466"/>
                    </a:xfrm>
                    <a:prstGeom prst="rect">
                      <a:avLst/>
                    </a:prstGeom>
                  </pic:spPr>
                </pic:pic>
              </a:graphicData>
            </a:graphic>
          </wp:inline>
        </w:drawing>
      </w:r>
    </w:p>
    <w:p w14:paraId="3E3E2C8C" w14:textId="77777777" w:rsidR="000512FF" w:rsidRDefault="000512FF" w:rsidP="00187EA4">
      <w:pPr>
        <w:rPr>
          <w:rStyle w:val="Enfasicorsivo"/>
          <w:lang w:val="it-IT"/>
        </w:rPr>
      </w:pPr>
    </w:p>
    <w:p w14:paraId="76DDAD7C" w14:textId="77777777" w:rsidR="00187EA4" w:rsidRDefault="00187EA4" w:rsidP="00187EA4">
      <w:pPr>
        <w:rPr>
          <w:rStyle w:val="Enfasicorsivo"/>
          <w:rFonts w:asciiTheme="majorHAnsi" w:eastAsiaTheme="majorEastAsia" w:hAnsiTheme="majorHAnsi" w:cstheme="majorBidi"/>
          <w:b/>
          <w:i/>
          <w:iCs/>
          <w:lang w:val="it-IT"/>
        </w:rPr>
      </w:pPr>
    </w:p>
    <w:p w14:paraId="0697D97F" w14:textId="49B23E4E" w:rsidR="00A9080D" w:rsidRDefault="00A52781" w:rsidP="00A52781">
      <w:pPr>
        <w:pStyle w:val="Titolo4"/>
        <w:rPr>
          <w:rStyle w:val="Enfasicorsivo"/>
          <w:lang w:val="it-IT"/>
        </w:rPr>
      </w:pPr>
      <w:commentRangeStart w:id="70"/>
      <w:commentRangeStart w:id="71"/>
      <w:r>
        <w:rPr>
          <w:rStyle w:val="Enfasicorsivo"/>
          <w:lang w:val="it-IT"/>
        </w:rPr>
        <w:t>Attribut</w:t>
      </w:r>
      <w:r w:rsidR="00357623">
        <w:rPr>
          <w:rStyle w:val="Enfasicorsivo"/>
          <w:lang w:val="it-IT"/>
        </w:rPr>
        <w:t>o</w:t>
      </w:r>
      <w:r>
        <w:rPr>
          <w:rStyle w:val="Enfasicorsivo"/>
          <w:lang w:val="it-IT"/>
        </w:rPr>
        <w:t xml:space="preserve"> Proprietario dell’entità File multimediale</w:t>
      </w:r>
      <w:commentRangeEnd w:id="70"/>
      <w:r w:rsidR="004E08C9">
        <w:rPr>
          <w:rStyle w:val="Rimandocommento"/>
          <w:rFonts w:asciiTheme="minorHAnsi" w:eastAsiaTheme="minorEastAsia" w:hAnsiTheme="minorHAnsi" w:cstheme="minorBidi"/>
          <w:b w:val="0"/>
          <w:i w:val="0"/>
          <w:iCs w:val="0"/>
          <w:color w:val="4D322D" w:themeColor="text2"/>
        </w:rPr>
        <w:commentReference w:id="70"/>
      </w:r>
      <w:commentRangeEnd w:id="71"/>
      <w:r w:rsidR="005B49F2">
        <w:rPr>
          <w:rStyle w:val="Rimandocommento"/>
          <w:rFonts w:asciiTheme="minorHAnsi" w:eastAsiaTheme="minorEastAsia" w:hAnsiTheme="minorHAnsi" w:cstheme="minorBidi"/>
          <w:b w:val="0"/>
          <w:i w:val="0"/>
          <w:iCs w:val="0"/>
          <w:color w:val="4D322D" w:themeColor="text2"/>
        </w:rPr>
        <w:commentReference w:id="71"/>
      </w:r>
    </w:p>
    <w:p w14:paraId="60FED099" w14:textId="78AC78D8" w:rsidR="006D0D23" w:rsidRPr="006D0D23" w:rsidRDefault="00357623" w:rsidP="006D0D23">
      <w:pPr>
        <w:rPr>
          <w:lang w:val="it-IT"/>
        </w:rPr>
      </w:pPr>
      <w:r>
        <w:rPr>
          <w:lang w:val="it-IT"/>
        </w:rPr>
        <w:t>Proprietario = nickname dell’utente</w:t>
      </w:r>
    </w:p>
    <w:p w14:paraId="78636CCD" w14:textId="0D853C5B" w:rsidR="00111CB4" w:rsidRPr="00A9080D" w:rsidRDefault="00A9080D" w:rsidP="00A9080D">
      <w:pPr>
        <w:jc w:val="center"/>
        <w:rPr>
          <w:color w:val="2F1B15" w:themeColor="accent1" w:themeShade="BF"/>
          <w:lang w:val="it-IT"/>
        </w:rPr>
      </w:pPr>
      <w:r w:rsidRPr="0084314D">
        <w:rPr>
          <w:rStyle w:val="Enfasicorsivo"/>
          <w:lang w:val="it-IT"/>
        </w:rPr>
        <w:t>In assenza di ridondanza:</w:t>
      </w:r>
    </w:p>
    <w:tbl>
      <w:tblPr>
        <w:tblStyle w:val="Tabellaelenco3-colore5"/>
        <w:tblW w:w="5000" w:type="pct"/>
        <w:tblLook w:val="04A0" w:firstRow="1" w:lastRow="0" w:firstColumn="1" w:lastColumn="0" w:noHBand="0" w:noVBand="1"/>
      </w:tblPr>
      <w:tblGrid>
        <w:gridCol w:w="2150"/>
        <w:gridCol w:w="2150"/>
        <w:gridCol w:w="2147"/>
        <w:gridCol w:w="2188"/>
      </w:tblGrid>
      <w:tr w:rsidR="00A9080D" w:rsidRPr="0042210C" w14:paraId="799B3A55"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00" w:type="pct"/>
            <w:gridSpan w:val="4"/>
          </w:tcPr>
          <w:p w14:paraId="4B0E2B2D" w14:textId="77777777" w:rsidR="00A9080D" w:rsidRPr="0042210C" w:rsidRDefault="00A9080D">
            <w:pPr>
              <w:jc w:val="center"/>
              <w:rPr>
                <w:lang w:val="it-IT"/>
              </w:rPr>
            </w:pPr>
            <w:r w:rsidRPr="0042210C">
              <w:rPr>
                <w:lang w:val="it-IT"/>
              </w:rPr>
              <w:t xml:space="preserve">Operazione </w:t>
            </w:r>
            <w:r>
              <w:rPr>
                <w:lang w:val="it-IT"/>
              </w:rPr>
              <w:t>10</w:t>
            </w:r>
          </w:p>
        </w:tc>
      </w:tr>
      <w:tr w:rsidR="00A9080D" w:rsidRPr="0042210C" w14:paraId="01FC468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pct"/>
            <w:shd w:val="clear" w:color="auto" w:fill="864F3E" w:themeFill="accent1" w:themeFillTint="BF"/>
          </w:tcPr>
          <w:p w14:paraId="5319B8AD" w14:textId="77777777" w:rsidR="00A9080D" w:rsidRPr="0042210C" w:rsidRDefault="00A9080D">
            <w:pPr>
              <w:rPr>
                <w:color w:val="FFFFFF" w:themeColor="background1"/>
                <w:lang w:val="it-IT"/>
              </w:rPr>
            </w:pPr>
            <w:r w:rsidRPr="0042210C">
              <w:rPr>
                <w:color w:val="FFFFFF" w:themeColor="background1"/>
                <w:lang w:val="it-IT"/>
              </w:rPr>
              <w:t>Concetto</w:t>
            </w:r>
          </w:p>
        </w:tc>
        <w:tc>
          <w:tcPr>
            <w:tcW w:w="1245" w:type="pct"/>
            <w:shd w:val="clear" w:color="auto" w:fill="864F3E" w:themeFill="accent1" w:themeFillTint="BF"/>
          </w:tcPr>
          <w:p w14:paraId="1CCEB0F9" w14:textId="77777777" w:rsidR="00A9080D" w:rsidRPr="0042210C" w:rsidRDefault="00A9080D">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Costrutto</w:t>
            </w:r>
          </w:p>
        </w:tc>
        <w:tc>
          <w:tcPr>
            <w:tcW w:w="1243" w:type="pct"/>
            <w:shd w:val="clear" w:color="auto" w:fill="864F3E" w:themeFill="accent1" w:themeFillTint="BF"/>
          </w:tcPr>
          <w:p w14:paraId="4067F80E" w14:textId="77777777" w:rsidR="00A9080D" w:rsidRPr="0042210C" w:rsidRDefault="00A9080D">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Accessi</w:t>
            </w:r>
          </w:p>
        </w:tc>
        <w:tc>
          <w:tcPr>
            <w:tcW w:w="1267" w:type="pct"/>
            <w:shd w:val="clear" w:color="auto" w:fill="864F3E" w:themeFill="accent1" w:themeFillTint="BF"/>
          </w:tcPr>
          <w:p w14:paraId="6FA40261" w14:textId="77777777" w:rsidR="00A9080D" w:rsidRPr="0042210C" w:rsidRDefault="00A9080D">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Tipologia</w:t>
            </w:r>
          </w:p>
        </w:tc>
      </w:tr>
      <w:tr w:rsidR="00A9080D" w:rsidRPr="0042210C" w14:paraId="540D1437" w14:textId="77777777" w:rsidTr="00C51961">
        <w:trPr>
          <w:trHeight w:val="617"/>
        </w:trPr>
        <w:tc>
          <w:tcPr>
            <w:cnfStyle w:val="001000000000" w:firstRow="0" w:lastRow="0" w:firstColumn="1" w:lastColumn="0" w:oddVBand="0" w:evenVBand="0" w:oddHBand="0" w:evenHBand="0" w:firstRowFirstColumn="0" w:firstRowLastColumn="0" w:lastRowFirstColumn="0" w:lastRowLastColumn="0"/>
            <w:tcW w:w="1245" w:type="pct"/>
          </w:tcPr>
          <w:p w14:paraId="4629F26C" w14:textId="77777777" w:rsidR="00A9080D" w:rsidRPr="0042210C" w:rsidRDefault="00A9080D">
            <w:pPr>
              <w:rPr>
                <w:lang w:val="it-IT"/>
              </w:rPr>
            </w:pPr>
            <w:r>
              <w:rPr>
                <w:lang w:val="it-IT"/>
              </w:rPr>
              <w:t>File multimediale</w:t>
            </w:r>
          </w:p>
        </w:tc>
        <w:tc>
          <w:tcPr>
            <w:tcW w:w="1245" w:type="pct"/>
          </w:tcPr>
          <w:p w14:paraId="5245E31D" w14:textId="77777777" w:rsidR="00A9080D" w:rsidRPr="0042210C" w:rsidRDefault="00A9080D">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243" w:type="pct"/>
          </w:tcPr>
          <w:p w14:paraId="5E26C41F" w14:textId="58B873D5" w:rsidR="00A9080D" w:rsidRPr="0042210C" w:rsidRDefault="5999248C">
            <w:pPr>
              <w:cnfStyle w:val="000000000000" w:firstRow="0" w:lastRow="0" w:firstColumn="0" w:lastColumn="0" w:oddVBand="0" w:evenVBand="0" w:oddHBand="0" w:evenHBand="0" w:firstRowFirstColumn="0" w:firstRowLastColumn="0" w:lastRowFirstColumn="0" w:lastRowLastColumn="0"/>
              <w:rPr>
                <w:lang w:val="it-IT"/>
              </w:rPr>
            </w:pPr>
            <w:r w:rsidRPr="782FC5C2">
              <w:rPr>
                <w:lang w:val="it-IT"/>
              </w:rPr>
              <w:t>3</w:t>
            </w:r>
            <w:r w:rsidR="00CA369E">
              <w:rPr>
                <w:lang w:val="it-IT"/>
              </w:rPr>
              <w:t xml:space="preserve"> </w:t>
            </w:r>
            <w:r w:rsidR="4B0F6F98" w:rsidRPr="782FC5C2">
              <w:rPr>
                <w:lang w:val="it-IT"/>
              </w:rPr>
              <w:t xml:space="preserve">= </w:t>
            </w:r>
            <m:oMath>
              <m:f>
                <m:fPr>
                  <m:ctrlPr>
                    <w:rPr>
                      <w:rFonts w:ascii="Cambria Math" w:hAnsi="Cambria Math"/>
                      <w:i/>
                      <w:lang w:val="it-IT"/>
                    </w:rPr>
                  </m:ctrlPr>
                </m:fPr>
                <m:num>
                  <m:r>
                    <w:rPr>
                      <w:rFonts w:ascii="Cambria Math" w:hAnsi="Cambria Math"/>
                      <w:lang w:val="it-IT"/>
                    </w:rPr>
                    <m:t>70080</m:t>
                  </m:r>
                </m:num>
                <m:den>
                  <m:r>
                    <w:rPr>
                      <w:rFonts w:ascii="Cambria Math" w:hAnsi="Cambria Math"/>
                      <w:lang w:val="it-IT"/>
                    </w:rPr>
                    <m:t>23360</m:t>
                  </m:r>
                </m:den>
              </m:f>
            </m:oMath>
          </w:p>
        </w:tc>
        <w:tc>
          <w:tcPr>
            <w:tcW w:w="1267" w:type="pct"/>
          </w:tcPr>
          <w:p w14:paraId="103ECB61" w14:textId="77777777" w:rsidR="00A9080D" w:rsidRPr="0042210C" w:rsidRDefault="00A9080D">
            <w:pPr>
              <w:cnfStyle w:val="000000000000" w:firstRow="0" w:lastRow="0" w:firstColumn="0" w:lastColumn="0" w:oddVBand="0" w:evenVBand="0" w:oddHBand="0" w:evenHBand="0" w:firstRowFirstColumn="0" w:firstRowLastColumn="0" w:lastRowFirstColumn="0" w:lastRowLastColumn="0"/>
              <w:rPr>
                <w:lang w:val="it-IT"/>
              </w:rPr>
            </w:pPr>
            <w:r>
              <w:rPr>
                <w:lang w:val="it-IT"/>
              </w:rPr>
              <w:t>S</w:t>
            </w:r>
          </w:p>
        </w:tc>
      </w:tr>
      <w:tr w:rsidR="00A9080D" w:rsidRPr="0042210C" w14:paraId="3E3CD7D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pct"/>
          </w:tcPr>
          <w:p w14:paraId="14CD62DE" w14:textId="77777777" w:rsidR="00A9080D" w:rsidRDefault="00A9080D">
            <w:pPr>
              <w:rPr>
                <w:lang w:val="it-IT"/>
              </w:rPr>
            </w:pPr>
            <w:r>
              <w:rPr>
                <w:lang w:val="it-IT"/>
              </w:rPr>
              <w:t>Post</w:t>
            </w:r>
          </w:p>
        </w:tc>
        <w:tc>
          <w:tcPr>
            <w:tcW w:w="1245" w:type="pct"/>
          </w:tcPr>
          <w:p w14:paraId="26568CCE" w14:textId="77777777" w:rsidR="00A9080D" w:rsidRDefault="00A9080D">
            <w:pPr>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1243" w:type="pct"/>
          </w:tcPr>
          <w:p w14:paraId="6164907A" w14:textId="77777777" w:rsidR="00A9080D" w:rsidRDefault="00A9080D">
            <w:pPr>
              <w:cnfStyle w:val="000000100000" w:firstRow="0" w:lastRow="0" w:firstColumn="0" w:lastColumn="0" w:oddVBand="0" w:evenVBand="0" w:oddHBand="1" w:evenHBand="0" w:firstRowFirstColumn="0" w:firstRowLastColumn="0" w:lastRowFirstColumn="0" w:lastRowLastColumn="0"/>
              <w:rPr>
                <w:lang w:val="it-IT"/>
              </w:rPr>
            </w:pPr>
            <w:r>
              <w:rPr>
                <w:lang w:val="it-IT"/>
              </w:rPr>
              <w:t>1</w:t>
            </w:r>
          </w:p>
        </w:tc>
        <w:tc>
          <w:tcPr>
            <w:tcW w:w="1267" w:type="pct"/>
          </w:tcPr>
          <w:p w14:paraId="6A0789C2" w14:textId="77777777" w:rsidR="00A9080D" w:rsidRDefault="00A9080D">
            <w:pPr>
              <w:cnfStyle w:val="000000100000" w:firstRow="0" w:lastRow="0" w:firstColumn="0" w:lastColumn="0" w:oddVBand="0" w:evenVBand="0" w:oddHBand="1" w:evenHBand="0" w:firstRowFirstColumn="0" w:firstRowLastColumn="0" w:lastRowFirstColumn="0" w:lastRowLastColumn="0"/>
              <w:rPr>
                <w:lang w:val="it-IT"/>
              </w:rPr>
            </w:pPr>
            <w:r>
              <w:rPr>
                <w:lang w:val="it-IT"/>
              </w:rPr>
              <w:t>S</w:t>
            </w:r>
          </w:p>
        </w:tc>
      </w:tr>
      <w:tr w:rsidR="00A9080D" w:rsidRPr="0042210C" w14:paraId="0123EEE8" w14:textId="77777777" w:rsidTr="00C51961">
        <w:trPr>
          <w:trHeight w:val="589"/>
        </w:trPr>
        <w:tc>
          <w:tcPr>
            <w:cnfStyle w:val="001000000000" w:firstRow="0" w:lastRow="0" w:firstColumn="1" w:lastColumn="0" w:oddVBand="0" w:evenVBand="0" w:oddHBand="0" w:evenHBand="0" w:firstRowFirstColumn="0" w:firstRowLastColumn="0" w:lastRowFirstColumn="0" w:lastRowLastColumn="0"/>
            <w:tcW w:w="1245" w:type="pct"/>
          </w:tcPr>
          <w:p w14:paraId="3F30BFA0" w14:textId="77777777" w:rsidR="00A9080D" w:rsidRDefault="00A9080D">
            <w:pPr>
              <w:rPr>
                <w:lang w:val="it-IT"/>
              </w:rPr>
            </w:pPr>
            <w:r>
              <w:rPr>
                <w:lang w:val="it-IT"/>
              </w:rPr>
              <w:t>Utente</w:t>
            </w:r>
          </w:p>
        </w:tc>
        <w:tc>
          <w:tcPr>
            <w:tcW w:w="1245" w:type="pct"/>
          </w:tcPr>
          <w:p w14:paraId="4C342E46" w14:textId="77777777" w:rsidR="00A9080D" w:rsidRDefault="00A9080D">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243" w:type="pct"/>
          </w:tcPr>
          <w:p w14:paraId="08E00268" w14:textId="1E83B110" w:rsidR="00A9080D" w:rsidRDefault="7B3ABC2C">
            <w:pPr>
              <w:cnfStyle w:val="000000000000" w:firstRow="0" w:lastRow="0" w:firstColumn="0" w:lastColumn="0" w:oddVBand="0" w:evenVBand="0" w:oddHBand="0" w:evenHBand="0" w:firstRowFirstColumn="0" w:firstRowLastColumn="0" w:lastRowFirstColumn="0" w:lastRowLastColumn="0"/>
              <w:rPr>
                <w:lang w:val="it-IT"/>
              </w:rPr>
            </w:pPr>
            <w:r w:rsidRPr="3874578D">
              <w:rPr>
                <w:lang w:val="it-IT"/>
              </w:rPr>
              <w:t>0</w:t>
            </w:r>
            <w:r w:rsidR="0F160B48" w:rsidRPr="60AFAD15">
              <w:rPr>
                <w:lang w:val="it-IT"/>
              </w:rPr>
              <w:t>,</w:t>
            </w:r>
            <w:r w:rsidR="6A47EEEB" w:rsidRPr="7D2A0E44">
              <w:rPr>
                <w:lang w:val="it-IT"/>
              </w:rPr>
              <w:t>234</w:t>
            </w:r>
            <w:r w:rsidR="6A47EEEB" w:rsidRPr="60AFAD15">
              <w:rPr>
                <w:lang w:val="it-IT"/>
              </w:rPr>
              <w:t xml:space="preserve"> </w:t>
            </w:r>
            <w:r w:rsidR="676DB1F7" w:rsidRPr="60AFAD15">
              <w:rPr>
                <w:lang w:val="it-IT"/>
              </w:rPr>
              <w:t xml:space="preserve">= </w:t>
            </w:r>
            <m:oMath>
              <m:f>
                <m:fPr>
                  <m:ctrlPr>
                    <w:rPr>
                      <w:rFonts w:ascii="Cambria Math" w:hAnsi="Cambria Math"/>
                      <w:i/>
                      <w:lang w:val="it-IT"/>
                    </w:rPr>
                  </m:ctrlPr>
                </m:fPr>
                <m:num>
                  <m:r>
                    <w:rPr>
                      <w:rFonts w:ascii="Cambria Math" w:hAnsi="Cambria Math"/>
                      <w:lang w:val="it-IT"/>
                    </w:rPr>
                    <m:t>5475</m:t>
                  </m:r>
                </m:num>
                <m:den>
                  <m:r>
                    <w:rPr>
                      <w:rFonts w:ascii="Cambria Math" w:hAnsi="Cambria Math"/>
                      <w:lang w:val="it-IT"/>
                    </w:rPr>
                    <m:t>23360</m:t>
                  </m:r>
                </m:den>
              </m:f>
            </m:oMath>
          </w:p>
        </w:tc>
        <w:tc>
          <w:tcPr>
            <w:tcW w:w="1267" w:type="pct"/>
          </w:tcPr>
          <w:p w14:paraId="14C9147E" w14:textId="77777777" w:rsidR="00A9080D" w:rsidRDefault="00A9080D">
            <w:pPr>
              <w:cnfStyle w:val="000000000000" w:firstRow="0" w:lastRow="0" w:firstColumn="0" w:lastColumn="0" w:oddVBand="0" w:evenVBand="0" w:oddHBand="0" w:evenHBand="0" w:firstRowFirstColumn="0" w:firstRowLastColumn="0" w:lastRowFirstColumn="0" w:lastRowLastColumn="0"/>
              <w:rPr>
                <w:lang w:val="it-IT"/>
              </w:rPr>
            </w:pPr>
            <w:r>
              <w:rPr>
                <w:lang w:val="it-IT"/>
              </w:rPr>
              <w:t>S</w:t>
            </w:r>
          </w:p>
        </w:tc>
      </w:tr>
      <w:tr w:rsidR="006402D6" w:rsidRPr="0042210C" w14:paraId="707FA00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pct"/>
          </w:tcPr>
          <w:p w14:paraId="2D6A4D26" w14:textId="553C4A9D" w:rsidR="006402D6" w:rsidRDefault="006402D6" w:rsidP="006402D6">
            <w:pPr>
              <w:rPr>
                <w:lang w:val="it-IT"/>
              </w:rPr>
            </w:pPr>
            <w:r>
              <w:rPr>
                <w:lang w:val="it-IT"/>
              </w:rPr>
              <w:t>Zona</w:t>
            </w:r>
          </w:p>
        </w:tc>
        <w:tc>
          <w:tcPr>
            <w:tcW w:w="1245" w:type="pct"/>
          </w:tcPr>
          <w:p w14:paraId="621E74D5" w14:textId="0507516A" w:rsidR="006402D6" w:rsidRDefault="006402D6" w:rsidP="006402D6">
            <w:pPr>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1243" w:type="pct"/>
          </w:tcPr>
          <w:p w14:paraId="4574FAE7" w14:textId="04CB03F6" w:rsidR="006402D6" w:rsidRDefault="006402D6" w:rsidP="006402D6">
            <w:pPr>
              <w:cnfStyle w:val="000000100000" w:firstRow="0" w:lastRow="0" w:firstColumn="0" w:lastColumn="0" w:oddVBand="0" w:evenVBand="0" w:oddHBand="1" w:evenHBand="0" w:firstRowFirstColumn="0" w:firstRowLastColumn="0" w:lastRowFirstColumn="0" w:lastRowLastColumn="0"/>
              <w:rPr>
                <w:lang w:val="it-IT"/>
              </w:rPr>
            </w:pPr>
            <w:r>
              <w:rPr>
                <w:lang w:val="it-IT"/>
              </w:rPr>
              <w:t>1</w:t>
            </w:r>
          </w:p>
        </w:tc>
        <w:tc>
          <w:tcPr>
            <w:tcW w:w="1267" w:type="pct"/>
          </w:tcPr>
          <w:p w14:paraId="33CA3C7F" w14:textId="7B63AD89" w:rsidR="006402D6" w:rsidRDefault="006402D6" w:rsidP="006402D6">
            <w:pPr>
              <w:cnfStyle w:val="000000100000" w:firstRow="0" w:lastRow="0" w:firstColumn="0" w:lastColumn="0" w:oddVBand="0" w:evenVBand="0" w:oddHBand="1" w:evenHBand="0" w:firstRowFirstColumn="0" w:firstRowLastColumn="0" w:lastRowFirstColumn="0" w:lastRowLastColumn="0"/>
              <w:rPr>
                <w:lang w:val="it-IT"/>
              </w:rPr>
            </w:pPr>
            <w:r>
              <w:rPr>
                <w:lang w:val="it-IT"/>
              </w:rPr>
              <w:t>L</w:t>
            </w:r>
          </w:p>
        </w:tc>
      </w:tr>
    </w:tbl>
    <w:p w14:paraId="095B5D5D" w14:textId="66DADBAC" w:rsidR="00A9080D" w:rsidRDefault="00A9080D" w:rsidP="00A9080D">
      <w:pPr>
        <w:rPr>
          <w:lang w:val="it-IT"/>
        </w:rPr>
      </w:pPr>
    </w:p>
    <w:p w14:paraId="2393B165" w14:textId="77777777" w:rsidR="00633C21" w:rsidRPr="0042210C" w:rsidRDefault="00633C21" w:rsidP="00A9080D">
      <w:pPr>
        <w:rPr>
          <w:lang w:val="it-IT"/>
        </w:rPr>
      </w:pPr>
    </w:p>
    <w:tbl>
      <w:tblPr>
        <w:tblStyle w:val="Tabellaelenco3-colore5"/>
        <w:tblW w:w="4997" w:type="pct"/>
        <w:tblLook w:val="04A0" w:firstRow="1" w:lastRow="0" w:firstColumn="1" w:lastColumn="0" w:noHBand="0" w:noVBand="1"/>
      </w:tblPr>
      <w:tblGrid>
        <w:gridCol w:w="2203"/>
        <w:gridCol w:w="2045"/>
        <w:gridCol w:w="2268"/>
        <w:gridCol w:w="2114"/>
      </w:tblGrid>
      <w:tr w:rsidR="009565FB" w:rsidRPr="0042210C" w14:paraId="3C8C609A" w14:textId="77777777">
        <w:trPr>
          <w:cnfStyle w:val="100000000000" w:firstRow="1" w:lastRow="0" w:firstColumn="0" w:lastColumn="0" w:oddVBand="0" w:evenVBand="0" w:oddHBand="0" w:evenHBand="0" w:firstRowFirstColumn="0" w:firstRowLastColumn="0" w:lastRowFirstColumn="0" w:lastRowLastColumn="0"/>
          <w:trHeight w:val="421"/>
        </w:trPr>
        <w:tc>
          <w:tcPr>
            <w:cnfStyle w:val="001000000100" w:firstRow="0" w:lastRow="0" w:firstColumn="1" w:lastColumn="0" w:oddVBand="0" w:evenVBand="0" w:oddHBand="0" w:evenHBand="0" w:firstRowFirstColumn="1" w:firstRowLastColumn="0" w:lastRowFirstColumn="0" w:lastRowLastColumn="0"/>
            <w:tcW w:w="5000" w:type="pct"/>
            <w:gridSpan w:val="4"/>
          </w:tcPr>
          <w:p w14:paraId="303A02DB" w14:textId="0B88AC43" w:rsidR="009565FB" w:rsidRPr="0042210C" w:rsidRDefault="009565FB">
            <w:pPr>
              <w:jc w:val="center"/>
              <w:rPr>
                <w:lang w:val="it-IT"/>
              </w:rPr>
            </w:pPr>
            <w:r w:rsidRPr="0042210C">
              <w:rPr>
                <w:lang w:val="it-IT"/>
              </w:rPr>
              <w:lastRenderedPageBreak/>
              <w:t xml:space="preserve">Operazione </w:t>
            </w:r>
            <w:r>
              <w:rPr>
                <w:lang w:val="it-IT"/>
              </w:rPr>
              <w:t>12</w:t>
            </w:r>
          </w:p>
        </w:tc>
      </w:tr>
      <w:tr w:rsidR="009565FB" w:rsidRPr="0042210C" w14:paraId="2BD66C50" w14:textId="77777777" w:rsidTr="0014175B">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276" w:type="pct"/>
            <w:shd w:val="clear" w:color="auto" w:fill="864F3E" w:themeFill="accent1" w:themeFillTint="BF"/>
          </w:tcPr>
          <w:p w14:paraId="7062D400" w14:textId="77777777" w:rsidR="009565FB" w:rsidRPr="0042210C" w:rsidRDefault="009565FB">
            <w:pPr>
              <w:rPr>
                <w:color w:val="FFFFFF" w:themeColor="background1"/>
                <w:lang w:val="it-IT"/>
              </w:rPr>
            </w:pPr>
            <w:r w:rsidRPr="0042210C">
              <w:rPr>
                <w:color w:val="FFFFFF" w:themeColor="background1"/>
                <w:lang w:val="it-IT"/>
              </w:rPr>
              <w:t>Concetto</w:t>
            </w:r>
          </w:p>
        </w:tc>
        <w:tc>
          <w:tcPr>
            <w:tcW w:w="1185" w:type="pct"/>
            <w:shd w:val="clear" w:color="auto" w:fill="864F3E" w:themeFill="accent1" w:themeFillTint="BF"/>
          </w:tcPr>
          <w:p w14:paraId="1A6BFEF6" w14:textId="77777777" w:rsidR="009565FB" w:rsidRPr="0042210C" w:rsidRDefault="009565FB">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Costrutto</w:t>
            </w:r>
          </w:p>
        </w:tc>
        <w:tc>
          <w:tcPr>
            <w:tcW w:w="1314" w:type="pct"/>
            <w:shd w:val="clear" w:color="auto" w:fill="864F3E" w:themeFill="accent1" w:themeFillTint="BF"/>
          </w:tcPr>
          <w:p w14:paraId="3C20D9B1" w14:textId="77777777" w:rsidR="009565FB" w:rsidRPr="0042210C" w:rsidRDefault="009565FB">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Accessi</w:t>
            </w:r>
          </w:p>
        </w:tc>
        <w:tc>
          <w:tcPr>
            <w:tcW w:w="1225" w:type="pct"/>
            <w:shd w:val="clear" w:color="auto" w:fill="864F3E" w:themeFill="accent1" w:themeFillTint="BF"/>
          </w:tcPr>
          <w:p w14:paraId="534C293A" w14:textId="77777777" w:rsidR="009565FB" w:rsidRPr="0042210C" w:rsidRDefault="009565FB">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Tipologia</w:t>
            </w:r>
          </w:p>
        </w:tc>
      </w:tr>
      <w:tr w:rsidR="009565FB" w:rsidRPr="0042210C" w14:paraId="13422035" w14:textId="77777777" w:rsidTr="00C51961">
        <w:trPr>
          <w:trHeight w:val="652"/>
        </w:trPr>
        <w:tc>
          <w:tcPr>
            <w:cnfStyle w:val="001000000000" w:firstRow="0" w:lastRow="0" w:firstColumn="1" w:lastColumn="0" w:oddVBand="0" w:evenVBand="0" w:oddHBand="0" w:evenHBand="0" w:firstRowFirstColumn="0" w:firstRowLastColumn="0" w:lastRowFirstColumn="0" w:lastRowLastColumn="0"/>
            <w:tcW w:w="1276" w:type="pct"/>
          </w:tcPr>
          <w:p w14:paraId="5C061586" w14:textId="36EF2C35" w:rsidR="009565FB" w:rsidRDefault="00F403D8">
            <w:pPr>
              <w:rPr>
                <w:lang w:val="it-IT"/>
              </w:rPr>
            </w:pPr>
            <w:r>
              <w:rPr>
                <w:lang w:val="it-IT"/>
              </w:rPr>
              <w:t>File multimediale</w:t>
            </w:r>
          </w:p>
        </w:tc>
        <w:tc>
          <w:tcPr>
            <w:tcW w:w="1185" w:type="pct"/>
          </w:tcPr>
          <w:p w14:paraId="70749510" w14:textId="0D796CA6" w:rsidR="009565FB" w:rsidRPr="0042210C" w:rsidRDefault="00B04D61">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314" w:type="pct"/>
          </w:tcPr>
          <w:p w14:paraId="4387696B" w14:textId="74A2C75C" w:rsidR="009565FB" w:rsidRDefault="00EB5259">
            <w:pPr>
              <w:cnfStyle w:val="000000000000" w:firstRow="0" w:lastRow="0" w:firstColumn="0" w:lastColumn="0" w:oddVBand="0" w:evenVBand="0" w:oddHBand="0" w:evenHBand="0" w:firstRowFirstColumn="0" w:firstRowLastColumn="0" w:lastRowFirstColumn="0" w:lastRowLastColumn="0"/>
              <w:rPr>
                <w:lang w:val="it-IT"/>
              </w:rPr>
            </w:pPr>
            <w:r w:rsidRPr="782FC5C2">
              <w:rPr>
                <w:lang w:val="it-IT"/>
              </w:rPr>
              <w:t>3</w:t>
            </w:r>
            <w:r w:rsidR="00C51961">
              <w:rPr>
                <w:lang w:val="it-IT"/>
              </w:rPr>
              <w:t xml:space="preserve"> </w:t>
            </w:r>
            <w:r w:rsidR="3A5D2E81" w:rsidRPr="574082F6">
              <w:rPr>
                <w:lang w:val="it-IT"/>
              </w:rPr>
              <w:t xml:space="preserve">= </w:t>
            </w:r>
            <m:oMath>
              <m:f>
                <m:fPr>
                  <m:ctrlPr>
                    <w:rPr>
                      <w:rFonts w:ascii="Cambria Math" w:hAnsi="Cambria Math"/>
                      <w:i/>
                      <w:lang w:val="it-IT"/>
                    </w:rPr>
                  </m:ctrlPr>
                </m:fPr>
                <m:num>
                  <m:r>
                    <w:rPr>
                      <w:rFonts w:ascii="Cambria Math" w:hAnsi="Cambria Math"/>
                      <w:lang w:val="it-IT"/>
                    </w:rPr>
                    <m:t>70080</m:t>
                  </m:r>
                </m:num>
                <m:den>
                  <m:r>
                    <w:rPr>
                      <w:rFonts w:ascii="Cambria Math" w:hAnsi="Cambria Math"/>
                      <w:lang w:val="it-IT"/>
                    </w:rPr>
                    <m:t>23360</m:t>
                  </m:r>
                </m:den>
              </m:f>
            </m:oMath>
          </w:p>
        </w:tc>
        <w:tc>
          <w:tcPr>
            <w:tcW w:w="1225" w:type="pct"/>
          </w:tcPr>
          <w:p w14:paraId="3CE40936" w14:textId="6FCF2BE8" w:rsidR="009565FB" w:rsidRPr="0042210C" w:rsidRDefault="00176BF9">
            <w:pPr>
              <w:cnfStyle w:val="000000000000" w:firstRow="0" w:lastRow="0" w:firstColumn="0" w:lastColumn="0" w:oddVBand="0" w:evenVBand="0" w:oddHBand="0" w:evenHBand="0" w:firstRowFirstColumn="0" w:firstRowLastColumn="0" w:lastRowFirstColumn="0" w:lastRowLastColumn="0"/>
              <w:rPr>
                <w:lang w:val="it-IT"/>
              </w:rPr>
            </w:pPr>
            <w:r>
              <w:rPr>
                <w:lang w:val="it-IT"/>
              </w:rPr>
              <w:t>S</w:t>
            </w:r>
          </w:p>
        </w:tc>
      </w:tr>
      <w:tr w:rsidR="00A83205" w:rsidRPr="0042210C" w14:paraId="649F39AD" w14:textId="77777777" w:rsidTr="0014175B">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276" w:type="pct"/>
          </w:tcPr>
          <w:p w14:paraId="19449236" w14:textId="23A12113" w:rsidR="00A83205" w:rsidRDefault="00A83205">
            <w:pPr>
              <w:rPr>
                <w:lang w:val="it-IT"/>
              </w:rPr>
            </w:pPr>
            <w:r>
              <w:rPr>
                <w:lang w:val="it-IT"/>
              </w:rPr>
              <w:t xml:space="preserve">Segnalazione </w:t>
            </w:r>
            <w:r w:rsidR="00322C96">
              <w:rPr>
                <w:lang w:val="it-IT"/>
              </w:rPr>
              <w:t>evento</w:t>
            </w:r>
          </w:p>
        </w:tc>
        <w:tc>
          <w:tcPr>
            <w:tcW w:w="1185" w:type="pct"/>
          </w:tcPr>
          <w:p w14:paraId="76A9D6D0" w14:textId="37D3943B" w:rsidR="00A83205" w:rsidRDefault="000F0829">
            <w:pPr>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1314" w:type="pct"/>
          </w:tcPr>
          <w:p w14:paraId="6CA2E86A" w14:textId="27C07378" w:rsidR="00A83205" w:rsidRPr="782FC5C2" w:rsidRDefault="002E1A75">
            <w:pPr>
              <w:cnfStyle w:val="000000100000" w:firstRow="0" w:lastRow="0" w:firstColumn="0" w:lastColumn="0" w:oddVBand="0" w:evenVBand="0" w:oddHBand="1" w:evenHBand="0" w:firstRowFirstColumn="0" w:firstRowLastColumn="0" w:lastRowFirstColumn="0" w:lastRowLastColumn="0"/>
              <w:rPr>
                <w:lang w:val="it-IT"/>
              </w:rPr>
            </w:pPr>
            <w:r>
              <w:rPr>
                <w:lang w:val="it-IT"/>
              </w:rPr>
              <w:t>1</w:t>
            </w:r>
          </w:p>
        </w:tc>
        <w:tc>
          <w:tcPr>
            <w:tcW w:w="1225" w:type="pct"/>
          </w:tcPr>
          <w:p w14:paraId="40BB1847" w14:textId="4AEA714D" w:rsidR="00A83205" w:rsidRDefault="000F0829">
            <w:pPr>
              <w:cnfStyle w:val="000000100000" w:firstRow="0" w:lastRow="0" w:firstColumn="0" w:lastColumn="0" w:oddVBand="0" w:evenVBand="0" w:oddHBand="1" w:evenHBand="0" w:firstRowFirstColumn="0" w:firstRowLastColumn="0" w:lastRowFirstColumn="0" w:lastRowLastColumn="0"/>
              <w:rPr>
                <w:lang w:val="it-IT"/>
              </w:rPr>
            </w:pPr>
            <w:r>
              <w:rPr>
                <w:lang w:val="it-IT"/>
              </w:rPr>
              <w:t>S</w:t>
            </w:r>
          </w:p>
        </w:tc>
      </w:tr>
      <w:tr w:rsidR="00F403D8" w:rsidRPr="0042210C" w14:paraId="3AF24DCB" w14:textId="77777777" w:rsidTr="0014175B">
        <w:trPr>
          <w:trHeight w:val="421"/>
        </w:trPr>
        <w:tc>
          <w:tcPr>
            <w:cnfStyle w:val="001000000000" w:firstRow="0" w:lastRow="0" w:firstColumn="1" w:lastColumn="0" w:oddVBand="0" w:evenVBand="0" w:oddHBand="0" w:evenHBand="0" w:firstRowFirstColumn="0" w:firstRowLastColumn="0" w:lastRowFirstColumn="0" w:lastRowLastColumn="0"/>
            <w:tcW w:w="1276" w:type="pct"/>
          </w:tcPr>
          <w:p w14:paraId="692A2FE2" w14:textId="71245D07" w:rsidR="00F403D8" w:rsidRDefault="00F403D8" w:rsidP="00F403D8">
            <w:pPr>
              <w:rPr>
                <w:lang w:val="it-IT"/>
              </w:rPr>
            </w:pPr>
            <w:r>
              <w:rPr>
                <w:lang w:val="it-IT"/>
              </w:rPr>
              <w:t>Zona</w:t>
            </w:r>
          </w:p>
        </w:tc>
        <w:tc>
          <w:tcPr>
            <w:tcW w:w="1185" w:type="pct"/>
          </w:tcPr>
          <w:p w14:paraId="127BD80E" w14:textId="1B11DA18" w:rsidR="00F403D8" w:rsidRDefault="00F403D8" w:rsidP="00F403D8">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314" w:type="pct"/>
          </w:tcPr>
          <w:p w14:paraId="341C5A97" w14:textId="16E88AA3" w:rsidR="00F403D8" w:rsidRDefault="00F403D8" w:rsidP="00F403D8">
            <w:pPr>
              <w:cnfStyle w:val="000000000000" w:firstRow="0" w:lastRow="0" w:firstColumn="0" w:lastColumn="0" w:oddVBand="0" w:evenVBand="0" w:oddHBand="0" w:evenHBand="0" w:firstRowFirstColumn="0" w:firstRowLastColumn="0" w:lastRowFirstColumn="0" w:lastRowLastColumn="0"/>
              <w:rPr>
                <w:lang w:val="it-IT"/>
              </w:rPr>
            </w:pPr>
            <w:r>
              <w:rPr>
                <w:lang w:val="it-IT"/>
              </w:rPr>
              <w:t>1</w:t>
            </w:r>
          </w:p>
        </w:tc>
        <w:tc>
          <w:tcPr>
            <w:tcW w:w="1225" w:type="pct"/>
          </w:tcPr>
          <w:p w14:paraId="3ECC33F7" w14:textId="721B405D" w:rsidR="00F403D8" w:rsidRDefault="00F403D8" w:rsidP="00F403D8">
            <w:pPr>
              <w:cnfStyle w:val="000000000000" w:firstRow="0" w:lastRow="0" w:firstColumn="0" w:lastColumn="0" w:oddVBand="0" w:evenVBand="0" w:oddHBand="0" w:evenHBand="0" w:firstRowFirstColumn="0" w:firstRowLastColumn="0" w:lastRowFirstColumn="0" w:lastRowLastColumn="0"/>
              <w:rPr>
                <w:lang w:val="it-IT"/>
              </w:rPr>
            </w:pPr>
            <w:r>
              <w:rPr>
                <w:lang w:val="it-IT"/>
              </w:rPr>
              <w:t>L</w:t>
            </w:r>
          </w:p>
        </w:tc>
      </w:tr>
    </w:tbl>
    <w:p w14:paraId="47840ED6" w14:textId="77777777" w:rsidR="009565FB" w:rsidRPr="0042210C" w:rsidRDefault="009565FB" w:rsidP="00A9080D">
      <w:pPr>
        <w:rPr>
          <w:lang w:val="it-IT"/>
        </w:rPr>
      </w:pPr>
    </w:p>
    <w:tbl>
      <w:tblPr>
        <w:tblStyle w:val="Tabellaelenco3-colore5"/>
        <w:tblW w:w="4997" w:type="pct"/>
        <w:tblLook w:val="04A0" w:firstRow="1" w:lastRow="0" w:firstColumn="1" w:lastColumn="0" w:noHBand="0" w:noVBand="1"/>
      </w:tblPr>
      <w:tblGrid>
        <w:gridCol w:w="2203"/>
        <w:gridCol w:w="2304"/>
        <w:gridCol w:w="1836"/>
        <w:gridCol w:w="2287"/>
      </w:tblGrid>
      <w:tr w:rsidR="00EE69BF" w:rsidRPr="0042210C" w14:paraId="2DCD1EFB" w14:textId="77777777">
        <w:trPr>
          <w:cnfStyle w:val="100000000000" w:firstRow="1" w:lastRow="0" w:firstColumn="0" w:lastColumn="0" w:oddVBand="0" w:evenVBand="0" w:oddHBand="0" w:evenHBand="0" w:firstRowFirstColumn="0" w:firstRowLastColumn="0" w:lastRowFirstColumn="0" w:lastRowLastColumn="0"/>
          <w:trHeight w:val="421"/>
        </w:trPr>
        <w:tc>
          <w:tcPr>
            <w:cnfStyle w:val="001000000100" w:firstRow="0" w:lastRow="0" w:firstColumn="1" w:lastColumn="0" w:oddVBand="0" w:evenVBand="0" w:oddHBand="0" w:evenHBand="0" w:firstRowFirstColumn="1" w:firstRowLastColumn="0" w:lastRowFirstColumn="0" w:lastRowLastColumn="0"/>
            <w:tcW w:w="5000" w:type="pct"/>
            <w:gridSpan w:val="4"/>
          </w:tcPr>
          <w:p w14:paraId="25EDC5E1" w14:textId="1C1AB265" w:rsidR="00EE69BF" w:rsidRPr="0042210C" w:rsidRDefault="00EE69BF">
            <w:pPr>
              <w:jc w:val="center"/>
              <w:rPr>
                <w:lang w:val="it-IT"/>
              </w:rPr>
            </w:pPr>
            <w:r w:rsidRPr="0042210C">
              <w:rPr>
                <w:lang w:val="it-IT"/>
              </w:rPr>
              <w:t xml:space="preserve">Operazione </w:t>
            </w:r>
            <w:r>
              <w:rPr>
                <w:lang w:val="it-IT"/>
              </w:rPr>
              <w:t>16</w:t>
            </w:r>
          </w:p>
        </w:tc>
      </w:tr>
      <w:tr w:rsidR="00EE69BF" w:rsidRPr="0042210C" w14:paraId="6B151C82" w14:textId="77777777">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276" w:type="pct"/>
            <w:shd w:val="clear" w:color="auto" w:fill="864F3E" w:themeFill="accent1" w:themeFillTint="BF"/>
          </w:tcPr>
          <w:p w14:paraId="312A5FA5" w14:textId="77777777" w:rsidR="00EE69BF" w:rsidRPr="0042210C" w:rsidRDefault="00EE69BF">
            <w:pPr>
              <w:rPr>
                <w:color w:val="FFFFFF" w:themeColor="background1"/>
                <w:lang w:val="it-IT"/>
              </w:rPr>
            </w:pPr>
            <w:r w:rsidRPr="0042210C">
              <w:rPr>
                <w:color w:val="FFFFFF" w:themeColor="background1"/>
                <w:lang w:val="it-IT"/>
              </w:rPr>
              <w:t>Concetto</w:t>
            </w:r>
          </w:p>
        </w:tc>
        <w:tc>
          <w:tcPr>
            <w:tcW w:w="1335" w:type="pct"/>
            <w:shd w:val="clear" w:color="auto" w:fill="864F3E" w:themeFill="accent1" w:themeFillTint="BF"/>
          </w:tcPr>
          <w:p w14:paraId="41A41C53" w14:textId="77777777" w:rsidR="00EE69BF" w:rsidRPr="0042210C" w:rsidRDefault="00EE69BF">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Costrutto</w:t>
            </w:r>
          </w:p>
        </w:tc>
        <w:tc>
          <w:tcPr>
            <w:tcW w:w="1064" w:type="pct"/>
            <w:shd w:val="clear" w:color="auto" w:fill="864F3E" w:themeFill="accent1" w:themeFillTint="BF"/>
          </w:tcPr>
          <w:p w14:paraId="4FDF7EC2" w14:textId="77777777" w:rsidR="00EE69BF" w:rsidRPr="0042210C" w:rsidRDefault="00EE69BF">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Accessi</w:t>
            </w:r>
          </w:p>
        </w:tc>
        <w:tc>
          <w:tcPr>
            <w:tcW w:w="1325" w:type="pct"/>
            <w:shd w:val="clear" w:color="auto" w:fill="864F3E" w:themeFill="accent1" w:themeFillTint="BF"/>
          </w:tcPr>
          <w:p w14:paraId="4C0EB3D0" w14:textId="77777777" w:rsidR="00EE69BF" w:rsidRPr="0042210C" w:rsidRDefault="00EE69BF">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Tipologia</w:t>
            </w:r>
          </w:p>
        </w:tc>
      </w:tr>
      <w:tr w:rsidR="00EE69BF" w:rsidRPr="0042210C" w14:paraId="5B249572" w14:textId="77777777" w:rsidTr="00C51961">
        <w:trPr>
          <w:trHeight w:val="671"/>
        </w:trPr>
        <w:tc>
          <w:tcPr>
            <w:cnfStyle w:val="001000000000" w:firstRow="0" w:lastRow="0" w:firstColumn="1" w:lastColumn="0" w:oddVBand="0" w:evenVBand="0" w:oddHBand="0" w:evenHBand="0" w:firstRowFirstColumn="0" w:firstRowLastColumn="0" w:lastRowFirstColumn="0" w:lastRowLastColumn="0"/>
            <w:tcW w:w="1276" w:type="pct"/>
          </w:tcPr>
          <w:p w14:paraId="23F3A149" w14:textId="44E86D45" w:rsidR="00EE69BF" w:rsidRDefault="00A03A41">
            <w:pPr>
              <w:rPr>
                <w:lang w:val="it-IT"/>
              </w:rPr>
            </w:pPr>
            <w:commentRangeStart w:id="72"/>
            <w:r>
              <w:rPr>
                <w:lang w:val="it-IT"/>
              </w:rPr>
              <w:t>File multimediale</w:t>
            </w:r>
            <w:commentRangeEnd w:id="72"/>
            <w:r w:rsidR="00320861">
              <w:rPr>
                <w:rStyle w:val="Rimandocommento"/>
                <w:b w:val="0"/>
                <w:bCs w:val="0"/>
              </w:rPr>
              <w:commentReference w:id="72"/>
            </w:r>
          </w:p>
        </w:tc>
        <w:tc>
          <w:tcPr>
            <w:tcW w:w="1335" w:type="pct"/>
          </w:tcPr>
          <w:p w14:paraId="547F4350" w14:textId="23B4D658" w:rsidR="00EE69BF" w:rsidRPr="0042210C" w:rsidRDefault="00A03A41">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064" w:type="pct"/>
          </w:tcPr>
          <w:p w14:paraId="31462D14" w14:textId="48B3CFA4" w:rsidR="00EE69BF" w:rsidRDefault="47A36E9D">
            <w:pPr>
              <w:cnfStyle w:val="000000000000" w:firstRow="0" w:lastRow="0" w:firstColumn="0" w:lastColumn="0" w:oddVBand="0" w:evenVBand="0" w:oddHBand="0" w:evenHBand="0" w:firstRowFirstColumn="0" w:firstRowLastColumn="0" w:lastRowFirstColumn="0" w:lastRowLastColumn="0"/>
              <w:rPr>
                <w:lang w:val="it-IT"/>
              </w:rPr>
            </w:pPr>
            <w:r w:rsidRPr="2BEDD74B">
              <w:rPr>
                <w:lang w:val="it-IT"/>
              </w:rPr>
              <w:t>0,739</w:t>
            </w:r>
            <w:r w:rsidR="00C51961">
              <w:rPr>
                <w:lang w:val="it-IT"/>
              </w:rPr>
              <w:t xml:space="preserve"> </w:t>
            </w:r>
            <w:r w:rsidRPr="2BEDD74B">
              <w:rPr>
                <w:lang w:val="it-IT"/>
              </w:rPr>
              <w:t xml:space="preserve">= </w:t>
            </w:r>
            <m:oMath>
              <m:f>
                <m:fPr>
                  <m:ctrlPr>
                    <w:rPr>
                      <w:rFonts w:ascii="Cambria Math" w:hAnsi="Cambria Math"/>
                      <w:i/>
                      <w:lang w:val="it-IT"/>
                    </w:rPr>
                  </m:ctrlPr>
                </m:fPr>
                <m:num>
                  <m:r>
                    <w:rPr>
                      <w:rFonts w:ascii="Cambria Math" w:hAnsi="Cambria Math"/>
                      <w:lang w:val="it-IT"/>
                    </w:rPr>
                    <m:t>73320</m:t>
                  </m:r>
                </m:num>
                <m:den>
                  <m:r>
                    <w:rPr>
                      <w:rFonts w:ascii="Cambria Math" w:hAnsi="Cambria Math"/>
                      <w:lang w:val="it-IT"/>
                    </w:rPr>
                    <m:t>99200</m:t>
                  </m:r>
                </m:den>
              </m:f>
            </m:oMath>
          </w:p>
        </w:tc>
        <w:tc>
          <w:tcPr>
            <w:tcW w:w="1325" w:type="pct"/>
          </w:tcPr>
          <w:p w14:paraId="6C3C2A03" w14:textId="059805E2" w:rsidR="00EE69BF" w:rsidRPr="0042210C" w:rsidRDefault="00A03A41">
            <w:pPr>
              <w:cnfStyle w:val="000000000000" w:firstRow="0" w:lastRow="0" w:firstColumn="0" w:lastColumn="0" w:oddVBand="0" w:evenVBand="0" w:oddHBand="0" w:evenHBand="0" w:firstRowFirstColumn="0" w:firstRowLastColumn="0" w:lastRowFirstColumn="0" w:lastRowLastColumn="0"/>
              <w:rPr>
                <w:lang w:val="it-IT"/>
              </w:rPr>
            </w:pPr>
            <w:r>
              <w:rPr>
                <w:lang w:val="it-IT"/>
              </w:rPr>
              <w:t>S</w:t>
            </w:r>
          </w:p>
        </w:tc>
      </w:tr>
      <w:tr w:rsidR="00A03A41" w:rsidRPr="0042210C" w14:paraId="5DED4EEC" w14:textId="77777777" w:rsidTr="00C51961">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276" w:type="pct"/>
          </w:tcPr>
          <w:p w14:paraId="751A348F" w14:textId="69BDC93F" w:rsidR="00A03A41" w:rsidRDefault="00A03A41" w:rsidP="00A03A41">
            <w:pPr>
              <w:rPr>
                <w:lang w:val="it-IT"/>
              </w:rPr>
            </w:pPr>
            <w:r>
              <w:rPr>
                <w:lang w:val="it-IT"/>
              </w:rPr>
              <w:t>Post</w:t>
            </w:r>
          </w:p>
        </w:tc>
        <w:tc>
          <w:tcPr>
            <w:tcW w:w="1335" w:type="pct"/>
          </w:tcPr>
          <w:p w14:paraId="095F4EB5" w14:textId="7C68909E" w:rsidR="00A03A41" w:rsidRPr="0042210C" w:rsidRDefault="00A03A41" w:rsidP="00A03A41">
            <w:pPr>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1064" w:type="pct"/>
          </w:tcPr>
          <w:p w14:paraId="285B39DE" w14:textId="72C8516B" w:rsidR="00A03A41" w:rsidRDefault="7BA76CCF" w:rsidP="00A03A41">
            <w:pPr>
              <w:cnfStyle w:val="000000100000" w:firstRow="0" w:lastRow="0" w:firstColumn="0" w:lastColumn="0" w:oddVBand="0" w:evenVBand="0" w:oddHBand="1" w:evenHBand="0" w:firstRowFirstColumn="0" w:firstRowLastColumn="0" w:lastRowFirstColumn="0" w:lastRowLastColumn="0"/>
              <w:rPr>
                <w:lang w:val="it-IT"/>
              </w:rPr>
            </w:pPr>
            <w:r w:rsidRPr="72E6D459">
              <w:rPr>
                <w:lang w:val="it-IT"/>
              </w:rPr>
              <w:t>0,235</w:t>
            </w:r>
            <w:r w:rsidR="00C51961">
              <w:rPr>
                <w:lang w:val="it-IT"/>
              </w:rPr>
              <w:t xml:space="preserve"> </w:t>
            </w:r>
            <w:r w:rsidRPr="72E6D459">
              <w:rPr>
                <w:lang w:val="it-IT"/>
              </w:rPr>
              <w:t xml:space="preserve">= </w:t>
            </w:r>
            <m:oMath>
              <m:f>
                <m:fPr>
                  <m:ctrlPr>
                    <w:rPr>
                      <w:rFonts w:ascii="Cambria Math" w:hAnsi="Cambria Math"/>
                      <w:i/>
                      <w:lang w:val="it-IT"/>
                    </w:rPr>
                  </m:ctrlPr>
                </m:fPr>
                <m:num>
                  <m:r>
                    <w:rPr>
                      <w:rFonts w:ascii="Cambria Math" w:hAnsi="Cambria Math"/>
                      <w:lang w:val="it-IT"/>
                    </w:rPr>
                    <m:t>23360</m:t>
                  </m:r>
                </m:num>
                <m:den>
                  <m:r>
                    <w:rPr>
                      <w:rFonts w:ascii="Cambria Math" w:hAnsi="Cambria Math"/>
                      <w:lang w:val="it-IT"/>
                    </w:rPr>
                    <m:t>99200</m:t>
                  </m:r>
                </m:den>
              </m:f>
            </m:oMath>
          </w:p>
        </w:tc>
        <w:tc>
          <w:tcPr>
            <w:tcW w:w="1325" w:type="pct"/>
          </w:tcPr>
          <w:p w14:paraId="4EC7B165" w14:textId="3ACFC035" w:rsidR="00A03A41" w:rsidRPr="0042210C" w:rsidRDefault="00A03A41" w:rsidP="00A03A41">
            <w:pPr>
              <w:cnfStyle w:val="000000100000" w:firstRow="0" w:lastRow="0" w:firstColumn="0" w:lastColumn="0" w:oddVBand="0" w:evenVBand="0" w:oddHBand="1" w:evenHBand="0" w:firstRowFirstColumn="0" w:firstRowLastColumn="0" w:lastRowFirstColumn="0" w:lastRowLastColumn="0"/>
              <w:rPr>
                <w:lang w:val="it-IT"/>
              </w:rPr>
            </w:pPr>
            <w:r>
              <w:rPr>
                <w:lang w:val="it-IT"/>
              </w:rPr>
              <w:t>S</w:t>
            </w:r>
          </w:p>
        </w:tc>
      </w:tr>
      <w:tr w:rsidR="00A03A41" w:rsidRPr="0042210C" w14:paraId="16623E78" w14:textId="77777777" w:rsidTr="00C51961">
        <w:trPr>
          <w:trHeight w:val="690"/>
        </w:trPr>
        <w:tc>
          <w:tcPr>
            <w:cnfStyle w:val="001000000000" w:firstRow="0" w:lastRow="0" w:firstColumn="1" w:lastColumn="0" w:oddVBand="0" w:evenVBand="0" w:oddHBand="0" w:evenHBand="0" w:firstRowFirstColumn="0" w:firstRowLastColumn="0" w:lastRowFirstColumn="0" w:lastRowLastColumn="0"/>
            <w:tcW w:w="1276" w:type="pct"/>
          </w:tcPr>
          <w:p w14:paraId="61822310" w14:textId="63A78994" w:rsidR="00A03A41" w:rsidRDefault="00A03A41" w:rsidP="00A03A41">
            <w:pPr>
              <w:rPr>
                <w:lang w:val="it-IT"/>
              </w:rPr>
            </w:pPr>
            <w:r>
              <w:rPr>
                <w:lang w:val="it-IT"/>
              </w:rPr>
              <w:t>Segnalazione</w:t>
            </w:r>
          </w:p>
        </w:tc>
        <w:tc>
          <w:tcPr>
            <w:tcW w:w="1335" w:type="pct"/>
          </w:tcPr>
          <w:p w14:paraId="588811D9" w14:textId="20402952" w:rsidR="00A03A41" w:rsidRPr="0042210C" w:rsidRDefault="00A03A41" w:rsidP="00A03A41">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064" w:type="pct"/>
          </w:tcPr>
          <w:p w14:paraId="7721A764" w14:textId="09E8581B" w:rsidR="00A03A41" w:rsidRDefault="0C53C23E" w:rsidP="00A03A41">
            <w:pPr>
              <w:cnfStyle w:val="000000000000" w:firstRow="0" w:lastRow="0" w:firstColumn="0" w:lastColumn="0" w:oddVBand="0" w:evenVBand="0" w:oddHBand="0" w:evenHBand="0" w:firstRowFirstColumn="0" w:firstRowLastColumn="0" w:lastRowFirstColumn="0" w:lastRowLastColumn="0"/>
              <w:rPr>
                <w:lang w:val="it-IT"/>
              </w:rPr>
            </w:pPr>
            <w:r w:rsidRPr="0E4CC255">
              <w:rPr>
                <w:lang w:val="it-IT"/>
              </w:rPr>
              <w:t>0,025</w:t>
            </w:r>
            <w:r w:rsidR="00C51961">
              <w:rPr>
                <w:lang w:val="it-IT"/>
              </w:rPr>
              <w:t xml:space="preserve"> </w:t>
            </w:r>
            <w:r w:rsidRPr="0E4CC255">
              <w:rPr>
                <w:lang w:val="it-IT"/>
              </w:rPr>
              <w:t xml:space="preserve">= </w:t>
            </w:r>
            <m:oMath>
              <m:f>
                <m:fPr>
                  <m:ctrlPr>
                    <w:rPr>
                      <w:rFonts w:ascii="Cambria Math" w:hAnsi="Cambria Math"/>
                      <w:i/>
                      <w:lang w:val="it-IT"/>
                    </w:rPr>
                  </m:ctrlPr>
                </m:fPr>
                <m:num>
                  <m:r>
                    <w:rPr>
                      <w:rFonts w:ascii="Cambria Math" w:hAnsi="Cambria Math"/>
                      <w:lang w:val="it-IT"/>
                    </w:rPr>
                    <m:t>2520</m:t>
                  </m:r>
                </m:num>
                <m:den>
                  <m:r>
                    <w:rPr>
                      <w:rFonts w:ascii="Cambria Math" w:hAnsi="Cambria Math"/>
                      <w:lang w:val="it-IT"/>
                    </w:rPr>
                    <m:t>99200</m:t>
                  </m:r>
                </m:den>
              </m:f>
            </m:oMath>
          </w:p>
        </w:tc>
        <w:tc>
          <w:tcPr>
            <w:tcW w:w="1325" w:type="pct"/>
          </w:tcPr>
          <w:p w14:paraId="611FA74E" w14:textId="72216811" w:rsidR="00A03A41" w:rsidRPr="0042210C" w:rsidRDefault="00A03A41" w:rsidP="00A03A41">
            <w:pPr>
              <w:cnfStyle w:val="000000000000" w:firstRow="0" w:lastRow="0" w:firstColumn="0" w:lastColumn="0" w:oddVBand="0" w:evenVBand="0" w:oddHBand="0" w:evenHBand="0" w:firstRowFirstColumn="0" w:firstRowLastColumn="0" w:lastRowFirstColumn="0" w:lastRowLastColumn="0"/>
              <w:rPr>
                <w:lang w:val="it-IT"/>
              </w:rPr>
            </w:pPr>
            <w:r>
              <w:rPr>
                <w:lang w:val="it-IT"/>
              </w:rPr>
              <w:t>S</w:t>
            </w:r>
          </w:p>
        </w:tc>
      </w:tr>
    </w:tbl>
    <w:p w14:paraId="17BECF4D" w14:textId="3A6D06CD" w:rsidR="00C51961" w:rsidRDefault="00C51961" w:rsidP="00A9080D">
      <w:pPr>
        <w:rPr>
          <w:lang w:val="it-IT"/>
        </w:rPr>
      </w:pPr>
    </w:p>
    <w:tbl>
      <w:tblPr>
        <w:tblStyle w:val="Tabellaelenco3-colore5"/>
        <w:tblW w:w="4997" w:type="pct"/>
        <w:tblLook w:val="04A0" w:firstRow="1" w:lastRow="0" w:firstColumn="1" w:lastColumn="0" w:noHBand="0" w:noVBand="1"/>
      </w:tblPr>
      <w:tblGrid>
        <w:gridCol w:w="2203"/>
        <w:gridCol w:w="2304"/>
        <w:gridCol w:w="1836"/>
        <w:gridCol w:w="2287"/>
      </w:tblGrid>
      <w:tr w:rsidR="00EE69BF" w:rsidRPr="0042210C" w14:paraId="50A1C02E" w14:textId="77777777">
        <w:trPr>
          <w:cnfStyle w:val="100000000000" w:firstRow="1" w:lastRow="0" w:firstColumn="0" w:lastColumn="0" w:oddVBand="0" w:evenVBand="0" w:oddHBand="0" w:evenHBand="0" w:firstRowFirstColumn="0" w:firstRowLastColumn="0" w:lastRowFirstColumn="0" w:lastRowLastColumn="0"/>
          <w:trHeight w:val="421"/>
        </w:trPr>
        <w:tc>
          <w:tcPr>
            <w:cnfStyle w:val="001000000100" w:firstRow="0" w:lastRow="0" w:firstColumn="1" w:lastColumn="0" w:oddVBand="0" w:evenVBand="0" w:oddHBand="0" w:evenHBand="0" w:firstRowFirstColumn="1" w:firstRowLastColumn="0" w:lastRowFirstColumn="0" w:lastRowLastColumn="0"/>
            <w:tcW w:w="5000" w:type="pct"/>
            <w:gridSpan w:val="4"/>
          </w:tcPr>
          <w:p w14:paraId="5EB13DEE" w14:textId="481C2B28" w:rsidR="00EE69BF" w:rsidRPr="0042210C" w:rsidRDefault="00EE69BF">
            <w:pPr>
              <w:jc w:val="center"/>
              <w:rPr>
                <w:lang w:val="it-IT"/>
              </w:rPr>
            </w:pPr>
            <w:r w:rsidRPr="0042210C">
              <w:rPr>
                <w:lang w:val="it-IT"/>
              </w:rPr>
              <w:t xml:space="preserve">Operazione </w:t>
            </w:r>
            <w:r>
              <w:rPr>
                <w:lang w:val="it-IT"/>
              </w:rPr>
              <w:t>21</w:t>
            </w:r>
          </w:p>
        </w:tc>
      </w:tr>
      <w:tr w:rsidR="00EE69BF" w:rsidRPr="0042210C" w14:paraId="5A4DCDB6" w14:textId="77777777">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276" w:type="pct"/>
            <w:shd w:val="clear" w:color="auto" w:fill="864F3E" w:themeFill="accent1" w:themeFillTint="BF"/>
          </w:tcPr>
          <w:p w14:paraId="6856940D" w14:textId="77777777" w:rsidR="00EE69BF" w:rsidRPr="0042210C" w:rsidRDefault="00EE69BF">
            <w:pPr>
              <w:rPr>
                <w:color w:val="FFFFFF" w:themeColor="background1"/>
                <w:lang w:val="it-IT"/>
              </w:rPr>
            </w:pPr>
            <w:r w:rsidRPr="0042210C">
              <w:rPr>
                <w:color w:val="FFFFFF" w:themeColor="background1"/>
                <w:lang w:val="it-IT"/>
              </w:rPr>
              <w:t>Concetto</w:t>
            </w:r>
          </w:p>
        </w:tc>
        <w:tc>
          <w:tcPr>
            <w:tcW w:w="1335" w:type="pct"/>
            <w:shd w:val="clear" w:color="auto" w:fill="864F3E" w:themeFill="accent1" w:themeFillTint="BF"/>
          </w:tcPr>
          <w:p w14:paraId="5C7AB3C7" w14:textId="77777777" w:rsidR="00EE69BF" w:rsidRPr="0042210C" w:rsidRDefault="00EE69BF">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Costrutto</w:t>
            </w:r>
          </w:p>
        </w:tc>
        <w:tc>
          <w:tcPr>
            <w:tcW w:w="1064" w:type="pct"/>
            <w:shd w:val="clear" w:color="auto" w:fill="864F3E" w:themeFill="accent1" w:themeFillTint="BF"/>
          </w:tcPr>
          <w:p w14:paraId="6A4FB933" w14:textId="77777777" w:rsidR="00EE69BF" w:rsidRPr="0042210C" w:rsidRDefault="00EE69BF">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Accessi</w:t>
            </w:r>
          </w:p>
        </w:tc>
        <w:tc>
          <w:tcPr>
            <w:tcW w:w="1325" w:type="pct"/>
            <w:shd w:val="clear" w:color="auto" w:fill="864F3E" w:themeFill="accent1" w:themeFillTint="BF"/>
          </w:tcPr>
          <w:p w14:paraId="0F80C68D" w14:textId="77777777" w:rsidR="00EE69BF" w:rsidRPr="0042210C" w:rsidRDefault="00EE69BF">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Tipologia</w:t>
            </w:r>
          </w:p>
        </w:tc>
      </w:tr>
      <w:tr w:rsidR="00EE69BF" w:rsidRPr="0042210C" w14:paraId="6DB713F7" w14:textId="77777777" w:rsidTr="00C51961">
        <w:trPr>
          <w:trHeight w:val="272"/>
        </w:trPr>
        <w:tc>
          <w:tcPr>
            <w:cnfStyle w:val="001000000000" w:firstRow="0" w:lastRow="0" w:firstColumn="1" w:lastColumn="0" w:oddVBand="0" w:evenVBand="0" w:oddHBand="0" w:evenHBand="0" w:firstRowFirstColumn="0" w:firstRowLastColumn="0" w:lastRowFirstColumn="0" w:lastRowLastColumn="0"/>
            <w:tcW w:w="1276" w:type="pct"/>
          </w:tcPr>
          <w:p w14:paraId="75D9ABAF" w14:textId="65BD1056" w:rsidR="00EE69BF" w:rsidRDefault="008B23A3">
            <w:pPr>
              <w:rPr>
                <w:lang w:val="it-IT"/>
              </w:rPr>
            </w:pPr>
            <w:r>
              <w:rPr>
                <w:lang w:val="it-IT"/>
              </w:rPr>
              <w:t>File multimediale</w:t>
            </w:r>
          </w:p>
        </w:tc>
        <w:tc>
          <w:tcPr>
            <w:tcW w:w="1335" w:type="pct"/>
          </w:tcPr>
          <w:p w14:paraId="3A9C6058" w14:textId="2F59BD88" w:rsidR="00EE69BF" w:rsidRPr="0042210C" w:rsidRDefault="008B23A3">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064" w:type="pct"/>
          </w:tcPr>
          <w:p w14:paraId="1C28EEE8" w14:textId="1B76628D" w:rsidR="00EE69BF" w:rsidRDefault="6DBC57D1" w:rsidP="521D613A">
            <w:pPr>
              <w:spacing w:after="200" w:line="264"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Cs w:val="22"/>
                <w:lang w:val="it-IT"/>
              </w:rPr>
            </w:pPr>
            <w:r w:rsidRPr="69D9BA02">
              <w:rPr>
                <w:rFonts w:ascii="Constantia" w:eastAsia="Constantia" w:hAnsi="Constantia" w:cs="Constantia"/>
                <w:szCs w:val="22"/>
                <w:lang w:val="it-IT"/>
              </w:rPr>
              <w:t>0,739</w:t>
            </w:r>
            <w:r w:rsidR="00C51961">
              <w:rPr>
                <w:rFonts w:ascii="Constantia" w:eastAsia="Constantia" w:hAnsi="Constantia" w:cs="Constantia"/>
                <w:szCs w:val="22"/>
                <w:lang w:val="it-IT"/>
              </w:rPr>
              <w:t xml:space="preserve"> </w:t>
            </w:r>
            <w:r w:rsidRPr="69D9BA02">
              <w:rPr>
                <w:rFonts w:ascii="Constantia" w:eastAsia="Constantia" w:hAnsi="Constantia" w:cs="Constantia"/>
                <w:szCs w:val="22"/>
                <w:lang w:val="it-IT"/>
              </w:rPr>
              <w:t xml:space="preserve">= </w:t>
            </w:r>
            <m:oMath>
              <m:f>
                <m:fPr>
                  <m:ctrlPr>
                    <w:rPr>
                      <w:rFonts w:ascii="Cambria Math" w:eastAsia="Constantia" w:hAnsi="Cambria Math" w:cs="Constantia"/>
                      <w:i/>
                      <w:szCs w:val="22"/>
                      <w:lang w:val="it-IT"/>
                    </w:rPr>
                  </m:ctrlPr>
                </m:fPr>
                <m:num>
                  <m:r>
                    <w:rPr>
                      <w:rFonts w:ascii="Cambria Math" w:eastAsia="Constantia" w:hAnsi="Cambria Math" w:cs="Constantia"/>
                      <w:szCs w:val="22"/>
                      <w:lang w:val="it-IT"/>
                    </w:rPr>
                    <m:t>73320</m:t>
                  </m:r>
                </m:num>
                <m:den>
                  <m:r>
                    <w:rPr>
                      <w:rFonts w:ascii="Cambria Math" w:eastAsia="Constantia" w:hAnsi="Cambria Math" w:cs="Constantia"/>
                      <w:szCs w:val="22"/>
                      <w:lang w:val="it-IT"/>
                    </w:rPr>
                    <m:t>99200</m:t>
                  </m:r>
                </m:den>
              </m:f>
            </m:oMath>
          </w:p>
        </w:tc>
        <w:tc>
          <w:tcPr>
            <w:tcW w:w="1325" w:type="pct"/>
          </w:tcPr>
          <w:p w14:paraId="6961F313" w14:textId="0FEB6C6A" w:rsidR="00EE69BF" w:rsidRPr="0042210C" w:rsidRDefault="008B23A3">
            <w:pPr>
              <w:cnfStyle w:val="000000000000" w:firstRow="0" w:lastRow="0" w:firstColumn="0" w:lastColumn="0" w:oddVBand="0" w:evenVBand="0" w:oddHBand="0" w:evenHBand="0" w:firstRowFirstColumn="0" w:firstRowLastColumn="0" w:lastRowFirstColumn="0" w:lastRowLastColumn="0"/>
              <w:rPr>
                <w:lang w:val="it-IT"/>
              </w:rPr>
            </w:pPr>
            <w:r>
              <w:rPr>
                <w:lang w:val="it-IT"/>
              </w:rPr>
              <w:t>L</w:t>
            </w:r>
          </w:p>
        </w:tc>
      </w:tr>
      <w:tr w:rsidR="008B23A3" w:rsidRPr="0042210C" w14:paraId="37C08605" w14:textId="77777777">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276" w:type="pct"/>
          </w:tcPr>
          <w:p w14:paraId="5E336B52" w14:textId="358D7C7B" w:rsidR="008B23A3" w:rsidRDefault="008B23A3" w:rsidP="008B23A3">
            <w:pPr>
              <w:rPr>
                <w:lang w:val="it-IT"/>
              </w:rPr>
            </w:pPr>
            <w:r>
              <w:rPr>
                <w:lang w:val="it-IT"/>
              </w:rPr>
              <w:t>File multimediale</w:t>
            </w:r>
          </w:p>
        </w:tc>
        <w:tc>
          <w:tcPr>
            <w:tcW w:w="1335" w:type="pct"/>
          </w:tcPr>
          <w:p w14:paraId="75A8FEBB" w14:textId="1FDE9E32" w:rsidR="008B23A3" w:rsidRDefault="008B23A3" w:rsidP="008B23A3">
            <w:pPr>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1064" w:type="pct"/>
          </w:tcPr>
          <w:p w14:paraId="6F4132E2" w14:textId="0B45202E" w:rsidR="008B23A3" w:rsidRDefault="5B81EBFF" w:rsidP="3D70D5B6">
            <w:pPr>
              <w:spacing w:after="200" w:line="264"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Cs w:val="22"/>
                <w:lang w:val="it-IT"/>
              </w:rPr>
            </w:pPr>
            <w:r w:rsidRPr="3D70D5B6">
              <w:rPr>
                <w:rFonts w:ascii="Constantia" w:eastAsia="Constantia" w:hAnsi="Constantia" w:cs="Constantia"/>
                <w:szCs w:val="22"/>
                <w:lang w:val="it-IT"/>
              </w:rPr>
              <w:t>0,739</w:t>
            </w:r>
            <w:r w:rsidR="00C51961">
              <w:rPr>
                <w:rFonts w:ascii="Constantia" w:eastAsia="Constantia" w:hAnsi="Constantia" w:cs="Constantia"/>
                <w:szCs w:val="22"/>
                <w:lang w:val="it-IT"/>
              </w:rPr>
              <w:t xml:space="preserve"> </w:t>
            </w:r>
            <w:r w:rsidRPr="3D70D5B6">
              <w:rPr>
                <w:rFonts w:ascii="Constantia" w:eastAsia="Constantia" w:hAnsi="Constantia" w:cs="Constantia"/>
                <w:szCs w:val="22"/>
                <w:lang w:val="it-IT"/>
              </w:rPr>
              <w:t xml:space="preserve">= </w:t>
            </w:r>
            <m:oMath>
              <m:f>
                <m:fPr>
                  <m:ctrlPr>
                    <w:rPr>
                      <w:rFonts w:ascii="Cambria Math" w:eastAsia="Constantia" w:hAnsi="Cambria Math" w:cs="Constantia"/>
                      <w:i/>
                      <w:szCs w:val="22"/>
                      <w:lang w:val="it-IT"/>
                    </w:rPr>
                  </m:ctrlPr>
                </m:fPr>
                <m:num>
                  <m:r>
                    <w:rPr>
                      <w:rFonts w:ascii="Cambria Math" w:eastAsia="Constantia" w:hAnsi="Cambria Math" w:cs="Constantia"/>
                      <w:szCs w:val="22"/>
                      <w:lang w:val="it-IT"/>
                    </w:rPr>
                    <m:t>73320</m:t>
                  </m:r>
                </m:num>
                <m:den>
                  <m:r>
                    <w:rPr>
                      <w:rFonts w:ascii="Cambria Math" w:eastAsia="Constantia" w:hAnsi="Cambria Math" w:cs="Constantia"/>
                      <w:szCs w:val="22"/>
                      <w:lang w:val="it-IT"/>
                    </w:rPr>
                    <m:t>99200</m:t>
                  </m:r>
                </m:den>
              </m:f>
            </m:oMath>
          </w:p>
        </w:tc>
        <w:tc>
          <w:tcPr>
            <w:tcW w:w="1325" w:type="pct"/>
          </w:tcPr>
          <w:p w14:paraId="3349F81F" w14:textId="38500547" w:rsidR="008B23A3" w:rsidRDefault="008B23A3" w:rsidP="008B23A3">
            <w:pPr>
              <w:cnfStyle w:val="000000100000" w:firstRow="0" w:lastRow="0" w:firstColumn="0" w:lastColumn="0" w:oddVBand="0" w:evenVBand="0" w:oddHBand="1" w:evenHBand="0" w:firstRowFirstColumn="0" w:firstRowLastColumn="0" w:lastRowFirstColumn="0" w:lastRowLastColumn="0"/>
              <w:rPr>
                <w:lang w:val="it-IT"/>
              </w:rPr>
            </w:pPr>
            <w:r>
              <w:rPr>
                <w:lang w:val="it-IT"/>
              </w:rPr>
              <w:t>S</w:t>
            </w:r>
          </w:p>
        </w:tc>
      </w:tr>
      <w:tr w:rsidR="008B23A3" w:rsidRPr="0042210C" w14:paraId="0FCC3F8B" w14:textId="77777777">
        <w:trPr>
          <w:trHeight w:val="421"/>
        </w:trPr>
        <w:tc>
          <w:tcPr>
            <w:cnfStyle w:val="001000000000" w:firstRow="0" w:lastRow="0" w:firstColumn="1" w:lastColumn="0" w:oddVBand="0" w:evenVBand="0" w:oddHBand="0" w:evenHBand="0" w:firstRowFirstColumn="0" w:firstRowLastColumn="0" w:lastRowFirstColumn="0" w:lastRowLastColumn="0"/>
            <w:tcW w:w="1276" w:type="pct"/>
          </w:tcPr>
          <w:p w14:paraId="2E6371EC" w14:textId="79C6DA46" w:rsidR="008B23A3" w:rsidRDefault="008B23A3" w:rsidP="008B23A3">
            <w:pPr>
              <w:rPr>
                <w:lang w:val="it-IT"/>
              </w:rPr>
            </w:pPr>
            <w:r>
              <w:rPr>
                <w:lang w:val="it-IT"/>
              </w:rPr>
              <w:t>Post</w:t>
            </w:r>
          </w:p>
        </w:tc>
        <w:tc>
          <w:tcPr>
            <w:tcW w:w="1335" w:type="pct"/>
          </w:tcPr>
          <w:p w14:paraId="38164673" w14:textId="5CB0AE82" w:rsidR="008B23A3" w:rsidRPr="0042210C" w:rsidRDefault="008B23A3" w:rsidP="008B23A3">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064" w:type="pct"/>
          </w:tcPr>
          <w:p w14:paraId="499969D7" w14:textId="10FFF76C" w:rsidR="008B23A3" w:rsidRDefault="1ED58DAE" w:rsidP="56CF57D3">
            <w:pPr>
              <w:spacing w:after="200" w:line="264"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Cs w:val="22"/>
                <w:lang w:val="it-IT"/>
              </w:rPr>
            </w:pPr>
            <w:r w:rsidRPr="56CF57D3">
              <w:rPr>
                <w:rFonts w:ascii="Constantia" w:eastAsia="Constantia" w:hAnsi="Constantia" w:cs="Constantia"/>
                <w:szCs w:val="22"/>
                <w:lang w:val="it-IT"/>
              </w:rPr>
              <w:t>0,235</w:t>
            </w:r>
            <w:r w:rsidR="00C51961">
              <w:rPr>
                <w:rFonts w:ascii="Constantia" w:eastAsia="Constantia" w:hAnsi="Constantia" w:cs="Constantia"/>
                <w:szCs w:val="22"/>
                <w:lang w:val="it-IT"/>
              </w:rPr>
              <w:t xml:space="preserve"> </w:t>
            </w:r>
            <w:r w:rsidRPr="56CF57D3">
              <w:rPr>
                <w:rFonts w:ascii="Constantia" w:eastAsia="Constantia" w:hAnsi="Constantia" w:cs="Constantia"/>
                <w:szCs w:val="22"/>
                <w:lang w:val="it-IT"/>
              </w:rPr>
              <w:t xml:space="preserve">= </w:t>
            </w:r>
            <m:oMath>
              <m:f>
                <m:fPr>
                  <m:ctrlPr>
                    <w:rPr>
                      <w:rFonts w:ascii="Cambria Math" w:eastAsia="Constantia" w:hAnsi="Cambria Math" w:cs="Constantia"/>
                      <w:i/>
                      <w:szCs w:val="22"/>
                      <w:lang w:val="it-IT"/>
                    </w:rPr>
                  </m:ctrlPr>
                </m:fPr>
                <m:num>
                  <m:r>
                    <w:rPr>
                      <w:rFonts w:ascii="Cambria Math" w:eastAsia="Constantia" w:hAnsi="Cambria Math" w:cs="Constantia"/>
                      <w:szCs w:val="22"/>
                      <w:lang w:val="it-IT"/>
                    </w:rPr>
                    <m:t>23360</m:t>
                  </m:r>
                </m:num>
                <m:den>
                  <m:r>
                    <w:rPr>
                      <w:rFonts w:ascii="Cambria Math" w:eastAsia="Constantia" w:hAnsi="Cambria Math" w:cs="Constantia"/>
                      <w:szCs w:val="22"/>
                      <w:lang w:val="it-IT"/>
                    </w:rPr>
                    <m:t>99200</m:t>
                  </m:r>
                </m:den>
              </m:f>
            </m:oMath>
          </w:p>
        </w:tc>
        <w:tc>
          <w:tcPr>
            <w:tcW w:w="1325" w:type="pct"/>
          </w:tcPr>
          <w:p w14:paraId="1D7E4290" w14:textId="0119C787" w:rsidR="008B23A3" w:rsidRPr="0042210C" w:rsidRDefault="008B23A3" w:rsidP="008B23A3">
            <w:pPr>
              <w:cnfStyle w:val="000000000000" w:firstRow="0" w:lastRow="0" w:firstColumn="0" w:lastColumn="0" w:oddVBand="0" w:evenVBand="0" w:oddHBand="0" w:evenHBand="0" w:firstRowFirstColumn="0" w:firstRowLastColumn="0" w:lastRowFirstColumn="0" w:lastRowLastColumn="0"/>
              <w:rPr>
                <w:lang w:val="it-IT"/>
              </w:rPr>
            </w:pPr>
            <w:r>
              <w:rPr>
                <w:lang w:val="it-IT"/>
              </w:rPr>
              <w:t>L</w:t>
            </w:r>
          </w:p>
        </w:tc>
      </w:tr>
      <w:tr w:rsidR="008B23A3" w:rsidRPr="0042210C" w14:paraId="396A506D" w14:textId="77777777">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276" w:type="pct"/>
          </w:tcPr>
          <w:p w14:paraId="44CEE4C1" w14:textId="63DA31BB" w:rsidR="008B23A3" w:rsidRDefault="008B23A3" w:rsidP="008B23A3">
            <w:pPr>
              <w:rPr>
                <w:lang w:val="it-IT"/>
              </w:rPr>
            </w:pPr>
            <w:r>
              <w:rPr>
                <w:lang w:val="it-IT"/>
              </w:rPr>
              <w:t>Post</w:t>
            </w:r>
          </w:p>
        </w:tc>
        <w:tc>
          <w:tcPr>
            <w:tcW w:w="1335" w:type="pct"/>
          </w:tcPr>
          <w:p w14:paraId="502AA0FF" w14:textId="44B2BAEF" w:rsidR="008B23A3" w:rsidRDefault="008B23A3" w:rsidP="008B23A3">
            <w:pPr>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1064" w:type="pct"/>
          </w:tcPr>
          <w:p w14:paraId="0E6F2B29" w14:textId="0B1E713F" w:rsidR="008B23A3" w:rsidRDefault="5D570BEA" w:rsidP="56CF57D3">
            <w:pPr>
              <w:spacing w:after="200" w:line="264"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Cs w:val="22"/>
                <w:lang w:val="it-IT"/>
              </w:rPr>
            </w:pPr>
            <w:r w:rsidRPr="56CF57D3">
              <w:rPr>
                <w:rFonts w:ascii="Constantia" w:eastAsia="Constantia" w:hAnsi="Constantia" w:cs="Constantia"/>
                <w:szCs w:val="22"/>
                <w:lang w:val="it-IT"/>
              </w:rPr>
              <w:t>0,235</w:t>
            </w:r>
            <w:r w:rsidR="00C51961">
              <w:rPr>
                <w:rFonts w:ascii="Constantia" w:eastAsia="Constantia" w:hAnsi="Constantia" w:cs="Constantia"/>
                <w:szCs w:val="22"/>
                <w:lang w:val="it-IT"/>
              </w:rPr>
              <w:t xml:space="preserve"> </w:t>
            </w:r>
            <w:r w:rsidRPr="56CF57D3">
              <w:rPr>
                <w:rFonts w:ascii="Constantia" w:eastAsia="Constantia" w:hAnsi="Constantia" w:cs="Constantia"/>
                <w:szCs w:val="22"/>
                <w:lang w:val="it-IT"/>
              </w:rPr>
              <w:t xml:space="preserve">= </w:t>
            </w:r>
            <m:oMath>
              <m:f>
                <m:fPr>
                  <m:ctrlPr>
                    <w:rPr>
                      <w:rFonts w:ascii="Cambria Math" w:eastAsia="Constantia" w:hAnsi="Cambria Math" w:cs="Constantia"/>
                      <w:i/>
                      <w:szCs w:val="22"/>
                      <w:lang w:val="it-IT"/>
                    </w:rPr>
                  </m:ctrlPr>
                </m:fPr>
                <m:num>
                  <m:r>
                    <w:rPr>
                      <w:rFonts w:ascii="Cambria Math" w:eastAsia="Constantia" w:hAnsi="Cambria Math" w:cs="Constantia"/>
                      <w:szCs w:val="22"/>
                      <w:lang w:val="it-IT"/>
                    </w:rPr>
                    <m:t>23360</m:t>
                  </m:r>
                </m:num>
                <m:den>
                  <m:r>
                    <w:rPr>
                      <w:rFonts w:ascii="Cambria Math" w:eastAsia="Constantia" w:hAnsi="Cambria Math" w:cs="Constantia"/>
                      <w:szCs w:val="22"/>
                      <w:lang w:val="it-IT"/>
                    </w:rPr>
                    <m:t>99200</m:t>
                  </m:r>
                </m:den>
              </m:f>
            </m:oMath>
          </w:p>
        </w:tc>
        <w:tc>
          <w:tcPr>
            <w:tcW w:w="1325" w:type="pct"/>
          </w:tcPr>
          <w:p w14:paraId="59D7732C" w14:textId="5F628FAB" w:rsidR="008B23A3" w:rsidRDefault="008B23A3" w:rsidP="008B23A3">
            <w:pPr>
              <w:cnfStyle w:val="000000100000" w:firstRow="0" w:lastRow="0" w:firstColumn="0" w:lastColumn="0" w:oddVBand="0" w:evenVBand="0" w:oddHBand="1" w:evenHBand="0" w:firstRowFirstColumn="0" w:firstRowLastColumn="0" w:lastRowFirstColumn="0" w:lastRowLastColumn="0"/>
              <w:rPr>
                <w:lang w:val="it-IT"/>
              </w:rPr>
            </w:pPr>
            <w:r>
              <w:rPr>
                <w:lang w:val="it-IT"/>
              </w:rPr>
              <w:t>S</w:t>
            </w:r>
          </w:p>
        </w:tc>
      </w:tr>
      <w:tr w:rsidR="008B23A3" w:rsidRPr="0042210C" w14:paraId="347C4998" w14:textId="77777777">
        <w:trPr>
          <w:trHeight w:val="421"/>
        </w:trPr>
        <w:tc>
          <w:tcPr>
            <w:cnfStyle w:val="001000000000" w:firstRow="0" w:lastRow="0" w:firstColumn="1" w:lastColumn="0" w:oddVBand="0" w:evenVBand="0" w:oddHBand="0" w:evenHBand="0" w:firstRowFirstColumn="0" w:firstRowLastColumn="0" w:lastRowFirstColumn="0" w:lastRowLastColumn="0"/>
            <w:tcW w:w="1276" w:type="pct"/>
          </w:tcPr>
          <w:p w14:paraId="3B144C1A" w14:textId="57E486B9" w:rsidR="008B23A3" w:rsidRDefault="008B23A3" w:rsidP="008B23A3">
            <w:pPr>
              <w:rPr>
                <w:lang w:val="it-IT"/>
              </w:rPr>
            </w:pPr>
            <w:r>
              <w:rPr>
                <w:lang w:val="it-IT"/>
              </w:rPr>
              <w:t>Segnalazione</w:t>
            </w:r>
          </w:p>
        </w:tc>
        <w:tc>
          <w:tcPr>
            <w:tcW w:w="1335" w:type="pct"/>
          </w:tcPr>
          <w:p w14:paraId="14B842B6" w14:textId="75114CE2" w:rsidR="008B23A3" w:rsidRPr="0042210C" w:rsidRDefault="008B23A3" w:rsidP="008B23A3">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064" w:type="pct"/>
          </w:tcPr>
          <w:p w14:paraId="7BE3FB9B" w14:textId="06C11857" w:rsidR="008B23A3" w:rsidRDefault="1A5542F9" w:rsidP="342E6BB0">
            <w:pPr>
              <w:spacing w:after="200" w:line="264"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Cs w:val="22"/>
                <w:lang w:val="it-IT"/>
              </w:rPr>
            </w:pPr>
            <w:r w:rsidRPr="342E6BB0">
              <w:rPr>
                <w:rFonts w:ascii="Constantia" w:eastAsia="Constantia" w:hAnsi="Constantia" w:cs="Constantia"/>
                <w:szCs w:val="22"/>
                <w:lang w:val="it-IT"/>
              </w:rPr>
              <w:t>0,025</w:t>
            </w:r>
            <w:r w:rsidR="00C51961">
              <w:rPr>
                <w:rFonts w:ascii="Constantia" w:eastAsia="Constantia" w:hAnsi="Constantia" w:cs="Constantia"/>
                <w:szCs w:val="22"/>
                <w:lang w:val="it-IT"/>
              </w:rPr>
              <w:t xml:space="preserve"> </w:t>
            </w:r>
            <w:r w:rsidRPr="342E6BB0">
              <w:rPr>
                <w:rFonts w:ascii="Constantia" w:eastAsia="Constantia" w:hAnsi="Constantia" w:cs="Constantia"/>
                <w:szCs w:val="22"/>
                <w:lang w:val="it-IT"/>
              </w:rPr>
              <w:t xml:space="preserve">= </w:t>
            </w:r>
            <m:oMath>
              <m:f>
                <m:fPr>
                  <m:ctrlPr>
                    <w:rPr>
                      <w:rFonts w:ascii="Cambria Math" w:eastAsia="Constantia" w:hAnsi="Cambria Math" w:cs="Constantia"/>
                      <w:i/>
                      <w:szCs w:val="22"/>
                      <w:lang w:val="it-IT"/>
                    </w:rPr>
                  </m:ctrlPr>
                </m:fPr>
                <m:num>
                  <m:r>
                    <w:rPr>
                      <w:rFonts w:ascii="Cambria Math" w:eastAsia="Constantia" w:hAnsi="Cambria Math" w:cs="Constantia"/>
                      <w:szCs w:val="22"/>
                      <w:lang w:val="it-IT"/>
                    </w:rPr>
                    <m:t>2520</m:t>
                  </m:r>
                </m:num>
                <m:den>
                  <m:r>
                    <w:rPr>
                      <w:rFonts w:ascii="Cambria Math" w:eastAsia="Constantia" w:hAnsi="Cambria Math" w:cs="Constantia"/>
                      <w:szCs w:val="22"/>
                      <w:lang w:val="it-IT"/>
                    </w:rPr>
                    <m:t>99200</m:t>
                  </m:r>
                </m:den>
              </m:f>
            </m:oMath>
          </w:p>
        </w:tc>
        <w:tc>
          <w:tcPr>
            <w:tcW w:w="1325" w:type="pct"/>
          </w:tcPr>
          <w:p w14:paraId="7438720D" w14:textId="3B69A4A3" w:rsidR="008B23A3" w:rsidRPr="0042210C" w:rsidRDefault="008B23A3" w:rsidP="008B23A3">
            <w:pPr>
              <w:cnfStyle w:val="000000000000" w:firstRow="0" w:lastRow="0" w:firstColumn="0" w:lastColumn="0" w:oddVBand="0" w:evenVBand="0" w:oddHBand="0" w:evenHBand="0" w:firstRowFirstColumn="0" w:firstRowLastColumn="0" w:lastRowFirstColumn="0" w:lastRowLastColumn="0"/>
              <w:rPr>
                <w:lang w:val="it-IT"/>
              </w:rPr>
            </w:pPr>
            <w:r>
              <w:rPr>
                <w:lang w:val="it-IT"/>
              </w:rPr>
              <w:t>L</w:t>
            </w:r>
          </w:p>
        </w:tc>
      </w:tr>
      <w:tr w:rsidR="00DF03F8" w:rsidRPr="0042210C" w14:paraId="3B362B95" w14:textId="77777777">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276" w:type="pct"/>
          </w:tcPr>
          <w:p w14:paraId="0163F00C" w14:textId="7DC64DEA" w:rsidR="00DF03F8" w:rsidRDefault="00DF03F8" w:rsidP="00DF03F8">
            <w:pPr>
              <w:rPr>
                <w:lang w:val="it-IT"/>
              </w:rPr>
            </w:pPr>
            <w:r>
              <w:rPr>
                <w:lang w:val="it-IT"/>
              </w:rPr>
              <w:t>Segnalazione</w:t>
            </w:r>
          </w:p>
        </w:tc>
        <w:tc>
          <w:tcPr>
            <w:tcW w:w="1335" w:type="pct"/>
          </w:tcPr>
          <w:p w14:paraId="71FCABB6" w14:textId="36328718" w:rsidR="00DF03F8" w:rsidRPr="0042210C" w:rsidRDefault="00DF03F8" w:rsidP="00DF03F8">
            <w:pPr>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1064" w:type="pct"/>
          </w:tcPr>
          <w:p w14:paraId="05545D88" w14:textId="0AB4D090" w:rsidR="00DF03F8" w:rsidRDefault="75DD3D0D" w:rsidP="5F027007">
            <w:pPr>
              <w:spacing w:after="200" w:line="264"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Cs w:val="22"/>
                <w:lang w:val="it-IT"/>
              </w:rPr>
            </w:pPr>
            <w:r w:rsidRPr="5F027007">
              <w:rPr>
                <w:rFonts w:ascii="Constantia" w:eastAsia="Constantia" w:hAnsi="Constantia" w:cs="Constantia"/>
                <w:lang w:val="it-IT"/>
              </w:rPr>
              <w:t>0,025</w:t>
            </w:r>
            <w:r w:rsidR="00C51961">
              <w:rPr>
                <w:rFonts w:ascii="Constantia" w:eastAsia="Constantia" w:hAnsi="Constantia" w:cs="Constantia"/>
                <w:lang w:val="it-IT"/>
              </w:rPr>
              <w:t xml:space="preserve"> </w:t>
            </w:r>
            <w:r w:rsidRPr="5F027007">
              <w:rPr>
                <w:rFonts w:ascii="Constantia" w:eastAsia="Constantia" w:hAnsi="Constantia" w:cs="Constantia"/>
                <w:lang w:val="it-IT"/>
              </w:rPr>
              <w:t xml:space="preserve">= </w:t>
            </w:r>
            <m:oMath>
              <m:f>
                <m:fPr>
                  <m:ctrlPr>
                    <w:rPr>
                      <w:rFonts w:ascii="Cambria Math" w:eastAsia="Constantia" w:hAnsi="Cambria Math" w:cs="Constantia"/>
                      <w:i/>
                      <w:lang w:val="it-IT"/>
                    </w:rPr>
                  </m:ctrlPr>
                </m:fPr>
                <m:num>
                  <m:r>
                    <w:rPr>
                      <w:rFonts w:ascii="Cambria Math" w:eastAsia="Constantia" w:hAnsi="Cambria Math" w:cs="Constantia"/>
                      <w:lang w:val="it-IT"/>
                    </w:rPr>
                    <m:t>2520</m:t>
                  </m:r>
                </m:num>
                <m:den>
                  <m:r>
                    <w:rPr>
                      <w:rFonts w:ascii="Cambria Math" w:eastAsia="Constantia" w:hAnsi="Cambria Math" w:cs="Constantia"/>
                      <w:lang w:val="it-IT"/>
                    </w:rPr>
                    <m:t>99200</m:t>
                  </m:r>
                </m:den>
              </m:f>
            </m:oMath>
          </w:p>
        </w:tc>
        <w:tc>
          <w:tcPr>
            <w:tcW w:w="1325" w:type="pct"/>
          </w:tcPr>
          <w:p w14:paraId="1094E587" w14:textId="6CC19DAE" w:rsidR="00DF03F8" w:rsidRPr="0042210C" w:rsidRDefault="00DF03F8" w:rsidP="00DF03F8">
            <w:pPr>
              <w:cnfStyle w:val="000000100000" w:firstRow="0" w:lastRow="0" w:firstColumn="0" w:lastColumn="0" w:oddVBand="0" w:evenVBand="0" w:oddHBand="1" w:evenHBand="0" w:firstRowFirstColumn="0" w:firstRowLastColumn="0" w:lastRowFirstColumn="0" w:lastRowLastColumn="0"/>
              <w:rPr>
                <w:lang w:val="it-IT"/>
              </w:rPr>
            </w:pPr>
            <w:r>
              <w:rPr>
                <w:lang w:val="it-IT"/>
              </w:rPr>
              <w:t>S</w:t>
            </w:r>
          </w:p>
        </w:tc>
      </w:tr>
    </w:tbl>
    <w:p w14:paraId="2A176603" w14:textId="77777777" w:rsidR="00EE69BF" w:rsidRPr="0042210C" w:rsidRDefault="00EE69BF" w:rsidP="00A9080D">
      <w:pPr>
        <w:rPr>
          <w:lang w:val="it-IT"/>
        </w:rPr>
      </w:pPr>
    </w:p>
    <w:tbl>
      <w:tblPr>
        <w:tblStyle w:val="Tabellaelenco3-colore5"/>
        <w:tblW w:w="5000" w:type="pct"/>
        <w:tblLook w:val="04A0" w:firstRow="1" w:lastRow="0" w:firstColumn="1" w:lastColumn="0" w:noHBand="0" w:noVBand="1"/>
      </w:tblPr>
      <w:tblGrid>
        <w:gridCol w:w="2150"/>
        <w:gridCol w:w="2150"/>
        <w:gridCol w:w="2147"/>
        <w:gridCol w:w="2188"/>
      </w:tblGrid>
      <w:tr w:rsidR="00A9080D" w:rsidRPr="0042210C" w14:paraId="16D6DDF7"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00" w:type="pct"/>
            <w:gridSpan w:val="4"/>
          </w:tcPr>
          <w:p w14:paraId="111968D1" w14:textId="77777777" w:rsidR="00A9080D" w:rsidRPr="0042210C" w:rsidRDefault="00A9080D">
            <w:pPr>
              <w:jc w:val="center"/>
              <w:rPr>
                <w:lang w:val="it-IT"/>
              </w:rPr>
            </w:pPr>
            <w:r w:rsidRPr="0042210C">
              <w:rPr>
                <w:lang w:val="it-IT"/>
              </w:rPr>
              <w:lastRenderedPageBreak/>
              <w:t xml:space="preserve">Operazione </w:t>
            </w:r>
            <w:r>
              <w:rPr>
                <w:lang w:val="it-IT"/>
              </w:rPr>
              <w:t>29</w:t>
            </w:r>
          </w:p>
        </w:tc>
      </w:tr>
      <w:tr w:rsidR="00A9080D" w:rsidRPr="0042210C" w14:paraId="045983B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pct"/>
            <w:shd w:val="clear" w:color="auto" w:fill="864F3E" w:themeFill="accent1" w:themeFillTint="BF"/>
          </w:tcPr>
          <w:p w14:paraId="4C0DFD82" w14:textId="77777777" w:rsidR="00A9080D" w:rsidRPr="0042210C" w:rsidRDefault="00A9080D">
            <w:pPr>
              <w:rPr>
                <w:color w:val="FFFFFF" w:themeColor="background1"/>
                <w:lang w:val="it-IT"/>
              </w:rPr>
            </w:pPr>
            <w:r w:rsidRPr="0042210C">
              <w:rPr>
                <w:color w:val="FFFFFF" w:themeColor="background1"/>
                <w:lang w:val="it-IT"/>
              </w:rPr>
              <w:t>Concetto</w:t>
            </w:r>
          </w:p>
        </w:tc>
        <w:tc>
          <w:tcPr>
            <w:tcW w:w="1245" w:type="pct"/>
            <w:shd w:val="clear" w:color="auto" w:fill="864F3E" w:themeFill="accent1" w:themeFillTint="BF"/>
          </w:tcPr>
          <w:p w14:paraId="4FC34795" w14:textId="77777777" w:rsidR="00A9080D" w:rsidRPr="0042210C" w:rsidRDefault="00A9080D">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Costrutto</w:t>
            </w:r>
          </w:p>
        </w:tc>
        <w:tc>
          <w:tcPr>
            <w:tcW w:w="1243" w:type="pct"/>
            <w:shd w:val="clear" w:color="auto" w:fill="864F3E" w:themeFill="accent1" w:themeFillTint="BF"/>
          </w:tcPr>
          <w:p w14:paraId="119DF36D" w14:textId="77777777" w:rsidR="00A9080D" w:rsidRPr="0042210C" w:rsidRDefault="00A9080D">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Accessi</w:t>
            </w:r>
          </w:p>
        </w:tc>
        <w:tc>
          <w:tcPr>
            <w:tcW w:w="1267" w:type="pct"/>
            <w:shd w:val="clear" w:color="auto" w:fill="864F3E" w:themeFill="accent1" w:themeFillTint="BF"/>
          </w:tcPr>
          <w:p w14:paraId="73905D55" w14:textId="77777777" w:rsidR="00A9080D" w:rsidRPr="0042210C" w:rsidRDefault="00A9080D">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Tipologia</w:t>
            </w:r>
          </w:p>
        </w:tc>
      </w:tr>
      <w:tr w:rsidR="00A9080D" w:rsidRPr="0042210C" w14:paraId="705FE797" w14:textId="77777777">
        <w:tc>
          <w:tcPr>
            <w:cnfStyle w:val="001000000000" w:firstRow="0" w:lastRow="0" w:firstColumn="1" w:lastColumn="0" w:oddVBand="0" w:evenVBand="0" w:oddHBand="0" w:evenHBand="0" w:firstRowFirstColumn="0" w:firstRowLastColumn="0" w:lastRowFirstColumn="0" w:lastRowLastColumn="0"/>
            <w:tcW w:w="1245" w:type="pct"/>
          </w:tcPr>
          <w:p w14:paraId="791DA983" w14:textId="77777777" w:rsidR="00A9080D" w:rsidRPr="0042210C" w:rsidRDefault="00A9080D">
            <w:pPr>
              <w:rPr>
                <w:lang w:val="it-IT"/>
              </w:rPr>
            </w:pPr>
            <w:r>
              <w:rPr>
                <w:lang w:val="it-IT"/>
              </w:rPr>
              <w:t>File multimediale</w:t>
            </w:r>
          </w:p>
        </w:tc>
        <w:tc>
          <w:tcPr>
            <w:tcW w:w="1245" w:type="pct"/>
          </w:tcPr>
          <w:p w14:paraId="01FCF7BC" w14:textId="77777777" w:rsidR="00A9080D" w:rsidRPr="0042210C" w:rsidRDefault="00A9080D">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243" w:type="pct"/>
          </w:tcPr>
          <w:p w14:paraId="60B8A590" w14:textId="0B4B502B" w:rsidR="00A9080D" w:rsidRPr="0042210C" w:rsidRDefault="2DB5EB45">
            <w:pPr>
              <w:cnfStyle w:val="000000000000" w:firstRow="0" w:lastRow="0" w:firstColumn="0" w:lastColumn="0" w:oddVBand="0" w:evenVBand="0" w:oddHBand="0" w:evenHBand="0" w:firstRowFirstColumn="0" w:firstRowLastColumn="0" w:lastRowFirstColumn="0" w:lastRowLastColumn="0"/>
              <w:rPr>
                <w:lang w:val="it-IT"/>
              </w:rPr>
            </w:pPr>
            <w:r w:rsidRPr="34E7CA20">
              <w:rPr>
                <w:lang w:val="it-IT"/>
              </w:rPr>
              <w:t>35</w:t>
            </w:r>
            <w:r w:rsidR="24941D3A" w:rsidRPr="34E7CA20">
              <w:rPr>
                <w:lang w:val="it-IT"/>
              </w:rPr>
              <w:t>0</w:t>
            </w:r>
            <w:r w:rsidR="0CF622AD" w:rsidRPr="34E7CA20">
              <w:rPr>
                <w:lang w:val="it-IT"/>
              </w:rPr>
              <w:t>4</w:t>
            </w:r>
            <w:r w:rsidR="24941D3A" w:rsidRPr="34E7CA20">
              <w:rPr>
                <w:lang w:val="it-IT"/>
              </w:rPr>
              <w:t>0</w:t>
            </w:r>
          </w:p>
        </w:tc>
        <w:tc>
          <w:tcPr>
            <w:tcW w:w="1267" w:type="pct"/>
          </w:tcPr>
          <w:p w14:paraId="26B45CFC" w14:textId="306CC1B4" w:rsidR="00A9080D" w:rsidRPr="0042210C" w:rsidRDefault="00A9080D">
            <w:pPr>
              <w:cnfStyle w:val="000000000000" w:firstRow="0" w:lastRow="0" w:firstColumn="0" w:lastColumn="0" w:oddVBand="0" w:evenVBand="0" w:oddHBand="0" w:evenHBand="0" w:firstRowFirstColumn="0" w:firstRowLastColumn="0" w:lastRowFirstColumn="0" w:lastRowLastColumn="0"/>
              <w:rPr>
                <w:lang w:val="it-IT"/>
              </w:rPr>
            </w:pPr>
            <w:r>
              <w:rPr>
                <w:lang w:val="it-IT"/>
              </w:rPr>
              <w:t>L</w:t>
            </w:r>
            <w:commentRangeStart w:id="73"/>
            <w:commentRangeEnd w:id="73"/>
            <w:r>
              <w:rPr>
                <w:rStyle w:val="Rimandocommento"/>
              </w:rPr>
              <w:commentReference w:id="73"/>
            </w:r>
          </w:p>
        </w:tc>
      </w:tr>
      <w:tr w:rsidR="00A9080D" w:rsidRPr="0042210C" w14:paraId="6897CB0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pct"/>
          </w:tcPr>
          <w:p w14:paraId="2A4486F7" w14:textId="77777777" w:rsidR="00A9080D" w:rsidRDefault="00A9080D">
            <w:pPr>
              <w:rPr>
                <w:lang w:val="it-IT"/>
              </w:rPr>
            </w:pPr>
            <w:r>
              <w:rPr>
                <w:lang w:val="it-IT"/>
              </w:rPr>
              <w:t>Post</w:t>
            </w:r>
          </w:p>
        </w:tc>
        <w:tc>
          <w:tcPr>
            <w:tcW w:w="1245" w:type="pct"/>
          </w:tcPr>
          <w:p w14:paraId="21FA75FE" w14:textId="77777777" w:rsidR="00A9080D" w:rsidRDefault="00A9080D">
            <w:pPr>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1243" w:type="pct"/>
          </w:tcPr>
          <w:p w14:paraId="208D56F6" w14:textId="5B172F7A" w:rsidR="00A9080D" w:rsidRDefault="3DAF9CC9">
            <w:pPr>
              <w:cnfStyle w:val="000000100000" w:firstRow="0" w:lastRow="0" w:firstColumn="0" w:lastColumn="0" w:oddVBand="0" w:evenVBand="0" w:oddHBand="1" w:evenHBand="0" w:firstRowFirstColumn="0" w:firstRowLastColumn="0" w:lastRowFirstColumn="0" w:lastRowLastColumn="0"/>
              <w:rPr>
                <w:lang w:val="it-IT"/>
              </w:rPr>
            </w:pPr>
            <w:r w:rsidRPr="699EF0D8">
              <w:rPr>
                <w:lang w:val="it-IT"/>
              </w:rPr>
              <w:t>1168</w:t>
            </w:r>
            <w:r w:rsidR="6105E8D4" w:rsidRPr="699EF0D8">
              <w:rPr>
                <w:lang w:val="it-IT"/>
              </w:rPr>
              <w:t>0</w:t>
            </w:r>
          </w:p>
        </w:tc>
        <w:tc>
          <w:tcPr>
            <w:tcW w:w="1267" w:type="pct"/>
          </w:tcPr>
          <w:p w14:paraId="694DCBFE" w14:textId="77777777" w:rsidR="00A9080D" w:rsidRDefault="00A9080D">
            <w:pPr>
              <w:cnfStyle w:val="000000100000" w:firstRow="0" w:lastRow="0" w:firstColumn="0" w:lastColumn="0" w:oddVBand="0" w:evenVBand="0" w:oddHBand="1" w:evenHBand="0" w:firstRowFirstColumn="0" w:firstRowLastColumn="0" w:lastRowFirstColumn="0" w:lastRowLastColumn="0"/>
              <w:rPr>
                <w:lang w:val="it-IT"/>
              </w:rPr>
            </w:pPr>
            <w:r>
              <w:rPr>
                <w:lang w:val="it-IT"/>
              </w:rPr>
              <w:t>L</w:t>
            </w:r>
          </w:p>
        </w:tc>
      </w:tr>
      <w:tr w:rsidR="00A9080D" w:rsidRPr="0042210C" w14:paraId="7D9F3577" w14:textId="77777777" w:rsidTr="0067698E">
        <w:tc>
          <w:tcPr>
            <w:cnfStyle w:val="001000000000" w:firstRow="0" w:lastRow="0" w:firstColumn="1" w:lastColumn="0" w:oddVBand="0" w:evenVBand="0" w:oddHBand="0" w:evenHBand="0" w:firstRowFirstColumn="0" w:firstRowLastColumn="0" w:lastRowFirstColumn="0" w:lastRowLastColumn="0"/>
            <w:tcW w:w="1245" w:type="pct"/>
          </w:tcPr>
          <w:p w14:paraId="2255B4A0" w14:textId="77777777" w:rsidR="00A9080D" w:rsidRDefault="00A9080D">
            <w:pPr>
              <w:rPr>
                <w:lang w:val="it-IT"/>
              </w:rPr>
            </w:pPr>
            <w:r>
              <w:rPr>
                <w:lang w:val="it-IT"/>
              </w:rPr>
              <w:t>Utente</w:t>
            </w:r>
          </w:p>
        </w:tc>
        <w:tc>
          <w:tcPr>
            <w:tcW w:w="1245" w:type="pct"/>
          </w:tcPr>
          <w:p w14:paraId="4CFF1E1D" w14:textId="77777777" w:rsidR="00A9080D" w:rsidRDefault="00A9080D">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243" w:type="pct"/>
          </w:tcPr>
          <w:p w14:paraId="72331D04" w14:textId="40366B68" w:rsidR="00A9080D" w:rsidRDefault="37FA9AE2" w:rsidP="0067698E">
            <w:pPr>
              <w:spacing w:line="264" w:lineRule="auto"/>
              <w:cnfStyle w:val="000000000000" w:firstRow="0" w:lastRow="0" w:firstColumn="0" w:lastColumn="0" w:oddVBand="0" w:evenVBand="0" w:oddHBand="0" w:evenHBand="0" w:firstRowFirstColumn="0" w:firstRowLastColumn="0" w:lastRowFirstColumn="0" w:lastRowLastColumn="0"/>
              <w:rPr>
                <w:lang w:val="it-IT"/>
              </w:rPr>
            </w:pPr>
            <w:r w:rsidRPr="65BFA74F">
              <w:rPr>
                <w:lang w:val="it-IT"/>
              </w:rPr>
              <w:t>11680</w:t>
            </w:r>
          </w:p>
        </w:tc>
        <w:tc>
          <w:tcPr>
            <w:tcW w:w="1267" w:type="pct"/>
          </w:tcPr>
          <w:p w14:paraId="2DED2488" w14:textId="77777777" w:rsidR="00A9080D" w:rsidRDefault="00A9080D">
            <w:pPr>
              <w:cnfStyle w:val="000000000000" w:firstRow="0" w:lastRow="0" w:firstColumn="0" w:lastColumn="0" w:oddVBand="0" w:evenVBand="0" w:oddHBand="0" w:evenHBand="0" w:firstRowFirstColumn="0" w:firstRowLastColumn="0" w:lastRowFirstColumn="0" w:lastRowLastColumn="0"/>
              <w:rPr>
                <w:lang w:val="it-IT"/>
              </w:rPr>
            </w:pPr>
            <w:r>
              <w:rPr>
                <w:lang w:val="it-IT"/>
              </w:rPr>
              <w:t>L</w:t>
            </w:r>
          </w:p>
        </w:tc>
      </w:tr>
      <w:tr w:rsidR="00A9080D" w:rsidRPr="0042210C" w14:paraId="410B4EE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pct"/>
          </w:tcPr>
          <w:p w14:paraId="5FD3220C" w14:textId="77777777" w:rsidR="00A9080D" w:rsidRDefault="00A9080D">
            <w:pPr>
              <w:rPr>
                <w:lang w:val="it-IT"/>
              </w:rPr>
            </w:pPr>
            <w:r>
              <w:rPr>
                <w:lang w:val="it-IT"/>
              </w:rPr>
              <w:t>Zona</w:t>
            </w:r>
          </w:p>
        </w:tc>
        <w:tc>
          <w:tcPr>
            <w:tcW w:w="1245" w:type="pct"/>
          </w:tcPr>
          <w:p w14:paraId="41CDFE1A" w14:textId="77777777" w:rsidR="00A9080D" w:rsidRDefault="00A9080D">
            <w:pPr>
              <w:cnfStyle w:val="000000100000" w:firstRow="0" w:lastRow="0" w:firstColumn="0" w:lastColumn="0" w:oddVBand="0" w:evenVBand="0" w:oddHBand="1" w:evenHBand="0" w:firstRowFirstColumn="0" w:firstRowLastColumn="0" w:lastRowFirstColumn="0" w:lastRowLastColumn="0"/>
              <w:rPr>
                <w:lang w:val="it-IT"/>
              </w:rPr>
            </w:pPr>
            <w:r w:rsidRPr="0042210C">
              <w:rPr>
                <w:lang w:val="it-IT"/>
              </w:rPr>
              <w:t>E</w:t>
            </w:r>
          </w:p>
        </w:tc>
        <w:tc>
          <w:tcPr>
            <w:tcW w:w="1243" w:type="pct"/>
          </w:tcPr>
          <w:p w14:paraId="1699F9D3" w14:textId="7F5721CB" w:rsidR="00A9080D" w:rsidRDefault="262661D8">
            <w:pPr>
              <w:cnfStyle w:val="000000100000" w:firstRow="0" w:lastRow="0" w:firstColumn="0" w:lastColumn="0" w:oddVBand="0" w:evenVBand="0" w:oddHBand="1" w:evenHBand="0" w:firstRowFirstColumn="0" w:firstRowLastColumn="0" w:lastRowFirstColumn="0" w:lastRowLastColumn="0"/>
              <w:rPr>
                <w:lang w:val="it-IT"/>
              </w:rPr>
            </w:pPr>
            <w:r w:rsidRPr="65BFA74F">
              <w:rPr>
                <w:lang w:val="it-IT"/>
              </w:rPr>
              <w:t>11680</w:t>
            </w:r>
          </w:p>
        </w:tc>
        <w:tc>
          <w:tcPr>
            <w:tcW w:w="1267" w:type="pct"/>
          </w:tcPr>
          <w:p w14:paraId="2C11C6FB" w14:textId="0862D69B" w:rsidR="00A9080D" w:rsidRDefault="00A9080D">
            <w:pPr>
              <w:cnfStyle w:val="000000100000" w:firstRow="0" w:lastRow="0" w:firstColumn="0" w:lastColumn="0" w:oddVBand="0" w:evenVBand="0" w:oddHBand="1" w:evenHBand="0" w:firstRowFirstColumn="0" w:firstRowLastColumn="0" w:lastRowFirstColumn="0" w:lastRowLastColumn="0"/>
              <w:rPr>
                <w:lang w:val="it-IT"/>
              </w:rPr>
            </w:pPr>
            <w:r>
              <w:rPr>
                <w:lang w:val="it-IT"/>
              </w:rPr>
              <w:t>L</w:t>
            </w:r>
            <w:commentRangeStart w:id="74"/>
            <w:commentRangeEnd w:id="74"/>
            <w:r>
              <w:rPr>
                <w:rStyle w:val="Rimandocommento"/>
              </w:rPr>
              <w:commentReference w:id="74"/>
            </w:r>
          </w:p>
        </w:tc>
      </w:tr>
    </w:tbl>
    <w:p w14:paraId="1C09F5A0" w14:textId="77777777" w:rsidR="009565FB" w:rsidRDefault="009565FB" w:rsidP="00D159A5">
      <w:pPr>
        <w:rPr>
          <w:lang w:val="it-IT"/>
        </w:rPr>
      </w:pPr>
    </w:p>
    <w:p w14:paraId="3C5F852A" w14:textId="4D0D6D08" w:rsidR="00903ABB" w:rsidRPr="00A9080D" w:rsidRDefault="00903ABB" w:rsidP="00903ABB">
      <w:pPr>
        <w:jc w:val="center"/>
        <w:rPr>
          <w:color w:val="2F1B15" w:themeColor="accent1" w:themeShade="BF"/>
          <w:lang w:val="it-IT"/>
        </w:rPr>
      </w:pPr>
      <w:r w:rsidRPr="0084314D">
        <w:rPr>
          <w:rStyle w:val="Enfasicorsivo"/>
          <w:lang w:val="it-IT"/>
        </w:rPr>
        <w:t xml:space="preserve">In </w:t>
      </w:r>
      <w:r>
        <w:rPr>
          <w:rStyle w:val="Enfasicorsivo"/>
          <w:lang w:val="it-IT"/>
        </w:rPr>
        <w:t>presenza</w:t>
      </w:r>
      <w:r w:rsidRPr="0084314D">
        <w:rPr>
          <w:rStyle w:val="Enfasicorsivo"/>
          <w:lang w:val="it-IT"/>
        </w:rPr>
        <w:t xml:space="preserve"> di ridondanza:</w:t>
      </w:r>
    </w:p>
    <w:tbl>
      <w:tblPr>
        <w:tblStyle w:val="Tabellaelenco3-colore5"/>
        <w:tblW w:w="4997" w:type="pct"/>
        <w:tblLook w:val="04A0" w:firstRow="1" w:lastRow="0" w:firstColumn="1" w:lastColumn="0" w:noHBand="0" w:noVBand="1"/>
      </w:tblPr>
      <w:tblGrid>
        <w:gridCol w:w="2149"/>
        <w:gridCol w:w="2149"/>
        <w:gridCol w:w="2145"/>
        <w:gridCol w:w="2187"/>
      </w:tblGrid>
      <w:tr w:rsidR="00903ABB" w:rsidRPr="0042210C" w14:paraId="6F9C6FC9" w14:textId="77777777" w:rsidTr="00C519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00" w:type="pct"/>
            <w:gridSpan w:val="4"/>
          </w:tcPr>
          <w:p w14:paraId="37847580" w14:textId="77777777" w:rsidR="00903ABB" w:rsidRPr="0042210C" w:rsidRDefault="00903ABB">
            <w:pPr>
              <w:jc w:val="center"/>
              <w:rPr>
                <w:lang w:val="it-IT"/>
              </w:rPr>
            </w:pPr>
            <w:r w:rsidRPr="0042210C">
              <w:rPr>
                <w:lang w:val="it-IT"/>
              </w:rPr>
              <w:t xml:space="preserve">Operazione </w:t>
            </w:r>
            <w:r>
              <w:rPr>
                <w:lang w:val="it-IT"/>
              </w:rPr>
              <w:t>10</w:t>
            </w:r>
          </w:p>
        </w:tc>
      </w:tr>
      <w:tr w:rsidR="00903ABB" w:rsidRPr="0042210C" w14:paraId="295A2FA8" w14:textId="77777777" w:rsidTr="00C51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pct"/>
            <w:shd w:val="clear" w:color="auto" w:fill="864F3E" w:themeFill="accent1" w:themeFillTint="BF"/>
          </w:tcPr>
          <w:p w14:paraId="5F796C60" w14:textId="77777777" w:rsidR="00903ABB" w:rsidRPr="0042210C" w:rsidRDefault="00903ABB">
            <w:pPr>
              <w:rPr>
                <w:color w:val="FFFFFF" w:themeColor="background1"/>
                <w:lang w:val="it-IT"/>
              </w:rPr>
            </w:pPr>
            <w:r w:rsidRPr="0042210C">
              <w:rPr>
                <w:color w:val="FFFFFF" w:themeColor="background1"/>
                <w:lang w:val="it-IT"/>
              </w:rPr>
              <w:t>Concetto</w:t>
            </w:r>
          </w:p>
        </w:tc>
        <w:tc>
          <w:tcPr>
            <w:tcW w:w="1245" w:type="pct"/>
            <w:shd w:val="clear" w:color="auto" w:fill="864F3E" w:themeFill="accent1" w:themeFillTint="BF"/>
          </w:tcPr>
          <w:p w14:paraId="503F908A" w14:textId="77777777" w:rsidR="00903ABB" w:rsidRPr="0042210C" w:rsidRDefault="00903ABB">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Costrutto</w:t>
            </w:r>
          </w:p>
        </w:tc>
        <w:tc>
          <w:tcPr>
            <w:tcW w:w="1243" w:type="pct"/>
            <w:shd w:val="clear" w:color="auto" w:fill="864F3E" w:themeFill="accent1" w:themeFillTint="BF"/>
          </w:tcPr>
          <w:p w14:paraId="3198ED07" w14:textId="77777777" w:rsidR="00903ABB" w:rsidRPr="0042210C" w:rsidRDefault="00903ABB">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Accessi</w:t>
            </w:r>
          </w:p>
        </w:tc>
        <w:tc>
          <w:tcPr>
            <w:tcW w:w="1267" w:type="pct"/>
            <w:shd w:val="clear" w:color="auto" w:fill="864F3E" w:themeFill="accent1" w:themeFillTint="BF"/>
          </w:tcPr>
          <w:p w14:paraId="52C9F8CA" w14:textId="77777777" w:rsidR="00903ABB" w:rsidRPr="0042210C" w:rsidRDefault="00903ABB">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Tipologia</w:t>
            </w:r>
          </w:p>
        </w:tc>
      </w:tr>
      <w:tr w:rsidR="00903ABB" w:rsidRPr="0042210C" w14:paraId="57D48B3A" w14:textId="77777777" w:rsidTr="00C51961">
        <w:tc>
          <w:tcPr>
            <w:cnfStyle w:val="001000000000" w:firstRow="0" w:lastRow="0" w:firstColumn="1" w:lastColumn="0" w:oddVBand="0" w:evenVBand="0" w:oddHBand="0" w:evenHBand="0" w:firstRowFirstColumn="0" w:firstRowLastColumn="0" w:lastRowFirstColumn="0" w:lastRowLastColumn="0"/>
            <w:tcW w:w="1245" w:type="pct"/>
          </w:tcPr>
          <w:p w14:paraId="03E30472" w14:textId="77777777" w:rsidR="00903ABB" w:rsidRPr="0042210C" w:rsidRDefault="00903ABB">
            <w:pPr>
              <w:rPr>
                <w:lang w:val="it-IT"/>
              </w:rPr>
            </w:pPr>
            <w:r>
              <w:rPr>
                <w:lang w:val="it-IT"/>
              </w:rPr>
              <w:t>File multimediale</w:t>
            </w:r>
          </w:p>
        </w:tc>
        <w:tc>
          <w:tcPr>
            <w:tcW w:w="1245" w:type="pct"/>
          </w:tcPr>
          <w:p w14:paraId="372E36AC" w14:textId="77777777" w:rsidR="00903ABB" w:rsidRPr="0042210C" w:rsidRDefault="00903ABB">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243" w:type="pct"/>
          </w:tcPr>
          <w:p w14:paraId="02F4333D" w14:textId="33E2E56D" w:rsidR="00903ABB" w:rsidRPr="0042210C" w:rsidRDefault="71D93AC6" w:rsidP="0067698E">
            <w:pPr>
              <w:spacing w:line="264"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lang w:val="it-IT"/>
              </w:rPr>
            </w:pPr>
            <w:r w:rsidRPr="4B204061">
              <w:rPr>
                <w:rFonts w:ascii="Constantia" w:eastAsia="Constantia" w:hAnsi="Constantia" w:cs="Constantia"/>
                <w:lang w:val="it-IT"/>
              </w:rPr>
              <w:t>3</w:t>
            </w:r>
            <w:r w:rsidR="00C51961">
              <w:rPr>
                <w:rFonts w:ascii="Constantia" w:eastAsia="Constantia" w:hAnsi="Constantia" w:cs="Constantia"/>
                <w:lang w:val="it-IT"/>
              </w:rPr>
              <w:t xml:space="preserve"> </w:t>
            </w:r>
            <w:r w:rsidR="5566E5C5" w:rsidRPr="4B204061">
              <w:rPr>
                <w:rFonts w:ascii="Constantia" w:eastAsia="Constantia" w:hAnsi="Constantia" w:cs="Constantia"/>
                <w:lang w:val="it-IT"/>
              </w:rPr>
              <w:t xml:space="preserve">= </w:t>
            </w:r>
            <m:oMath>
              <m:f>
                <m:fPr>
                  <m:ctrlPr>
                    <w:rPr>
                      <w:rFonts w:ascii="Cambria Math" w:eastAsia="Constantia" w:hAnsi="Cambria Math" w:cs="Constantia"/>
                      <w:i/>
                      <w:lang w:val="it-IT"/>
                    </w:rPr>
                  </m:ctrlPr>
                </m:fPr>
                <m:num>
                  <m:r>
                    <w:rPr>
                      <w:rFonts w:ascii="Cambria Math" w:eastAsia="Constantia" w:hAnsi="Cambria Math" w:cs="Constantia"/>
                      <w:lang w:val="it-IT"/>
                    </w:rPr>
                    <m:t>70080</m:t>
                  </m:r>
                </m:num>
                <m:den>
                  <m:r>
                    <w:rPr>
                      <w:rFonts w:ascii="Cambria Math" w:eastAsia="Constantia" w:hAnsi="Cambria Math" w:cs="Constantia"/>
                      <w:lang w:val="it-IT"/>
                    </w:rPr>
                    <m:t>23360</m:t>
                  </m:r>
                </m:den>
              </m:f>
            </m:oMath>
          </w:p>
        </w:tc>
        <w:tc>
          <w:tcPr>
            <w:tcW w:w="1267" w:type="pct"/>
          </w:tcPr>
          <w:p w14:paraId="6D5E5AF6" w14:textId="77777777" w:rsidR="00903ABB" w:rsidRPr="0042210C" w:rsidRDefault="00903ABB">
            <w:pPr>
              <w:cnfStyle w:val="000000000000" w:firstRow="0" w:lastRow="0" w:firstColumn="0" w:lastColumn="0" w:oddVBand="0" w:evenVBand="0" w:oddHBand="0" w:evenHBand="0" w:firstRowFirstColumn="0" w:firstRowLastColumn="0" w:lastRowFirstColumn="0" w:lastRowLastColumn="0"/>
              <w:rPr>
                <w:lang w:val="it-IT"/>
              </w:rPr>
            </w:pPr>
            <w:r>
              <w:rPr>
                <w:lang w:val="it-IT"/>
              </w:rPr>
              <w:t>S</w:t>
            </w:r>
          </w:p>
        </w:tc>
      </w:tr>
      <w:tr w:rsidR="00903ABB" w:rsidRPr="0042210C" w14:paraId="798734E0" w14:textId="77777777" w:rsidTr="00C51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pct"/>
          </w:tcPr>
          <w:p w14:paraId="0FEE0438" w14:textId="77777777" w:rsidR="00903ABB" w:rsidRDefault="00903ABB">
            <w:pPr>
              <w:rPr>
                <w:lang w:val="it-IT"/>
              </w:rPr>
            </w:pPr>
            <w:r>
              <w:rPr>
                <w:lang w:val="it-IT"/>
              </w:rPr>
              <w:t>Post</w:t>
            </w:r>
          </w:p>
        </w:tc>
        <w:tc>
          <w:tcPr>
            <w:tcW w:w="1245" w:type="pct"/>
          </w:tcPr>
          <w:p w14:paraId="39248B25" w14:textId="77777777" w:rsidR="00903ABB" w:rsidRDefault="00903ABB">
            <w:pPr>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1243" w:type="pct"/>
          </w:tcPr>
          <w:p w14:paraId="49FAEA20" w14:textId="77777777" w:rsidR="00903ABB" w:rsidRDefault="00903ABB">
            <w:pPr>
              <w:cnfStyle w:val="000000100000" w:firstRow="0" w:lastRow="0" w:firstColumn="0" w:lastColumn="0" w:oddVBand="0" w:evenVBand="0" w:oddHBand="1" w:evenHBand="0" w:firstRowFirstColumn="0" w:firstRowLastColumn="0" w:lastRowFirstColumn="0" w:lastRowLastColumn="0"/>
              <w:rPr>
                <w:lang w:val="it-IT"/>
              </w:rPr>
            </w:pPr>
            <w:r>
              <w:rPr>
                <w:lang w:val="it-IT"/>
              </w:rPr>
              <w:t>1</w:t>
            </w:r>
          </w:p>
        </w:tc>
        <w:tc>
          <w:tcPr>
            <w:tcW w:w="1267" w:type="pct"/>
          </w:tcPr>
          <w:p w14:paraId="39F4A5BE" w14:textId="77777777" w:rsidR="00903ABB" w:rsidRDefault="00903ABB">
            <w:pPr>
              <w:cnfStyle w:val="000000100000" w:firstRow="0" w:lastRow="0" w:firstColumn="0" w:lastColumn="0" w:oddVBand="0" w:evenVBand="0" w:oddHBand="1" w:evenHBand="0" w:firstRowFirstColumn="0" w:firstRowLastColumn="0" w:lastRowFirstColumn="0" w:lastRowLastColumn="0"/>
              <w:rPr>
                <w:lang w:val="it-IT"/>
              </w:rPr>
            </w:pPr>
            <w:r>
              <w:rPr>
                <w:lang w:val="it-IT"/>
              </w:rPr>
              <w:t>S</w:t>
            </w:r>
          </w:p>
        </w:tc>
      </w:tr>
      <w:tr w:rsidR="00903ABB" w:rsidRPr="0042210C" w14:paraId="69566FB8" w14:textId="77777777" w:rsidTr="00A44DBC">
        <w:trPr>
          <w:trHeight w:val="694"/>
        </w:trPr>
        <w:tc>
          <w:tcPr>
            <w:cnfStyle w:val="001000000000" w:firstRow="0" w:lastRow="0" w:firstColumn="1" w:lastColumn="0" w:oddVBand="0" w:evenVBand="0" w:oddHBand="0" w:evenHBand="0" w:firstRowFirstColumn="0" w:firstRowLastColumn="0" w:lastRowFirstColumn="0" w:lastRowLastColumn="0"/>
            <w:tcW w:w="1245" w:type="pct"/>
          </w:tcPr>
          <w:p w14:paraId="530460D2" w14:textId="77777777" w:rsidR="00903ABB" w:rsidRDefault="00903ABB">
            <w:pPr>
              <w:rPr>
                <w:lang w:val="it-IT"/>
              </w:rPr>
            </w:pPr>
            <w:r>
              <w:rPr>
                <w:lang w:val="it-IT"/>
              </w:rPr>
              <w:t>Utente</w:t>
            </w:r>
          </w:p>
        </w:tc>
        <w:tc>
          <w:tcPr>
            <w:tcW w:w="1245" w:type="pct"/>
          </w:tcPr>
          <w:p w14:paraId="6A034469" w14:textId="77777777" w:rsidR="00903ABB" w:rsidRDefault="00903ABB">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243" w:type="pct"/>
          </w:tcPr>
          <w:p w14:paraId="1A644E1B" w14:textId="3D12BF2C" w:rsidR="00903ABB" w:rsidRDefault="05354ECA" w:rsidP="0067698E">
            <w:pPr>
              <w:spacing w:line="264"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Cs w:val="22"/>
                <w:lang w:val="it-IT"/>
              </w:rPr>
            </w:pPr>
            <w:r w:rsidRPr="39057340">
              <w:rPr>
                <w:rFonts w:ascii="Constantia" w:eastAsia="Constantia" w:hAnsi="Constantia" w:cs="Constantia"/>
                <w:szCs w:val="22"/>
                <w:lang w:val="it-IT"/>
              </w:rPr>
              <w:t xml:space="preserve">0,234 = </w:t>
            </w:r>
            <m:oMath>
              <m:f>
                <m:fPr>
                  <m:ctrlPr>
                    <w:rPr>
                      <w:rFonts w:ascii="Cambria Math" w:eastAsia="Constantia" w:hAnsi="Cambria Math" w:cs="Constantia"/>
                      <w:i/>
                      <w:szCs w:val="22"/>
                      <w:lang w:val="it-IT"/>
                    </w:rPr>
                  </m:ctrlPr>
                </m:fPr>
                <m:num>
                  <m:r>
                    <w:rPr>
                      <w:rFonts w:ascii="Cambria Math" w:eastAsia="Constantia" w:hAnsi="Cambria Math" w:cs="Constantia"/>
                      <w:szCs w:val="22"/>
                      <w:lang w:val="it-IT"/>
                    </w:rPr>
                    <m:t>5475</m:t>
                  </m:r>
                </m:num>
                <m:den>
                  <m:r>
                    <w:rPr>
                      <w:rFonts w:ascii="Cambria Math" w:eastAsia="Constantia" w:hAnsi="Cambria Math" w:cs="Constantia"/>
                      <w:szCs w:val="22"/>
                      <w:lang w:val="it-IT"/>
                    </w:rPr>
                    <m:t>23360</m:t>
                  </m:r>
                </m:den>
              </m:f>
            </m:oMath>
          </w:p>
        </w:tc>
        <w:tc>
          <w:tcPr>
            <w:tcW w:w="1267" w:type="pct"/>
          </w:tcPr>
          <w:p w14:paraId="1515331C" w14:textId="77777777" w:rsidR="00903ABB" w:rsidRDefault="00903ABB">
            <w:pPr>
              <w:cnfStyle w:val="000000000000" w:firstRow="0" w:lastRow="0" w:firstColumn="0" w:lastColumn="0" w:oddVBand="0" w:evenVBand="0" w:oddHBand="0" w:evenHBand="0" w:firstRowFirstColumn="0" w:firstRowLastColumn="0" w:lastRowFirstColumn="0" w:lastRowLastColumn="0"/>
              <w:rPr>
                <w:lang w:val="it-IT"/>
              </w:rPr>
            </w:pPr>
            <w:r>
              <w:rPr>
                <w:lang w:val="it-IT"/>
              </w:rPr>
              <w:t>S</w:t>
            </w:r>
          </w:p>
        </w:tc>
      </w:tr>
      <w:tr w:rsidR="00903ABB" w:rsidRPr="0042210C" w14:paraId="715D29D9" w14:textId="77777777" w:rsidTr="00C51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pct"/>
          </w:tcPr>
          <w:p w14:paraId="3408C8AD" w14:textId="77777777" w:rsidR="00903ABB" w:rsidRDefault="00903ABB">
            <w:pPr>
              <w:rPr>
                <w:lang w:val="it-IT"/>
              </w:rPr>
            </w:pPr>
            <w:r>
              <w:rPr>
                <w:lang w:val="it-IT"/>
              </w:rPr>
              <w:t>Zona</w:t>
            </w:r>
          </w:p>
        </w:tc>
        <w:tc>
          <w:tcPr>
            <w:tcW w:w="1245" w:type="pct"/>
          </w:tcPr>
          <w:p w14:paraId="50075EBA" w14:textId="77777777" w:rsidR="00903ABB" w:rsidRDefault="00903ABB">
            <w:pPr>
              <w:cnfStyle w:val="000000100000" w:firstRow="0" w:lastRow="0" w:firstColumn="0" w:lastColumn="0" w:oddVBand="0" w:evenVBand="0" w:oddHBand="1" w:evenHBand="0" w:firstRowFirstColumn="0" w:firstRowLastColumn="0" w:lastRowFirstColumn="0" w:lastRowLastColumn="0"/>
              <w:rPr>
                <w:lang w:val="it-IT"/>
              </w:rPr>
            </w:pPr>
            <w:r w:rsidRPr="0042210C">
              <w:rPr>
                <w:lang w:val="it-IT"/>
              </w:rPr>
              <w:t>E</w:t>
            </w:r>
          </w:p>
        </w:tc>
        <w:tc>
          <w:tcPr>
            <w:tcW w:w="1243" w:type="pct"/>
          </w:tcPr>
          <w:p w14:paraId="45C9E328" w14:textId="77777777" w:rsidR="00903ABB" w:rsidRDefault="00903ABB">
            <w:pPr>
              <w:cnfStyle w:val="000000100000" w:firstRow="0" w:lastRow="0" w:firstColumn="0" w:lastColumn="0" w:oddVBand="0" w:evenVBand="0" w:oddHBand="1" w:evenHBand="0" w:firstRowFirstColumn="0" w:firstRowLastColumn="0" w:lastRowFirstColumn="0" w:lastRowLastColumn="0"/>
              <w:rPr>
                <w:lang w:val="it-IT"/>
              </w:rPr>
            </w:pPr>
            <w:r>
              <w:rPr>
                <w:lang w:val="it-IT"/>
              </w:rPr>
              <w:t>1</w:t>
            </w:r>
          </w:p>
        </w:tc>
        <w:tc>
          <w:tcPr>
            <w:tcW w:w="1267" w:type="pct"/>
          </w:tcPr>
          <w:p w14:paraId="6D1C4A59" w14:textId="77777777" w:rsidR="00903ABB" w:rsidRDefault="00903ABB">
            <w:pPr>
              <w:cnfStyle w:val="000000100000" w:firstRow="0" w:lastRow="0" w:firstColumn="0" w:lastColumn="0" w:oddVBand="0" w:evenVBand="0" w:oddHBand="1" w:evenHBand="0" w:firstRowFirstColumn="0" w:firstRowLastColumn="0" w:lastRowFirstColumn="0" w:lastRowLastColumn="0"/>
              <w:rPr>
                <w:lang w:val="it-IT"/>
              </w:rPr>
            </w:pPr>
            <w:r>
              <w:rPr>
                <w:lang w:val="it-IT"/>
              </w:rPr>
              <w:t>L</w:t>
            </w:r>
          </w:p>
        </w:tc>
      </w:tr>
    </w:tbl>
    <w:p w14:paraId="3DF3E5A6" w14:textId="77777777" w:rsidR="00A44DBC" w:rsidRDefault="00A44DBC"/>
    <w:tbl>
      <w:tblPr>
        <w:tblStyle w:val="Tabellaelenco3-colore5"/>
        <w:tblW w:w="4997" w:type="pct"/>
        <w:tblLook w:val="04A0" w:firstRow="1" w:lastRow="0" w:firstColumn="1" w:lastColumn="0" w:noHBand="0" w:noVBand="1"/>
      </w:tblPr>
      <w:tblGrid>
        <w:gridCol w:w="2201"/>
        <w:gridCol w:w="2302"/>
        <w:gridCol w:w="1835"/>
        <w:gridCol w:w="2292"/>
      </w:tblGrid>
      <w:tr w:rsidR="00903ABB" w:rsidRPr="0042210C" w14:paraId="3F04674A" w14:textId="77777777" w:rsidTr="00A44DBC">
        <w:trPr>
          <w:cnfStyle w:val="100000000000" w:firstRow="1" w:lastRow="0" w:firstColumn="0" w:lastColumn="0" w:oddVBand="0" w:evenVBand="0" w:oddHBand="0" w:evenHBand="0" w:firstRowFirstColumn="0" w:firstRowLastColumn="0" w:lastRowFirstColumn="0" w:lastRowLastColumn="0"/>
          <w:trHeight w:val="421"/>
        </w:trPr>
        <w:tc>
          <w:tcPr>
            <w:cnfStyle w:val="001000000100" w:firstRow="0" w:lastRow="0" w:firstColumn="1" w:lastColumn="0" w:oddVBand="0" w:evenVBand="0" w:oddHBand="0" w:evenHBand="0" w:firstRowFirstColumn="1" w:firstRowLastColumn="0" w:lastRowFirstColumn="0" w:lastRowLastColumn="0"/>
            <w:tcW w:w="5000" w:type="pct"/>
            <w:gridSpan w:val="4"/>
            <w:shd w:val="clear" w:color="auto" w:fill="864F3E" w:themeFill="accent1" w:themeFillTint="BF"/>
          </w:tcPr>
          <w:p w14:paraId="6C02B5C6" w14:textId="77777777" w:rsidR="00903ABB" w:rsidRPr="0042210C" w:rsidRDefault="00903ABB">
            <w:pPr>
              <w:jc w:val="center"/>
              <w:rPr>
                <w:lang w:val="it-IT"/>
              </w:rPr>
            </w:pPr>
            <w:r w:rsidRPr="00D73E9E">
              <w:rPr>
                <w:lang w:val="it-IT"/>
              </w:rPr>
              <w:t>Operazione 12</w:t>
            </w:r>
          </w:p>
        </w:tc>
      </w:tr>
      <w:tr w:rsidR="00903ABB" w:rsidRPr="0042210C" w14:paraId="3B2E6A4C" w14:textId="77777777" w:rsidTr="00A44DBC">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275" w:type="pct"/>
            <w:shd w:val="clear" w:color="auto" w:fill="864F3E" w:themeFill="accent1" w:themeFillTint="BF"/>
          </w:tcPr>
          <w:p w14:paraId="26FB4D30" w14:textId="77777777" w:rsidR="00903ABB" w:rsidRPr="0042210C" w:rsidRDefault="00903ABB">
            <w:pPr>
              <w:rPr>
                <w:color w:val="FFFFFF" w:themeColor="background1"/>
                <w:lang w:val="it-IT"/>
              </w:rPr>
            </w:pPr>
            <w:r w:rsidRPr="0042210C">
              <w:rPr>
                <w:color w:val="FFFFFF" w:themeColor="background1"/>
                <w:lang w:val="it-IT"/>
              </w:rPr>
              <w:t>Concetto</w:t>
            </w:r>
          </w:p>
        </w:tc>
        <w:tc>
          <w:tcPr>
            <w:tcW w:w="1334" w:type="pct"/>
            <w:shd w:val="clear" w:color="auto" w:fill="864F3E" w:themeFill="accent1" w:themeFillTint="BF"/>
          </w:tcPr>
          <w:p w14:paraId="11CCF2F9" w14:textId="77777777" w:rsidR="00903ABB" w:rsidRPr="0042210C" w:rsidRDefault="00903ABB">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Costrutto</w:t>
            </w:r>
          </w:p>
        </w:tc>
        <w:tc>
          <w:tcPr>
            <w:tcW w:w="1063" w:type="pct"/>
            <w:shd w:val="clear" w:color="auto" w:fill="864F3E" w:themeFill="accent1" w:themeFillTint="BF"/>
          </w:tcPr>
          <w:p w14:paraId="7E91E756" w14:textId="77777777" w:rsidR="00903ABB" w:rsidRPr="0042210C" w:rsidRDefault="00903ABB">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Accessi</w:t>
            </w:r>
          </w:p>
        </w:tc>
        <w:tc>
          <w:tcPr>
            <w:tcW w:w="1328" w:type="pct"/>
            <w:shd w:val="clear" w:color="auto" w:fill="864F3E" w:themeFill="accent1" w:themeFillTint="BF"/>
          </w:tcPr>
          <w:p w14:paraId="3E64C6E1" w14:textId="77777777" w:rsidR="00903ABB" w:rsidRPr="0042210C" w:rsidRDefault="00903ABB">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Tipologia</w:t>
            </w:r>
          </w:p>
        </w:tc>
      </w:tr>
      <w:tr w:rsidR="00903ABB" w:rsidRPr="0042210C" w14:paraId="3484F17C" w14:textId="77777777" w:rsidTr="00A44DBC">
        <w:trPr>
          <w:trHeight w:val="555"/>
        </w:trPr>
        <w:tc>
          <w:tcPr>
            <w:cnfStyle w:val="001000000000" w:firstRow="0" w:lastRow="0" w:firstColumn="1" w:lastColumn="0" w:oddVBand="0" w:evenVBand="0" w:oddHBand="0" w:evenHBand="0" w:firstRowFirstColumn="0" w:firstRowLastColumn="0" w:lastRowFirstColumn="0" w:lastRowLastColumn="0"/>
            <w:tcW w:w="1275" w:type="pct"/>
          </w:tcPr>
          <w:p w14:paraId="7EB0C72A" w14:textId="77777777" w:rsidR="00903ABB" w:rsidRDefault="00903ABB">
            <w:pPr>
              <w:rPr>
                <w:lang w:val="it-IT"/>
              </w:rPr>
            </w:pPr>
            <w:r>
              <w:rPr>
                <w:lang w:val="it-IT"/>
              </w:rPr>
              <w:t>File multimediale</w:t>
            </w:r>
          </w:p>
        </w:tc>
        <w:tc>
          <w:tcPr>
            <w:tcW w:w="1334" w:type="pct"/>
          </w:tcPr>
          <w:p w14:paraId="5ED58321" w14:textId="77777777" w:rsidR="00903ABB" w:rsidRPr="0042210C" w:rsidRDefault="00903ABB">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063" w:type="pct"/>
          </w:tcPr>
          <w:p w14:paraId="40145FFB" w14:textId="36EDCA7D" w:rsidR="00903ABB" w:rsidRDefault="3D19DB26">
            <w:pPr>
              <w:cnfStyle w:val="000000000000" w:firstRow="0" w:lastRow="0" w:firstColumn="0" w:lastColumn="0" w:oddVBand="0" w:evenVBand="0" w:oddHBand="0" w:evenHBand="0" w:firstRowFirstColumn="0" w:firstRowLastColumn="0" w:lastRowFirstColumn="0" w:lastRowLastColumn="0"/>
              <w:rPr>
                <w:lang w:val="it-IT"/>
              </w:rPr>
            </w:pPr>
            <w:r w:rsidRPr="4396CA2D">
              <w:rPr>
                <w:lang w:val="it-IT"/>
              </w:rPr>
              <w:t>3</w:t>
            </w:r>
            <w:r w:rsidR="00D73E9E">
              <w:rPr>
                <w:lang w:val="it-IT"/>
              </w:rPr>
              <w:t xml:space="preserve"> </w:t>
            </w:r>
            <w:r w:rsidR="4D1D31F9" w:rsidRPr="4396CA2D">
              <w:rPr>
                <w:lang w:val="it-IT"/>
              </w:rPr>
              <w:t xml:space="preserve">= </w:t>
            </w:r>
            <m:oMath>
              <m:f>
                <m:fPr>
                  <m:ctrlPr>
                    <w:rPr>
                      <w:rFonts w:ascii="Cambria Math" w:hAnsi="Cambria Math"/>
                      <w:i/>
                      <w:lang w:val="it-IT"/>
                    </w:rPr>
                  </m:ctrlPr>
                </m:fPr>
                <m:num>
                  <m:r>
                    <w:rPr>
                      <w:rFonts w:ascii="Cambria Math" w:hAnsi="Cambria Math"/>
                      <w:lang w:val="it-IT"/>
                    </w:rPr>
                    <m:t>3240</m:t>
                  </m:r>
                </m:num>
                <m:den>
                  <m:r>
                    <w:rPr>
                      <w:rFonts w:ascii="Cambria Math" w:hAnsi="Cambria Math"/>
                      <w:lang w:val="it-IT"/>
                    </w:rPr>
                    <m:t>1080</m:t>
                  </m:r>
                </m:den>
              </m:f>
            </m:oMath>
          </w:p>
        </w:tc>
        <w:tc>
          <w:tcPr>
            <w:tcW w:w="1328" w:type="pct"/>
          </w:tcPr>
          <w:p w14:paraId="68B2F59A" w14:textId="77777777" w:rsidR="00903ABB" w:rsidRPr="0042210C" w:rsidRDefault="00903ABB">
            <w:pPr>
              <w:cnfStyle w:val="000000000000" w:firstRow="0" w:lastRow="0" w:firstColumn="0" w:lastColumn="0" w:oddVBand="0" w:evenVBand="0" w:oddHBand="0" w:evenHBand="0" w:firstRowFirstColumn="0" w:firstRowLastColumn="0" w:lastRowFirstColumn="0" w:lastRowLastColumn="0"/>
              <w:rPr>
                <w:lang w:val="it-IT"/>
              </w:rPr>
            </w:pPr>
            <w:r>
              <w:rPr>
                <w:lang w:val="it-IT"/>
              </w:rPr>
              <w:t>S</w:t>
            </w:r>
          </w:p>
        </w:tc>
      </w:tr>
      <w:tr w:rsidR="37AD9DAF" w14:paraId="15DA35B4" w14:textId="77777777" w:rsidTr="00A44DBC">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275" w:type="pct"/>
          </w:tcPr>
          <w:p w14:paraId="47EDB081" w14:textId="7FAC53E8" w:rsidR="37AD9DAF" w:rsidRDefault="37B3693B" w:rsidP="37AD9DAF">
            <w:pPr>
              <w:rPr>
                <w:lang w:val="it-IT"/>
              </w:rPr>
            </w:pPr>
            <w:r w:rsidRPr="3468B38D">
              <w:rPr>
                <w:lang w:val="it-IT"/>
              </w:rPr>
              <w:t xml:space="preserve">Segnalazione </w:t>
            </w:r>
            <w:r w:rsidRPr="3B1B2598">
              <w:rPr>
                <w:lang w:val="it-IT"/>
              </w:rPr>
              <w:t>evento</w:t>
            </w:r>
          </w:p>
        </w:tc>
        <w:tc>
          <w:tcPr>
            <w:tcW w:w="1334" w:type="pct"/>
          </w:tcPr>
          <w:p w14:paraId="2DE260BA" w14:textId="393957C2" w:rsidR="37AD9DAF" w:rsidRDefault="37B3693B" w:rsidP="37AD9DAF">
            <w:pPr>
              <w:cnfStyle w:val="000000100000" w:firstRow="0" w:lastRow="0" w:firstColumn="0" w:lastColumn="0" w:oddVBand="0" w:evenVBand="0" w:oddHBand="1" w:evenHBand="0" w:firstRowFirstColumn="0" w:firstRowLastColumn="0" w:lastRowFirstColumn="0" w:lastRowLastColumn="0"/>
              <w:rPr>
                <w:lang w:val="it-IT"/>
              </w:rPr>
            </w:pPr>
            <w:r w:rsidRPr="319B4C87">
              <w:rPr>
                <w:lang w:val="it-IT"/>
              </w:rPr>
              <w:t>E</w:t>
            </w:r>
          </w:p>
        </w:tc>
        <w:tc>
          <w:tcPr>
            <w:tcW w:w="1063" w:type="pct"/>
          </w:tcPr>
          <w:p w14:paraId="2BA8C7FB" w14:textId="464FC56B" w:rsidR="37AD9DAF" w:rsidRDefault="37B3693B" w:rsidP="37AD9DAF">
            <w:pPr>
              <w:cnfStyle w:val="000000100000" w:firstRow="0" w:lastRow="0" w:firstColumn="0" w:lastColumn="0" w:oddVBand="0" w:evenVBand="0" w:oddHBand="1" w:evenHBand="0" w:firstRowFirstColumn="0" w:firstRowLastColumn="0" w:lastRowFirstColumn="0" w:lastRowLastColumn="0"/>
              <w:rPr>
                <w:lang w:val="it-IT"/>
              </w:rPr>
            </w:pPr>
            <w:r w:rsidRPr="5B61CE16">
              <w:rPr>
                <w:lang w:val="it-IT"/>
              </w:rPr>
              <w:t>1</w:t>
            </w:r>
          </w:p>
        </w:tc>
        <w:tc>
          <w:tcPr>
            <w:tcW w:w="1328" w:type="pct"/>
          </w:tcPr>
          <w:p w14:paraId="0F3EB244" w14:textId="607DF2E4" w:rsidR="37AD9DAF" w:rsidRDefault="37B3693B" w:rsidP="37AD9DAF">
            <w:pPr>
              <w:cnfStyle w:val="000000100000" w:firstRow="0" w:lastRow="0" w:firstColumn="0" w:lastColumn="0" w:oddVBand="0" w:evenVBand="0" w:oddHBand="1" w:evenHBand="0" w:firstRowFirstColumn="0" w:firstRowLastColumn="0" w:lastRowFirstColumn="0" w:lastRowLastColumn="0"/>
              <w:rPr>
                <w:lang w:val="it-IT"/>
              </w:rPr>
            </w:pPr>
            <w:r w:rsidRPr="3B1B2598">
              <w:rPr>
                <w:lang w:val="it-IT"/>
              </w:rPr>
              <w:t>S</w:t>
            </w:r>
          </w:p>
        </w:tc>
      </w:tr>
      <w:tr w:rsidR="00903ABB" w:rsidRPr="0042210C" w14:paraId="0E0E739D" w14:textId="77777777" w:rsidTr="00A44DBC">
        <w:trPr>
          <w:trHeight w:val="421"/>
        </w:trPr>
        <w:tc>
          <w:tcPr>
            <w:cnfStyle w:val="001000000000" w:firstRow="0" w:lastRow="0" w:firstColumn="1" w:lastColumn="0" w:oddVBand="0" w:evenVBand="0" w:oddHBand="0" w:evenHBand="0" w:firstRowFirstColumn="0" w:firstRowLastColumn="0" w:lastRowFirstColumn="0" w:lastRowLastColumn="0"/>
            <w:tcW w:w="1275" w:type="pct"/>
          </w:tcPr>
          <w:p w14:paraId="6B30E209" w14:textId="77777777" w:rsidR="00903ABB" w:rsidRDefault="00903ABB">
            <w:pPr>
              <w:rPr>
                <w:lang w:val="it-IT"/>
              </w:rPr>
            </w:pPr>
            <w:r>
              <w:rPr>
                <w:lang w:val="it-IT"/>
              </w:rPr>
              <w:t>Zona</w:t>
            </w:r>
          </w:p>
        </w:tc>
        <w:tc>
          <w:tcPr>
            <w:tcW w:w="1334" w:type="pct"/>
          </w:tcPr>
          <w:p w14:paraId="4D5C51C1" w14:textId="77777777" w:rsidR="00903ABB" w:rsidRDefault="00903ABB">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063" w:type="pct"/>
          </w:tcPr>
          <w:p w14:paraId="69B934E6" w14:textId="77777777" w:rsidR="00903ABB" w:rsidRDefault="00903ABB">
            <w:pPr>
              <w:cnfStyle w:val="000000000000" w:firstRow="0" w:lastRow="0" w:firstColumn="0" w:lastColumn="0" w:oddVBand="0" w:evenVBand="0" w:oddHBand="0" w:evenHBand="0" w:firstRowFirstColumn="0" w:firstRowLastColumn="0" w:lastRowFirstColumn="0" w:lastRowLastColumn="0"/>
              <w:rPr>
                <w:lang w:val="it-IT"/>
              </w:rPr>
            </w:pPr>
            <w:r>
              <w:rPr>
                <w:lang w:val="it-IT"/>
              </w:rPr>
              <w:t>1</w:t>
            </w:r>
          </w:p>
        </w:tc>
        <w:tc>
          <w:tcPr>
            <w:tcW w:w="1328" w:type="pct"/>
          </w:tcPr>
          <w:p w14:paraId="012F48F4" w14:textId="77777777" w:rsidR="00903ABB" w:rsidRDefault="00903ABB">
            <w:pPr>
              <w:cnfStyle w:val="000000000000" w:firstRow="0" w:lastRow="0" w:firstColumn="0" w:lastColumn="0" w:oddVBand="0" w:evenVBand="0" w:oddHBand="0" w:evenHBand="0" w:firstRowFirstColumn="0" w:firstRowLastColumn="0" w:lastRowFirstColumn="0" w:lastRowLastColumn="0"/>
              <w:rPr>
                <w:lang w:val="it-IT"/>
              </w:rPr>
            </w:pPr>
            <w:r>
              <w:rPr>
                <w:lang w:val="it-IT"/>
              </w:rPr>
              <w:t>L</w:t>
            </w:r>
          </w:p>
        </w:tc>
      </w:tr>
    </w:tbl>
    <w:p w14:paraId="25DC51DE" w14:textId="77777777" w:rsidR="00903ABB" w:rsidRDefault="00903ABB" w:rsidP="00903ABB">
      <w:pPr>
        <w:rPr>
          <w:lang w:val="it-IT"/>
        </w:rPr>
      </w:pPr>
    </w:p>
    <w:tbl>
      <w:tblPr>
        <w:tblStyle w:val="Tabellaelenco3-colore5"/>
        <w:tblW w:w="4997" w:type="pct"/>
        <w:tblLook w:val="04A0" w:firstRow="1" w:lastRow="0" w:firstColumn="1" w:lastColumn="0" w:noHBand="0" w:noVBand="1"/>
      </w:tblPr>
      <w:tblGrid>
        <w:gridCol w:w="2203"/>
        <w:gridCol w:w="2304"/>
        <w:gridCol w:w="1836"/>
        <w:gridCol w:w="2287"/>
      </w:tblGrid>
      <w:tr w:rsidR="00903ABB" w:rsidRPr="0042210C" w14:paraId="205A1769" w14:textId="77777777">
        <w:trPr>
          <w:cnfStyle w:val="100000000000" w:firstRow="1" w:lastRow="0" w:firstColumn="0" w:lastColumn="0" w:oddVBand="0" w:evenVBand="0" w:oddHBand="0" w:evenHBand="0" w:firstRowFirstColumn="0" w:firstRowLastColumn="0" w:lastRowFirstColumn="0" w:lastRowLastColumn="0"/>
          <w:trHeight w:val="421"/>
        </w:trPr>
        <w:tc>
          <w:tcPr>
            <w:cnfStyle w:val="001000000100" w:firstRow="0" w:lastRow="0" w:firstColumn="1" w:lastColumn="0" w:oddVBand="0" w:evenVBand="0" w:oddHBand="0" w:evenHBand="0" w:firstRowFirstColumn="1" w:firstRowLastColumn="0" w:lastRowFirstColumn="0" w:lastRowLastColumn="0"/>
            <w:tcW w:w="5000" w:type="pct"/>
            <w:gridSpan w:val="4"/>
          </w:tcPr>
          <w:p w14:paraId="103D7264" w14:textId="77777777" w:rsidR="00903ABB" w:rsidRPr="0042210C" w:rsidRDefault="00903ABB">
            <w:pPr>
              <w:jc w:val="center"/>
              <w:rPr>
                <w:lang w:val="it-IT"/>
              </w:rPr>
            </w:pPr>
            <w:r w:rsidRPr="0042210C">
              <w:rPr>
                <w:lang w:val="it-IT"/>
              </w:rPr>
              <w:t xml:space="preserve">Operazione </w:t>
            </w:r>
            <w:r>
              <w:rPr>
                <w:lang w:val="it-IT"/>
              </w:rPr>
              <w:t>16</w:t>
            </w:r>
          </w:p>
        </w:tc>
      </w:tr>
      <w:tr w:rsidR="00903ABB" w:rsidRPr="0042210C" w14:paraId="46F4C3B6" w14:textId="77777777">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276" w:type="pct"/>
            <w:shd w:val="clear" w:color="auto" w:fill="864F3E" w:themeFill="accent1" w:themeFillTint="BF"/>
          </w:tcPr>
          <w:p w14:paraId="3B40C9A6" w14:textId="77777777" w:rsidR="00903ABB" w:rsidRPr="0042210C" w:rsidRDefault="00903ABB">
            <w:pPr>
              <w:rPr>
                <w:color w:val="FFFFFF" w:themeColor="background1"/>
                <w:lang w:val="it-IT"/>
              </w:rPr>
            </w:pPr>
            <w:r w:rsidRPr="0042210C">
              <w:rPr>
                <w:color w:val="FFFFFF" w:themeColor="background1"/>
                <w:lang w:val="it-IT"/>
              </w:rPr>
              <w:t>Concetto</w:t>
            </w:r>
          </w:p>
        </w:tc>
        <w:tc>
          <w:tcPr>
            <w:tcW w:w="1335" w:type="pct"/>
            <w:shd w:val="clear" w:color="auto" w:fill="864F3E" w:themeFill="accent1" w:themeFillTint="BF"/>
          </w:tcPr>
          <w:p w14:paraId="3F84A91D" w14:textId="77777777" w:rsidR="00903ABB" w:rsidRPr="0042210C" w:rsidRDefault="00903ABB">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Costrutto</w:t>
            </w:r>
          </w:p>
        </w:tc>
        <w:tc>
          <w:tcPr>
            <w:tcW w:w="1064" w:type="pct"/>
            <w:shd w:val="clear" w:color="auto" w:fill="864F3E" w:themeFill="accent1" w:themeFillTint="BF"/>
          </w:tcPr>
          <w:p w14:paraId="5F58A622" w14:textId="77777777" w:rsidR="00903ABB" w:rsidRPr="0042210C" w:rsidRDefault="00903ABB">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Accessi</w:t>
            </w:r>
          </w:p>
        </w:tc>
        <w:tc>
          <w:tcPr>
            <w:tcW w:w="1325" w:type="pct"/>
            <w:shd w:val="clear" w:color="auto" w:fill="864F3E" w:themeFill="accent1" w:themeFillTint="BF"/>
          </w:tcPr>
          <w:p w14:paraId="66EA5611" w14:textId="77777777" w:rsidR="00903ABB" w:rsidRPr="0042210C" w:rsidRDefault="00903ABB">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Tipologia</w:t>
            </w:r>
          </w:p>
        </w:tc>
      </w:tr>
      <w:tr w:rsidR="00903ABB" w:rsidRPr="0042210C" w14:paraId="55FB4A22" w14:textId="77777777" w:rsidTr="00B34204">
        <w:trPr>
          <w:trHeight w:val="421"/>
        </w:trPr>
        <w:tc>
          <w:tcPr>
            <w:cnfStyle w:val="001000000000" w:firstRow="0" w:lastRow="0" w:firstColumn="1" w:lastColumn="0" w:oddVBand="0" w:evenVBand="0" w:oddHBand="0" w:evenHBand="0" w:firstRowFirstColumn="0" w:firstRowLastColumn="0" w:lastRowFirstColumn="0" w:lastRowLastColumn="0"/>
            <w:tcW w:w="1276" w:type="pct"/>
          </w:tcPr>
          <w:p w14:paraId="3704E86C" w14:textId="77777777" w:rsidR="00903ABB" w:rsidRDefault="00903ABB">
            <w:pPr>
              <w:rPr>
                <w:lang w:val="it-IT"/>
              </w:rPr>
            </w:pPr>
            <w:r>
              <w:rPr>
                <w:lang w:val="it-IT"/>
              </w:rPr>
              <w:t>File multimediale</w:t>
            </w:r>
          </w:p>
        </w:tc>
        <w:tc>
          <w:tcPr>
            <w:tcW w:w="1335" w:type="pct"/>
          </w:tcPr>
          <w:p w14:paraId="52553FC4" w14:textId="77777777" w:rsidR="00903ABB" w:rsidRPr="0042210C" w:rsidRDefault="00903ABB">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064" w:type="pct"/>
            <w:vAlign w:val="center"/>
          </w:tcPr>
          <w:p w14:paraId="2B7C1573" w14:textId="211B7F42" w:rsidR="00903ABB" w:rsidRDefault="6AF3EDD6" w:rsidP="00B34204">
            <w:pPr>
              <w:spacing w:line="264"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Cs w:val="22"/>
                <w:lang w:val="it-IT"/>
              </w:rPr>
            </w:pPr>
            <w:r w:rsidRPr="0E5E3A95">
              <w:rPr>
                <w:rFonts w:ascii="Constantia" w:eastAsia="Constantia" w:hAnsi="Constantia" w:cs="Constantia"/>
                <w:szCs w:val="22"/>
                <w:lang w:val="it-IT"/>
              </w:rPr>
              <w:t>0,739</w:t>
            </w:r>
            <w:r w:rsidR="00D73E9E">
              <w:rPr>
                <w:rFonts w:ascii="Constantia" w:eastAsia="Constantia" w:hAnsi="Constantia" w:cs="Constantia"/>
                <w:szCs w:val="22"/>
                <w:lang w:val="it-IT"/>
              </w:rPr>
              <w:t xml:space="preserve"> </w:t>
            </w:r>
            <w:r w:rsidRPr="0E5E3A95">
              <w:rPr>
                <w:rFonts w:ascii="Constantia" w:eastAsia="Constantia" w:hAnsi="Constantia" w:cs="Constantia"/>
                <w:szCs w:val="22"/>
                <w:lang w:val="it-IT"/>
              </w:rPr>
              <w:t xml:space="preserve">= </w:t>
            </w:r>
            <m:oMath>
              <m:f>
                <m:fPr>
                  <m:ctrlPr>
                    <w:rPr>
                      <w:rFonts w:ascii="Cambria Math" w:eastAsia="Constantia" w:hAnsi="Cambria Math" w:cs="Constantia"/>
                      <w:i/>
                      <w:szCs w:val="22"/>
                      <w:lang w:val="it-IT"/>
                    </w:rPr>
                  </m:ctrlPr>
                </m:fPr>
                <m:num>
                  <m:r>
                    <w:rPr>
                      <w:rFonts w:ascii="Cambria Math" w:eastAsia="Constantia" w:hAnsi="Cambria Math" w:cs="Constantia"/>
                      <w:szCs w:val="22"/>
                      <w:lang w:val="it-IT"/>
                    </w:rPr>
                    <m:t>73320</m:t>
                  </m:r>
                </m:num>
                <m:den>
                  <m:r>
                    <w:rPr>
                      <w:rFonts w:ascii="Cambria Math" w:eastAsia="Constantia" w:hAnsi="Cambria Math" w:cs="Constantia"/>
                      <w:szCs w:val="22"/>
                      <w:lang w:val="it-IT"/>
                    </w:rPr>
                    <m:t>99200</m:t>
                  </m:r>
                </m:den>
              </m:f>
            </m:oMath>
          </w:p>
        </w:tc>
        <w:tc>
          <w:tcPr>
            <w:tcW w:w="1325" w:type="pct"/>
          </w:tcPr>
          <w:p w14:paraId="524FAF0C" w14:textId="77777777" w:rsidR="00903ABB" w:rsidRPr="0042210C" w:rsidRDefault="00903ABB">
            <w:pPr>
              <w:cnfStyle w:val="000000000000" w:firstRow="0" w:lastRow="0" w:firstColumn="0" w:lastColumn="0" w:oddVBand="0" w:evenVBand="0" w:oddHBand="0" w:evenHBand="0" w:firstRowFirstColumn="0" w:firstRowLastColumn="0" w:lastRowFirstColumn="0" w:lastRowLastColumn="0"/>
              <w:rPr>
                <w:lang w:val="it-IT"/>
              </w:rPr>
            </w:pPr>
            <w:r>
              <w:rPr>
                <w:lang w:val="it-IT"/>
              </w:rPr>
              <w:t>S</w:t>
            </w:r>
          </w:p>
        </w:tc>
      </w:tr>
      <w:tr w:rsidR="00903ABB" w:rsidRPr="0042210C" w14:paraId="32E26E14" w14:textId="77777777" w:rsidTr="00B34204">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276" w:type="pct"/>
          </w:tcPr>
          <w:p w14:paraId="2457CDF9" w14:textId="77777777" w:rsidR="00903ABB" w:rsidRDefault="00903ABB">
            <w:pPr>
              <w:rPr>
                <w:lang w:val="it-IT"/>
              </w:rPr>
            </w:pPr>
            <w:r>
              <w:rPr>
                <w:lang w:val="it-IT"/>
              </w:rPr>
              <w:t>Post</w:t>
            </w:r>
          </w:p>
        </w:tc>
        <w:tc>
          <w:tcPr>
            <w:tcW w:w="1335" w:type="pct"/>
          </w:tcPr>
          <w:p w14:paraId="57859835" w14:textId="77777777" w:rsidR="00903ABB" w:rsidRPr="0042210C" w:rsidRDefault="00903ABB">
            <w:pPr>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1064" w:type="pct"/>
            <w:vAlign w:val="center"/>
          </w:tcPr>
          <w:p w14:paraId="3B2CFF6C" w14:textId="42E4CD8F" w:rsidR="00903ABB" w:rsidRDefault="0B4E9314" w:rsidP="00B34204">
            <w:pPr>
              <w:spacing w:line="264"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Cs w:val="22"/>
                <w:lang w:val="it-IT"/>
              </w:rPr>
            </w:pPr>
            <w:r w:rsidRPr="0E5E3A95">
              <w:rPr>
                <w:rFonts w:ascii="Constantia" w:eastAsia="Constantia" w:hAnsi="Constantia" w:cs="Constantia"/>
                <w:szCs w:val="22"/>
                <w:lang w:val="it-IT"/>
              </w:rPr>
              <w:t>0,235</w:t>
            </w:r>
            <w:r w:rsidR="00D73E9E">
              <w:rPr>
                <w:rFonts w:ascii="Constantia" w:eastAsia="Constantia" w:hAnsi="Constantia" w:cs="Constantia"/>
                <w:szCs w:val="22"/>
                <w:lang w:val="it-IT"/>
              </w:rPr>
              <w:t xml:space="preserve"> </w:t>
            </w:r>
            <w:r w:rsidRPr="0E5E3A95">
              <w:rPr>
                <w:rFonts w:ascii="Constantia" w:eastAsia="Constantia" w:hAnsi="Constantia" w:cs="Constantia"/>
                <w:szCs w:val="22"/>
                <w:lang w:val="it-IT"/>
              </w:rPr>
              <w:t xml:space="preserve">= </w:t>
            </w:r>
            <m:oMath>
              <m:f>
                <m:fPr>
                  <m:ctrlPr>
                    <w:rPr>
                      <w:rFonts w:ascii="Cambria Math" w:eastAsia="Constantia" w:hAnsi="Cambria Math" w:cs="Constantia"/>
                      <w:i/>
                      <w:szCs w:val="22"/>
                      <w:lang w:val="it-IT"/>
                    </w:rPr>
                  </m:ctrlPr>
                </m:fPr>
                <m:num>
                  <m:r>
                    <w:rPr>
                      <w:rFonts w:ascii="Cambria Math" w:eastAsia="Constantia" w:hAnsi="Cambria Math" w:cs="Constantia"/>
                      <w:szCs w:val="22"/>
                      <w:lang w:val="it-IT"/>
                    </w:rPr>
                    <m:t>23360</m:t>
                  </m:r>
                </m:num>
                <m:den>
                  <m:r>
                    <w:rPr>
                      <w:rFonts w:ascii="Cambria Math" w:eastAsia="Constantia" w:hAnsi="Cambria Math" w:cs="Constantia"/>
                      <w:szCs w:val="22"/>
                      <w:lang w:val="it-IT"/>
                    </w:rPr>
                    <m:t>99200</m:t>
                  </m:r>
                </m:den>
              </m:f>
            </m:oMath>
          </w:p>
        </w:tc>
        <w:tc>
          <w:tcPr>
            <w:tcW w:w="1325" w:type="pct"/>
          </w:tcPr>
          <w:p w14:paraId="484FA7BA" w14:textId="77777777" w:rsidR="00903ABB" w:rsidRPr="0042210C" w:rsidRDefault="00903ABB">
            <w:pPr>
              <w:cnfStyle w:val="000000100000" w:firstRow="0" w:lastRow="0" w:firstColumn="0" w:lastColumn="0" w:oddVBand="0" w:evenVBand="0" w:oddHBand="1" w:evenHBand="0" w:firstRowFirstColumn="0" w:firstRowLastColumn="0" w:lastRowFirstColumn="0" w:lastRowLastColumn="0"/>
              <w:rPr>
                <w:lang w:val="it-IT"/>
              </w:rPr>
            </w:pPr>
            <w:r>
              <w:rPr>
                <w:lang w:val="it-IT"/>
              </w:rPr>
              <w:t>S</w:t>
            </w:r>
          </w:p>
        </w:tc>
      </w:tr>
      <w:tr w:rsidR="00903ABB" w:rsidRPr="0042210C" w14:paraId="1E989D04" w14:textId="77777777" w:rsidTr="00B34204">
        <w:trPr>
          <w:trHeight w:val="421"/>
        </w:trPr>
        <w:tc>
          <w:tcPr>
            <w:cnfStyle w:val="001000000000" w:firstRow="0" w:lastRow="0" w:firstColumn="1" w:lastColumn="0" w:oddVBand="0" w:evenVBand="0" w:oddHBand="0" w:evenHBand="0" w:firstRowFirstColumn="0" w:firstRowLastColumn="0" w:lastRowFirstColumn="0" w:lastRowLastColumn="0"/>
            <w:tcW w:w="1276" w:type="pct"/>
          </w:tcPr>
          <w:p w14:paraId="33A5B122" w14:textId="77777777" w:rsidR="00903ABB" w:rsidRDefault="00903ABB">
            <w:pPr>
              <w:rPr>
                <w:lang w:val="it-IT"/>
              </w:rPr>
            </w:pPr>
            <w:r>
              <w:rPr>
                <w:lang w:val="it-IT"/>
              </w:rPr>
              <w:t>Segnalazione</w:t>
            </w:r>
          </w:p>
        </w:tc>
        <w:tc>
          <w:tcPr>
            <w:tcW w:w="1335" w:type="pct"/>
          </w:tcPr>
          <w:p w14:paraId="76894435" w14:textId="77777777" w:rsidR="00903ABB" w:rsidRPr="0042210C" w:rsidRDefault="00903ABB">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064" w:type="pct"/>
            <w:vAlign w:val="center"/>
          </w:tcPr>
          <w:p w14:paraId="0B0AA3D0" w14:textId="4AD2569C" w:rsidR="00903ABB" w:rsidRDefault="20184930" w:rsidP="00B34204">
            <w:pPr>
              <w:spacing w:line="264"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Cs w:val="22"/>
                <w:lang w:val="it-IT"/>
              </w:rPr>
            </w:pPr>
            <w:r w:rsidRPr="79AD4F55">
              <w:rPr>
                <w:rFonts w:ascii="Constantia" w:eastAsia="Constantia" w:hAnsi="Constantia" w:cs="Constantia"/>
                <w:szCs w:val="22"/>
                <w:lang w:val="it-IT"/>
              </w:rPr>
              <w:t>0,025</w:t>
            </w:r>
            <w:r w:rsidR="00D73E9E">
              <w:rPr>
                <w:rFonts w:ascii="Constantia" w:eastAsia="Constantia" w:hAnsi="Constantia" w:cs="Constantia"/>
                <w:szCs w:val="22"/>
                <w:lang w:val="it-IT"/>
              </w:rPr>
              <w:t xml:space="preserve"> </w:t>
            </w:r>
            <w:r w:rsidRPr="79AD4F55">
              <w:rPr>
                <w:rFonts w:ascii="Constantia" w:eastAsia="Constantia" w:hAnsi="Constantia" w:cs="Constantia"/>
                <w:szCs w:val="22"/>
                <w:lang w:val="it-IT"/>
              </w:rPr>
              <w:t xml:space="preserve">= </w:t>
            </w:r>
            <m:oMath>
              <m:f>
                <m:fPr>
                  <m:ctrlPr>
                    <w:rPr>
                      <w:rFonts w:ascii="Cambria Math" w:eastAsia="Constantia" w:hAnsi="Cambria Math" w:cs="Constantia"/>
                      <w:i/>
                      <w:szCs w:val="22"/>
                      <w:lang w:val="it-IT"/>
                    </w:rPr>
                  </m:ctrlPr>
                </m:fPr>
                <m:num>
                  <m:r>
                    <w:rPr>
                      <w:rFonts w:ascii="Cambria Math" w:eastAsia="Constantia" w:hAnsi="Cambria Math" w:cs="Constantia"/>
                      <w:szCs w:val="22"/>
                      <w:lang w:val="it-IT"/>
                    </w:rPr>
                    <m:t>2520</m:t>
                  </m:r>
                </m:num>
                <m:den>
                  <m:r>
                    <w:rPr>
                      <w:rFonts w:ascii="Cambria Math" w:eastAsia="Constantia" w:hAnsi="Cambria Math" w:cs="Constantia"/>
                      <w:szCs w:val="22"/>
                      <w:lang w:val="it-IT"/>
                    </w:rPr>
                    <m:t>99200</m:t>
                  </m:r>
                </m:den>
              </m:f>
            </m:oMath>
          </w:p>
        </w:tc>
        <w:tc>
          <w:tcPr>
            <w:tcW w:w="1325" w:type="pct"/>
          </w:tcPr>
          <w:p w14:paraId="323B0E19" w14:textId="77777777" w:rsidR="00903ABB" w:rsidRPr="0042210C" w:rsidRDefault="00903ABB">
            <w:pPr>
              <w:cnfStyle w:val="000000000000" w:firstRow="0" w:lastRow="0" w:firstColumn="0" w:lastColumn="0" w:oddVBand="0" w:evenVBand="0" w:oddHBand="0" w:evenHBand="0" w:firstRowFirstColumn="0" w:firstRowLastColumn="0" w:lastRowFirstColumn="0" w:lastRowLastColumn="0"/>
              <w:rPr>
                <w:lang w:val="it-IT"/>
              </w:rPr>
            </w:pPr>
            <w:r>
              <w:rPr>
                <w:lang w:val="it-IT"/>
              </w:rPr>
              <w:t>S</w:t>
            </w:r>
          </w:p>
        </w:tc>
      </w:tr>
      <w:tr w:rsidR="00903ABB" w:rsidRPr="0042210C" w14:paraId="601625BF" w14:textId="77777777" w:rsidTr="00420739">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864F3E" w:themeFill="accent1" w:themeFillTint="BF"/>
          </w:tcPr>
          <w:p w14:paraId="3F31444D" w14:textId="3F35F9BF" w:rsidR="00903ABB" w:rsidRPr="0042210C" w:rsidRDefault="00903ABB">
            <w:pPr>
              <w:jc w:val="center"/>
              <w:rPr>
                <w:lang w:val="it-IT"/>
              </w:rPr>
            </w:pPr>
            <w:r w:rsidRPr="00420739">
              <w:rPr>
                <w:color w:val="FFFFFF" w:themeColor="background1"/>
                <w:lang w:val="it-IT"/>
              </w:rPr>
              <w:lastRenderedPageBreak/>
              <w:t>Operazione 21</w:t>
            </w:r>
          </w:p>
        </w:tc>
      </w:tr>
      <w:tr w:rsidR="00903ABB" w:rsidRPr="0042210C" w14:paraId="24F95D2B" w14:textId="77777777">
        <w:trPr>
          <w:trHeight w:val="421"/>
        </w:trPr>
        <w:tc>
          <w:tcPr>
            <w:cnfStyle w:val="001000000000" w:firstRow="0" w:lastRow="0" w:firstColumn="1" w:lastColumn="0" w:oddVBand="0" w:evenVBand="0" w:oddHBand="0" w:evenHBand="0" w:firstRowFirstColumn="0" w:firstRowLastColumn="0" w:lastRowFirstColumn="0" w:lastRowLastColumn="0"/>
            <w:tcW w:w="1276" w:type="pct"/>
            <w:shd w:val="clear" w:color="auto" w:fill="864F3E" w:themeFill="accent1" w:themeFillTint="BF"/>
          </w:tcPr>
          <w:p w14:paraId="4CB3002E" w14:textId="77777777" w:rsidR="00903ABB" w:rsidRPr="0042210C" w:rsidRDefault="00903ABB">
            <w:pPr>
              <w:rPr>
                <w:color w:val="FFFFFF" w:themeColor="background1"/>
                <w:lang w:val="it-IT"/>
              </w:rPr>
            </w:pPr>
            <w:r w:rsidRPr="0042210C">
              <w:rPr>
                <w:color w:val="FFFFFF" w:themeColor="background1"/>
                <w:lang w:val="it-IT"/>
              </w:rPr>
              <w:t>Concetto</w:t>
            </w:r>
          </w:p>
        </w:tc>
        <w:tc>
          <w:tcPr>
            <w:tcW w:w="1335" w:type="pct"/>
            <w:shd w:val="clear" w:color="auto" w:fill="864F3E" w:themeFill="accent1" w:themeFillTint="BF"/>
          </w:tcPr>
          <w:p w14:paraId="0A1ABEDA" w14:textId="77777777" w:rsidR="00903ABB" w:rsidRPr="0042210C" w:rsidRDefault="00903ABB">
            <w:pPr>
              <w:cnfStyle w:val="000000000000" w:firstRow="0" w:lastRow="0" w:firstColumn="0" w:lastColumn="0" w:oddVBand="0" w:evenVBand="0" w:oddHBand="0" w:evenHBand="0" w:firstRowFirstColumn="0" w:firstRowLastColumn="0" w:lastRowFirstColumn="0" w:lastRowLastColumn="0"/>
              <w:rPr>
                <w:b/>
                <w:bCs/>
                <w:color w:val="FFFFFF" w:themeColor="background1"/>
                <w:lang w:val="it-IT"/>
              </w:rPr>
            </w:pPr>
            <w:r w:rsidRPr="0042210C">
              <w:rPr>
                <w:b/>
                <w:bCs/>
                <w:color w:val="FFFFFF" w:themeColor="background1"/>
                <w:lang w:val="it-IT"/>
              </w:rPr>
              <w:t>Costrutto</w:t>
            </w:r>
          </w:p>
        </w:tc>
        <w:tc>
          <w:tcPr>
            <w:tcW w:w="1064" w:type="pct"/>
            <w:shd w:val="clear" w:color="auto" w:fill="864F3E" w:themeFill="accent1" w:themeFillTint="BF"/>
          </w:tcPr>
          <w:p w14:paraId="3F187861" w14:textId="77777777" w:rsidR="00903ABB" w:rsidRPr="0042210C" w:rsidRDefault="00903ABB">
            <w:pPr>
              <w:cnfStyle w:val="000000000000" w:firstRow="0" w:lastRow="0" w:firstColumn="0" w:lastColumn="0" w:oddVBand="0" w:evenVBand="0" w:oddHBand="0" w:evenHBand="0" w:firstRowFirstColumn="0" w:firstRowLastColumn="0" w:lastRowFirstColumn="0" w:lastRowLastColumn="0"/>
              <w:rPr>
                <w:b/>
                <w:bCs/>
                <w:color w:val="FFFFFF" w:themeColor="background1"/>
                <w:lang w:val="it-IT"/>
              </w:rPr>
            </w:pPr>
            <w:r w:rsidRPr="0042210C">
              <w:rPr>
                <w:b/>
                <w:bCs/>
                <w:color w:val="FFFFFF" w:themeColor="background1"/>
                <w:lang w:val="it-IT"/>
              </w:rPr>
              <w:t>Accessi</w:t>
            </w:r>
          </w:p>
        </w:tc>
        <w:tc>
          <w:tcPr>
            <w:tcW w:w="1325" w:type="pct"/>
            <w:shd w:val="clear" w:color="auto" w:fill="864F3E" w:themeFill="accent1" w:themeFillTint="BF"/>
          </w:tcPr>
          <w:p w14:paraId="28CEEA25" w14:textId="77777777" w:rsidR="00903ABB" w:rsidRPr="0042210C" w:rsidRDefault="00903ABB">
            <w:pPr>
              <w:cnfStyle w:val="000000000000" w:firstRow="0" w:lastRow="0" w:firstColumn="0" w:lastColumn="0" w:oddVBand="0" w:evenVBand="0" w:oddHBand="0" w:evenHBand="0" w:firstRowFirstColumn="0" w:firstRowLastColumn="0" w:lastRowFirstColumn="0" w:lastRowLastColumn="0"/>
              <w:rPr>
                <w:b/>
                <w:bCs/>
                <w:color w:val="FFFFFF" w:themeColor="background1"/>
                <w:lang w:val="it-IT"/>
              </w:rPr>
            </w:pPr>
            <w:r w:rsidRPr="0042210C">
              <w:rPr>
                <w:b/>
                <w:bCs/>
                <w:color w:val="FFFFFF" w:themeColor="background1"/>
                <w:lang w:val="it-IT"/>
              </w:rPr>
              <w:t>Tipologia</w:t>
            </w:r>
          </w:p>
        </w:tc>
      </w:tr>
      <w:tr w:rsidR="00903ABB" w:rsidRPr="0042210C" w14:paraId="0D1C2A4B" w14:textId="77777777">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276" w:type="pct"/>
          </w:tcPr>
          <w:p w14:paraId="0D77F84A" w14:textId="77777777" w:rsidR="00903ABB" w:rsidRDefault="00903ABB">
            <w:pPr>
              <w:rPr>
                <w:lang w:val="it-IT"/>
              </w:rPr>
            </w:pPr>
            <w:r>
              <w:rPr>
                <w:lang w:val="it-IT"/>
              </w:rPr>
              <w:t>File multimediale</w:t>
            </w:r>
          </w:p>
        </w:tc>
        <w:tc>
          <w:tcPr>
            <w:tcW w:w="1335" w:type="pct"/>
          </w:tcPr>
          <w:p w14:paraId="4E7CF52A" w14:textId="77777777" w:rsidR="00903ABB" w:rsidRPr="0042210C" w:rsidRDefault="00903ABB">
            <w:pPr>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1064" w:type="pct"/>
          </w:tcPr>
          <w:p w14:paraId="2AD634A2" w14:textId="6CBEBCF8" w:rsidR="00903ABB" w:rsidRDefault="6D5EC1BE" w:rsidP="31E6CF3B">
            <w:pPr>
              <w:spacing w:after="200" w:line="264"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Cs w:val="22"/>
                <w:lang w:val="it-IT"/>
              </w:rPr>
            </w:pPr>
            <w:r w:rsidRPr="31E6CF3B">
              <w:rPr>
                <w:rFonts w:ascii="Constantia" w:eastAsia="Constantia" w:hAnsi="Constantia" w:cs="Constantia"/>
                <w:szCs w:val="22"/>
                <w:lang w:val="it-IT"/>
              </w:rPr>
              <w:t>0,739</w:t>
            </w:r>
            <w:r w:rsidR="00566712">
              <w:rPr>
                <w:rFonts w:ascii="Constantia" w:eastAsia="Constantia" w:hAnsi="Constantia" w:cs="Constantia"/>
                <w:szCs w:val="22"/>
                <w:lang w:val="it-IT"/>
              </w:rPr>
              <w:t xml:space="preserve"> </w:t>
            </w:r>
            <w:r w:rsidRPr="31E6CF3B">
              <w:rPr>
                <w:rFonts w:ascii="Constantia" w:eastAsia="Constantia" w:hAnsi="Constantia" w:cs="Constantia"/>
                <w:szCs w:val="22"/>
                <w:lang w:val="it-IT"/>
              </w:rPr>
              <w:t xml:space="preserve">= </w:t>
            </w:r>
            <m:oMath>
              <m:f>
                <m:fPr>
                  <m:ctrlPr>
                    <w:rPr>
                      <w:rFonts w:ascii="Cambria Math" w:eastAsia="Constantia" w:hAnsi="Cambria Math" w:cs="Constantia"/>
                      <w:i/>
                      <w:szCs w:val="22"/>
                      <w:lang w:val="it-IT"/>
                    </w:rPr>
                  </m:ctrlPr>
                </m:fPr>
                <m:num>
                  <m:r>
                    <w:rPr>
                      <w:rFonts w:ascii="Cambria Math" w:eastAsia="Constantia" w:hAnsi="Cambria Math" w:cs="Constantia"/>
                      <w:szCs w:val="22"/>
                      <w:lang w:val="it-IT"/>
                    </w:rPr>
                    <m:t>73320</m:t>
                  </m:r>
                </m:num>
                <m:den>
                  <m:r>
                    <w:rPr>
                      <w:rFonts w:ascii="Cambria Math" w:eastAsia="Constantia" w:hAnsi="Cambria Math" w:cs="Constantia"/>
                      <w:szCs w:val="22"/>
                      <w:lang w:val="it-IT"/>
                    </w:rPr>
                    <m:t>99200</m:t>
                  </m:r>
                </m:den>
              </m:f>
            </m:oMath>
          </w:p>
        </w:tc>
        <w:tc>
          <w:tcPr>
            <w:tcW w:w="1325" w:type="pct"/>
          </w:tcPr>
          <w:p w14:paraId="76AE05A9" w14:textId="77777777" w:rsidR="00903ABB" w:rsidRPr="0042210C" w:rsidRDefault="00903ABB">
            <w:pPr>
              <w:cnfStyle w:val="000000100000" w:firstRow="0" w:lastRow="0" w:firstColumn="0" w:lastColumn="0" w:oddVBand="0" w:evenVBand="0" w:oddHBand="1" w:evenHBand="0" w:firstRowFirstColumn="0" w:firstRowLastColumn="0" w:lastRowFirstColumn="0" w:lastRowLastColumn="0"/>
              <w:rPr>
                <w:lang w:val="it-IT"/>
              </w:rPr>
            </w:pPr>
            <w:r>
              <w:rPr>
                <w:lang w:val="it-IT"/>
              </w:rPr>
              <w:t>L</w:t>
            </w:r>
          </w:p>
        </w:tc>
      </w:tr>
      <w:tr w:rsidR="00903ABB" w:rsidRPr="0042210C" w14:paraId="6947C6C7" w14:textId="77777777">
        <w:trPr>
          <w:trHeight w:val="421"/>
        </w:trPr>
        <w:tc>
          <w:tcPr>
            <w:cnfStyle w:val="001000000000" w:firstRow="0" w:lastRow="0" w:firstColumn="1" w:lastColumn="0" w:oddVBand="0" w:evenVBand="0" w:oddHBand="0" w:evenHBand="0" w:firstRowFirstColumn="0" w:firstRowLastColumn="0" w:lastRowFirstColumn="0" w:lastRowLastColumn="0"/>
            <w:tcW w:w="1276" w:type="pct"/>
          </w:tcPr>
          <w:p w14:paraId="0C8F4981" w14:textId="77777777" w:rsidR="00903ABB" w:rsidRDefault="00903ABB">
            <w:pPr>
              <w:rPr>
                <w:lang w:val="it-IT"/>
              </w:rPr>
            </w:pPr>
            <w:r>
              <w:rPr>
                <w:lang w:val="it-IT"/>
              </w:rPr>
              <w:t>File multimediale</w:t>
            </w:r>
          </w:p>
        </w:tc>
        <w:tc>
          <w:tcPr>
            <w:tcW w:w="1335" w:type="pct"/>
          </w:tcPr>
          <w:p w14:paraId="70038D90" w14:textId="77777777" w:rsidR="00903ABB" w:rsidRDefault="00903ABB">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064" w:type="pct"/>
          </w:tcPr>
          <w:p w14:paraId="535AB3E3" w14:textId="29324097" w:rsidR="00903ABB" w:rsidRDefault="570A3DFF" w:rsidP="31E6CF3B">
            <w:pPr>
              <w:spacing w:after="200" w:line="264"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Cs w:val="22"/>
                <w:lang w:val="it-IT"/>
              </w:rPr>
            </w:pPr>
            <w:r w:rsidRPr="31E6CF3B">
              <w:rPr>
                <w:rFonts w:ascii="Constantia" w:eastAsia="Constantia" w:hAnsi="Constantia" w:cs="Constantia"/>
                <w:szCs w:val="22"/>
                <w:lang w:val="it-IT"/>
              </w:rPr>
              <w:t>0,739</w:t>
            </w:r>
            <w:r w:rsidR="00566712">
              <w:rPr>
                <w:rFonts w:ascii="Constantia" w:eastAsia="Constantia" w:hAnsi="Constantia" w:cs="Constantia"/>
                <w:szCs w:val="22"/>
                <w:lang w:val="it-IT"/>
              </w:rPr>
              <w:t xml:space="preserve"> </w:t>
            </w:r>
            <w:r w:rsidRPr="31E6CF3B">
              <w:rPr>
                <w:rFonts w:ascii="Constantia" w:eastAsia="Constantia" w:hAnsi="Constantia" w:cs="Constantia"/>
                <w:szCs w:val="22"/>
                <w:lang w:val="it-IT"/>
              </w:rPr>
              <w:t xml:space="preserve">= </w:t>
            </w:r>
            <m:oMath>
              <m:f>
                <m:fPr>
                  <m:ctrlPr>
                    <w:rPr>
                      <w:rFonts w:ascii="Cambria Math" w:eastAsia="Constantia" w:hAnsi="Cambria Math" w:cs="Constantia"/>
                      <w:i/>
                      <w:szCs w:val="22"/>
                      <w:lang w:val="it-IT"/>
                    </w:rPr>
                  </m:ctrlPr>
                </m:fPr>
                <m:num>
                  <m:r>
                    <w:rPr>
                      <w:rFonts w:ascii="Cambria Math" w:eastAsia="Constantia" w:hAnsi="Cambria Math" w:cs="Constantia"/>
                      <w:szCs w:val="22"/>
                      <w:lang w:val="it-IT"/>
                    </w:rPr>
                    <m:t>73320</m:t>
                  </m:r>
                </m:num>
                <m:den>
                  <m:r>
                    <w:rPr>
                      <w:rFonts w:ascii="Cambria Math" w:eastAsia="Constantia" w:hAnsi="Cambria Math" w:cs="Constantia"/>
                      <w:szCs w:val="22"/>
                      <w:lang w:val="it-IT"/>
                    </w:rPr>
                    <m:t>99200</m:t>
                  </m:r>
                </m:den>
              </m:f>
            </m:oMath>
          </w:p>
        </w:tc>
        <w:tc>
          <w:tcPr>
            <w:tcW w:w="1325" w:type="pct"/>
          </w:tcPr>
          <w:p w14:paraId="59B3FEEE" w14:textId="77777777" w:rsidR="00903ABB" w:rsidRDefault="00903ABB">
            <w:pPr>
              <w:cnfStyle w:val="000000000000" w:firstRow="0" w:lastRow="0" w:firstColumn="0" w:lastColumn="0" w:oddVBand="0" w:evenVBand="0" w:oddHBand="0" w:evenHBand="0" w:firstRowFirstColumn="0" w:firstRowLastColumn="0" w:lastRowFirstColumn="0" w:lastRowLastColumn="0"/>
              <w:rPr>
                <w:lang w:val="it-IT"/>
              </w:rPr>
            </w:pPr>
            <w:r>
              <w:rPr>
                <w:lang w:val="it-IT"/>
              </w:rPr>
              <w:t>S</w:t>
            </w:r>
          </w:p>
        </w:tc>
      </w:tr>
      <w:tr w:rsidR="00903ABB" w:rsidRPr="0042210C" w14:paraId="51ABBDCC" w14:textId="77777777">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276" w:type="pct"/>
          </w:tcPr>
          <w:p w14:paraId="01A1A3BA" w14:textId="77777777" w:rsidR="00903ABB" w:rsidRDefault="00903ABB">
            <w:pPr>
              <w:rPr>
                <w:lang w:val="it-IT"/>
              </w:rPr>
            </w:pPr>
            <w:r>
              <w:rPr>
                <w:lang w:val="it-IT"/>
              </w:rPr>
              <w:t>Post</w:t>
            </w:r>
          </w:p>
        </w:tc>
        <w:tc>
          <w:tcPr>
            <w:tcW w:w="1335" w:type="pct"/>
          </w:tcPr>
          <w:p w14:paraId="3112CB79" w14:textId="77777777" w:rsidR="00903ABB" w:rsidRPr="0042210C" w:rsidRDefault="00903ABB">
            <w:pPr>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1064" w:type="pct"/>
          </w:tcPr>
          <w:p w14:paraId="39149D93" w14:textId="09FC4D09" w:rsidR="00903ABB" w:rsidRDefault="0D5CD983" w:rsidP="31E6CF3B">
            <w:pPr>
              <w:spacing w:after="200" w:line="264"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Cs w:val="22"/>
                <w:lang w:val="it-IT"/>
              </w:rPr>
            </w:pPr>
            <w:r w:rsidRPr="31E6CF3B">
              <w:rPr>
                <w:rFonts w:ascii="Constantia" w:eastAsia="Constantia" w:hAnsi="Constantia" w:cs="Constantia"/>
                <w:szCs w:val="22"/>
                <w:lang w:val="it-IT"/>
              </w:rPr>
              <w:t>0,235</w:t>
            </w:r>
            <w:r w:rsidR="00566712">
              <w:rPr>
                <w:rFonts w:ascii="Constantia" w:eastAsia="Constantia" w:hAnsi="Constantia" w:cs="Constantia"/>
                <w:szCs w:val="22"/>
                <w:lang w:val="it-IT"/>
              </w:rPr>
              <w:t xml:space="preserve"> </w:t>
            </w:r>
            <w:r w:rsidRPr="31E6CF3B">
              <w:rPr>
                <w:rFonts w:ascii="Constantia" w:eastAsia="Constantia" w:hAnsi="Constantia" w:cs="Constantia"/>
                <w:szCs w:val="22"/>
                <w:lang w:val="it-IT"/>
              </w:rPr>
              <w:t xml:space="preserve">= </w:t>
            </w:r>
            <m:oMath>
              <m:f>
                <m:fPr>
                  <m:ctrlPr>
                    <w:rPr>
                      <w:rFonts w:ascii="Cambria Math" w:eastAsia="Constantia" w:hAnsi="Cambria Math" w:cs="Constantia"/>
                      <w:i/>
                      <w:szCs w:val="22"/>
                      <w:lang w:val="it-IT"/>
                    </w:rPr>
                  </m:ctrlPr>
                </m:fPr>
                <m:num>
                  <m:r>
                    <w:rPr>
                      <w:rFonts w:ascii="Cambria Math" w:eastAsia="Constantia" w:hAnsi="Cambria Math" w:cs="Constantia"/>
                      <w:szCs w:val="22"/>
                      <w:lang w:val="it-IT"/>
                    </w:rPr>
                    <m:t>23360</m:t>
                  </m:r>
                </m:num>
                <m:den>
                  <m:r>
                    <w:rPr>
                      <w:rFonts w:ascii="Cambria Math" w:eastAsia="Constantia" w:hAnsi="Cambria Math" w:cs="Constantia"/>
                      <w:szCs w:val="22"/>
                      <w:lang w:val="it-IT"/>
                    </w:rPr>
                    <m:t>99200</m:t>
                  </m:r>
                </m:den>
              </m:f>
            </m:oMath>
          </w:p>
        </w:tc>
        <w:tc>
          <w:tcPr>
            <w:tcW w:w="1325" w:type="pct"/>
          </w:tcPr>
          <w:p w14:paraId="66EDF3B8" w14:textId="77777777" w:rsidR="00903ABB" w:rsidRPr="0042210C" w:rsidRDefault="00903ABB">
            <w:pPr>
              <w:cnfStyle w:val="000000100000" w:firstRow="0" w:lastRow="0" w:firstColumn="0" w:lastColumn="0" w:oddVBand="0" w:evenVBand="0" w:oddHBand="1" w:evenHBand="0" w:firstRowFirstColumn="0" w:firstRowLastColumn="0" w:lastRowFirstColumn="0" w:lastRowLastColumn="0"/>
              <w:rPr>
                <w:lang w:val="it-IT"/>
              </w:rPr>
            </w:pPr>
            <w:r>
              <w:rPr>
                <w:lang w:val="it-IT"/>
              </w:rPr>
              <w:t>L</w:t>
            </w:r>
          </w:p>
        </w:tc>
      </w:tr>
      <w:tr w:rsidR="00903ABB" w:rsidRPr="0042210C" w14:paraId="4F251A63" w14:textId="77777777">
        <w:trPr>
          <w:trHeight w:val="421"/>
        </w:trPr>
        <w:tc>
          <w:tcPr>
            <w:cnfStyle w:val="001000000000" w:firstRow="0" w:lastRow="0" w:firstColumn="1" w:lastColumn="0" w:oddVBand="0" w:evenVBand="0" w:oddHBand="0" w:evenHBand="0" w:firstRowFirstColumn="0" w:firstRowLastColumn="0" w:lastRowFirstColumn="0" w:lastRowLastColumn="0"/>
            <w:tcW w:w="1276" w:type="pct"/>
          </w:tcPr>
          <w:p w14:paraId="449D20CA" w14:textId="77777777" w:rsidR="00903ABB" w:rsidRDefault="00903ABB">
            <w:pPr>
              <w:rPr>
                <w:lang w:val="it-IT"/>
              </w:rPr>
            </w:pPr>
            <w:r>
              <w:rPr>
                <w:lang w:val="it-IT"/>
              </w:rPr>
              <w:t>Post</w:t>
            </w:r>
          </w:p>
        </w:tc>
        <w:tc>
          <w:tcPr>
            <w:tcW w:w="1335" w:type="pct"/>
          </w:tcPr>
          <w:p w14:paraId="5AFFAB84" w14:textId="77777777" w:rsidR="00903ABB" w:rsidRDefault="00903ABB">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064" w:type="pct"/>
          </w:tcPr>
          <w:p w14:paraId="1D63C165" w14:textId="4B642F29" w:rsidR="00903ABB" w:rsidRDefault="58220544" w:rsidP="101927A0">
            <w:pPr>
              <w:spacing w:after="200" w:line="264"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Cs w:val="22"/>
                <w:lang w:val="it-IT"/>
              </w:rPr>
            </w:pPr>
            <w:r w:rsidRPr="31E6CF3B">
              <w:rPr>
                <w:rFonts w:ascii="Constantia" w:eastAsia="Constantia" w:hAnsi="Constantia" w:cs="Constantia"/>
                <w:szCs w:val="22"/>
                <w:lang w:val="it-IT"/>
              </w:rPr>
              <w:t>0,235</w:t>
            </w:r>
            <w:r w:rsidR="00566712">
              <w:rPr>
                <w:rFonts w:ascii="Constantia" w:eastAsia="Constantia" w:hAnsi="Constantia" w:cs="Constantia"/>
                <w:szCs w:val="22"/>
                <w:lang w:val="it-IT"/>
              </w:rPr>
              <w:t xml:space="preserve"> </w:t>
            </w:r>
            <w:r w:rsidRPr="31E6CF3B">
              <w:rPr>
                <w:rFonts w:ascii="Constantia" w:eastAsia="Constantia" w:hAnsi="Constantia" w:cs="Constantia"/>
                <w:szCs w:val="22"/>
                <w:lang w:val="it-IT"/>
              </w:rPr>
              <w:t xml:space="preserve">= </w:t>
            </w:r>
            <m:oMath>
              <m:f>
                <m:fPr>
                  <m:ctrlPr>
                    <w:rPr>
                      <w:rFonts w:ascii="Cambria Math" w:eastAsia="Constantia" w:hAnsi="Cambria Math" w:cs="Constantia"/>
                      <w:i/>
                      <w:szCs w:val="22"/>
                      <w:lang w:val="it-IT"/>
                    </w:rPr>
                  </m:ctrlPr>
                </m:fPr>
                <m:num>
                  <m:r>
                    <w:rPr>
                      <w:rFonts w:ascii="Cambria Math" w:eastAsia="Constantia" w:hAnsi="Cambria Math" w:cs="Constantia"/>
                      <w:szCs w:val="22"/>
                      <w:lang w:val="it-IT"/>
                    </w:rPr>
                    <m:t>23360</m:t>
                  </m:r>
                </m:num>
                <m:den>
                  <m:r>
                    <w:rPr>
                      <w:rFonts w:ascii="Cambria Math" w:eastAsia="Constantia" w:hAnsi="Cambria Math" w:cs="Constantia"/>
                      <w:szCs w:val="22"/>
                      <w:lang w:val="it-IT"/>
                    </w:rPr>
                    <m:t>99200</m:t>
                  </m:r>
                </m:den>
              </m:f>
            </m:oMath>
          </w:p>
        </w:tc>
        <w:tc>
          <w:tcPr>
            <w:tcW w:w="1325" w:type="pct"/>
          </w:tcPr>
          <w:p w14:paraId="16FEFC63" w14:textId="77777777" w:rsidR="00903ABB" w:rsidRDefault="00903ABB">
            <w:pPr>
              <w:cnfStyle w:val="000000000000" w:firstRow="0" w:lastRow="0" w:firstColumn="0" w:lastColumn="0" w:oddVBand="0" w:evenVBand="0" w:oddHBand="0" w:evenHBand="0" w:firstRowFirstColumn="0" w:firstRowLastColumn="0" w:lastRowFirstColumn="0" w:lastRowLastColumn="0"/>
              <w:rPr>
                <w:lang w:val="it-IT"/>
              </w:rPr>
            </w:pPr>
            <w:r>
              <w:rPr>
                <w:lang w:val="it-IT"/>
              </w:rPr>
              <w:t>S</w:t>
            </w:r>
          </w:p>
        </w:tc>
      </w:tr>
      <w:tr w:rsidR="00903ABB" w:rsidRPr="0042210C" w14:paraId="4CA0CA2F" w14:textId="77777777">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276" w:type="pct"/>
          </w:tcPr>
          <w:p w14:paraId="5D721930" w14:textId="77777777" w:rsidR="00903ABB" w:rsidRDefault="00903ABB">
            <w:pPr>
              <w:rPr>
                <w:lang w:val="it-IT"/>
              </w:rPr>
            </w:pPr>
            <w:r>
              <w:rPr>
                <w:lang w:val="it-IT"/>
              </w:rPr>
              <w:t>Segnalazione</w:t>
            </w:r>
          </w:p>
        </w:tc>
        <w:tc>
          <w:tcPr>
            <w:tcW w:w="1335" w:type="pct"/>
          </w:tcPr>
          <w:p w14:paraId="7D3D1C60" w14:textId="77777777" w:rsidR="00903ABB" w:rsidRPr="0042210C" w:rsidRDefault="00903ABB">
            <w:pPr>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1064" w:type="pct"/>
          </w:tcPr>
          <w:p w14:paraId="2C769C31" w14:textId="1DB38044" w:rsidR="00903ABB" w:rsidRDefault="35E223C5" w:rsidP="101927A0">
            <w:pPr>
              <w:spacing w:after="200" w:line="264"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Cs w:val="22"/>
                <w:lang w:val="it-IT"/>
              </w:rPr>
            </w:pPr>
            <w:r w:rsidRPr="101927A0">
              <w:rPr>
                <w:rFonts w:ascii="Constantia" w:eastAsia="Constantia" w:hAnsi="Constantia" w:cs="Constantia"/>
                <w:szCs w:val="22"/>
                <w:lang w:val="it-IT"/>
              </w:rPr>
              <w:t>0,025</w:t>
            </w:r>
            <w:r w:rsidR="00566712">
              <w:rPr>
                <w:rFonts w:ascii="Constantia" w:eastAsia="Constantia" w:hAnsi="Constantia" w:cs="Constantia"/>
                <w:szCs w:val="22"/>
                <w:lang w:val="it-IT"/>
              </w:rPr>
              <w:t xml:space="preserve"> </w:t>
            </w:r>
            <w:r w:rsidRPr="101927A0">
              <w:rPr>
                <w:rFonts w:ascii="Constantia" w:eastAsia="Constantia" w:hAnsi="Constantia" w:cs="Constantia"/>
                <w:szCs w:val="22"/>
                <w:lang w:val="it-IT"/>
              </w:rPr>
              <w:t xml:space="preserve">= </w:t>
            </w:r>
            <m:oMath>
              <m:f>
                <m:fPr>
                  <m:ctrlPr>
                    <w:rPr>
                      <w:rFonts w:ascii="Cambria Math" w:eastAsia="Constantia" w:hAnsi="Cambria Math" w:cs="Constantia"/>
                      <w:i/>
                      <w:szCs w:val="22"/>
                      <w:lang w:val="it-IT"/>
                    </w:rPr>
                  </m:ctrlPr>
                </m:fPr>
                <m:num>
                  <m:r>
                    <w:rPr>
                      <w:rFonts w:ascii="Cambria Math" w:eastAsia="Constantia" w:hAnsi="Cambria Math" w:cs="Constantia"/>
                      <w:szCs w:val="22"/>
                      <w:lang w:val="it-IT"/>
                    </w:rPr>
                    <m:t>2520</m:t>
                  </m:r>
                </m:num>
                <m:den>
                  <m:r>
                    <w:rPr>
                      <w:rFonts w:ascii="Cambria Math" w:eastAsia="Constantia" w:hAnsi="Cambria Math" w:cs="Constantia"/>
                      <w:szCs w:val="22"/>
                      <w:lang w:val="it-IT"/>
                    </w:rPr>
                    <m:t>99200</m:t>
                  </m:r>
                </m:den>
              </m:f>
            </m:oMath>
          </w:p>
        </w:tc>
        <w:tc>
          <w:tcPr>
            <w:tcW w:w="1325" w:type="pct"/>
          </w:tcPr>
          <w:p w14:paraId="5D52CD74" w14:textId="77777777" w:rsidR="00903ABB" w:rsidRPr="0042210C" w:rsidRDefault="00903ABB">
            <w:pPr>
              <w:cnfStyle w:val="000000100000" w:firstRow="0" w:lastRow="0" w:firstColumn="0" w:lastColumn="0" w:oddVBand="0" w:evenVBand="0" w:oddHBand="1" w:evenHBand="0" w:firstRowFirstColumn="0" w:firstRowLastColumn="0" w:lastRowFirstColumn="0" w:lastRowLastColumn="0"/>
              <w:rPr>
                <w:lang w:val="it-IT"/>
              </w:rPr>
            </w:pPr>
            <w:r>
              <w:rPr>
                <w:lang w:val="it-IT"/>
              </w:rPr>
              <w:t>L</w:t>
            </w:r>
          </w:p>
        </w:tc>
      </w:tr>
      <w:tr w:rsidR="463BF90E" w14:paraId="7FABC5B5" w14:textId="77777777" w:rsidTr="00420739">
        <w:trPr>
          <w:trHeight w:val="421"/>
        </w:trPr>
        <w:tc>
          <w:tcPr>
            <w:cnfStyle w:val="001000000000" w:firstRow="0" w:lastRow="0" w:firstColumn="1" w:lastColumn="0" w:oddVBand="0" w:evenVBand="0" w:oddHBand="0" w:evenHBand="0" w:firstRowFirstColumn="0" w:firstRowLastColumn="0" w:lastRowFirstColumn="0" w:lastRowLastColumn="0"/>
            <w:tcW w:w="1276" w:type="pct"/>
          </w:tcPr>
          <w:p w14:paraId="31E24861" w14:textId="344E4BC0" w:rsidR="463BF90E" w:rsidRDefault="23C17999" w:rsidP="463BF90E">
            <w:pPr>
              <w:rPr>
                <w:lang w:val="it-IT"/>
              </w:rPr>
            </w:pPr>
            <w:r w:rsidRPr="61286AB4">
              <w:rPr>
                <w:lang w:val="it-IT"/>
              </w:rPr>
              <w:t>Segnalazione</w:t>
            </w:r>
          </w:p>
        </w:tc>
        <w:tc>
          <w:tcPr>
            <w:tcW w:w="1335" w:type="pct"/>
          </w:tcPr>
          <w:p w14:paraId="1D555ECB" w14:textId="2608B745" w:rsidR="463BF90E" w:rsidRDefault="23C17999" w:rsidP="463BF90E">
            <w:pPr>
              <w:cnfStyle w:val="000000000000" w:firstRow="0" w:lastRow="0" w:firstColumn="0" w:lastColumn="0" w:oddVBand="0" w:evenVBand="0" w:oddHBand="0" w:evenHBand="0" w:firstRowFirstColumn="0" w:firstRowLastColumn="0" w:lastRowFirstColumn="0" w:lastRowLastColumn="0"/>
              <w:rPr>
                <w:lang w:val="it-IT"/>
              </w:rPr>
            </w:pPr>
            <w:r w:rsidRPr="61286AB4">
              <w:rPr>
                <w:lang w:val="it-IT"/>
              </w:rPr>
              <w:t>E</w:t>
            </w:r>
          </w:p>
        </w:tc>
        <w:tc>
          <w:tcPr>
            <w:tcW w:w="1064" w:type="pct"/>
          </w:tcPr>
          <w:p w14:paraId="7E4A772A" w14:textId="307BC012" w:rsidR="463BF90E" w:rsidRDefault="6BD831CF" w:rsidP="60C52164">
            <w:pPr>
              <w:spacing w:after="200" w:line="264"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Cs w:val="22"/>
                <w:lang w:val="it-IT"/>
              </w:rPr>
            </w:pPr>
            <w:r w:rsidRPr="60C52164">
              <w:rPr>
                <w:rFonts w:ascii="Constantia" w:eastAsia="Constantia" w:hAnsi="Constantia" w:cs="Constantia"/>
                <w:szCs w:val="22"/>
                <w:lang w:val="it-IT"/>
              </w:rPr>
              <w:t>0,025</w:t>
            </w:r>
            <w:r w:rsidR="00566712">
              <w:rPr>
                <w:rFonts w:ascii="Constantia" w:eastAsia="Constantia" w:hAnsi="Constantia" w:cs="Constantia"/>
                <w:szCs w:val="22"/>
                <w:lang w:val="it-IT"/>
              </w:rPr>
              <w:t xml:space="preserve"> </w:t>
            </w:r>
            <w:r w:rsidRPr="60C52164">
              <w:rPr>
                <w:rFonts w:ascii="Constantia" w:eastAsia="Constantia" w:hAnsi="Constantia" w:cs="Constantia"/>
                <w:szCs w:val="22"/>
                <w:lang w:val="it-IT"/>
              </w:rPr>
              <w:t xml:space="preserve">= </w:t>
            </w:r>
            <m:oMath>
              <m:f>
                <m:fPr>
                  <m:ctrlPr>
                    <w:rPr>
                      <w:rFonts w:ascii="Cambria Math" w:eastAsia="Constantia" w:hAnsi="Cambria Math" w:cs="Constantia"/>
                      <w:i/>
                      <w:szCs w:val="22"/>
                      <w:lang w:val="it-IT"/>
                    </w:rPr>
                  </m:ctrlPr>
                </m:fPr>
                <m:num>
                  <m:r>
                    <w:rPr>
                      <w:rFonts w:ascii="Cambria Math" w:eastAsia="Constantia" w:hAnsi="Cambria Math" w:cs="Constantia"/>
                      <w:szCs w:val="22"/>
                      <w:lang w:val="it-IT"/>
                    </w:rPr>
                    <m:t>2520</m:t>
                  </m:r>
                </m:num>
                <m:den>
                  <m:r>
                    <w:rPr>
                      <w:rFonts w:ascii="Cambria Math" w:eastAsia="Constantia" w:hAnsi="Cambria Math" w:cs="Constantia"/>
                      <w:szCs w:val="22"/>
                      <w:lang w:val="it-IT"/>
                    </w:rPr>
                    <m:t>99200</m:t>
                  </m:r>
                </m:den>
              </m:f>
            </m:oMath>
          </w:p>
        </w:tc>
        <w:tc>
          <w:tcPr>
            <w:tcW w:w="1325" w:type="pct"/>
          </w:tcPr>
          <w:p w14:paraId="1DEBE7A8" w14:textId="08177AEC" w:rsidR="463BF90E" w:rsidRDefault="23C17999" w:rsidP="463BF90E">
            <w:pPr>
              <w:cnfStyle w:val="000000000000" w:firstRow="0" w:lastRow="0" w:firstColumn="0" w:lastColumn="0" w:oddVBand="0" w:evenVBand="0" w:oddHBand="0" w:evenHBand="0" w:firstRowFirstColumn="0" w:firstRowLastColumn="0" w:lastRowFirstColumn="0" w:lastRowLastColumn="0"/>
              <w:rPr>
                <w:lang w:val="it-IT"/>
              </w:rPr>
            </w:pPr>
            <w:r w:rsidRPr="6148B64E">
              <w:rPr>
                <w:lang w:val="it-IT"/>
              </w:rPr>
              <w:t>S</w:t>
            </w:r>
          </w:p>
        </w:tc>
      </w:tr>
    </w:tbl>
    <w:p w14:paraId="3CE65929" w14:textId="4569AEA7" w:rsidR="00903ABB" w:rsidRPr="0042210C" w:rsidRDefault="00903ABB" w:rsidP="00903ABB"/>
    <w:tbl>
      <w:tblPr>
        <w:tblStyle w:val="Tabellaelenco3-colore5"/>
        <w:tblW w:w="5000" w:type="pct"/>
        <w:tblLook w:val="04A0" w:firstRow="1" w:lastRow="0" w:firstColumn="1" w:lastColumn="0" w:noHBand="0" w:noVBand="1"/>
      </w:tblPr>
      <w:tblGrid>
        <w:gridCol w:w="2150"/>
        <w:gridCol w:w="2150"/>
        <w:gridCol w:w="2147"/>
        <w:gridCol w:w="2188"/>
      </w:tblGrid>
      <w:tr w:rsidR="00903ABB" w:rsidRPr="0042210C" w14:paraId="084EBC40"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00" w:type="pct"/>
            <w:gridSpan w:val="4"/>
          </w:tcPr>
          <w:p w14:paraId="6BF7463E" w14:textId="77777777" w:rsidR="00903ABB" w:rsidRPr="0042210C" w:rsidRDefault="00903ABB">
            <w:pPr>
              <w:jc w:val="center"/>
              <w:rPr>
                <w:lang w:val="it-IT"/>
              </w:rPr>
            </w:pPr>
            <w:r w:rsidRPr="0042210C">
              <w:rPr>
                <w:lang w:val="it-IT"/>
              </w:rPr>
              <w:t xml:space="preserve">Operazione </w:t>
            </w:r>
            <w:r>
              <w:rPr>
                <w:lang w:val="it-IT"/>
              </w:rPr>
              <w:t>29</w:t>
            </w:r>
          </w:p>
        </w:tc>
      </w:tr>
      <w:tr w:rsidR="00903ABB" w:rsidRPr="0042210C" w14:paraId="7E59888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pct"/>
            <w:shd w:val="clear" w:color="auto" w:fill="864F3E" w:themeFill="accent1" w:themeFillTint="BF"/>
          </w:tcPr>
          <w:p w14:paraId="4F98A350" w14:textId="77777777" w:rsidR="00903ABB" w:rsidRPr="0042210C" w:rsidRDefault="00903ABB">
            <w:pPr>
              <w:rPr>
                <w:color w:val="FFFFFF" w:themeColor="background1"/>
                <w:lang w:val="it-IT"/>
              </w:rPr>
            </w:pPr>
            <w:r w:rsidRPr="0042210C">
              <w:rPr>
                <w:color w:val="FFFFFF" w:themeColor="background1"/>
                <w:lang w:val="it-IT"/>
              </w:rPr>
              <w:t>Concetto</w:t>
            </w:r>
          </w:p>
        </w:tc>
        <w:tc>
          <w:tcPr>
            <w:tcW w:w="1245" w:type="pct"/>
            <w:shd w:val="clear" w:color="auto" w:fill="864F3E" w:themeFill="accent1" w:themeFillTint="BF"/>
          </w:tcPr>
          <w:p w14:paraId="2DBE1984" w14:textId="77777777" w:rsidR="00903ABB" w:rsidRPr="0042210C" w:rsidRDefault="00903ABB">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Costrutto</w:t>
            </w:r>
          </w:p>
        </w:tc>
        <w:tc>
          <w:tcPr>
            <w:tcW w:w="1243" w:type="pct"/>
            <w:shd w:val="clear" w:color="auto" w:fill="864F3E" w:themeFill="accent1" w:themeFillTint="BF"/>
          </w:tcPr>
          <w:p w14:paraId="70E5B48B" w14:textId="77777777" w:rsidR="00903ABB" w:rsidRPr="0042210C" w:rsidRDefault="00903ABB">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Accessi</w:t>
            </w:r>
          </w:p>
        </w:tc>
        <w:tc>
          <w:tcPr>
            <w:tcW w:w="1267" w:type="pct"/>
            <w:shd w:val="clear" w:color="auto" w:fill="864F3E" w:themeFill="accent1" w:themeFillTint="BF"/>
          </w:tcPr>
          <w:p w14:paraId="374C1F4C" w14:textId="77777777" w:rsidR="00903ABB" w:rsidRPr="0042210C" w:rsidRDefault="00903ABB">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Tipologia</w:t>
            </w:r>
          </w:p>
        </w:tc>
      </w:tr>
      <w:tr w:rsidR="00903ABB" w:rsidRPr="0042210C" w14:paraId="23732DC6" w14:textId="77777777">
        <w:tc>
          <w:tcPr>
            <w:cnfStyle w:val="001000000000" w:firstRow="0" w:lastRow="0" w:firstColumn="1" w:lastColumn="0" w:oddVBand="0" w:evenVBand="0" w:oddHBand="0" w:evenHBand="0" w:firstRowFirstColumn="0" w:firstRowLastColumn="0" w:lastRowFirstColumn="0" w:lastRowLastColumn="0"/>
            <w:tcW w:w="1245" w:type="pct"/>
          </w:tcPr>
          <w:p w14:paraId="4BD7FF7B" w14:textId="77777777" w:rsidR="00903ABB" w:rsidRPr="0042210C" w:rsidRDefault="00903ABB">
            <w:pPr>
              <w:rPr>
                <w:lang w:val="it-IT"/>
              </w:rPr>
            </w:pPr>
            <w:r>
              <w:rPr>
                <w:lang w:val="it-IT"/>
              </w:rPr>
              <w:t>File multimediale</w:t>
            </w:r>
          </w:p>
        </w:tc>
        <w:tc>
          <w:tcPr>
            <w:tcW w:w="1245" w:type="pct"/>
          </w:tcPr>
          <w:p w14:paraId="3870FA82" w14:textId="77777777" w:rsidR="00903ABB" w:rsidRPr="0042210C" w:rsidRDefault="00903ABB">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243" w:type="pct"/>
          </w:tcPr>
          <w:p w14:paraId="61472B7C" w14:textId="6E18AAF6" w:rsidR="00903ABB" w:rsidRPr="0042210C" w:rsidRDefault="003B21A7" w:rsidP="000C11FD">
            <w:pPr>
              <w:spacing w:line="264"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Cs w:val="22"/>
                <w:lang w:val="it-IT"/>
              </w:rPr>
            </w:pPr>
            <w:r>
              <w:rPr>
                <w:rFonts w:ascii="Constantia" w:eastAsia="Constantia" w:hAnsi="Constantia" w:cs="Constantia"/>
                <w:szCs w:val="22"/>
                <w:lang w:val="it-IT"/>
              </w:rPr>
              <w:t>35040</w:t>
            </w:r>
          </w:p>
        </w:tc>
        <w:tc>
          <w:tcPr>
            <w:tcW w:w="1267" w:type="pct"/>
          </w:tcPr>
          <w:p w14:paraId="025C2139" w14:textId="77777777" w:rsidR="00903ABB" w:rsidRPr="0042210C" w:rsidRDefault="00903ABB">
            <w:pPr>
              <w:cnfStyle w:val="000000000000" w:firstRow="0" w:lastRow="0" w:firstColumn="0" w:lastColumn="0" w:oddVBand="0" w:evenVBand="0" w:oddHBand="0" w:evenHBand="0" w:firstRowFirstColumn="0" w:firstRowLastColumn="0" w:lastRowFirstColumn="0" w:lastRowLastColumn="0"/>
              <w:rPr>
                <w:lang w:val="it-IT"/>
              </w:rPr>
            </w:pPr>
            <w:r>
              <w:rPr>
                <w:lang w:val="it-IT"/>
              </w:rPr>
              <w:t>L</w:t>
            </w:r>
          </w:p>
        </w:tc>
      </w:tr>
      <w:tr w:rsidR="00903ABB" w:rsidRPr="0042210C" w14:paraId="4C75A98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pct"/>
          </w:tcPr>
          <w:p w14:paraId="14AFC2E7" w14:textId="77777777" w:rsidR="00903ABB" w:rsidRDefault="00903ABB">
            <w:pPr>
              <w:rPr>
                <w:lang w:val="it-IT"/>
              </w:rPr>
            </w:pPr>
            <w:r>
              <w:rPr>
                <w:lang w:val="it-IT"/>
              </w:rPr>
              <w:t>Post</w:t>
            </w:r>
          </w:p>
        </w:tc>
        <w:tc>
          <w:tcPr>
            <w:tcW w:w="1245" w:type="pct"/>
          </w:tcPr>
          <w:p w14:paraId="35D4C45A" w14:textId="6A1A70C5" w:rsidR="00903ABB" w:rsidRDefault="00903ABB">
            <w:pPr>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1243" w:type="pct"/>
          </w:tcPr>
          <w:p w14:paraId="3E7D7F85" w14:textId="6B680C3D" w:rsidR="00903ABB" w:rsidRDefault="0067441B" w:rsidP="000C11FD">
            <w:pPr>
              <w:spacing w:line="264"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Cs w:val="22"/>
                <w:lang w:val="it-IT"/>
              </w:rPr>
            </w:pPr>
            <w:r>
              <w:rPr>
                <w:rFonts w:ascii="Constantia" w:eastAsia="Constantia" w:hAnsi="Constantia" w:cs="Constantia"/>
                <w:szCs w:val="22"/>
                <w:lang w:val="it-IT"/>
              </w:rPr>
              <w:t>11680</w:t>
            </w:r>
          </w:p>
        </w:tc>
        <w:tc>
          <w:tcPr>
            <w:tcW w:w="1267" w:type="pct"/>
          </w:tcPr>
          <w:p w14:paraId="6F91EE73" w14:textId="77777777" w:rsidR="00903ABB" w:rsidRDefault="00903ABB">
            <w:pPr>
              <w:cnfStyle w:val="000000100000" w:firstRow="0" w:lastRow="0" w:firstColumn="0" w:lastColumn="0" w:oddVBand="0" w:evenVBand="0" w:oddHBand="1" w:evenHBand="0" w:firstRowFirstColumn="0" w:firstRowLastColumn="0" w:lastRowFirstColumn="0" w:lastRowLastColumn="0"/>
              <w:rPr>
                <w:lang w:val="it-IT"/>
              </w:rPr>
            </w:pPr>
            <w:r>
              <w:rPr>
                <w:lang w:val="it-IT"/>
              </w:rPr>
              <w:t>L</w:t>
            </w:r>
          </w:p>
        </w:tc>
      </w:tr>
      <w:tr w:rsidR="00903ABB" w:rsidRPr="0042210C" w14:paraId="733924E0" w14:textId="77777777">
        <w:tc>
          <w:tcPr>
            <w:cnfStyle w:val="001000000000" w:firstRow="0" w:lastRow="0" w:firstColumn="1" w:lastColumn="0" w:oddVBand="0" w:evenVBand="0" w:oddHBand="0" w:evenHBand="0" w:firstRowFirstColumn="0" w:firstRowLastColumn="0" w:lastRowFirstColumn="0" w:lastRowLastColumn="0"/>
            <w:tcW w:w="1245" w:type="pct"/>
          </w:tcPr>
          <w:p w14:paraId="7BF80E1D" w14:textId="77777777" w:rsidR="00903ABB" w:rsidRDefault="00903ABB">
            <w:pPr>
              <w:rPr>
                <w:lang w:val="it-IT"/>
              </w:rPr>
            </w:pPr>
            <w:r>
              <w:rPr>
                <w:lang w:val="it-IT"/>
              </w:rPr>
              <w:t>Zona</w:t>
            </w:r>
          </w:p>
        </w:tc>
        <w:tc>
          <w:tcPr>
            <w:tcW w:w="1245" w:type="pct"/>
          </w:tcPr>
          <w:p w14:paraId="764267FE" w14:textId="77777777" w:rsidR="00903ABB" w:rsidRDefault="00903ABB">
            <w:pPr>
              <w:cnfStyle w:val="000000000000" w:firstRow="0" w:lastRow="0" w:firstColumn="0" w:lastColumn="0" w:oddVBand="0" w:evenVBand="0" w:oddHBand="0" w:evenHBand="0" w:firstRowFirstColumn="0" w:firstRowLastColumn="0" w:lastRowFirstColumn="0" w:lastRowLastColumn="0"/>
              <w:rPr>
                <w:lang w:val="it-IT"/>
              </w:rPr>
            </w:pPr>
            <w:r w:rsidRPr="0042210C">
              <w:rPr>
                <w:lang w:val="it-IT"/>
              </w:rPr>
              <w:t>E</w:t>
            </w:r>
          </w:p>
        </w:tc>
        <w:tc>
          <w:tcPr>
            <w:tcW w:w="1243" w:type="pct"/>
          </w:tcPr>
          <w:p w14:paraId="6C9C660B" w14:textId="2D978A62" w:rsidR="00903ABB" w:rsidRDefault="00072670" w:rsidP="000C11FD">
            <w:pPr>
              <w:cnfStyle w:val="000000000000" w:firstRow="0" w:lastRow="0" w:firstColumn="0" w:lastColumn="0" w:oddVBand="0" w:evenVBand="0" w:oddHBand="0" w:evenHBand="0" w:firstRowFirstColumn="0" w:firstRowLastColumn="0" w:lastRowFirstColumn="0" w:lastRowLastColumn="0"/>
              <w:rPr>
                <w:lang w:val="it-IT"/>
              </w:rPr>
            </w:pPr>
            <w:r>
              <w:rPr>
                <w:lang w:val="it-IT"/>
              </w:rPr>
              <w:t>11680</w:t>
            </w:r>
          </w:p>
        </w:tc>
        <w:tc>
          <w:tcPr>
            <w:tcW w:w="1267" w:type="pct"/>
          </w:tcPr>
          <w:p w14:paraId="4703AE0E" w14:textId="77777777" w:rsidR="00903ABB" w:rsidRDefault="00903ABB">
            <w:pPr>
              <w:cnfStyle w:val="000000000000" w:firstRow="0" w:lastRow="0" w:firstColumn="0" w:lastColumn="0" w:oddVBand="0" w:evenVBand="0" w:oddHBand="0" w:evenHBand="0" w:firstRowFirstColumn="0" w:firstRowLastColumn="0" w:lastRowFirstColumn="0" w:lastRowLastColumn="0"/>
              <w:rPr>
                <w:lang w:val="it-IT"/>
              </w:rPr>
            </w:pPr>
            <w:r>
              <w:rPr>
                <w:lang w:val="it-IT"/>
              </w:rPr>
              <w:t>L</w:t>
            </w:r>
          </w:p>
        </w:tc>
      </w:tr>
    </w:tbl>
    <w:p w14:paraId="7B59BAC8" w14:textId="77777777" w:rsidR="00903ABB" w:rsidRDefault="00903ABB" w:rsidP="00D159A5">
      <w:pPr>
        <w:rPr>
          <w:lang w:val="it-IT"/>
        </w:rPr>
      </w:pPr>
    </w:p>
    <w:p w14:paraId="51C56D49" w14:textId="77777777" w:rsidR="007826A8" w:rsidRPr="006C5E6F" w:rsidRDefault="007826A8" w:rsidP="007826A8">
      <w:pPr>
        <w:jc w:val="center"/>
        <w:rPr>
          <w:rStyle w:val="Enfasicorsivo"/>
          <w:lang w:val="it-IT"/>
        </w:rPr>
      </w:pPr>
      <w:r w:rsidRPr="006C5E6F">
        <w:rPr>
          <w:rStyle w:val="Enfasicorsivo"/>
          <w:lang w:val="it-IT"/>
        </w:rPr>
        <w:t>Costo delle operazioni</w:t>
      </w:r>
    </w:p>
    <w:tbl>
      <w:tblPr>
        <w:tblStyle w:val="Tabellaelenco3-colore5"/>
        <w:tblW w:w="5000" w:type="pct"/>
        <w:tblLook w:val="04A0" w:firstRow="1" w:lastRow="0" w:firstColumn="1" w:lastColumn="0" w:noHBand="0" w:noVBand="1"/>
      </w:tblPr>
      <w:tblGrid>
        <w:gridCol w:w="1440"/>
        <w:gridCol w:w="2835"/>
        <w:gridCol w:w="2589"/>
        <w:gridCol w:w="1766"/>
      </w:tblGrid>
      <w:tr w:rsidR="007826A8" w:rsidRPr="006F58DF" w14:paraId="5BF1B999" w14:textId="77777777">
        <w:trPr>
          <w:cnfStyle w:val="100000000000" w:firstRow="1" w:lastRow="0" w:firstColumn="0" w:lastColumn="0" w:oddVBand="0" w:evenVBand="0" w:oddHBand="0" w:evenHBand="0" w:firstRowFirstColumn="0" w:firstRowLastColumn="0" w:lastRowFirstColumn="0" w:lastRowLastColumn="0"/>
          <w:trHeight w:val="177"/>
        </w:trPr>
        <w:tc>
          <w:tcPr>
            <w:cnfStyle w:val="001000000100" w:firstRow="0" w:lastRow="0" w:firstColumn="1" w:lastColumn="0" w:oddVBand="0" w:evenVBand="0" w:oddHBand="0" w:evenHBand="0" w:firstRowFirstColumn="1" w:firstRowLastColumn="0" w:lastRowFirstColumn="0" w:lastRowLastColumn="0"/>
            <w:tcW w:w="807" w:type="pct"/>
          </w:tcPr>
          <w:p w14:paraId="1DFE5C9E" w14:textId="77777777" w:rsidR="007826A8" w:rsidRPr="006F58DF" w:rsidRDefault="007826A8">
            <w:pPr>
              <w:rPr>
                <w:lang w:val="it-IT"/>
              </w:rPr>
            </w:pPr>
            <w:r w:rsidRPr="006F58DF">
              <w:rPr>
                <w:lang w:val="it-IT"/>
              </w:rPr>
              <w:t>Operazione</w:t>
            </w:r>
          </w:p>
        </w:tc>
        <w:tc>
          <w:tcPr>
            <w:tcW w:w="1652" w:type="pct"/>
          </w:tcPr>
          <w:p w14:paraId="4233DDBC" w14:textId="77777777" w:rsidR="007826A8" w:rsidRPr="006F58DF" w:rsidRDefault="007826A8">
            <w:pPr>
              <w:tabs>
                <w:tab w:val="left" w:pos="1030"/>
              </w:tabs>
              <w:cnfStyle w:val="100000000000" w:firstRow="1" w:lastRow="0" w:firstColumn="0" w:lastColumn="0" w:oddVBand="0" w:evenVBand="0" w:oddHBand="0" w:evenHBand="0" w:firstRowFirstColumn="0" w:firstRowLastColumn="0" w:lastRowFirstColumn="0" w:lastRowLastColumn="0"/>
              <w:rPr>
                <w:lang w:val="it-IT"/>
              </w:rPr>
            </w:pPr>
            <w:r>
              <w:rPr>
                <w:lang w:val="it-IT"/>
              </w:rPr>
              <w:t>Quantità di operazioni</w:t>
            </w:r>
          </w:p>
        </w:tc>
        <w:tc>
          <w:tcPr>
            <w:tcW w:w="1509" w:type="pct"/>
          </w:tcPr>
          <w:p w14:paraId="5ACE41F2" w14:textId="77777777" w:rsidR="007826A8" w:rsidRPr="006F58DF" w:rsidRDefault="007826A8">
            <w:pPr>
              <w:cnfStyle w:val="100000000000" w:firstRow="1" w:lastRow="0" w:firstColumn="0" w:lastColumn="0" w:oddVBand="0" w:evenVBand="0" w:oddHBand="0" w:evenHBand="0" w:firstRowFirstColumn="0" w:firstRowLastColumn="0" w:lastRowFirstColumn="0" w:lastRowLastColumn="0"/>
              <w:rPr>
                <w:lang w:val="it-IT"/>
              </w:rPr>
            </w:pPr>
            <w:r w:rsidRPr="006F58DF">
              <w:rPr>
                <w:lang w:val="it-IT"/>
              </w:rPr>
              <w:t>Frequenza</w:t>
            </w:r>
            <w:r>
              <w:rPr>
                <w:lang w:val="it-IT"/>
              </w:rPr>
              <w:t xml:space="preserve"> giornaliera</w:t>
            </w:r>
          </w:p>
        </w:tc>
        <w:tc>
          <w:tcPr>
            <w:tcW w:w="1032" w:type="pct"/>
          </w:tcPr>
          <w:p w14:paraId="35C4DA26" w14:textId="77777777" w:rsidR="007826A8" w:rsidRPr="006F58DF" w:rsidRDefault="007826A8">
            <w:pPr>
              <w:cnfStyle w:val="100000000000" w:firstRow="1" w:lastRow="0" w:firstColumn="0" w:lastColumn="0" w:oddVBand="0" w:evenVBand="0" w:oddHBand="0" w:evenHBand="0" w:firstRowFirstColumn="0" w:firstRowLastColumn="0" w:lastRowFirstColumn="0" w:lastRowLastColumn="0"/>
              <w:rPr>
                <w:lang w:val="it-IT"/>
              </w:rPr>
            </w:pPr>
            <w:r>
              <w:rPr>
                <w:lang w:val="it-IT"/>
              </w:rPr>
              <w:t>Costo t</w:t>
            </w:r>
            <w:r w:rsidRPr="006F58DF">
              <w:rPr>
                <w:lang w:val="it-IT"/>
              </w:rPr>
              <w:t>otale</w:t>
            </w:r>
          </w:p>
        </w:tc>
      </w:tr>
      <w:tr w:rsidR="007826A8" w:rsidRPr="006F58DF" w14:paraId="0907558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pct"/>
          </w:tcPr>
          <w:p w14:paraId="6369FB98" w14:textId="3B53B3F7" w:rsidR="007826A8" w:rsidRPr="006F58DF" w:rsidRDefault="7074B31B">
            <w:pPr>
              <w:rPr>
                <w:lang w:val="it-IT"/>
              </w:rPr>
            </w:pPr>
            <w:r w:rsidRPr="516FCEBE">
              <w:rPr>
                <w:lang w:val="it-IT"/>
              </w:rPr>
              <w:t>10</w:t>
            </w:r>
          </w:p>
        </w:tc>
        <w:tc>
          <w:tcPr>
            <w:tcW w:w="1652" w:type="pct"/>
          </w:tcPr>
          <w:p w14:paraId="73E5EE53" w14:textId="68A76948" w:rsidR="007826A8" w:rsidRPr="006F58DF" w:rsidRDefault="7D917224">
            <w:pPr>
              <w:cnfStyle w:val="000000100000" w:firstRow="0" w:lastRow="0" w:firstColumn="0" w:lastColumn="0" w:oddVBand="0" w:evenVBand="0" w:oddHBand="1" w:evenHBand="0" w:firstRowFirstColumn="0" w:firstRowLastColumn="0" w:lastRowFirstColumn="0" w:lastRowLastColumn="0"/>
              <w:rPr>
                <w:lang w:val="it-IT"/>
              </w:rPr>
            </w:pPr>
            <w:r w:rsidRPr="00274A84">
              <w:rPr>
                <w:lang w:val="it-IT"/>
              </w:rPr>
              <w:t>4,234S + 1L</w:t>
            </w:r>
          </w:p>
        </w:tc>
        <w:tc>
          <w:tcPr>
            <w:tcW w:w="1509" w:type="pct"/>
          </w:tcPr>
          <w:p w14:paraId="56F4ECDF" w14:textId="7DE5C79F" w:rsidR="007826A8" w:rsidRPr="006F58DF" w:rsidRDefault="021D4566">
            <w:pPr>
              <w:cnfStyle w:val="000000100000" w:firstRow="0" w:lastRow="0" w:firstColumn="0" w:lastColumn="0" w:oddVBand="0" w:evenVBand="0" w:oddHBand="1" w:evenHBand="0" w:firstRowFirstColumn="0" w:firstRowLastColumn="0" w:lastRowFirstColumn="0" w:lastRowLastColumn="0"/>
              <w:rPr>
                <w:lang w:val="it-IT"/>
              </w:rPr>
            </w:pPr>
            <w:r w:rsidRPr="290D0B5A">
              <w:rPr>
                <w:lang w:val="it-IT"/>
              </w:rPr>
              <w:t>8</w:t>
            </w:r>
          </w:p>
        </w:tc>
        <w:tc>
          <w:tcPr>
            <w:tcW w:w="1032" w:type="pct"/>
          </w:tcPr>
          <w:p w14:paraId="0D3017A2" w14:textId="4610CDFF" w:rsidR="007826A8" w:rsidRPr="006F58DF" w:rsidRDefault="27A3FEFB">
            <w:pPr>
              <w:cnfStyle w:val="000000100000" w:firstRow="0" w:lastRow="0" w:firstColumn="0" w:lastColumn="0" w:oddVBand="0" w:evenVBand="0" w:oddHBand="1" w:evenHBand="0" w:firstRowFirstColumn="0" w:firstRowLastColumn="0" w:lastRowFirstColumn="0" w:lastRowLastColumn="0"/>
              <w:rPr>
                <w:lang w:val="it-IT"/>
              </w:rPr>
            </w:pPr>
            <w:r w:rsidRPr="4BE180C4">
              <w:rPr>
                <w:lang w:val="it-IT"/>
              </w:rPr>
              <w:t>41,872</w:t>
            </w:r>
          </w:p>
        </w:tc>
      </w:tr>
      <w:tr w:rsidR="007826A8" w:rsidRPr="006F58DF" w14:paraId="481D4C5C" w14:textId="77777777">
        <w:tc>
          <w:tcPr>
            <w:cnfStyle w:val="001000000000" w:firstRow="0" w:lastRow="0" w:firstColumn="1" w:lastColumn="0" w:oddVBand="0" w:evenVBand="0" w:oddHBand="0" w:evenHBand="0" w:firstRowFirstColumn="0" w:firstRowLastColumn="0" w:lastRowFirstColumn="0" w:lastRowLastColumn="0"/>
            <w:tcW w:w="807" w:type="pct"/>
          </w:tcPr>
          <w:p w14:paraId="7969E8CC" w14:textId="4747218E" w:rsidR="007826A8" w:rsidRPr="006F58DF" w:rsidRDefault="7074B31B">
            <w:pPr>
              <w:rPr>
                <w:lang w:val="it-IT"/>
              </w:rPr>
            </w:pPr>
            <w:r w:rsidRPr="516FCEBE">
              <w:rPr>
                <w:lang w:val="it-IT"/>
              </w:rPr>
              <w:t>12</w:t>
            </w:r>
          </w:p>
        </w:tc>
        <w:tc>
          <w:tcPr>
            <w:tcW w:w="1652" w:type="pct"/>
          </w:tcPr>
          <w:p w14:paraId="6F14CD7F" w14:textId="356D47E5" w:rsidR="007826A8" w:rsidRPr="006F58DF" w:rsidRDefault="419F3E32">
            <w:pPr>
              <w:cnfStyle w:val="000000000000" w:firstRow="0" w:lastRow="0" w:firstColumn="0" w:lastColumn="0" w:oddVBand="0" w:evenVBand="0" w:oddHBand="0" w:evenHBand="0" w:firstRowFirstColumn="0" w:firstRowLastColumn="0" w:lastRowFirstColumn="0" w:lastRowLastColumn="0"/>
              <w:rPr>
                <w:lang w:val="it-IT"/>
              </w:rPr>
            </w:pPr>
            <w:r w:rsidRPr="3E3E962B">
              <w:rPr>
                <w:lang w:val="it-IT"/>
              </w:rPr>
              <w:t>4S + 1L</w:t>
            </w:r>
          </w:p>
        </w:tc>
        <w:tc>
          <w:tcPr>
            <w:tcW w:w="1509" w:type="pct"/>
          </w:tcPr>
          <w:p w14:paraId="0C1C76DA" w14:textId="5AAB5F4D" w:rsidR="007826A8" w:rsidRPr="006F58DF" w:rsidRDefault="0E0793B9">
            <w:pPr>
              <w:cnfStyle w:val="000000000000" w:firstRow="0" w:lastRow="0" w:firstColumn="0" w:lastColumn="0" w:oddVBand="0" w:evenVBand="0" w:oddHBand="0" w:evenHBand="0" w:firstRowFirstColumn="0" w:firstRowLastColumn="0" w:lastRowFirstColumn="0" w:lastRowLastColumn="0"/>
              <w:rPr>
                <w:lang w:val="it-IT"/>
              </w:rPr>
            </w:pPr>
            <w:r w:rsidRPr="290D0B5A">
              <w:rPr>
                <w:lang w:val="it-IT"/>
              </w:rPr>
              <w:t>1,5</w:t>
            </w:r>
          </w:p>
        </w:tc>
        <w:tc>
          <w:tcPr>
            <w:tcW w:w="1032" w:type="pct"/>
          </w:tcPr>
          <w:p w14:paraId="3B084A75" w14:textId="5F7C8700" w:rsidR="007826A8" w:rsidRPr="006F58DF" w:rsidRDefault="0443C055">
            <w:pPr>
              <w:cnfStyle w:val="000000000000" w:firstRow="0" w:lastRow="0" w:firstColumn="0" w:lastColumn="0" w:oddVBand="0" w:evenVBand="0" w:oddHBand="0" w:evenHBand="0" w:firstRowFirstColumn="0" w:firstRowLastColumn="0" w:lastRowFirstColumn="0" w:lastRowLastColumn="0"/>
              <w:rPr>
                <w:lang w:val="it-IT"/>
              </w:rPr>
            </w:pPr>
            <w:r w:rsidRPr="088DB92E">
              <w:rPr>
                <w:lang w:val="it-IT"/>
              </w:rPr>
              <w:t>7,5</w:t>
            </w:r>
          </w:p>
        </w:tc>
      </w:tr>
      <w:tr w:rsidR="007826A8" w:rsidRPr="006F58DF" w14:paraId="2D32D19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pct"/>
          </w:tcPr>
          <w:p w14:paraId="270747CE" w14:textId="4B81C610" w:rsidR="007826A8" w:rsidRPr="006F58DF" w:rsidRDefault="7074B31B">
            <w:pPr>
              <w:rPr>
                <w:lang w:val="it-IT"/>
              </w:rPr>
            </w:pPr>
            <w:r w:rsidRPr="516FCEBE">
              <w:rPr>
                <w:lang w:val="it-IT"/>
              </w:rPr>
              <w:t>16</w:t>
            </w:r>
          </w:p>
        </w:tc>
        <w:tc>
          <w:tcPr>
            <w:tcW w:w="1652" w:type="pct"/>
          </w:tcPr>
          <w:p w14:paraId="5D5A7044" w14:textId="54D980D9" w:rsidR="007826A8" w:rsidRPr="006F58DF" w:rsidRDefault="6C34EDBD">
            <w:pPr>
              <w:cnfStyle w:val="000000100000" w:firstRow="0" w:lastRow="0" w:firstColumn="0" w:lastColumn="0" w:oddVBand="0" w:evenVBand="0" w:oddHBand="1" w:evenHBand="0" w:firstRowFirstColumn="0" w:firstRowLastColumn="0" w:lastRowFirstColumn="0" w:lastRowLastColumn="0"/>
              <w:rPr>
                <w:lang w:val="it-IT"/>
              </w:rPr>
            </w:pPr>
            <w:r w:rsidRPr="38070236">
              <w:rPr>
                <w:lang w:val="it-IT"/>
              </w:rPr>
              <w:t>1S</w:t>
            </w:r>
          </w:p>
        </w:tc>
        <w:tc>
          <w:tcPr>
            <w:tcW w:w="1509" w:type="pct"/>
          </w:tcPr>
          <w:p w14:paraId="7191D703" w14:textId="107B530D" w:rsidR="007826A8" w:rsidRPr="006F58DF" w:rsidRDefault="4104F66A">
            <w:pPr>
              <w:cnfStyle w:val="000000100000" w:firstRow="0" w:lastRow="0" w:firstColumn="0" w:lastColumn="0" w:oddVBand="0" w:evenVBand="0" w:oddHBand="1" w:evenHBand="0" w:firstRowFirstColumn="0" w:firstRowLastColumn="0" w:lastRowFirstColumn="0" w:lastRowLastColumn="0"/>
              <w:rPr>
                <w:lang w:val="it-IT"/>
              </w:rPr>
            </w:pPr>
            <w:r w:rsidRPr="290D0B5A">
              <w:rPr>
                <w:lang w:val="it-IT"/>
              </w:rPr>
              <w:t>6,857</w:t>
            </w:r>
          </w:p>
        </w:tc>
        <w:tc>
          <w:tcPr>
            <w:tcW w:w="1032" w:type="pct"/>
          </w:tcPr>
          <w:p w14:paraId="02F28707" w14:textId="3266ADAA" w:rsidR="007826A8" w:rsidRPr="006F58DF" w:rsidRDefault="2204668C">
            <w:pPr>
              <w:cnfStyle w:val="000000100000" w:firstRow="0" w:lastRow="0" w:firstColumn="0" w:lastColumn="0" w:oddVBand="0" w:evenVBand="0" w:oddHBand="1" w:evenHBand="0" w:firstRowFirstColumn="0" w:firstRowLastColumn="0" w:lastRowFirstColumn="0" w:lastRowLastColumn="0"/>
              <w:rPr>
                <w:lang w:val="it-IT"/>
              </w:rPr>
            </w:pPr>
            <w:r w:rsidRPr="088DB92E">
              <w:rPr>
                <w:lang w:val="it-IT"/>
              </w:rPr>
              <w:t>6,857</w:t>
            </w:r>
          </w:p>
        </w:tc>
      </w:tr>
      <w:tr w:rsidR="007826A8" w:rsidRPr="006F58DF" w14:paraId="1C8AC2A7" w14:textId="77777777">
        <w:tc>
          <w:tcPr>
            <w:cnfStyle w:val="001000000000" w:firstRow="0" w:lastRow="0" w:firstColumn="1" w:lastColumn="0" w:oddVBand="0" w:evenVBand="0" w:oddHBand="0" w:evenHBand="0" w:firstRowFirstColumn="0" w:firstRowLastColumn="0" w:lastRowFirstColumn="0" w:lastRowLastColumn="0"/>
            <w:tcW w:w="807" w:type="pct"/>
          </w:tcPr>
          <w:p w14:paraId="11A0451D" w14:textId="06F00535" w:rsidR="007826A8" w:rsidRPr="006F58DF" w:rsidRDefault="7074B31B">
            <w:pPr>
              <w:rPr>
                <w:lang w:val="it-IT"/>
              </w:rPr>
            </w:pPr>
            <w:r w:rsidRPr="5D8F79DB">
              <w:rPr>
                <w:lang w:val="it-IT"/>
              </w:rPr>
              <w:t>21</w:t>
            </w:r>
          </w:p>
        </w:tc>
        <w:tc>
          <w:tcPr>
            <w:tcW w:w="1652" w:type="pct"/>
          </w:tcPr>
          <w:p w14:paraId="4C88222E" w14:textId="7EDA6C5C" w:rsidR="007826A8" w:rsidRPr="006F58DF" w:rsidRDefault="03A138C2">
            <w:pPr>
              <w:cnfStyle w:val="000000000000" w:firstRow="0" w:lastRow="0" w:firstColumn="0" w:lastColumn="0" w:oddVBand="0" w:evenVBand="0" w:oddHBand="0" w:evenHBand="0" w:firstRowFirstColumn="0" w:firstRowLastColumn="0" w:lastRowFirstColumn="0" w:lastRowLastColumn="0"/>
              <w:rPr>
                <w:lang w:val="it-IT"/>
              </w:rPr>
            </w:pPr>
            <w:r w:rsidRPr="38070236">
              <w:rPr>
                <w:lang w:val="it-IT"/>
              </w:rPr>
              <w:t>1S + 1L</w:t>
            </w:r>
          </w:p>
        </w:tc>
        <w:tc>
          <w:tcPr>
            <w:tcW w:w="1509" w:type="pct"/>
          </w:tcPr>
          <w:p w14:paraId="1D9424D7" w14:textId="5FDD51EB" w:rsidR="007826A8" w:rsidRPr="006F58DF" w:rsidRDefault="4461B5B1">
            <w:pPr>
              <w:cnfStyle w:val="000000000000" w:firstRow="0" w:lastRow="0" w:firstColumn="0" w:lastColumn="0" w:oddVBand="0" w:evenVBand="0" w:oddHBand="0" w:evenHBand="0" w:firstRowFirstColumn="0" w:firstRowLastColumn="0" w:lastRowFirstColumn="0" w:lastRowLastColumn="0"/>
              <w:rPr>
                <w:lang w:val="it-IT"/>
              </w:rPr>
            </w:pPr>
            <w:r w:rsidRPr="2E6051C6">
              <w:rPr>
                <w:lang w:val="it-IT"/>
              </w:rPr>
              <w:t>12</w:t>
            </w:r>
          </w:p>
        </w:tc>
        <w:tc>
          <w:tcPr>
            <w:tcW w:w="1032" w:type="pct"/>
          </w:tcPr>
          <w:p w14:paraId="575615AF" w14:textId="7BA0C9B6" w:rsidR="007826A8" w:rsidRPr="006F58DF" w:rsidRDefault="1869688B">
            <w:pPr>
              <w:cnfStyle w:val="000000000000" w:firstRow="0" w:lastRow="0" w:firstColumn="0" w:lastColumn="0" w:oddVBand="0" w:evenVBand="0" w:oddHBand="0" w:evenHBand="0" w:firstRowFirstColumn="0" w:firstRowLastColumn="0" w:lastRowFirstColumn="0" w:lastRowLastColumn="0"/>
              <w:rPr>
                <w:lang w:val="it-IT"/>
              </w:rPr>
            </w:pPr>
            <w:r w:rsidRPr="541669F8">
              <w:rPr>
                <w:lang w:val="it-IT"/>
              </w:rPr>
              <w:t>24</w:t>
            </w:r>
          </w:p>
        </w:tc>
      </w:tr>
      <w:tr w:rsidR="5D8F79DB" w14:paraId="7B19F230" w14:textId="77777777" w:rsidTr="5D8F7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4C41022" w14:textId="0C317217" w:rsidR="7074B31B" w:rsidRDefault="7074B31B" w:rsidP="5D8F79DB">
            <w:pPr>
              <w:rPr>
                <w:lang w:val="it-IT"/>
              </w:rPr>
            </w:pPr>
            <w:r w:rsidRPr="5D8F79DB">
              <w:rPr>
                <w:lang w:val="it-IT"/>
              </w:rPr>
              <w:t>29</w:t>
            </w:r>
          </w:p>
        </w:tc>
        <w:tc>
          <w:tcPr>
            <w:tcW w:w="2835" w:type="dxa"/>
          </w:tcPr>
          <w:p w14:paraId="3FE51CEE" w14:textId="3345428F" w:rsidR="5D8F79DB" w:rsidRDefault="5F89A197" w:rsidP="5D8F79DB">
            <w:pPr>
              <w:cnfStyle w:val="000000100000" w:firstRow="0" w:lastRow="0" w:firstColumn="0" w:lastColumn="0" w:oddVBand="0" w:evenVBand="0" w:oddHBand="1" w:evenHBand="0" w:firstRowFirstColumn="0" w:firstRowLastColumn="0" w:lastRowFirstColumn="0" w:lastRowLastColumn="0"/>
              <w:rPr>
                <w:lang w:val="it-IT"/>
              </w:rPr>
            </w:pPr>
            <w:r w:rsidRPr="287380D4">
              <w:rPr>
                <w:lang w:val="it-IT"/>
              </w:rPr>
              <w:t>70</w:t>
            </w:r>
            <w:r w:rsidR="00B15B22">
              <w:rPr>
                <w:lang w:val="it-IT"/>
              </w:rPr>
              <w:t>.</w:t>
            </w:r>
            <w:r w:rsidRPr="287380D4">
              <w:rPr>
                <w:lang w:val="it-IT"/>
              </w:rPr>
              <w:t>080</w:t>
            </w:r>
            <w:r w:rsidR="33A688A1" w:rsidRPr="287380D4">
              <w:rPr>
                <w:lang w:val="it-IT"/>
              </w:rPr>
              <w:t>L</w:t>
            </w:r>
          </w:p>
        </w:tc>
        <w:tc>
          <w:tcPr>
            <w:tcW w:w="2589" w:type="dxa"/>
          </w:tcPr>
          <w:p w14:paraId="7C24428C" w14:textId="320D3E2E" w:rsidR="5D8F79DB" w:rsidRDefault="59FD1E7E" w:rsidP="5D8F79DB">
            <w:pPr>
              <w:cnfStyle w:val="000000100000" w:firstRow="0" w:lastRow="0" w:firstColumn="0" w:lastColumn="0" w:oddVBand="0" w:evenVBand="0" w:oddHBand="1" w:evenHBand="0" w:firstRowFirstColumn="0" w:firstRowLastColumn="0" w:lastRowFirstColumn="0" w:lastRowLastColumn="0"/>
              <w:rPr>
                <w:lang w:val="it-IT"/>
              </w:rPr>
            </w:pPr>
            <w:r w:rsidRPr="2E6051C6">
              <w:rPr>
                <w:lang w:val="it-IT"/>
              </w:rPr>
              <w:t>180</w:t>
            </w:r>
          </w:p>
        </w:tc>
        <w:tc>
          <w:tcPr>
            <w:tcW w:w="1766" w:type="dxa"/>
          </w:tcPr>
          <w:p w14:paraId="6E87CF4D" w14:textId="2DE73527" w:rsidR="5D8F79DB" w:rsidRDefault="1ED894D1" w:rsidP="5D8F79DB">
            <w:pPr>
              <w:cnfStyle w:val="000000100000" w:firstRow="0" w:lastRow="0" w:firstColumn="0" w:lastColumn="0" w:oddVBand="0" w:evenVBand="0" w:oddHBand="1" w:evenHBand="0" w:firstRowFirstColumn="0" w:firstRowLastColumn="0" w:lastRowFirstColumn="0" w:lastRowLastColumn="0"/>
              <w:rPr>
                <w:lang w:val="it-IT"/>
              </w:rPr>
            </w:pPr>
            <w:r w:rsidRPr="40190F1F">
              <w:rPr>
                <w:lang w:val="it-IT"/>
              </w:rPr>
              <w:t>12</w:t>
            </w:r>
            <w:r w:rsidR="004F0AFD">
              <w:rPr>
                <w:lang w:val="it-IT"/>
              </w:rPr>
              <w:t>.</w:t>
            </w:r>
            <w:r w:rsidRPr="40190F1F">
              <w:rPr>
                <w:lang w:val="it-IT"/>
              </w:rPr>
              <w:t>614</w:t>
            </w:r>
            <w:r w:rsidR="004F0AFD">
              <w:rPr>
                <w:lang w:val="it-IT"/>
              </w:rPr>
              <w:t>.</w:t>
            </w:r>
            <w:r w:rsidRPr="40190F1F">
              <w:rPr>
                <w:lang w:val="it-IT"/>
              </w:rPr>
              <w:t>400</w:t>
            </w:r>
          </w:p>
        </w:tc>
      </w:tr>
      <w:tr w:rsidR="007826A8" w:rsidRPr="006F58DF" w14:paraId="5FD71832" w14:textId="77777777" w:rsidTr="000F26F4">
        <w:trPr>
          <w:trHeight w:val="223"/>
        </w:trPr>
        <w:tc>
          <w:tcPr>
            <w:cnfStyle w:val="001000000000" w:firstRow="0" w:lastRow="0" w:firstColumn="1" w:lastColumn="0" w:oddVBand="0" w:evenVBand="0" w:oddHBand="0" w:evenHBand="0" w:firstRowFirstColumn="0" w:firstRowLastColumn="0" w:lastRowFirstColumn="0" w:lastRowLastColumn="0"/>
            <w:tcW w:w="3968" w:type="pct"/>
            <w:gridSpan w:val="3"/>
            <w:vAlign w:val="bottom"/>
          </w:tcPr>
          <w:p w14:paraId="125A3F9C" w14:textId="77777777" w:rsidR="007826A8" w:rsidRPr="001D0FFD" w:rsidRDefault="007826A8">
            <w:pPr>
              <w:jc w:val="right"/>
              <w:rPr>
                <w:lang w:val="it-IT"/>
              </w:rPr>
            </w:pPr>
            <w:r w:rsidRPr="001D0FFD">
              <w:rPr>
                <w:lang w:val="it-IT"/>
              </w:rPr>
              <w:t xml:space="preserve">Costo operazioni </w:t>
            </w:r>
            <w:r w:rsidRPr="001D0FFD">
              <w:rPr>
                <w:u w:val="single"/>
                <w:lang w:val="it-IT"/>
              </w:rPr>
              <w:t>senza ridondanza</w:t>
            </w:r>
          </w:p>
        </w:tc>
        <w:tc>
          <w:tcPr>
            <w:tcW w:w="1032" w:type="pct"/>
          </w:tcPr>
          <w:p w14:paraId="2B470D54" w14:textId="1A2CD128" w:rsidR="007826A8" w:rsidRPr="001D0FFD" w:rsidRDefault="001239AB">
            <w:pPr>
              <w:cnfStyle w:val="000000000000" w:firstRow="0" w:lastRow="0" w:firstColumn="0" w:lastColumn="0" w:oddVBand="0" w:evenVBand="0" w:oddHBand="0" w:evenHBand="0" w:firstRowFirstColumn="0" w:firstRowLastColumn="0" w:lastRowFirstColumn="0" w:lastRowLastColumn="0"/>
              <w:rPr>
                <w:b/>
                <w:lang w:val="it-IT"/>
              </w:rPr>
            </w:pPr>
            <w:r>
              <w:rPr>
                <w:b/>
                <w:lang w:val="it-IT"/>
              </w:rPr>
              <w:fldChar w:fldCharType="begin"/>
            </w:r>
            <w:r>
              <w:rPr>
                <w:b/>
                <w:lang w:val="it-IT"/>
              </w:rPr>
              <w:instrText xml:space="preserve"> =SUM(ABOVE) </w:instrText>
            </w:r>
            <w:r>
              <w:rPr>
                <w:b/>
                <w:lang w:val="it-IT"/>
              </w:rPr>
              <w:fldChar w:fldCharType="separate"/>
            </w:r>
            <w:r>
              <w:rPr>
                <w:b/>
                <w:noProof/>
                <w:lang w:val="it-IT"/>
              </w:rPr>
              <w:t>12</w:t>
            </w:r>
            <w:r w:rsidR="004F0AFD">
              <w:rPr>
                <w:b/>
                <w:noProof/>
                <w:lang w:val="it-IT"/>
              </w:rPr>
              <w:t>.</w:t>
            </w:r>
            <w:r>
              <w:rPr>
                <w:b/>
                <w:noProof/>
                <w:lang w:val="it-IT"/>
              </w:rPr>
              <w:t>614</w:t>
            </w:r>
            <w:r w:rsidR="004F0AFD">
              <w:rPr>
                <w:b/>
                <w:noProof/>
                <w:lang w:val="it-IT"/>
              </w:rPr>
              <w:t>.</w:t>
            </w:r>
            <w:r>
              <w:rPr>
                <w:b/>
                <w:noProof/>
                <w:lang w:val="it-IT"/>
              </w:rPr>
              <w:t>480,229</w:t>
            </w:r>
            <w:r>
              <w:rPr>
                <w:b/>
                <w:lang w:val="it-IT"/>
              </w:rPr>
              <w:fldChar w:fldCharType="end"/>
            </w:r>
          </w:p>
        </w:tc>
      </w:tr>
    </w:tbl>
    <w:p w14:paraId="59C81758" w14:textId="3588E032" w:rsidR="007826A8" w:rsidRDefault="007826A8" w:rsidP="007826A8">
      <w:pPr>
        <w:jc w:val="right"/>
        <w:rPr>
          <w:lang w:val="it-IT"/>
        </w:rPr>
      </w:pPr>
    </w:p>
    <w:p w14:paraId="3EB755A4" w14:textId="77777777" w:rsidR="00324046" w:rsidRDefault="00324046" w:rsidP="007826A8">
      <w:pPr>
        <w:jc w:val="right"/>
        <w:rPr>
          <w:lang w:val="it-IT"/>
        </w:rPr>
      </w:pPr>
    </w:p>
    <w:tbl>
      <w:tblPr>
        <w:tblStyle w:val="Tabellaelenco3-colore5"/>
        <w:tblW w:w="0" w:type="auto"/>
        <w:tblLook w:val="04A0" w:firstRow="1" w:lastRow="0" w:firstColumn="1" w:lastColumn="0" w:noHBand="0" w:noVBand="1"/>
      </w:tblPr>
      <w:tblGrid>
        <w:gridCol w:w="1440"/>
        <w:gridCol w:w="2876"/>
        <w:gridCol w:w="2625"/>
        <w:gridCol w:w="1689"/>
      </w:tblGrid>
      <w:tr w:rsidR="007826A8" w:rsidRPr="006F58DF" w14:paraId="2E6D88A7" w14:textId="77777777" w:rsidTr="005822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tcPr>
          <w:p w14:paraId="6C347B5C" w14:textId="77777777" w:rsidR="007826A8" w:rsidRPr="006F58DF" w:rsidRDefault="007826A8">
            <w:pPr>
              <w:rPr>
                <w:lang w:val="it-IT"/>
              </w:rPr>
            </w:pPr>
            <w:r w:rsidRPr="006F58DF">
              <w:rPr>
                <w:lang w:val="it-IT"/>
              </w:rPr>
              <w:lastRenderedPageBreak/>
              <w:t>Operazione</w:t>
            </w:r>
          </w:p>
        </w:tc>
        <w:tc>
          <w:tcPr>
            <w:tcW w:w="2876" w:type="dxa"/>
          </w:tcPr>
          <w:p w14:paraId="346D63F2" w14:textId="77777777" w:rsidR="007826A8" w:rsidRPr="006F58DF" w:rsidRDefault="007826A8">
            <w:pPr>
              <w:cnfStyle w:val="100000000000" w:firstRow="1" w:lastRow="0" w:firstColumn="0" w:lastColumn="0" w:oddVBand="0" w:evenVBand="0" w:oddHBand="0" w:evenHBand="0" w:firstRowFirstColumn="0" w:firstRowLastColumn="0" w:lastRowFirstColumn="0" w:lastRowLastColumn="0"/>
              <w:rPr>
                <w:lang w:val="it-IT"/>
              </w:rPr>
            </w:pPr>
            <w:r>
              <w:rPr>
                <w:lang w:val="it-IT"/>
              </w:rPr>
              <w:t>Quantità di operazioni</w:t>
            </w:r>
          </w:p>
        </w:tc>
        <w:tc>
          <w:tcPr>
            <w:tcW w:w="2625" w:type="dxa"/>
          </w:tcPr>
          <w:p w14:paraId="63A00790" w14:textId="77777777" w:rsidR="007826A8" w:rsidRPr="006F58DF" w:rsidRDefault="007826A8">
            <w:pPr>
              <w:cnfStyle w:val="100000000000" w:firstRow="1" w:lastRow="0" w:firstColumn="0" w:lastColumn="0" w:oddVBand="0" w:evenVBand="0" w:oddHBand="0" w:evenHBand="0" w:firstRowFirstColumn="0" w:firstRowLastColumn="0" w:lastRowFirstColumn="0" w:lastRowLastColumn="0"/>
              <w:rPr>
                <w:lang w:val="it-IT"/>
              </w:rPr>
            </w:pPr>
            <w:r w:rsidRPr="006F58DF">
              <w:rPr>
                <w:lang w:val="it-IT"/>
              </w:rPr>
              <w:t>Frequenza</w:t>
            </w:r>
            <w:r>
              <w:rPr>
                <w:lang w:val="it-IT"/>
              </w:rPr>
              <w:t xml:space="preserve"> giornaliera</w:t>
            </w:r>
          </w:p>
        </w:tc>
        <w:tc>
          <w:tcPr>
            <w:tcW w:w="1689" w:type="dxa"/>
          </w:tcPr>
          <w:p w14:paraId="0D4F188D" w14:textId="77777777" w:rsidR="007826A8" w:rsidRPr="006F58DF" w:rsidRDefault="007826A8">
            <w:pPr>
              <w:cnfStyle w:val="100000000000" w:firstRow="1" w:lastRow="0" w:firstColumn="0" w:lastColumn="0" w:oddVBand="0" w:evenVBand="0" w:oddHBand="0" w:evenHBand="0" w:firstRowFirstColumn="0" w:firstRowLastColumn="0" w:lastRowFirstColumn="0" w:lastRowLastColumn="0"/>
              <w:rPr>
                <w:lang w:val="it-IT"/>
              </w:rPr>
            </w:pPr>
            <w:r>
              <w:rPr>
                <w:lang w:val="it-IT"/>
              </w:rPr>
              <w:t>Costo t</w:t>
            </w:r>
            <w:r w:rsidRPr="006F58DF">
              <w:rPr>
                <w:lang w:val="it-IT"/>
              </w:rPr>
              <w:t>otale</w:t>
            </w:r>
          </w:p>
        </w:tc>
      </w:tr>
      <w:tr w:rsidR="00F61A73" w:rsidRPr="006F58DF" w14:paraId="1B328DD9" w14:textId="77777777" w:rsidTr="00582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B2047AF" w14:textId="387CF70F" w:rsidR="00F61A73" w:rsidRPr="006F58DF" w:rsidRDefault="00F61A73" w:rsidP="00F61A73">
            <w:pPr>
              <w:rPr>
                <w:lang w:val="it-IT"/>
              </w:rPr>
            </w:pPr>
            <w:r w:rsidRPr="516FCEBE">
              <w:rPr>
                <w:lang w:val="it-IT"/>
              </w:rPr>
              <w:t>10</w:t>
            </w:r>
          </w:p>
        </w:tc>
        <w:tc>
          <w:tcPr>
            <w:tcW w:w="2876" w:type="dxa"/>
          </w:tcPr>
          <w:p w14:paraId="606AD652" w14:textId="2D1EBE56" w:rsidR="00F61A73" w:rsidRPr="006F58DF" w:rsidRDefault="00F61A73" w:rsidP="00F61A73">
            <w:pPr>
              <w:cnfStyle w:val="000000100000" w:firstRow="0" w:lastRow="0" w:firstColumn="0" w:lastColumn="0" w:oddVBand="0" w:evenVBand="0" w:oddHBand="1" w:evenHBand="0" w:firstRowFirstColumn="0" w:firstRowLastColumn="0" w:lastRowFirstColumn="0" w:lastRowLastColumn="0"/>
              <w:rPr>
                <w:lang w:val="it-IT"/>
              </w:rPr>
            </w:pPr>
            <w:r w:rsidRPr="00274A84">
              <w:rPr>
                <w:lang w:val="it-IT"/>
              </w:rPr>
              <w:t>4,234S + 1L</w:t>
            </w:r>
          </w:p>
        </w:tc>
        <w:tc>
          <w:tcPr>
            <w:tcW w:w="2625" w:type="dxa"/>
          </w:tcPr>
          <w:p w14:paraId="7DACE825" w14:textId="0F78B273" w:rsidR="00F61A73" w:rsidRPr="006F58DF" w:rsidRDefault="00F61A73" w:rsidP="00F61A73">
            <w:pPr>
              <w:cnfStyle w:val="000000100000" w:firstRow="0" w:lastRow="0" w:firstColumn="0" w:lastColumn="0" w:oddVBand="0" w:evenVBand="0" w:oddHBand="1" w:evenHBand="0" w:firstRowFirstColumn="0" w:firstRowLastColumn="0" w:lastRowFirstColumn="0" w:lastRowLastColumn="0"/>
              <w:rPr>
                <w:lang w:val="it-IT"/>
              </w:rPr>
            </w:pPr>
            <w:r w:rsidRPr="290D0B5A">
              <w:rPr>
                <w:lang w:val="it-IT"/>
              </w:rPr>
              <w:t>8</w:t>
            </w:r>
          </w:p>
        </w:tc>
        <w:tc>
          <w:tcPr>
            <w:tcW w:w="1689" w:type="dxa"/>
          </w:tcPr>
          <w:p w14:paraId="6D52C3E8" w14:textId="2462AB03" w:rsidR="00F61A73" w:rsidRPr="006F58DF" w:rsidRDefault="00F61A73" w:rsidP="00F61A73">
            <w:pPr>
              <w:cnfStyle w:val="000000100000" w:firstRow="0" w:lastRow="0" w:firstColumn="0" w:lastColumn="0" w:oddVBand="0" w:evenVBand="0" w:oddHBand="1" w:evenHBand="0" w:firstRowFirstColumn="0" w:firstRowLastColumn="0" w:lastRowFirstColumn="0" w:lastRowLastColumn="0"/>
              <w:rPr>
                <w:lang w:val="it-IT"/>
              </w:rPr>
            </w:pPr>
            <w:r w:rsidRPr="4BE180C4">
              <w:rPr>
                <w:lang w:val="it-IT"/>
              </w:rPr>
              <w:t>41,872</w:t>
            </w:r>
          </w:p>
        </w:tc>
      </w:tr>
      <w:tr w:rsidR="00F51622" w:rsidRPr="006F58DF" w14:paraId="6D9A3D58" w14:textId="77777777" w:rsidTr="005822A8">
        <w:tc>
          <w:tcPr>
            <w:cnfStyle w:val="001000000000" w:firstRow="0" w:lastRow="0" w:firstColumn="1" w:lastColumn="0" w:oddVBand="0" w:evenVBand="0" w:oddHBand="0" w:evenHBand="0" w:firstRowFirstColumn="0" w:firstRowLastColumn="0" w:lastRowFirstColumn="0" w:lastRowLastColumn="0"/>
            <w:tcW w:w="1440" w:type="dxa"/>
          </w:tcPr>
          <w:p w14:paraId="7D788D54" w14:textId="06AED53F" w:rsidR="00F51622" w:rsidRPr="006F58DF" w:rsidRDefault="00F51622" w:rsidP="00F51622">
            <w:pPr>
              <w:rPr>
                <w:lang w:val="it-IT"/>
              </w:rPr>
            </w:pPr>
            <w:r w:rsidRPr="516FCEBE">
              <w:rPr>
                <w:lang w:val="it-IT"/>
              </w:rPr>
              <w:t>12</w:t>
            </w:r>
          </w:p>
        </w:tc>
        <w:tc>
          <w:tcPr>
            <w:tcW w:w="2876" w:type="dxa"/>
          </w:tcPr>
          <w:p w14:paraId="14D2C502" w14:textId="7C37965E" w:rsidR="00F51622" w:rsidRPr="006F58DF" w:rsidRDefault="00F51622" w:rsidP="00F51622">
            <w:pPr>
              <w:cnfStyle w:val="000000000000" w:firstRow="0" w:lastRow="0" w:firstColumn="0" w:lastColumn="0" w:oddVBand="0" w:evenVBand="0" w:oddHBand="0" w:evenHBand="0" w:firstRowFirstColumn="0" w:firstRowLastColumn="0" w:lastRowFirstColumn="0" w:lastRowLastColumn="0"/>
              <w:rPr>
                <w:lang w:val="it-IT"/>
              </w:rPr>
            </w:pPr>
            <w:r w:rsidRPr="3E3E962B">
              <w:rPr>
                <w:lang w:val="it-IT"/>
              </w:rPr>
              <w:t>4S + 1L</w:t>
            </w:r>
          </w:p>
        </w:tc>
        <w:tc>
          <w:tcPr>
            <w:tcW w:w="2625" w:type="dxa"/>
          </w:tcPr>
          <w:p w14:paraId="74DC8A02" w14:textId="7B909519" w:rsidR="00F51622" w:rsidRPr="006F58DF" w:rsidRDefault="00F51622" w:rsidP="00F51622">
            <w:pPr>
              <w:cnfStyle w:val="000000000000" w:firstRow="0" w:lastRow="0" w:firstColumn="0" w:lastColumn="0" w:oddVBand="0" w:evenVBand="0" w:oddHBand="0" w:evenHBand="0" w:firstRowFirstColumn="0" w:firstRowLastColumn="0" w:lastRowFirstColumn="0" w:lastRowLastColumn="0"/>
              <w:rPr>
                <w:lang w:val="it-IT"/>
              </w:rPr>
            </w:pPr>
            <w:r w:rsidRPr="290D0B5A">
              <w:rPr>
                <w:lang w:val="it-IT"/>
              </w:rPr>
              <w:t>1,5</w:t>
            </w:r>
          </w:p>
        </w:tc>
        <w:tc>
          <w:tcPr>
            <w:tcW w:w="1689" w:type="dxa"/>
          </w:tcPr>
          <w:p w14:paraId="4BA755FA" w14:textId="74B4D125" w:rsidR="00F51622" w:rsidRPr="006F58DF" w:rsidRDefault="00F51622" w:rsidP="00F51622">
            <w:pPr>
              <w:cnfStyle w:val="000000000000" w:firstRow="0" w:lastRow="0" w:firstColumn="0" w:lastColumn="0" w:oddVBand="0" w:evenVBand="0" w:oddHBand="0" w:evenHBand="0" w:firstRowFirstColumn="0" w:firstRowLastColumn="0" w:lastRowFirstColumn="0" w:lastRowLastColumn="0"/>
              <w:rPr>
                <w:lang w:val="it-IT"/>
              </w:rPr>
            </w:pPr>
            <w:r w:rsidRPr="088DB92E">
              <w:rPr>
                <w:lang w:val="it-IT"/>
              </w:rPr>
              <w:t>7,5</w:t>
            </w:r>
          </w:p>
        </w:tc>
      </w:tr>
      <w:tr w:rsidR="00F51622" w:rsidRPr="006F58DF" w14:paraId="605B7045" w14:textId="77777777" w:rsidTr="00582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1305DE4" w14:textId="57C87C64" w:rsidR="00F51622" w:rsidRPr="006F58DF" w:rsidRDefault="00F51622" w:rsidP="00F51622">
            <w:pPr>
              <w:rPr>
                <w:lang w:val="it-IT"/>
              </w:rPr>
            </w:pPr>
            <w:r w:rsidRPr="516FCEBE">
              <w:rPr>
                <w:lang w:val="it-IT"/>
              </w:rPr>
              <w:t>16</w:t>
            </w:r>
          </w:p>
        </w:tc>
        <w:tc>
          <w:tcPr>
            <w:tcW w:w="2876" w:type="dxa"/>
          </w:tcPr>
          <w:p w14:paraId="478ED6A9" w14:textId="4158DD39" w:rsidR="00F51622" w:rsidRPr="006F58DF" w:rsidRDefault="00F51622" w:rsidP="00F51622">
            <w:pPr>
              <w:cnfStyle w:val="000000100000" w:firstRow="0" w:lastRow="0" w:firstColumn="0" w:lastColumn="0" w:oddVBand="0" w:evenVBand="0" w:oddHBand="1" w:evenHBand="0" w:firstRowFirstColumn="0" w:firstRowLastColumn="0" w:lastRowFirstColumn="0" w:lastRowLastColumn="0"/>
              <w:rPr>
                <w:lang w:val="it-IT"/>
              </w:rPr>
            </w:pPr>
            <w:r w:rsidRPr="38070236">
              <w:rPr>
                <w:lang w:val="it-IT"/>
              </w:rPr>
              <w:t>1S</w:t>
            </w:r>
          </w:p>
        </w:tc>
        <w:tc>
          <w:tcPr>
            <w:tcW w:w="2625" w:type="dxa"/>
          </w:tcPr>
          <w:p w14:paraId="4DCDDB46" w14:textId="092BA5D5" w:rsidR="00F51622" w:rsidRPr="006F58DF" w:rsidRDefault="00F51622" w:rsidP="00F51622">
            <w:pPr>
              <w:cnfStyle w:val="000000100000" w:firstRow="0" w:lastRow="0" w:firstColumn="0" w:lastColumn="0" w:oddVBand="0" w:evenVBand="0" w:oddHBand="1" w:evenHBand="0" w:firstRowFirstColumn="0" w:firstRowLastColumn="0" w:lastRowFirstColumn="0" w:lastRowLastColumn="0"/>
              <w:rPr>
                <w:lang w:val="it-IT"/>
              </w:rPr>
            </w:pPr>
            <w:r w:rsidRPr="290D0B5A">
              <w:rPr>
                <w:lang w:val="it-IT"/>
              </w:rPr>
              <w:t>6,857</w:t>
            </w:r>
          </w:p>
        </w:tc>
        <w:tc>
          <w:tcPr>
            <w:tcW w:w="1689" w:type="dxa"/>
          </w:tcPr>
          <w:p w14:paraId="6D61EA03" w14:textId="6A8592D9" w:rsidR="00F51622" w:rsidRPr="006F58DF" w:rsidRDefault="00F51622" w:rsidP="00F51622">
            <w:pPr>
              <w:cnfStyle w:val="000000100000" w:firstRow="0" w:lastRow="0" w:firstColumn="0" w:lastColumn="0" w:oddVBand="0" w:evenVBand="0" w:oddHBand="1" w:evenHBand="0" w:firstRowFirstColumn="0" w:firstRowLastColumn="0" w:lastRowFirstColumn="0" w:lastRowLastColumn="0"/>
              <w:rPr>
                <w:lang w:val="it-IT"/>
              </w:rPr>
            </w:pPr>
            <w:r w:rsidRPr="088DB92E">
              <w:rPr>
                <w:lang w:val="it-IT"/>
              </w:rPr>
              <w:t>6,857</w:t>
            </w:r>
          </w:p>
        </w:tc>
      </w:tr>
      <w:tr w:rsidR="00F51622" w:rsidRPr="006F58DF" w14:paraId="0D611CB6" w14:textId="77777777" w:rsidTr="005822A8">
        <w:tc>
          <w:tcPr>
            <w:cnfStyle w:val="001000000000" w:firstRow="0" w:lastRow="0" w:firstColumn="1" w:lastColumn="0" w:oddVBand="0" w:evenVBand="0" w:oddHBand="0" w:evenHBand="0" w:firstRowFirstColumn="0" w:firstRowLastColumn="0" w:lastRowFirstColumn="0" w:lastRowLastColumn="0"/>
            <w:tcW w:w="1440" w:type="dxa"/>
          </w:tcPr>
          <w:p w14:paraId="2EEEF896" w14:textId="215F910F" w:rsidR="00F51622" w:rsidRPr="006F58DF" w:rsidRDefault="00F51622" w:rsidP="00F51622">
            <w:pPr>
              <w:rPr>
                <w:lang w:val="it-IT"/>
              </w:rPr>
            </w:pPr>
            <w:r w:rsidRPr="5D8F79DB">
              <w:rPr>
                <w:lang w:val="it-IT"/>
              </w:rPr>
              <w:t>21</w:t>
            </w:r>
          </w:p>
        </w:tc>
        <w:tc>
          <w:tcPr>
            <w:tcW w:w="2876" w:type="dxa"/>
          </w:tcPr>
          <w:p w14:paraId="20C34D17" w14:textId="6A4CBA73" w:rsidR="00F51622" w:rsidRPr="006F58DF" w:rsidRDefault="00F51622" w:rsidP="00F51622">
            <w:pPr>
              <w:cnfStyle w:val="000000000000" w:firstRow="0" w:lastRow="0" w:firstColumn="0" w:lastColumn="0" w:oddVBand="0" w:evenVBand="0" w:oddHBand="0" w:evenHBand="0" w:firstRowFirstColumn="0" w:firstRowLastColumn="0" w:lastRowFirstColumn="0" w:lastRowLastColumn="0"/>
              <w:rPr>
                <w:lang w:val="it-IT"/>
              </w:rPr>
            </w:pPr>
            <w:r w:rsidRPr="38070236">
              <w:rPr>
                <w:lang w:val="it-IT"/>
              </w:rPr>
              <w:t>1S + 1L</w:t>
            </w:r>
          </w:p>
        </w:tc>
        <w:tc>
          <w:tcPr>
            <w:tcW w:w="2625" w:type="dxa"/>
          </w:tcPr>
          <w:p w14:paraId="7F71207A" w14:textId="1C99AAFE" w:rsidR="00F51622" w:rsidRPr="006F58DF" w:rsidRDefault="00F51622" w:rsidP="00F51622">
            <w:pPr>
              <w:cnfStyle w:val="000000000000" w:firstRow="0" w:lastRow="0" w:firstColumn="0" w:lastColumn="0" w:oddVBand="0" w:evenVBand="0" w:oddHBand="0" w:evenHBand="0" w:firstRowFirstColumn="0" w:firstRowLastColumn="0" w:lastRowFirstColumn="0" w:lastRowLastColumn="0"/>
              <w:rPr>
                <w:lang w:val="it-IT"/>
              </w:rPr>
            </w:pPr>
            <w:r w:rsidRPr="2E6051C6">
              <w:rPr>
                <w:lang w:val="it-IT"/>
              </w:rPr>
              <w:t>12</w:t>
            </w:r>
          </w:p>
        </w:tc>
        <w:tc>
          <w:tcPr>
            <w:tcW w:w="1689" w:type="dxa"/>
          </w:tcPr>
          <w:p w14:paraId="31F7E035" w14:textId="4E418440" w:rsidR="00F51622" w:rsidRPr="006F58DF" w:rsidRDefault="00F51622" w:rsidP="00F51622">
            <w:pPr>
              <w:cnfStyle w:val="000000000000" w:firstRow="0" w:lastRow="0" w:firstColumn="0" w:lastColumn="0" w:oddVBand="0" w:evenVBand="0" w:oddHBand="0" w:evenHBand="0" w:firstRowFirstColumn="0" w:firstRowLastColumn="0" w:lastRowFirstColumn="0" w:lastRowLastColumn="0"/>
              <w:rPr>
                <w:lang w:val="it-IT"/>
              </w:rPr>
            </w:pPr>
            <w:r w:rsidRPr="541669F8">
              <w:rPr>
                <w:lang w:val="it-IT"/>
              </w:rPr>
              <w:t>24</w:t>
            </w:r>
          </w:p>
        </w:tc>
      </w:tr>
      <w:tr w:rsidR="7201D2B2" w14:paraId="62A95345" w14:textId="77777777" w:rsidTr="7201D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B9BCB75" w14:textId="73CC6537" w:rsidR="38D18D8C" w:rsidRDefault="7338F3DB" w:rsidP="7201D2B2">
            <w:pPr>
              <w:rPr>
                <w:lang w:val="it-IT"/>
              </w:rPr>
            </w:pPr>
            <w:r w:rsidRPr="375D0627">
              <w:rPr>
                <w:lang w:val="it-IT"/>
              </w:rPr>
              <w:t>2</w:t>
            </w:r>
            <w:r w:rsidR="38D18D8C" w:rsidRPr="375D0627">
              <w:rPr>
                <w:lang w:val="it-IT"/>
              </w:rPr>
              <w:t>9</w:t>
            </w:r>
          </w:p>
        </w:tc>
        <w:tc>
          <w:tcPr>
            <w:tcW w:w="2876" w:type="dxa"/>
          </w:tcPr>
          <w:p w14:paraId="1E38F4B2" w14:textId="49BE36AF" w:rsidR="7201D2B2" w:rsidRDefault="45CB0D42" w:rsidP="7201D2B2">
            <w:pPr>
              <w:cnfStyle w:val="000000100000" w:firstRow="0" w:lastRow="0" w:firstColumn="0" w:lastColumn="0" w:oddVBand="0" w:evenVBand="0" w:oddHBand="1" w:evenHBand="0" w:firstRowFirstColumn="0" w:firstRowLastColumn="0" w:lastRowFirstColumn="0" w:lastRowLastColumn="0"/>
              <w:rPr>
                <w:lang w:val="it-IT"/>
              </w:rPr>
            </w:pPr>
            <w:r w:rsidRPr="6466A2CE">
              <w:rPr>
                <w:lang w:val="it-IT"/>
              </w:rPr>
              <w:t>58</w:t>
            </w:r>
            <w:r w:rsidR="005629AB">
              <w:rPr>
                <w:lang w:val="it-IT"/>
              </w:rPr>
              <w:t>.</w:t>
            </w:r>
            <w:r w:rsidRPr="6466A2CE">
              <w:rPr>
                <w:lang w:val="it-IT"/>
              </w:rPr>
              <w:t>400</w:t>
            </w:r>
            <w:r w:rsidR="38D18D8C" w:rsidRPr="6466A2CE">
              <w:rPr>
                <w:lang w:val="it-IT"/>
              </w:rPr>
              <w:t>L</w:t>
            </w:r>
          </w:p>
        </w:tc>
        <w:tc>
          <w:tcPr>
            <w:tcW w:w="2625" w:type="dxa"/>
          </w:tcPr>
          <w:p w14:paraId="5C3C18BC" w14:textId="1E139D9A" w:rsidR="7201D2B2" w:rsidRDefault="38D18D8C" w:rsidP="7201D2B2">
            <w:pPr>
              <w:cnfStyle w:val="000000100000" w:firstRow="0" w:lastRow="0" w:firstColumn="0" w:lastColumn="0" w:oddVBand="0" w:evenVBand="0" w:oddHBand="1" w:evenHBand="0" w:firstRowFirstColumn="0" w:firstRowLastColumn="0" w:lastRowFirstColumn="0" w:lastRowLastColumn="0"/>
              <w:rPr>
                <w:lang w:val="it-IT"/>
              </w:rPr>
            </w:pPr>
            <w:r w:rsidRPr="7E560335">
              <w:rPr>
                <w:lang w:val="it-IT"/>
              </w:rPr>
              <w:t>180</w:t>
            </w:r>
          </w:p>
        </w:tc>
        <w:tc>
          <w:tcPr>
            <w:tcW w:w="1689" w:type="dxa"/>
          </w:tcPr>
          <w:p w14:paraId="630CAF38" w14:textId="445DD5E2" w:rsidR="7201D2B2" w:rsidRDefault="38D18D8C" w:rsidP="7201D2B2">
            <w:pPr>
              <w:cnfStyle w:val="000000100000" w:firstRow="0" w:lastRow="0" w:firstColumn="0" w:lastColumn="0" w:oddVBand="0" w:evenVBand="0" w:oddHBand="1" w:evenHBand="0" w:firstRowFirstColumn="0" w:firstRowLastColumn="0" w:lastRowFirstColumn="0" w:lastRowLastColumn="0"/>
              <w:rPr>
                <w:lang w:val="it-IT"/>
              </w:rPr>
            </w:pPr>
            <w:r w:rsidRPr="7E560335">
              <w:rPr>
                <w:lang w:val="it-IT"/>
              </w:rPr>
              <w:t>10</w:t>
            </w:r>
            <w:r w:rsidR="00801066">
              <w:rPr>
                <w:lang w:val="it-IT"/>
              </w:rPr>
              <w:t>.</w:t>
            </w:r>
            <w:r w:rsidRPr="7E560335">
              <w:rPr>
                <w:lang w:val="it-IT"/>
              </w:rPr>
              <w:t>512</w:t>
            </w:r>
            <w:r w:rsidR="00801066">
              <w:rPr>
                <w:lang w:val="it-IT"/>
              </w:rPr>
              <w:t>.</w:t>
            </w:r>
            <w:r w:rsidRPr="7E560335">
              <w:rPr>
                <w:lang w:val="it-IT"/>
              </w:rPr>
              <w:t>000</w:t>
            </w:r>
          </w:p>
        </w:tc>
      </w:tr>
      <w:tr w:rsidR="00F51622" w:rsidRPr="006F58DF" w14:paraId="2E49AC24" w14:textId="77777777" w:rsidTr="005822A8">
        <w:tc>
          <w:tcPr>
            <w:cnfStyle w:val="001000000000" w:firstRow="0" w:lastRow="0" w:firstColumn="1" w:lastColumn="0" w:oddVBand="0" w:evenVBand="0" w:oddHBand="0" w:evenHBand="0" w:firstRowFirstColumn="0" w:firstRowLastColumn="0" w:lastRowFirstColumn="0" w:lastRowLastColumn="0"/>
            <w:tcW w:w="6941" w:type="dxa"/>
            <w:gridSpan w:val="3"/>
          </w:tcPr>
          <w:p w14:paraId="61972238" w14:textId="07F1E0E3" w:rsidR="00F51622" w:rsidRPr="001D0FFD" w:rsidRDefault="00F51622" w:rsidP="00F51622">
            <w:pPr>
              <w:jc w:val="right"/>
              <w:rPr>
                <w:lang w:val="it-IT"/>
              </w:rPr>
            </w:pPr>
            <w:r>
              <w:rPr>
                <w:lang w:val="it-IT"/>
              </w:rPr>
              <w:t xml:space="preserve">Costo operazioni </w:t>
            </w:r>
            <w:r w:rsidRPr="00F90D38">
              <w:rPr>
                <w:u w:val="single"/>
                <w:lang w:val="it-IT"/>
              </w:rPr>
              <w:t>con ridondanza</w:t>
            </w:r>
          </w:p>
        </w:tc>
        <w:tc>
          <w:tcPr>
            <w:tcW w:w="1689" w:type="dxa"/>
          </w:tcPr>
          <w:p w14:paraId="7E08AFB5" w14:textId="0AD69B3C" w:rsidR="00F51622" w:rsidRPr="001D0FFD" w:rsidRDefault="00801066" w:rsidP="00F51622">
            <w:pPr>
              <w:cnfStyle w:val="000000000000" w:firstRow="0" w:lastRow="0" w:firstColumn="0" w:lastColumn="0" w:oddVBand="0" w:evenVBand="0" w:oddHBand="0" w:evenHBand="0" w:firstRowFirstColumn="0" w:firstRowLastColumn="0" w:lastRowFirstColumn="0" w:lastRowLastColumn="0"/>
              <w:rPr>
                <w:b/>
                <w:bCs/>
                <w:lang w:val="it-IT"/>
              </w:rPr>
            </w:pPr>
            <w:r>
              <w:rPr>
                <w:b/>
                <w:bCs/>
                <w:lang w:val="it-IT"/>
              </w:rPr>
              <w:fldChar w:fldCharType="begin"/>
            </w:r>
            <w:r>
              <w:rPr>
                <w:b/>
                <w:bCs/>
                <w:lang w:val="it-IT"/>
              </w:rPr>
              <w:instrText xml:space="preserve"> =SUM(ABOVE) </w:instrText>
            </w:r>
            <w:r>
              <w:rPr>
                <w:b/>
                <w:bCs/>
                <w:lang w:val="it-IT"/>
              </w:rPr>
              <w:fldChar w:fldCharType="separate"/>
            </w:r>
            <w:r>
              <w:rPr>
                <w:b/>
                <w:bCs/>
                <w:noProof/>
                <w:lang w:val="it-IT"/>
              </w:rPr>
              <w:t>10.512.080,229</w:t>
            </w:r>
            <w:r>
              <w:rPr>
                <w:b/>
                <w:bCs/>
                <w:lang w:val="it-IT"/>
              </w:rPr>
              <w:fldChar w:fldCharType="end"/>
            </w:r>
          </w:p>
        </w:tc>
      </w:tr>
    </w:tbl>
    <w:p w14:paraId="3B0D6F1E" w14:textId="77777777" w:rsidR="00A6763D" w:rsidRDefault="00A6763D">
      <w:pPr>
        <w:rPr>
          <w:lang w:val="it-IT"/>
        </w:rPr>
      </w:pPr>
    </w:p>
    <w:p w14:paraId="0F3576EC" w14:textId="0594DDCB" w:rsidR="00801066" w:rsidRDefault="44789393">
      <w:pPr>
        <w:rPr>
          <w:lang w:val="it-IT"/>
        </w:rPr>
      </w:pPr>
      <w:r w:rsidRPr="5B82ACA6">
        <w:rPr>
          <w:lang w:val="it-IT"/>
        </w:rPr>
        <w:t xml:space="preserve">Quindi optiamo per la ridondanza e </w:t>
      </w:r>
      <w:r w:rsidR="006F31A2">
        <w:rPr>
          <w:lang w:val="it-IT"/>
        </w:rPr>
        <w:t>manteniamo</w:t>
      </w:r>
      <w:r w:rsidRPr="5B82ACA6">
        <w:rPr>
          <w:lang w:val="it-IT"/>
        </w:rPr>
        <w:t xml:space="preserve"> l’attributo “</w:t>
      </w:r>
      <w:r w:rsidRPr="00410B8E">
        <w:rPr>
          <w:i/>
          <w:lang w:val="it-IT"/>
        </w:rPr>
        <w:t>proprietario</w:t>
      </w:r>
      <w:r w:rsidRPr="5B82ACA6">
        <w:rPr>
          <w:lang w:val="it-IT"/>
        </w:rPr>
        <w:t xml:space="preserve">” nell’entità </w:t>
      </w:r>
      <w:r w:rsidRPr="00410B8E">
        <w:rPr>
          <w:i/>
          <w:lang w:val="it-IT"/>
        </w:rPr>
        <w:t>File multimediale</w:t>
      </w:r>
      <w:r w:rsidRPr="5B82ACA6">
        <w:rPr>
          <w:lang w:val="it-IT"/>
        </w:rPr>
        <w:t xml:space="preserve">. </w:t>
      </w:r>
    </w:p>
    <w:p w14:paraId="7DF72947" w14:textId="3A6D06CD" w:rsidR="007826A8" w:rsidRDefault="0009025E">
      <w:pPr>
        <w:rPr>
          <w:lang w:val="it-IT"/>
        </w:rPr>
      </w:pPr>
      <w:r w:rsidRPr="002F094F">
        <w:rPr>
          <w:noProof/>
          <w:lang w:val="it-IT"/>
        </w:rPr>
        <w:drawing>
          <wp:anchor distT="0" distB="0" distL="114300" distR="114300" simplePos="0" relativeHeight="251658249" behindDoc="0" locked="0" layoutInCell="1" allowOverlap="1" wp14:anchorId="5565A5A1" wp14:editId="2B76D396">
            <wp:simplePos x="0" y="0"/>
            <wp:positionH relativeFrom="margin">
              <wp:posOffset>1776730</wp:posOffset>
            </wp:positionH>
            <wp:positionV relativeFrom="paragraph">
              <wp:posOffset>218440</wp:posOffset>
            </wp:positionV>
            <wp:extent cx="1944370" cy="1218565"/>
            <wp:effectExtent l="0" t="0" r="0" b="63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3">
                      <a:extLst>
                        <a:ext uri="{28A0092B-C50C-407E-A947-70E740481C1C}">
                          <a14:useLocalDpi xmlns:a14="http://schemas.microsoft.com/office/drawing/2010/main" val="0"/>
                        </a:ext>
                      </a:extLst>
                    </a:blip>
                    <a:stretch>
                      <a:fillRect/>
                    </a:stretch>
                  </pic:blipFill>
                  <pic:spPr>
                    <a:xfrm>
                      <a:off x="0" y="0"/>
                      <a:ext cx="1944370" cy="1218565"/>
                    </a:xfrm>
                    <a:prstGeom prst="rect">
                      <a:avLst/>
                    </a:prstGeom>
                  </pic:spPr>
                </pic:pic>
              </a:graphicData>
            </a:graphic>
            <wp14:sizeRelH relativeFrom="margin">
              <wp14:pctWidth>0</wp14:pctWidth>
            </wp14:sizeRelH>
            <wp14:sizeRelV relativeFrom="margin">
              <wp14:pctHeight>0</wp14:pctHeight>
            </wp14:sizeRelV>
          </wp:anchor>
        </w:drawing>
      </w:r>
      <w:r w:rsidR="007826A8">
        <w:rPr>
          <w:lang w:val="it-IT"/>
        </w:rPr>
        <w:br w:type="page"/>
      </w:r>
    </w:p>
    <w:p w14:paraId="64833700" w14:textId="44CFD508" w:rsidR="00217251" w:rsidRPr="00A75D00" w:rsidRDefault="7D40C84A" w:rsidP="00525CF0">
      <w:pPr>
        <w:jc w:val="center"/>
        <w:rPr>
          <w:lang w:val="it-IT"/>
        </w:rPr>
      </w:pPr>
      <w:r>
        <w:rPr>
          <w:noProof/>
        </w:rPr>
        <w:lastRenderedPageBreak/>
        <w:drawing>
          <wp:inline distT="0" distB="0" distL="0" distR="0" wp14:anchorId="3E9BD2EF" wp14:editId="558BB5ED">
            <wp:extent cx="7130688" cy="6018471"/>
            <wp:effectExtent l="381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34">
                      <a:extLst>
                        <a:ext uri="{28A0092B-C50C-407E-A947-70E740481C1C}">
                          <a14:useLocalDpi xmlns:a14="http://schemas.microsoft.com/office/drawing/2010/main" val="0"/>
                        </a:ext>
                      </a:extLst>
                    </a:blip>
                    <a:stretch>
                      <a:fillRect/>
                    </a:stretch>
                  </pic:blipFill>
                  <pic:spPr>
                    <a:xfrm rot="16200000">
                      <a:off x="0" y="0"/>
                      <a:ext cx="7130688" cy="6018471"/>
                    </a:xfrm>
                    <a:prstGeom prst="rect">
                      <a:avLst/>
                    </a:prstGeom>
                  </pic:spPr>
                </pic:pic>
              </a:graphicData>
            </a:graphic>
          </wp:inline>
        </w:drawing>
      </w:r>
    </w:p>
    <w:p w14:paraId="224E7E90" w14:textId="5BFEAB02" w:rsidR="0059766D" w:rsidRDefault="0059766D">
      <w:pPr>
        <w:rPr>
          <w:rFonts w:asciiTheme="majorHAnsi" w:eastAsiaTheme="majorEastAsia" w:hAnsiTheme="majorHAnsi" w:cstheme="majorBidi"/>
          <w:color w:val="3F251D" w:themeColor="accent1"/>
          <w:szCs w:val="22"/>
          <w:u w:val="single"/>
          <w:lang w:val="it-IT"/>
        </w:rPr>
      </w:pPr>
      <w:r>
        <w:rPr>
          <w:lang w:val="it-IT"/>
        </w:rPr>
        <w:br w:type="page"/>
      </w:r>
    </w:p>
    <w:p w14:paraId="7BD42AE9" w14:textId="36DA25E2" w:rsidR="005E3886" w:rsidRDefault="00272AC5" w:rsidP="002D3258">
      <w:pPr>
        <w:pStyle w:val="Titolo3"/>
        <w:jc w:val="both"/>
        <w:rPr>
          <w:lang w:val="it-IT"/>
        </w:rPr>
      </w:pPr>
      <w:bookmarkStart w:id="75" w:name="_Toc121995251"/>
      <w:r>
        <w:rPr>
          <w:lang w:val="it-IT"/>
        </w:rPr>
        <w:lastRenderedPageBreak/>
        <w:t>Eliminazione delle gerarchie</w:t>
      </w:r>
      <w:bookmarkEnd w:id="75"/>
      <w:r w:rsidR="3DD99C44" w:rsidRPr="143AF984">
        <w:rPr>
          <w:lang w:val="it-IT"/>
        </w:rPr>
        <w:t xml:space="preserve"> </w:t>
      </w:r>
    </w:p>
    <w:p w14:paraId="06BBAEBE" w14:textId="0555DD4B" w:rsidR="005F1292" w:rsidRDefault="00693B8D" w:rsidP="002D3258">
      <w:pPr>
        <w:jc w:val="both"/>
        <w:rPr>
          <w:lang w:val="it-IT"/>
        </w:rPr>
      </w:pPr>
      <w:r>
        <w:rPr>
          <w:lang w:val="it-IT"/>
        </w:rPr>
        <w:t>Per giungere ad una versione definitiva</w:t>
      </w:r>
      <w:r w:rsidR="005F1292">
        <w:rPr>
          <w:lang w:val="it-IT"/>
        </w:rPr>
        <w:t xml:space="preserve"> dello sche</w:t>
      </w:r>
      <w:r w:rsidR="001A51C3">
        <w:rPr>
          <w:lang w:val="it-IT"/>
        </w:rPr>
        <w:t xml:space="preserve">ma E-R </w:t>
      </w:r>
      <w:r w:rsidR="00085972">
        <w:rPr>
          <w:lang w:val="it-IT"/>
        </w:rPr>
        <w:t xml:space="preserve">abbiamo effettuato le seguenti scelte </w:t>
      </w:r>
      <w:r w:rsidR="0018722B">
        <w:rPr>
          <w:lang w:val="it-IT"/>
        </w:rPr>
        <w:t>riguardo</w:t>
      </w:r>
      <w:r w:rsidR="002D19A6">
        <w:rPr>
          <w:lang w:val="it-IT"/>
        </w:rPr>
        <w:t xml:space="preserve"> alle</w:t>
      </w:r>
      <w:r w:rsidR="00085972">
        <w:rPr>
          <w:lang w:val="it-IT"/>
        </w:rPr>
        <w:t xml:space="preserve"> gerarchie</w:t>
      </w:r>
      <w:r w:rsidR="001A51C3">
        <w:rPr>
          <w:lang w:val="it-IT"/>
        </w:rPr>
        <w:t>:</w:t>
      </w:r>
    </w:p>
    <w:p w14:paraId="2D49D075" w14:textId="21283F77" w:rsidR="00E17778" w:rsidRDefault="00E17778" w:rsidP="00252B96">
      <w:pPr>
        <w:pStyle w:val="Paragrafoelenco"/>
        <w:numPr>
          <w:ilvl w:val="0"/>
          <w:numId w:val="42"/>
        </w:numPr>
        <w:jc w:val="both"/>
        <w:rPr>
          <w:lang w:val="it-IT"/>
        </w:rPr>
      </w:pPr>
      <w:r>
        <w:rPr>
          <w:lang w:val="it-IT"/>
        </w:rPr>
        <w:t>per l’entità “</w:t>
      </w:r>
      <w:r w:rsidRPr="00744F11">
        <w:rPr>
          <w:i/>
          <w:iCs/>
          <w:lang w:val="it-IT"/>
        </w:rPr>
        <w:t>Utente</w:t>
      </w:r>
      <w:r>
        <w:rPr>
          <w:lang w:val="it-IT"/>
        </w:rPr>
        <w:t xml:space="preserve">” si è scelto di </w:t>
      </w:r>
      <w:r w:rsidR="007043E7">
        <w:rPr>
          <w:lang w:val="it-IT"/>
        </w:rPr>
        <w:t xml:space="preserve">non accorpare le entità figlie </w:t>
      </w:r>
      <w:r w:rsidR="00F676BC">
        <w:rPr>
          <w:lang w:val="it-IT"/>
        </w:rPr>
        <w:t>“</w:t>
      </w:r>
      <w:r w:rsidR="00F676BC" w:rsidRPr="00744F11">
        <w:rPr>
          <w:i/>
          <w:iCs/>
          <w:lang w:val="it-IT"/>
        </w:rPr>
        <w:t>Fact checker</w:t>
      </w:r>
      <w:r w:rsidR="00F676BC">
        <w:rPr>
          <w:lang w:val="it-IT"/>
        </w:rPr>
        <w:t>”</w:t>
      </w:r>
      <w:r w:rsidR="00744F11">
        <w:rPr>
          <w:lang w:val="it-IT"/>
        </w:rPr>
        <w:t xml:space="preserve"> e “</w:t>
      </w:r>
      <w:r w:rsidR="00744F11" w:rsidRPr="00744F11">
        <w:rPr>
          <w:i/>
          <w:iCs/>
          <w:lang w:val="it-IT"/>
        </w:rPr>
        <w:t>Utente</w:t>
      </w:r>
      <w:r w:rsidR="00075C1F">
        <w:rPr>
          <w:i/>
          <w:iCs/>
          <w:lang w:val="it-IT"/>
        </w:rPr>
        <w:t xml:space="preserve"> piattaforma</w:t>
      </w:r>
      <w:r w:rsidR="00744F11">
        <w:rPr>
          <w:lang w:val="it-IT"/>
        </w:rPr>
        <w:t xml:space="preserve">” </w:t>
      </w:r>
      <w:r w:rsidR="007043E7">
        <w:rPr>
          <w:lang w:val="it-IT"/>
        </w:rPr>
        <w:t>all’entità padre</w:t>
      </w:r>
      <w:r w:rsidR="00AD1340">
        <w:rPr>
          <w:lang w:val="it-IT"/>
        </w:rPr>
        <w:t>, poiché</w:t>
      </w:r>
      <w:r w:rsidR="00F50590">
        <w:rPr>
          <w:lang w:val="it-IT"/>
        </w:rPr>
        <w:t xml:space="preserve"> erano molti gli attributi particolari caratterizzanti le entità figlie.</w:t>
      </w:r>
      <w:r w:rsidR="00E601E5">
        <w:rPr>
          <w:lang w:val="it-IT"/>
        </w:rPr>
        <w:t xml:space="preserve"> Questa soluzione avrebbe creato una tabella con un numero eccessivo di valori “NULL”</w:t>
      </w:r>
      <w:r w:rsidR="00116A6E">
        <w:rPr>
          <w:lang w:val="it-IT"/>
        </w:rPr>
        <w:t xml:space="preserve"> – con un conseguente speco di memoria </w:t>
      </w:r>
      <w:r w:rsidR="00E71F6D">
        <w:rPr>
          <w:lang w:val="it-IT"/>
        </w:rPr>
        <w:t xml:space="preserve">– che non avrebbe giustificato </w:t>
      </w:r>
      <w:r w:rsidR="00954822">
        <w:rPr>
          <w:lang w:val="it-IT"/>
        </w:rPr>
        <w:t>i</w:t>
      </w:r>
      <w:r w:rsidR="00E71F6D">
        <w:rPr>
          <w:lang w:val="it-IT"/>
        </w:rPr>
        <w:t xml:space="preserve"> minori numero di accessi necessari per</w:t>
      </w:r>
      <w:r w:rsidR="00DC1A24">
        <w:rPr>
          <w:lang w:val="it-IT"/>
        </w:rPr>
        <w:t xml:space="preserve"> poter raggiungere gli attributi desiderati.</w:t>
      </w:r>
    </w:p>
    <w:p w14:paraId="07E20A8B" w14:textId="77777777" w:rsidR="006B2497" w:rsidRPr="00E17778" w:rsidRDefault="006B2497" w:rsidP="006B2497">
      <w:pPr>
        <w:pStyle w:val="Paragrafoelenco"/>
        <w:ind w:left="360"/>
        <w:jc w:val="both"/>
        <w:rPr>
          <w:lang w:val="it-IT"/>
        </w:rPr>
      </w:pPr>
    </w:p>
    <w:p w14:paraId="5960BFCC" w14:textId="7444A8FB" w:rsidR="00455214" w:rsidRDefault="0018722B" w:rsidP="00252B96">
      <w:pPr>
        <w:pStyle w:val="Paragrafoelenco"/>
        <w:numPr>
          <w:ilvl w:val="0"/>
          <w:numId w:val="42"/>
        </w:numPr>
        <w:jc w:val="both"/>
        <w:rPr>
          <w:lang w:val="it-IT"/>
        </w:rPr>
      </w:pPr>
      <w:r>
        <w:rPr>
          <w:lang w:val="it-IT"/>
        </w:rPr>
        <w:t>per l’entità</w:t>
      </w:r>
      <w:r w:rsidR="00C10D40">
        <w:rPr>
          <w:lang w:val="it-IT"/>
        </w:rPr>
        <w:t xml:space="preserve"> “</w:t>
      </w:r>
      <w:r w:rsidR="00C10D40" w:rsidRPr="00C10D40">
        <w:rPr>
          <w:i/>
          <w:iCs/>
          <w:lang w:val="it-IT"/>
        </w:rPr>
        <w:t>Segnalazione</w:t>
      </w:r>
      <w:r w:rsidR="00C10D40">
        <w:rPr>
          <w:lang w:val="it-IT"/>
        </w:rPr>
        <w:t>” si è scelto di eliminare le entità figlie “</w:t>
      </w:r>
      <w:r w:rsidR="00C10D40" w:rsidRPr="00C10D40">
        <w:rPr>
          <w:i/>
          <w:iCs/>
          <w:lang w:val="it-IT"/>
        </w:rPr>
        <w:t>Segnalazione evento</w:t>
      </w:r>
      <w:r w:rsidR="00C10D40">
        <w:rPr>
          <w:lang w:val="it-IT"/>
        </w:rPr>
        <w:t>” e “</w:t>
      </w:r>
      <w:r w:rsidR="00C10D40" w:rsidRPr="00C10D40">
        <w:rPr>
          <w:i/>
          <w:iCs/>
          <w:lang w:val="it-IT"/>
        </w:rPr>
        <w:t>Segnalazione post</w:t>
      </w:r>
      <w:r w:rsidR="00C10D40">
        <w:rPr>
          <w:lang w:val="it-IT"/>
        </w:rPr>
        <w:t>”</w:t>
      </w:r>
      <w:r w:rsidR="00455214">
        <w:rPr>
          <w:lang w:val="it-IT"/>
        </w:rPr>
        <w:t>, e di accorpare i rispettivi attributi</w:t>
      </w:r>
      <w:r w:rsidR="003B0F01">
        <w:rPr>
          <w:lang w:val="it-IT"/>
        </w:rPr>
        <w:t xml:space="preserve"> direttamente</w:t>
      </w:r>
      <w:r w:rsidR="00455214">
        <w:rPr>
          <w:lang w:val="it-IT"/>
        </w:rPr>
        <w:t xml:space="preserve"> nell’entità padre.</w:t>
      </w:r>
      <w:r w:rsidR="002E1612">
        <w:rPr>
          <w:lang w:val="it-IT"/>
        </w:rPr>
        <w:t xml:space="preserve"> </w:t>
      </w:r>
      <w:r w:rsidR="00FB6A10" w:rsidRPr="002E1612">
        <w:rPr>
          <w:lang w:val="it-IT"/>
        </w:rPr>
        <w:t>La scelta è stata supportata da</w:t>
      </w:r>
      <w:r w:rsidR="00D1647D" w:rsidRPr="002E1612">
        <w:rPr>
          <w:lang w:val="it-IT"/>
        </w:rPr>
        <w:t>l</w:t>
      </w:r>
      <w:r w:rsidR="00FB6A10" w:rsidRPr="002E1612">
        <w:rPr>
          <w:lang w:val="it-IT"/>
        </w:rPr>
        <w:t xml:space="preserve"> fatto che</w:t>
      </w:r>
      <w:r w:rsidR="00D1647D" w:rsidRPr="002E1612">
        <w:rPr>
          <w:lang w:val="it-IT"/>
        </w:rPr>
        <w:t xml:space="preserve"> le entità figlie erano caratterizzate da un </w:t>
      </w:r>
      <w:r w:rsidR="001871D2" w:rsidRPr="002E1612">
        <w:rPr>
          <w:lang w:val="it-IT"/>
        </w:rPr>
        <w:t xml:space="preserve">solo </w:t>
      </w:r>
      <w:r w:rsidR="00D1647D" w:rsidRPr="002E1612">
        <w:rPr>
          <w:lang w:val="it-IT"/>
        </w:rPr>
        <w:t>attributo ciascuna</w:t>
      </w:r>
      <w:r w:rsidR="002E4452" w:rsidRPr="002E1612">
        <w:rPr>
          <w:lang w:val="it-IT"/>
        </w:rPr>
        <w:t xml:space="preserve">, portando così ad un eccessivo numero di accessi </w:t>
      </w:r>
      <w:r w:rsidR="0035604B" w:rsidRPr="002E1612">
        <w:rPr>
          <w:lang w:val="it-IT"/>
        </w:rPr>
        <w:t xml:space="preserve">che non avrebbe </w:t>
      </w:r>
      <w:r w:rsidR="00C76869" w:rsidRPr="002E1612">
        <w:rPr>
          <w:lang w:val="it-IT"/>
        </w:rPr>
        <w:t xml:space="preserve">in alcun modo </w:t>
      </w:r>
      <w:r w:rsidR="0035604B" w:rsidRPr="002E1612">
        <w:rPr>
          <w:lang w:val="it-IT"/>
        </w:rPr>
        <w:t>compensato il risparmio in termini di memoria.</w:t>
      </w:r>
    </w:p>
    <w:p w14:paraId="4E30613C" w14:textId="031339CD" w:rsidR="005A1D95" w:rsidRPr="006B2497" w:rsidRDefault="00B10D64" w:rsidP="006B2497">
      <w:pPr>
        <w:jc w:val="both"/>
        <w:rPr>
          <w:lang w:val="it-IT"/>
        </w:rPr>
      </w:pPr>
      <w:r>
        <w:rPr>
          <w:lang w:val="it-IT"/>
        </w:rPr>
        <w:t xml:space="preserve">L’eliminazione della generalizzazione dell’entità “Segnalazione” ci impone </w:t>
      </w:r>
      <w:r w:rsidR="008C3296">
        <w:rPr>
          <w:lang w:val="it-IT"/>
        </w:rPr>
        <w:t>di aggiungere una regola di vincolo</w:t>
      </w:r>
      <w:r w:rsidR="003077BE">
        <w:rPr>
          <w:lang w:val="it-IT"/>
        </w:rPr>
        <w:t xml:space="preserve"> che, se non specificat</w:t>
      </w:r>
      <w:r w:rsidR="009B12C8">
        <w:rPr>
          <w:lang w:val="it-IT"/>
        </w:rPr>
        <w:t>a</w:t>
      </w:r>
      <w:r w:rsidR="003077BE">
        <w:rPr>
          <w:lang w:val="it-IT"/>
        </w:rPr>
        <w:t xml:space="preserve">, </w:t>
      </w:r>
      <w:r w:rsidR="009B12C8">
        <w:rPr>
          <w:lang w:val="it-IT"/>
        </w:rPr>
        <w:t>potrebbe</w:t>
      </w:r>
      <w:r w:rsidR="00B70B4E">
        <w:rPr>
          <w:lang w:val="it-IT"/>
        </w:rPr>
        <w:t xml:space="preserve"> portare ad errori logici grossolani e gravi.</w:t>
      </w:r>
    </w:p>
    <w:p w14:paraId="3CAA0B5C" w14:textId="0D6731CF" w:rsidR="00216668" w:rsidRPr="00813FBB" w:rsidRDefault="00096907" w:rsidP="00813FBB">
      <w:pPr>
        <w:pStyle w:val="Paragrafoelenco"/>
        <w:numPr>
          <w:ilvl w:val="0"/>
          <w:numId w:val="39"/>
        </w:numPr>
        <w:jc w:val="both"/>
        <w:rPr>
          <w:lang w:val="it-IT"/>
        </w:rPr>
      </w:pPr>
      <w:r>
        <w:rPr>
          <w:lang w:val="it-IT"/>
        </w:rPr>
        <w:t>Tra gli</w:t>
      </w:r>
      <w:r w:rsidR="00912E28">
        <w:rPr>
          <w:lang w:val="it-IT"/>
        </w:rPr>
        <w:t xml:space="preserve"> attributi “</w:t>
      </w:r>
      <w:r w:rsidR="00912E28" w:rsidRPr="00912E28">
        <w:rPr>
          <w:i/>
          <w:iCs/>
          <w:lang w:val="it-IT"/>
        </w:rPr>
        <w:t>url_post</w:t>
      </w:r>
      <w:r w:rsidR="00912E28">
        <w:rPr>
          <w:lang w:val="it-IT"/>
        </w:rPr>
        <w:t>” e “</w:t>
      </w:r>
      <w:r w:rsidR="00912E28" w:rsidRPr="00912E28">
        <w:rPr>
          <w:i/>
          <w:iCs/>
          <w:lang w:val="it-IT"/>
        </w:rPr>
        <w:t>situazione</w:t>
      </w:r>
      <w:r w:rsidR="00594D37">
        <w:rPr>
          <w:i/>
          <w:iCs/>
          <w:lang w:val="it-IT"/>
        </w:rPr>
        <w:t>_di</w:t>
      </w:r>
      <w:r w:rsidR="00912E28" w:rsidRPr="00912E28">
        <w:rPr>
          <w:i/>
          <w:iCs/>
          <w:lang w:val="it-IT"/>
        </w:rPr>
        <w:t>_pericolo</w:t>
      </w:r>
      <w:r w:rsidR="00912E28">
        <w:rPr>
          <w:lang w:val="it-IT"/>
        </w:rPr>
        <w:t xml:space="preserve">” </w:t>
      </w:r>
      <w:r w:rsidR="003252A0">
        <w:rPr>
          <w:lang w:val="it-IT"/>
        </w:rPr>
        <w:t>relativi all</w:t>
      </w:r>
      <w:r w:rsidR="007F63E3">
        <w:rPr>
          <w:lang w:val="it-IT"/>
        </w:rPr>
        <w:t xml:space="preserve">’entità </w:t>
      </w:r>
      <w:r w:rsidR="007F63E3" w:rsidRPr="007F63E3">
        <w:rPr>
          <w:i/>
          <w:iCs/>
          <w:lang w:val="it-IT"/>
        </w:rPr>
        <w:t>Segnalazione</w:t>
      </w:r>
      <w:r w:rsidR="007F63E3">
        <w:rPr>
          <w:lang w:val="it-IT"/>
        </w:rPr>
        <w:t xml:space="preserve"> </w:t>
      </w:r>
      <w:r>
        <w:rPr>
          <w:lang w:val="it-IT"/>
        </w:rPr>
        <w:t xml:space="preserve">solo uno dei due </w:t>
      </w:r>
      <w:r w:rsidR="007F63E3">
        <w:rPr>
          <w:lang w:val="it-IT"/>
        </w:rPr>
        <w:t>può e deve assumere il valore NULL.</w:t>
      </w:r>
      <w:r w:rsidR="00216668" w:rsidRPr="00813FBB">
        <w:rPr>
          <w:lang w:val="it-IT"/>
        </w:rPr>
        <w:br w:type="page"/>
      </w:r>
    </w:p>
    <w:p w14:paraId="62828BA2" w14:textId="312358BA" w:rsidR="00216668" w:rsidRDefault="00216668" w:rsidP="00216668">
      <w:pPr>
        <w:pStyle w:val="Titolo4"/>
        <w:rPr>
          <w:lang w:val="it-IT"/>
        </w:rPr>
      </w:pPr>
      <w:r>
        <w:rPr>
          <w:lang w:val="it-IT"/>
        </w:rPr>
        <w:lastRenderedPageBreak/>
        <w:t>Diagramma Entity - Relationship definitivo</w:t>
      </w:r>
    </w:p>
    <w:p w14:paraId="4533A888" w14:textId="11924904" w:rsidR="00216668" w:rsidRDefault="00216668" w:rsidP="00216668">
      <w:pPr>
        <w:jc w:val="both"/>
        <w:rPr>
          <w:lang w:val="it-IT"/>
        </w:rPr>
      </w:pPr>
      <w:r>
        <w:rPr>
          <w:lang w:val="it-IT"/>
        </w:rPr>
        <w:t>In seguito allo studio delle ridondanze e alle modifiche effettuate, il diagramma E-R della nostra base di dati ha subito alcune variazioni, mostrato qui in seguito:</w:t>
      </w:r>
    </w:p>
    <w:p w14:paraId="37707D92" w14:textId="3D1C747E" w:rsidR="007C31DD" w:rsidRDefault="007C31DD" w:rsidP="00216668">
      <w:pPr>
        <w:jc w:val="both"/>
        <w:rPr>
          <w:lang w:val="it-IT"/>
        </w:rPr>
      </w:pPr>
    </w:p>
    <w:p w14:paraId="710BDA1C" w14:textId="667831B2" w:rsidR="005E3886" w:rsidRDefault="375F9180" w:rsidP="007C31DD">
      <w:pPr>
        <w:jc w:val="center"/>
        <w:rPr>
          <w:lang w:val="it-IT"/>
        </w:rPr>
      </w:pPr>
      <w:r>
        <w:rPr>
          <w:noProof/>
        </w:rPr>
        <w:drawing>
          <wp:inline distT="0" distB="0" distL="0" distR="0" wp14:anchorId="65AADAEC" wp14:editId="628AC0ED">
            <wp:extent cx="6656068" cy="5617598"/>
            <wp:effectExtent l="508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6656068" cy="5617598"/>
                    </a:xfrm>
                    <a:prstGeom prst="rect">
                      <a:avLst/>
                    </a:prstGeom>
                  </pic:spPr>
                </pic:pic>
              </a:graphicData>
            </a:graphic>
          </wp:inline>
        </w:drawing>
      </w:r>
    </w:p>
    <w:p w14:paraId="6953EDE9" w14:textId="77777777" w:rsidR="005E3886" w:rsidRDefault="005E3886">
      <w:pPr>
        <w:rPr>
          <w:lang w:val="it-IT"/>
        </w:rPr>
      </w:pPr>
      <w:r>
        <w:rPr>
          <w:lang w:val="it-IT"/>
        </w:rPr>
        <w:br w:type="page"/>
      </w:r>
    </w:p>
    <w:p w14:paraId="3CB66457" w14:textId="54FE0F5E" w:rsidR="00316731" w:rsidRDefault="20429249" w:rsidP="00316731">
      <w:pPr>
        <w:pStyle w:val="Titolo2"/>
        <w:rPr>
          <w:lang w:val="it-IT"/>
        </w:rPr>
      </w:pPr>
      <w:bookmarkStart w:id="76" w:name="_Toc121995252"/>
      <w:r w:rsidRPr="49C4C336">
        <w:rPr>
          <w:lang w:val="it-IT"/>
        </w:rPr>
        <w:lastRenderedPageBreak/>
        <w:t>Elenco degli identificatori principali</w:t>
      </w:r>
      <w:bookmarkEnd w:id="76"/>
    </w:p>
    <w:p w14:paraId="35E0908C" w14:textId="1FFB6B3C" w:rsidR="005B19F6" w:rsidRPr="005B19F6" w:rsidRDefault="00146CE9" w:rsidP="005B19F6">
      <w:pPr>
        <w:rPr>
          <w:lang w:val="it-IT"/>
        </w:rPr>
      </w:pPr>
      <w:r>
        <w:rPr>
          <w:lang w:val="it-IT"/>
        </w:rPr>
        <w:t>Di seguito sono indicati gli identificatori delle nostre entità.</w:t>
      </w:r>
    </w:p>
    <w:tbl>
      <w:tblPr>
        <w:tblStyle w:val="Tabellaelenco3-colore5"/>
        <w:tblW w:w="0" w:type="auto"/>
        <w:tblLook w:val="04A0" w:firstRow="1" w:lastRow="0" w:firstColumn="1" w:lastColumn="0" w:noHBand="0" w:noVBand="1"/>
      </w:tblPr>
      <w:tblGrid>
        <w:gridCol w:w="4314"/>
        <w:gridCol w:w="4316"/>
      </w:tblGrid>
      <w:tr w:rsidR="00D50808" w14:paraId="0ED4C19C" w14:textId="77777777" w:rsidTr="00D633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14" w:type="dxa"/>
          </w:tcPr>
          <w:p w14:paraId="7BCE65EA" w14:textId="62E40117" w:rsidR="00D50808" w:rsidRDefault="00D50808" w:rsidP="009240DB">
            <w:pPr>
              <w:jc w:val="center"/>
              <w:rPr>
                <w:lang w:val="it-IT"/>
              </w:rPr>
            </w:pPr>
            <w:r>
              <w:rPr>
                <w:lang w:val="it-IT"/>
              </w:rPr>
              <w:t>Nome entità</w:t>
            </w:r>
          </w:p>
        </w:tc>
        <w:tc>
          <w:tcPr>
            <w:tcW w:w="4316" w:type="dxa"/>
          </w:tcPr>
          <w:p w14:paraId="3828C32F" w14:textId="0BBFB5B1" w:rsidR="00D50808" w:rsidRDefault="00D50808" w:rsidP="009240DB">
            <w:pPr>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Identificatore</w:t>
            </w:r>
          </w:p>
        </w:tc>
      </w:tr>
      <w:tr w:rsidR="00D50808" w14:paraId="27A98695" w14:textId="77777777" w:rsidTr="00D6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4" w:type="dxa"/>
          </w:tcPr>
          <w:p w14:paraId="131447DB" w14:textId="14D6F6D3" w:rsidR="00D50808" w:rsidRDefault="00D6333E" w:rsidP="00493389">
            <w:pPr>
              <w:rPr>
                <w:lang w:val="it-IT"/>
              </w:rPr>
            </w:pPr>
            <w:r>
              <w:rPr>
                <w:lang w:val="it-IT"/>
              </w:rPr>
              <w:t>Collaboratore</w:t>
            </w:r>
          </w:p>
        </w:tc>
        <w:tc>
          <w:tcPr>
            <w:tcW w:w="4316" w:type="dxa"/>
          </w:tcPr>
          <w:p w14:paraId="0C15494B" w14:textId="44D4DA36" w:rsidR="00D50808" w:rsidRDefault="003D72F2" w:rsidP="00493389">
            <w:pPr>
              <w:cnfStyle w:val="000000100000" w:firstRow="0" w:lastRow="0" w:firstColumn="0" w:lastColumn="0" w:oddVBand="0" w:evenVBand="0" w:oddHBand="1" w:evenHBand="0" w:firstRowFirstColumn="0" w:firstRowLastColumn="0" w:lastRowFirstColumn="0" w:lastRowLastColumn="0"/>
              <w:rPr>
                <w:lang w:val="it-IT"/>
              </w:rPr>
            </w:pPr>
            <w:r>
              <w:rPr>
                <w:lang w:val="it-IT"/>
              </w:rPr>
              <w:t>id</w:t>
            </w:r>
          </w:p>
        </w:tc>
      </w:tr>
      <w:tr w:rsidR="00D50808" w14:paraId="1A028DD7" w14:textId="77777777" w:rsidTr="00D6333E">
        <w:tc>
          <w:tcPr>
            <w:cnfStyle w:val="001000000000" w:firstRow="0" w:lastRow="0" w:firstColumn="1" w:lastColumn="0" w:oddVBand="0" w:evenVBand="0" w:oddHBand="0" w:evenHBand="0" w:firstRowFirstColumn="0" w:firstRowLastColumn="0" w:lastRowFirstColumn="0" w:lastRowLastColumn="0"/>
            <w:tcW w:w="4314" w:type="dxa"/>
          </w:tcPr>
          <w:p w14:paraId="2D9CCEC8" w14:textId="15C7AF02" w:rsidR="00D50808" w:rsidRDefault="00D6333E" w:rsidP="00493389">
            <w:pPr>
              <w:rPr>
                <w:lang w:val="it-IT"/>
              </w:rPr>
            </w:pPr>
            <w:r>
              <w:rPr>
                <w:lang w:val="it-IT"/>
              </w:rPr>
              <w:t>Riparazione</w:t>
            </w:r>
          </w:p>
        </w:tc>
        <w:tc>
          <w:tcPr>
            <w:tcW w:w="4316" w:type="dxa"/>
          </w:tcPr>
          <w:p w14:paraId="73B5A186" w14:textId="662BF32C" w:rsidR="00D50808" w:rsidRDefault="003D72F2" w:rsidP="00493389">
            <w:pPr>
              <w:cnfStyle w:val="000000000000" w:firstRow="0" w:lastRow="0" w:firstColumn="0" w:lastColumn="0" w:oddVBand="0" w:evenVBand="0" w:oddHBand="0" w:evenHBand="0" w:firstRowFirstColumn="0" w:firstRowLastColumn="0" w:lastRowFirstColumn="0" w:lastRowLastColumn="0"/>
              <w:rPr>
                <w:lang w:val="it-IT"/>
              </w:rPr>
            </w:pPr>
            <w:r>
              <w:rPr>
                <w:lang w:val="it-IT"/>
              </w:rPr>
              <w:t>id</w:t>
            </w:r>
          </w:p>
        </w:tc>
      </w:tr>
      <w:tr w:rsidR="00D50808" w14:paraId="6BA623F4" w14:textId="77777777" w:rsidTr="00D6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4" w:type="dxa"/>
          </w:tcPr>
          <w:p w14:paraId="6F0823D4" w14:textId="2891959A" w:rsidR="00D50808" w:rsidRDefault="00D6333E" w:rsidP="00493389">
            <w:pPr>
              <w:rPr>
                <w:lang w:val="it-IT"/>
              </w:rPr>
            </w:pPr>
            <w:r>
              <w:rPr>
                <w:lang w:val="it-IT"/>
              </w:rPr>
              <w:t>Sensore</w:t>
            </w:r>
          </w:p>
        </w:tc>
        <w:tc>
          <w:tcPr>
            <w:tcW w:w="4316" w:type="dxa"/>
          </w:tcPr>
          <w:p w14:paraId="26537B19" w14:textId="29862179" w:rsidR="00D50808" w:rsidRDefault="00E604D9" w:rsidP="00493389">
            <w:pPr>
              <w:cnfStyle w:val="000000100000" w:firstRow="0" w:lastRow="0" w:firstColumn="0" w:lastColumn="0" w:oddVBand="0" w:evenVBand="0" w:oddHBand="1" w:evenHBand="0" w:firstRowFirstColumn="0" w:firstRowLastColumn="0" w:lastRowFirstColumn="0" w:lastRowLastColumn="0"/>
              <w:rPr>
                <w:lang w:val="it-IT"/>
              </w:rPr>
            </w:pPr>
            <w:r>
              <w:rPr>
                <w:lang w:val="it-IT"/>
              </w:rPr>
              <w:t>matricola</w:t>
            </w:r>
          </w:p>
        </w:tc>
      </w:tr>
      <w:tr w:rsidR="00D50808" w14:paraId="011061A1" w14:textId="77777777" w:rsidTr="00D6333E">
        <w:tc>
          <w:tcPr>
            <w:cnfStyle w:val="001000000000" w:firstRow="0" w:lastRow="0" w:firstColumn="1" w:lastColumn="0" w:oddVBand="0" w:evenVBand="0" w:oddHBand="0" w:evenHBand="0" w:firstRowFirstColumn="0" w:firstRowLastColumn="0" w:lastRowFirstColumn="0" w:lastRowLastColumn="0"/>
            <w:tcW w:w="4314" w:type="dxa"/>
          </w:tcPr>
          <w:p w14:paraId="5FBE387B" w14:textId="7424FF6C" w:rsidR="00D50808" w:rsidRDefault="00D6333E" w:rsidP="00493389">
            <w:pPr>
              <w:rPr>
                <w:lang w:val="it-IT"/>
              </w:rPr>
            </w:pPr>
            <w:r>
              <w:rPr>
                <w:lang w:val="it-IT"/>
              </w:rPr>
              <w:t>Sessione Campionamento</w:t>
            </w:r>
          </w:p>
        </w:tc>
        <w:tc>
          <w:tcPr>
            <w:tcW w:w="4316" w:type="dxa"/>
          </w:tcPr>
          <w:p w14:paraId="1F89B5CE" w14:textId="62033E85" w:rsidR="00D50808" w:rsidRDefault="00585C79" w:rsidP="00493389">
            <w:pPr>
              <w:cnfStyle w:val="000000000000" w:firstRow="0" w:lastRow="0" w:firstColumn="0" w:lastColumn="0" w:oddVBand="0" w:evenVBand="0" w:oddHBand="0" w:evenHBand="0" w:firstRowFirstColumn="0" w:firstRowLastColumn="0" w:lastRowFirstColumn="0" w:lastRowLastColumn="0"/>
              <w:rPr>
                <w:lang w:val="it-IT"/>
              </w:rPr>
            </w:pPr>
            <w:r>
              <w:rPr>
                <w:lang w:val="it-IT"/>
              </w:rPr>
              <w:t>id</w:t>
            </w:r>
          </w:p>
        </w:tc>
      </w:tr>
      <w:tr w:rsidR="00D50808" w14:paraId="7D753E6D" w14:textId="77777777" w:rsidTr="00D6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4" w:type="dxa"/>
          </w:tcPr>
          <w:p w14:paraId="6C7DFD08" w14:textId="4A67C134" w:rsidR="00D50808" w:rsidRDefault="00D6333E" w:rsidP="00493389">
            <w:pPr>
              <w:rPr>
                <w:lang w:val="it-IT"/>
              </w:rPr>
            </w:pPr>
            <w:r>
              <w:rPr>
                <w:lang w:val="it-IT"/>
              </w:rPr>
              <w:t>Misurazione</w:t>
            </w:r>
          </w:p>
        </w:tc>
        <w:tc>
          <w:tcPr>
            <w:tcW w:w="4316" w:type="dxa"/>
          </w:tcPr>
          <w:p w14:paraId="386107CE" w14:textId="52F0A3EA" w:rsidR="00D50808" w:rsidRDefault="00CE7DCA" w:rsidP="00493389">
            <w:pPr>
              <w:cnfStyle w:val="000000100000" w:firstRow="0" w:lastRow="0" w:firstColumn="0" w:lastColumn="0" w:oddVBand="0" w:evenVBand="0" w:oddHBand="1" w:evenHBand="0" w:firstRowFirstColumn="0" w:firstRowLastColumn="0" w:lastRowFirstColumn="0" w:lastRowLastColumn="0"/>
              <w:rPr>
                <w:lang w:val="it-IT"/>
              </w:rPr>
            </w:pPr>
            <w:r>
              <w:rPr>
                <w:lang w:val="it-IT"/>
              </w:rPr>
              <w:t>id</w:t>
            </w:r>
          </w:p>
        </w:tc>
      </w:tr>
      <w:tr w:rsidR="00D50808" w14:paraId="630FC7C9" w14:textId="77777777" w:rsidTr="00D6333E">
        <w:tc>
          <w:tcPr>
            <w:cnfStyle w:val="001000000000" w:firstRow="0" w:lastRow="0" w:firstColumn="1" w:lastColumn="0" w:oddVBand="0" w:evenVBand="0" w:oddHBand="0" w:evenHBand="0" w:firstRowFirstColumn="0" w:firstRowLastColumn="0" w:lastRowFirstColumn="0" w:lastRowLastColumn="0"/>
            <w:tcW w:w="4314" w:type="dxa"/>
          </w:tcPr>
          <w:p w14:paraId="15E8DE93" w14:textId="096BC22F" w:rsidR="00D50808" w:rsidRDefault="00D6333E" w:rsidP="00493389">
            <w:pPr>
              <w:rPr>
                <w:lang w:val="it-IT"/>
              </w:rPr>
            </w:pPr>
            <w:r>
              <w:rPr>
                <w:lang w:val="it-IT"/>
              </w:rPr>
              <w:t>Allerta</w:t>
            </w:r>
          </w:p>
        </w:tc>
        <w:tc>
          <w:tcPr>
            <w:tcW w:w="4316" w:type="dxa"/>
          </w:tcPr>
          <w:p w14:paraId="21AF745D" w14:textId="33877083" w:rsidR="00D50808" w:rsidRDefault="00713FD3" w:rsidP="00493389">
            <w:pPr>
              <w:cnfStyle w:val="000000000000" w:firstRow="0" w:lastRow="0" w:firstColumn="0" w:lastColumn="0" w:oddVBand="0" w:evenVBand="0" w:oddHBand="0" w:evenHBand="0" w:firstRowFirstColumn="0" w:firstRowLastColumn="0" w:lastRowFirstColumn="0" w:lastRowLastColumn="0"/>
              <w:rPr>
                <w:lang w:val="it-IT"/>
              </w:rPr>
            </w:pPr>
            <w:r>
              <w:rPr>
                <w:lang w:val="it-IT"/>
              </w:rPr>
              <w:t>id</w:t>
            </w:r>
          </w:p>
        </w:tc>
      </w:tr>
      <w:tr w:rsidR="00D50808" w14:paraId="1077A955" w14:textId="77777777" w:rsidTr="00D6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4" w:type="dxa"/>
          </w:tcPr>
          <w:p w14:paraId="6F70461B" w14:textId="060533D5" w:rsidR="00D50808" w:rsidRDefault="00D6333E" w:rsidP="00493389">
            <w:pPr>
              <w:rPr>
                <w:lang w:val="it-IT"/>
              </w:rPr>
            </w:pPr>
            <w:r>
              <w:rPr>
                <w:lang w:val="it-IT"/>
              </w:rPr>
              <w:t>Zona</w:t>
            </w:r>
          </w:p>
        </w:tc>
        <w:tc>
          <w:tcPr>
            <w:tcW w:w="4316" w:type="dxa"/>
          </w:tcPr>
          <w:p w14:paraId="413E5CB7" w14:textId="5C6B9C2B" w:rsidR="00D50808" w:rsidRDefault="005B19F6" w:rsidP="00493389">
            <w:pPr>
              <w:cnfStyle w:val="000000100000" w:firstRow="0" w:lastRow="0" w:firstColumn="0" w:lastColumn="0" w:oddVBand="0" w:evenVBand="0" w:oddHBand="1" w:evenHBand="0" w:firstRowFirstColumn="0" w:firstRowLastColumn="0" w:lastRowFirstColumn="0" w:lastRowLastColumn="0"/>
              <w:rPr>
                <w:lang w:val="it-IT"/>
              </w:rPr>
            </w:pPr>
            <w:r w:rsidRPr="4EEB818A">
              <w:rPr>
                <w:lang w:val="it-IT"/>
              </w:rPr>
              <w:t>codice</w:t>
            </w:r>
          </w:p>
        </w:tc>
      </w:tr>
      <w:tr w:rsidR="00D6333E" w14:paraId="1A38B546" w14:textId="77777777" w:rsidTr="00D6333E">
        <w:tc>
          <w:tcPr>
            <w:cnfStyle w:val="001000000000" w:firstRow="0" w:lastRow="0" w:firstColumn="1" w:lastColumn="0" w:oddVBand="0" w:evenVBand="0" w:oddHBand="0" w:evenHBand="0" w:firstRowFirstColumn="0" w:firstRowLastColumn="0" w:lastRowFirstColumn="0" w:lastRowLastColumn="0"/>
            <w:tcW w:w="4314" w:type="dxa"/>
          </w:tcPr>
          <w:p w14:paraId="66C70E60" w14:textId="10A2330C" w:rsidR="00D6333E" w:rsidRDefault="00D6333E" w:rsidP="00D6333E">
            <w:pPr>
              <w:rPr>
                <w:lang w:val="it-IT"/>
              </w:rPr>
            </w:pPr>
            <w:r>
              <w:rPr>
                <w:lang w:val="it-IT"/>
              </w:rPr>
              <w:t>Utente</w:t>
            </w:r>
          </w:p>
        </w:tc>
        <w:tc>
          <w:tcPr>
            <w:tcW w:w="4316" w:type="dxa"/>
          </w:tcPr>
          <w:p w14:paraId="7D7F5DA6" w14:textId="46A55230" w:rsidR="00D6333E" w:rsidRDefault="00A33CB9" w:rsidP="00D6333E">
            <w:pPr>
              <w:cnfStyle w:val="000000000000" w:firstRow="0" w:lastRow="0" w:firstColumn="0" w:lastColumn="0" w:oddVBand="0" w:evenVBand="0" w:oddHBand="0" w:evenHBand="0" w:firstRowFirstColumn="0" w:firstRowLastColumn="0" w:lastRowFirstColumn="0" w:lastRowLastColumn="0"/>
              <w:rPr>
                <w:lang w:val="it-IT"/>
              </w:rPr>
            </w:pPr>
            <w:commentRangeStart w:id="77"/>
            <w:r>
              <w:rPr>
                <w:lang w:val="it-IT"/>
              </w:rPr>
              <w:t>id</w:t>
            </w:r>
            <w:commentRangeEnd w:id="77"/>
            <w:r>
              <w:rPr>
                <w:rStyle w:val="Rimandocommento"/>
              </w:rPr>
              <w:commentReference w:id="77"/>
            </w:r>
          </w:p>
        </w:tc>
      </w:tr>
      <w:tr w:rsidR="00D6333E" w14:paraId="5F5F62AA" w14:textId="77777777" w:rsidTr="00D6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4" w:type="dxa"/>
          </w:tcPr>
          <w:p w14:paraId="71A94AF9" w14:textId="398CFD78" w:rsidR="00D6333E" w:rsidRDefault="00D6333E" w:rsidP="00D6333E">
            <w:pPr>
              <w:rPr>
                <w:lang w:val="it-IT"/>
              </w:rPr>
            </w:pPr>
            <w:r>
              <w:rPr>
                <w:lang w:val="it-IT"/>
              </w:rPr>
              <w:t>Fact checker</w:t>
            </w:r>
          </w:p>
        </w:tc>
        <w:tc>
          <w:tcPr>
            <w:tcW w:w="4316" w:type="dxa"/>
          </w:tcPr>
          <w:p w14:paraId="06AE14C4" w14:textId="0FCD3633" w:rsidR="00D6333E" w:rsidRDefault="004A522B" w:rsidP="00D6333E">
            <w:pPr>
              <w:cnfStyle w:val="000000100000" w:firstRow="0" w:lastRow="0" w:firstColumn="0" w:lastColumn="0" w:oddVBand="0" w:evenVBand="0" w:oddHBand="1" w:evenHBand="0" w:firstRowFirstColumn="0" w:firstRowLastColumn="0" w:lastRowFirstColumn="0" w:lastRowLastColumn="0"/>
              <w:rPr>
                <w:lang w:val="it-IT"/>
              </w:rPr>
            </w:pPr>
            <w:r>
              <w:rPr>
                <w:lang w:val="it-IT"/>
              </w:rPr>
              <w:t>id</w:t>
            </w:r>
          </w:p>
        </w:tc>
      </w:tr>
      <w:tr w:rsidR="00D6333E" w14:paraId="0474CD20" w14:textId="77777777" w:rsidTr="00D6333E">
        <w:tc>
          <w:tcPr>
            <w:cnfStyle w:val="001000000000" w:firstRow="0" w:lastRow="0" w:firstColumn="1" w:lastColumn="0" w:oddVBand="0" w:evenVBand="0" w:oddHBand="0" w:evenHBand="0" w:firstRowFirstColumn="0" w:firstRowLastColumn="0" w:lastRowFirstColumn="0" w:lastRowLastColumn="0"/>
            <w:tcW w:w="4314" w:type="dxa"/>
          </w:tcPr>
          <w:p w14:paraId="57DDFD71" w14:textId="70E4C194" w:rsidR="00D6333E" w:rsidRDefault="00D6333E" w:rsidP="00D6333E">
            <w:pPr>
              <w:rPr>
                <w:lang w:val="it-IT"/>
              </w:rPr>
            </w:pPr>
            <w:r>
              <w:rPr>
                <w:lang w:val="it-IT"/>
              </w:rPr>
              <w:t>Utente Piattaforma</w:t>
            </w:r>
          </w:p>
        </w:tc>
        <w:tc>
          <w:tcPr>
            <w:tcW w:w="4316" w:type="dxa"/>
          </w:tcPr>
          <w:p w14:paraId="7A50AFCA" w14:textId="3880839A" w:rsidR="00D6333E" w:rsidRDefault="00A638D1" w:rsidP="00D6333E">
            <w:pPr>
              <w:cnfStyle w:val="000000000000" w:firstRow="0" w:lastRow="0" w:firstColumn="0" w:lastColumn="0" w:oddVBand="0" w:evenVBand="0" w:oddHBand="0" w:evenHBand="0" w:firstRowFirstColumn="0" w:firstRowLastColumn="0" w:lastRowFirstColumn="0" w:lastRowLastColumn="0"/>
              <w:rPr>
                <w:lang w:val="it-IT"/>
              </w:rPr>
            </w:pPr>
            <w:r>
              <w:rPr>
                <w:lang w:val="it-IT"/>
              </w:rPr>
              <w:t>id</w:t>
            </w:r>
          </w:p>
        </w:tc>
      </w:tr>
      <w:tr w:rsidR="00D6333E" w14:paraId="60AE51EC" w14:textId="77777777" w:rsidTr="00D6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4" w:type="dxa"/>
          </w:tcPr>
          <w:p w14:paraId="253D8B4A" w14:textId="12E33491" w:rsidR="00D6333E" w:rsidRDefault="00D6333E" w:rsidP="00D6333E">
            <w:pPr>
              <w:rPr>
                <w:lang w:val="it-IT"/>
              </w:rPr>
            </w:pPr>
            <w:r>
              <w:rPr>
                <w:lang w:val="it-IT"/>
              </w:rPr>
              <w:t>Post</w:t>
            </w:r>
          </w:p>
        </w:tc>
        <w:tc>
          <w:tcPr>
            <w:tcW w:w="4316" w:type="dxa"/>
          </w:tcPr>
          <w:p w14:paraId="4515641C" w14:textId="486854A8" w:rsidR="00D6333E" w:rsidRDefault="00A638D1" w:rsidP="00D6333E">
            <w:pPr>
              <w:cnfStyle w:val="000000100000" w:firstRow="0" w:lastRow="0" w:firstColumn="0" w:lastColumn="0" w:oddVBand="0" w:evenVBand="0" w:oddHBand="1" w:evenHBand="0" w:firstRowFirstColumn="0" w:firstRowLastColumn="0" w:lastRowFirstColumn="0" w:lastRowLastColumn="0"/>
              <w:rPr>
                <w:lang w:val="it-IT"/>
              </w:rPr>
            </w:pPr>
            <w:r>
              <w:rPr>
                <w:lang w:val="it-IT"/>
              </w:rPr>
              <w:t>id</w:t>
            </w:r>
          </w:p>
        </w:tc>
      </w:tr>
      <w:tr w:rsidR="00D6333E" w14:paraId="473DE95F" w14:textId="77777777" w:rsidTr="00D6333E">
        <w:tc>
          <w:tcPr>
            <w:cnfStyle w:val="001000000000" w:firstRow="0" w:lastRow="0" w:firstColumn="1" w:lastColumn="0" w:oddVBand="0" w:evenVBand="0" w:oddHBand="0" w:evenHBand="0" w:firstRowFirstColumn="0" w:firstRowLastColumn="0" w:lastRowFirstColumn="0" w:lastRowLastColumn="0"/>
            <w:tcW w:w="4314" w:type="dxa"/>
          </w:tcPr>
          <w:p w14:paraId="4F058D8A" w14:textId="3164646F" w:rsidR="00D6333E" w:rsidRDefault="00D6333E" w:rsidP="00D6333E">
            <w:pPr>
              <w:rPr>
                <w:lang w:val="it-IT"/>
              </w:rPr>
            </w:pPr>
            <w:r>
              <w:rPr>
                <w:lang w:val="it-IT"/>
              </w:rPr>
              <w:t>File multimediale</w:t>
            </w:r>
          </w:p>
        </w:tc>
        <w:tc>
          <w:tcPr>
            <w:tcW w:w="4316" w:type="dxa"/>
          </w:tcPr>
          <w:p w14:paraId="2313BCC7" w14:textId="29AC79D6" w:rsidR="00D6333E" w:rsidRDefault="003940DA" w:rsidP="00D6333E">
            <w:pPr>
              <w:cnfStyle w:val="000000000000" w:firstRow="0" w:lastRow="0" w:firstColumn="0" w:lastColumn="0" w:oddVBand="0" w:evenVBand="0" w:oddHBand="0" w:evenHBand="0" w:firstRowFirstColumn="0" w:firstRowLastColumn="0" w:lastRowFirstColumn="0" w:lastRowLastColumn="0"/>
              <w:rPr>
                <w:lang w:val="it-IT"/>
              </w:rPr>
            </w:pPr>
            <w:r>
              <w:rPr>
                <w:lang w:val="it-IT"/>
              </w:rPr>
              <w:t>id</w:t>
            </w:r>
          </w:p>
        </w:tc>
      </w:tr>
      <w:tr w:rsidR="00D6333E" w14:paraId="666107C8" w14:textId="77777777" w:rsidTr="00D6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4" w:type="dxa"/>
          </w:tcPr>
          <w:p w14:paraId="3689EC52" w14:textId="736DD448" w:rsidR="00D6333E" w:rsidRDefault="00D6333E" w:rsidP="00D6333E">
            <w:pPr>
              <w:rPr>
                <w:lang w:val="it-IT"/>
              </w:rPr>
            </w:pPr>
            <w:r>
              <w:rPr>
                <w:lang w:val="it-IT"/>
              </w:rPr>
              <w:t>Segnalazione</w:t>
            </w:r>
          </w:p>
        </w:tc>
        <w:tc>
          <w:tcPr>
            <w:tcW w:w="4316" w:type="dxa"/>
          </w:tcPr>
          <w:p w14:paraId="643BD4D6" w14:textId="470EA9FE" w:rsidR="00D6333E" w:rsidRDefault="008847A1" w:rsidP="00D6333E">
            <w:pPr>
              <w:cnfStyle w:val="000000100000" w:firstRow="0" w:lastRow="0" w:firstColumn="0" w:lastColumn="0" w:oddVBand="0" w:evenVBand="0" w:oddHBand="1" w:evenHBand="0" w:firstRowFirstColumn="0" w:firstRowLastColumn="0" w:lastRowFirstColumn="0" w:lastRowLastColumn="0"/>
              <w:rPr>
                <w:lang w:val="it-IT"/>
              </w:rPr>
            </w:pPr>
            <w:r>
              <w:rPr>
                <w:lang w:val="it-IT"/>
              </w:rPr>
              <w:t>id</w:t>
            </w:r>
          </w:p>
        </w:tc>
      </w:tr>
    </w:tbl>
    <w:p w14:paraId="51EAF292" w14:textId="594DB6D9" w:rsidR="007C4CC1" w:rsidRDefault="007C4CC1">
      <w:pPr>
        <w:rPr>
          <w:rFonts w:asciiTheme="majorHAnsi" w:eastAsiaTheme="majorEastAsia" w:hAnsiTheme="majorHAnsi" w:cstheme="majorBidi"/>
          <w:caps/>
          <w:color w:val="3F251D" w:themeColor="accent1"/>
          <w:u w:val="single"/>
          <w:lang w:val="it-IT"/>
        </w:rPr>
      </w:pPr>
      <w:r>
        <w:rPr>
          <w:lang w:val="it-IT"/>
        </w:rPr>
        <w:br w:type="page"/>
      </w:r>
    </w:p>
    <w:p w14:paraId="305F89F6" w14:textId="40BDE71F" w:rsidR="00316731" w:rsidRDefault="00017DF7" w:rsidP="00017DF7">
      <w:pPr>
        <w:pStyle w:val="Titolo2"/>
        <w:rPr>
          <w:lang w:val="it-IT"/>
        </w:rPr>
      </w:pPr>
      <w:bookmarkStart w:id="78" w:name="_Toc121995253"/>
      <w:r>
        <w:rPr>
          <w:lang w:val="it-IT"/>
        </w:rPr>
        <w:lastRenderedPageBreak/>
        <w:t>Normalizzazione</w:t>
      </w:r>
      <w:bookmarkEnd w:id="78"/>
    </w:p>
    <w:p w14:paraId="60668C2B" w14:textId="77777777" w:rsidR="00BE4904" w:rsidRDefault="001B3965" w:rsidP="00FF1108">
      <w:pPr>
        <w:rPr>
          <w:lang w:val="it-IT"/>
        </w:rPr>
      </w:pPr>
      <w:r w:rsidRPr="002E1D5C">
        <w:rPr>
          <w:b/>
          <w:lang w:val="it-IT"/>
        </w:rPr>
        <w:t>Associazioni</w:t>
      </w:r>
      <w:r w:rsidR="00FF1108">
        <w:rPr>
          <w:lang w:val="it-IT"/>
        </w:rPr>
        <w:t>:</w:t>
      </w:r>
      <w:r w:rsidR="002E1D5C">
        <w:rPr>
          <w:lang w:val="it-IT"/>
        </w:rPr>
        <w:t xml:space="preserve"> </w:t>
      </w:r>
    </w:p>
    <w:p w14:paraId="0A84B7FB" w14:textId="70BB66E0" w:rsidR="00FF1108" w:rsidRDefault="001B3965" w:rsidP="00FF1108">
      <w:pPr>
        <w:rPr>
          <w:lang w:val="it-IT"/>
        </w:rPr>
      </w:pPr>
      <w:r>
        <w:rPr>
          <w:lang w:val="it-IT"/>
        </w:rPr>
        <w:t>A</w:t>
      </w:r>
      <w:r w:rsidR="00AF22C8">
        <w:rPr>
          <w:lang w:val="it-IT"/>
        </w:rPr>
        <w:t>nalizzando lo schema E-R</w:t>
      </w:r>
      <w:r w:rsidR="00247127">
        <w:rPr>
          <w:lang w:val="it-IT"/>
        </w:rPr>
        <w:t xml:space="preserve"> ristrutturato</w:t>
      </w:r>
      <w:r w:rsidR="00357858">
        <w:rPr>
          <w:lang w:val="it-IT"/>
        </w:rPr>
        <w:t xml:space="preserve"> si nota che tutte le</w:t>
      </w:r>
      <w:r>
        <w:rPr>
          <w:lang w:val="it-IT"/>
        </w:rPr>
        <w:t xml:space="preserve"> associazioni presenti </w:t>
      </w:r>
      <w:r w:rsidR="00FA6128">
        <w:rPr>
          <w:lang w:val="it-IT"/>
        </w:rPr>
        <w:t>sono in forma normale di Boyce e Codd</w:t>
      </w:r>
      <w:r w:rsidR="007C4CC1">
        <w:rPr>
          <w:lang w:val="it-IT"/>
        </w:rPr>
        <w:t xml:space="preserve"> in quanto tutte binarie.</w:t>
      </w:r>
    </w:p>
    <w:p w14:paraId="2232ED3B" w14:textId="1B54CCFF" w:rsidR="009D3D95" w:rsidRPr="00FF1108" w:rsidRDefault="00500828" w:rsidP="00FF1108">
      <w:pPr>
        <w:rPr>
          <w:lang w:val="it-IT"/>
        </w:rPr>
      </w:pPr>
      <w:r w:rsidRPr="001A583D">
        <w:rPr>
          <w:b/>
          <w:lang w:val="it-IT"/>
        </w:rPr>
        <w:t>E</w:t>
      </w:r>
      <w:r w:rsidR="003B7E7E" w:rsidRPr="001A583D">
        <w:rPr>
          <w:b/>
          <w:lang w:val="it-IT"/>
        </w:rPr>
        <w:t>ntità</w:t>
      </w:r>
      <w:r w:rsidR="003B7E7E">
        <w:rPr>
          <w:lang w:val="it-IT"/>
        </w:rPr>
        <w:t>:</w:t>
      </w:r>
    </w:p>
    <w:tbl>
      <w:tblPr>
        <w:tblStyle w:val="Tabellaelenco3-colore5"/>
        <w:tblW w:w="5000" w:type="pct"/>
        <w:tblLook w:val="04A0" w:firstRow="1" w:lastRow="0" w:firstColumn="1" w:lastColumn="0" w:noHBand="0" w:noVBand="1"/>
      </w:tblPr>
      <w:tblGrid>
        <w:gridCol w:w="3255"/>
        <w:gridCol w:w="5375"/>
      </w:tblGrid>
      <w:tr w:rsidR="000E27F2" w14:paraId="75C1C4F7" w14:textId="77777777" w:rsidTr="003E3A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6" w:type="pct"/>
          </w:tcPr>
          <w:p w14:paraId="38FEC602" w14:textId="77777777" w:rsidR="000E27F2" w:rsidRDefault="00D50808" w:rsidP="00E758E5">
            <w:pPr>
              <w:jc w:val="center"/>
              <w:rPr>
                <w:lang w:val="it-IT"/>
              </w:rPr>
            </w:pPr>
            <w:r>
              <w:rPr>
                <w:lang w:val="it-IT"/>
              </w:rPr>
              <w:t>N</w:t>
            </w:r>
            <w:r w:rsidR="000E27F2">
              <w:rPr>
                <w:lang w:val="it-IT"/>
              </w:rPr>
              <w:t>ome entità</w:t>
            </w:r>
          </w:p>
        </w:tc>
        <w:tc>
          <w:tcPr>
            <w:tcW w:w="3114" w:type="pct"/>
          </w:tcPr>
          <w:p w14:paraId="20FF1B29" w14:textId="1817C6A6" w:rsidR="000E27F2" w:rsidRDefault="00786A0D" w:rsidP="00E758E5">
            <w:pPr>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Commento</w:t>
            </w:r>
          </w:p>
        </w:tc>
      </w:tr>
      <w:tr w:rsidR="000E27F2" w:rsidRPr="007B53E9" w14:paraId="6BC7586B" w14:textId="77777777" w:rsidTr="003E3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pct"/>
          </w:tcPr>
          <w:p w14:paraId="25AE261A" w14:textId="77777777" w:rsidR="000E27F2" w:rsidRDefault="000E27F2">
            <w:pPr>
              <w:rPr>
                <w:lang w:val="it-IT"/>
              </w:rPr>
            </w:pPr>
            <w:r>
              <w:rPr>
                <w:lang w:val="it-IT"/>
              </w:rPr>
              <w:t>Collaboratore</w:t>
            </w:r>
          </w:p>
        </w:tc>
        <w:tc>
          <w:tcPr>
            <w:tcW w:w="3114" w:type="pct"/>
          </w:tcPr>
          <w:p w14:paraId="24F87C5A" w14:textId="39E5D234" w:rsidR="000E27F2" w:rsidRDefault="006D0D60">
            <w:pPr>
              <w:cnfStyle w:val="000000100000" w:firstRow="0" w:lastRow="0" w:firstColumn="0" w:lastColumn="0" w:oddVBand="0" w:evenVBand="0" w:oddHBand="1" w:evenHBand="0" w:firstRowFirstColumn="0" w:firstRowLastColumn="0" w:lastRowFirstColumn="0" w:lastRowLastColumn="0"/>
              <w:rPr>
                <w:lang w:val="it-IT"/>
              </w:rPr>
            </w:pPr>
            <w:r>
              <w:rPr>
                <w:lang w:val="it-IT"/>
              </w:rPr>
              <w:t>Non esistono</w:t>
            </w:r>
            <w:r w:rsidR="008A5176">
              <w:rPr>
                <w:lang w:val="it-IT"/>
              </w:rPr>
              <w:t xml:space="preserve"> dipendenze non banali fra gli attributi</w:t>
            </w:r>
            <w:r w:rsidR="009A6C33">
              <w:rPr>
                <w:lang w:val="it-IT"/>
              </w:rPr>
              <w:t>.</w:t>
            </w:r>
          </w:p>
        </w:tc>
      </w:tr>
      <w:tr w:rsidR="000E27F2" w:rsidRPr="007B53E9" w14:paraId="1BBCC4C7" w14:textId="77777777" w:rsidTr="003E3A0F">
        <w:trPr>
          <w:trHeight w:val="50"/>
        </w:trPr>
        <w:tc>
          <w:tcPr>
            <w:cnfStyle w:val="001000000000" w:firstRow="0" w:lastRow="0" w:firstColumn="1" w:lastColumn="0" w:oddVBand="0" w:evenVBand="0" w:oddHBand="0" w:evenHBand="0" w:firstRowFirstColumn="0" w:firstRowLastColumn="0" w:lastRowFirstColumn="0" w:lastRowLastColumn="0"/>
            <w:tcW w:w="1886" w:type="pct"/>
          </w:tcPr>
          <w:p w14:paraId="5997E4E6" w14:textId="77777777" w:rsidR="000E27F2" w:rsidRDefault="000E27F2">
            <w:pPr>
              <w:rPr>
                <w:lang w:val="it-IT"/>
              </w:rPr>
            </w:pPr>
            <w:r>
              <w:rPr>
                <w:lang w:val="it-IT"/>
              </w:rPr>
              <w:t>Riparazione</w:t>
            </w:r>
          </w:p>
        </w:tc>
        <w:tc>
          <w:tcPr>
            <w:tcW w:w="3114" w:type="pct"/>
          </w:tcPr>
          <w:p w14:paraId="33353847" w14:textId="40BDE48A" w:rsidR="000E27F2" w:rsidRDefault="41051C5D" w:rsidP="0073255B">
            <w:pPr>
              <w:spacing w:line="264"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Cs w:val="22"/>
                <w:lang w:val="it-IT"/>
              </w:rPr>
            </w:pPr>
            <w:r w:rsidRPr="21B11F1E">
              <w:rPr>
                <w:rFonts w:ascii="Constantia" w:eastAsia="Constantia" w:hAnsi="Constantia" w:cs="Constantia"/>
                <w:lang w:val="it-IT"/>
              </w:rPr>
              <w:t>Non esistono dipendenze non banali fra gli attributi</w:t>
            </w:r>
            <w:r w:rsidR="009A6C33">
              <w:rPr>
                <w:rFonts w:ascii="Constantia" w:eastAsia="Constantia" w:hAnsi="Constantia" w:cs="Constantia"/>
                <w:lang w:val="it-IT"/>
              </w:rPr>
              <w:t>.</w:t>
            </w:r>
          </w:p>
        </w:tc>
      </w:tr>
      <w:tr w:rsidR="000E27F2" w:rsidRPr="007B53E9" w14:paraId="2E377A25" w14:textId="77777777" w:rsidTr="003E3A0F">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886" w:type="pct"/>
          </w:tcPr>
          <w:p w14:paraId="33D5B69F" w14:textId="77777777" w:rsidR="000E27F2" w:rsidRDefault="000E27F2">
            <w:pPr>
              <w:rPr>
                <w:lang w:val="it-IT"/>
              </w:rPr>
            </w:pPr>
            <w:r>
              <w:rPr>
                <w:lang w:val="it-IT"/>
              </w:rPr>
              <w:t>Sensore</w:t>
            </w:r>
          </w:p>
        </w:tc>
        <w:tc>
          <w:tcPr>
            <w:tcW w:w="3114" w:type="pct"/>
          </w:tcPr>
          <w:p w14:paraId="28CBD1AC" w14:textId="4FF55F31" w:rsidR="000E27F2" w:rsidRDefault="0E7791C3" w:rsidP="0073255B">
            <w:pPr>
              <w:spacing w:line="264"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Cs w:val="22"/>
                <w:lang w:val="it-IT"/>
              </w:rPr>
            </w:pPr>
            <w:r w:rsidRPr="65B61098">
              <w:rPr>
                <w:rFonts w:ascii="Constantia" w:eastAsia="Constantia" w:hAnsi="Constantia" w:cs="Constantia"/>
                <w:szCs w:val="22"/>
                <w:lang w:val="it-IT"/>
              </w:rPr>
              <w:t>Non esistono dipendenze non banali fra gli attributi</w:t>
            </w:r>
            <w:r w:rsidR="009A6C33">
              <w:rPr>
                <w:rFonts w:ascii="Constantia" w:eastAsia="Constantia" w:hAnsi="Constantia" w:cs="Constantia"/>
                <w:szCs w:val="22"/>
                <w:lang w:val="it-IT"/>
              </w:rPr>
              <w:t>.</w:t>
            </w:r>
          </w:p>
        </w:tc>
      </w:tr>
      <w:tr w:rsidR="00B8000A" w:rsidRPr="007B53E9" w14:paraId="36C4A250" w14:textId="77777777" w:rsidTr="003E3A0F">
        <w:tc>
          <w:tcPr>
            <w:cnfStyle w:val="001000000000" w:firstRow="0" w:lastRow="0" w:firstColumn="1" w:lastColumn="0" w:oddVBand="0" w:evenVBand="0" w:oddHBand="0" w:evenHBand="0" w:firstRowFirstColumn="0" w:firstRowLastColumn="0" w:lastRowFirstColumn="0" w:lastRowLastColumn="0"/>
            <w:tcW w:w="1886" w:type="pct"/>
          </w:tcPr>
          <w:p w14:paraId="21559BEF" w14:textId="77777777" w:rsidR="00B8000A" w:rsidRDefault="00B8000A" w:rsidP="00B8000A">
            <w:pPr>
              <w:rPr>
                <w:lang w:val="it-IT"/>
              </w:rPr>
            </w:pPr>
            <w:r>
              <w:rPr>
                <w:lang w:val="it-IT"/>
              </w:rPr>
              <w:t>Sessione Campionamento</w:t>
            </w:r>
          </w:p>
        </w:tc>
        <w:tc>
          <w:tcPr>
            <w:tcW w:w="3114" w:type="pct"/>
          </w:tcPr>
          <w:p w14:paraId="6C4BE608" w14:textId="64F4C221" w:rsidR="00B8000A" w:rsidRDefault="00B8000A" w:rsidP="00B8000A">
            <w:pPr>
              <w:cnfStyle w:val="000000000000" w:firstRow="0" w:lastRow="0" w:firstColumn="0" w:lastColumn="0" w:oddVBand="0" w:evenVBand="0" w:oddHBand="0" w:evenHBand="0" w:firstRowFirstColumn="0" w:firstRowLastColumn="0" w:lastRowFirstColumn="0" w:lastRowLastColumn="0"/>
              <w:rPr>
                <w:lang w:val="it-IT"/>
              </w:rPr>
            </w:pPr>
            <w:r>
              <w:rPr>
                <w:lang w:val="it-IT"/>
              </w:rPr>
              <w:t>Non esistono dipendenze non banali fra gli attributi.</w:t>
            </w:r>
          </w:p>
        </w:tc>
      </w:tr>
      <w:tr w:rsidR="00B8000A" w:rsidRPr="007B53E9" w14:paraId="4D721DCF" w14:textId="77777777" w:rsidTr="003E3A0F">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886" w:type="pct"/>
          </w:tcPr>
          <w:p w14:paraId="3093B5FF" w14:textId="77777777" w:rsidR="00B8000A" w:rsidRDefault="00B8000A" w:rsidP="00B8000A">
            <w:pPr>
              <w:rPr>
                <w:lang w:val="it-IT"/>
              </w:rPr>
            </w:pPr>
            <w:r>
              <w:rPr>
                <w:lang w:val="it-IT"/>
              </w:rPr>
              <w:t>Misurazione</w:t>
            </w:r>
          </w:p>
        </w:tc>
        <w:tc>
          <w:tcPr>
            <w:tcW w:w="3114" w:type="pct"/>
          </w:tcPr>
          <w:p w14:paraId="2DB9D6CC" w14:textId="1DDF082F" w:rsidR="00B8000A" w:rsidRDefault="00B8000A" w:rsidP="0073255B">
            <w:pPr>
              <w:spacing w:line="264"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lang w:val="it-IT"/>
              </w:rPr>
            </w:pPr>
            <w:r w:rsidRPr="764352D7">
              <w:rPr>
                <w:rFonts w:ascii="Constantia" w:eastAsia="Constantia" w:hAnsi="Constantia" w:cs="Constantia"/>
                <w:lang w:val="it-IT"/>
              </w:rPr>
              <w:t>Non esistono dipendenze non banali fra gli attributi</w:t>
            </w:r>
            <w:r>
              <w:rPr>
                <w:rFonts w:ascii="Constantia" w:eastAsia="Constantia" w:hAnsi="Constantia" w:cs="Constantia"/>
                <w:lang w:val="it-IT"/>
              </w:rPr>
              <w:t>.</w:t>
            </w:r>
          </w:p>
        </w:tc>
      </w:tr>
      <w:tr w:rsidR="00B8000A" w:rsidRPr="007B53E9" w14:paraId="6B2C247F" w14:textId="77777777" w:rsidTr="003E3A0F">
        <w:tc>
          <w:tcPr>
            <w:cnfStyle w:val="001000000000" w:firstRow="0" w:lastRow="0" w:firstColumn="1" w:lastColumn="0" w:oddVBand="0" w:evenVBand="0" w:oddHBand="0" w:evenHBand="0" w:firstRowFirstColumn="0" w:firstRowLastColumn="0" w:lastRowFirstColumn="0" w:lastRowLastColumn="0"/>
            <w:tcW w:w="1886" w:type="pct"/>
          </w:tcPr>
          <w:p w14:paraId="2DEE75E7" w14:textId="77777777" w:rsidR="00B8000A" w:rsidRDefault="00B8000A" w:rsidP="00B8000A">
            <w:pPr>
              <w:rPr>
                <w:lang w:val="it-IT"/>
              </w:rPr>
            </w:pPr>
            <w:r>
              <w:rPr>
                <w:lang w:val="it-IT"/>
              </w:rPr>
              <w:t>Allerta</w:t>
            </w:r>
          </w:p>
        </w:tc>
        <w:tc>
          <w:tcPr>
            <w:tcW w:w="3114" w:type="pct"/>
          </w:tcPr>
          <w:p w14:paraId="302DE161" w14:textId="1049C0DA" w:rsidR="00B8000A" w:rsidRDefault="00B8000A" w:rsidP="00B8000A">
            <w:p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lang w:val="it-IT"/>
              </w:rPr>
            </w:pPr>
            <w:r w:rsidRPr="5781B03D">
              <w:rPr>
                <w:rFonts w:ascii="Constantia" w:eastAsia="Constantia" w:hAnsi="Constantia" w:cs="Constantia"/>
                <w:lang w:val="it-IT"/>
              </w:rPr>
              <w:t>Non esistono dipendenze non banali fra gli attributi</w:t>
            </w:r>
            <w:r>
              <w:rPr>
                <w:rFonts w:ascii="Constantia" w:eastAsia="Constantia" w:hAnsi="Constantia" w:cs="Constantia"/>
                <w:lang w:val="it-IT"/>
              </w:rPr>
              <w:t>.</w:t>
            </w:r>
          </w:p>
        </w:tc>
      </w:tr>
      <w:tr w:rsidR="00B8000A" w:rsidRPr="007B53E9" w14:paraId="0A2ED7D4" w14:textId="77777777" w:rsidTr="003E3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pct"/>
          </w:tcPr>
          <w:p w14:paraId="1781094F" w14:textId="77777777" w:rsidR="00B8000A" w:rsidRDefault="00B8000A" w:rsidP="00B8000A">
            <w:pPr>
              <w:rPr>
                <w:lang w:val="it-IT"/>
              </w:rPr>
            </w:pPr>
            <w:r>
              <w:rPr>
                <w:lang w:val="it-IT"/>
              </w:rPr>
              <w:t>Zona</w:t>
            </w:r>
          </w:p>
        </w:tc>
        <w:tc>
          <w:tcPr>
            <w:tcW w:w="3114" w:type="pct"/>
          </w:tcPr>
          <w:p w14:paraId="4C4EE833" w14:textId="1EB09AEC" w:rsidR="00B8000A" w:rsidRDefault="00B8000A" w:rsidP="00B8000A">
            <w:pPr>
              <w:cnfStyle w:val="000000100000" w:firstRow="0" w:lastRow="0" w:firstColumn="0" w:lastColumn="0" w:oddVBand="0" w:evenVBand="0" w:oddHBand="1" w:evenHBand="0" w:firstRowFirstColumn="0" w:firstRowLastColumn="0" w:lastRowFirstColumn="0" w:lastRowLastColumn="0"/>
              <w:rPr>
                <w:lang w:val="it-IT"/>
              </w:rPr>
            </w:pPr>
            <w:r>
              <w:rPr>
                <w:lang w:val="it-IT"/>
              </w:rPr>
              <w:t>Non esistono dipendenze non banali fra gli attributi.</w:t>
            </w:r>
          </w:p>
        </w:tc>
      </w:tr>
      <w:tr w:rsidR="00B8000A" w:rsidRPr="007B53E9" w14:paraId="7BFF8AAD" w14:textId="77777777" w:rsidTr="003E3A0F">
        <w:tc>
          <w:tcPr>
            <w:cnfStyle w:val="001000000000" w:firstRow="0" w:lastRow="0" w:firstColumn="1" w:lastColumn="0" w:oddVBand="0" w:evenVBand="0" w:oddHBand="0" w:evenHBand="0" w:firstRowFirstColumn="0" w:firstRowLastColumn="0" w:lastRowFirstColumn="0" w:lastRowLastColumn="0"/>
            <w:tcW w:w="1886" w:type="pct"/>
          </w:tcPr>
          <w:p w14:paraId="421A97B0" w14:textId="77777777" w:rsidR="00B8000A" w:rsidRDefault="00B8000A" w:rsidP="00B8000A">
            <w:pPr>
              <w:rPr>
                <w:lang w:val="it-IT"/>
              </w:rPr>
            </w:pPr>
            <w:r>
              <w:rPr>
                <w:lang w:val="it-IT"/>
              </w:rPr>
              <w:t>Utente</w:t>
            </w:r>
          </w:p>
        </w:tc>
        <w:tc>
          <w:tcPr>
            <w:tcW w:w="3114" w:type="pct"/>
          </w:tcPr>
          <w:p w14:paraId="113A1335" w14:textId="7878337F" w:rsidR="00B8000A" w:rsidRDefault="00B8000A" w:rsidP="00B8000A">
            <w:p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lang w:val="it-IT"/>
              </w:rPr>
            </w:pPr>
            <w:r w:rsidRPr="381EBDD0">
              <w:rPr>
                <w:rFonts w:ascii="Constantia" w:eastAsia="Constantia" w:hAnsi="Constantia" w:cs="Constantia"/>
                <w:lang w:val="it-IT"/>
              </w:rPr>
              <w:t>Non esistono dipendenze non banali fra gli attributi</w:t>
            </w:r>
            <w:r>
              <w:rPr>
                <w:rFonts w:ascii="Constantia" w:eastAsia="Constantia" w:hAnsi="Constantia" w:cs="Constantia"/>
                <w:lang w:val="it-IT"/>
              </w:rPr>
              <w:t>.</w:t>
            </w:r>
          </w:p>
        </w:tc>
      </w:tr>
      <w:tr w:rsidR="00B8000A" w:rsidRPr="007B53E9" w14:paraId="2849AB6A" w14:textId="77777777" w:rsidTr="003E3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pct"/>
          </w:tcPr>
          <w:p w14:paraId="1578186B" w14:textId="77777777" w:rsidR="00B8000A" w:rsidRDefault="00B8000A" w:rsidP="00B8000A">
            <w:pPr>
              <w:rPr>
                <w:lang w:val="it-IT"/>
              </w:rPr>
            </w:pPr>
            <w:r>
              <w:rPr>
                <w:lang w:val="it-IT"/>
              </w:rPr>
              <w:t>Fact checker</w:t>
            </w:r>
          </w:p>
        </w:tc>
        <w:tc>
          <w:tcPr>
            <w:tcW w:w="3114" w:type="pct"/>
          </w:tcPr>
          <w:p w14:paraId="3B4D873B" w14:textId="365C9A34" w:rsidR="00B8000A" w:rsidRDefault="00B8000A" w:rsidP="00B8000A">
            <w:p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lang w:val="it-IT"/>
              </w:rPr>
            </w:pPr>
            <w:r w:rsidRPr="5006B259">
              <w:rPr>
                <w:rFonts w:ascii="Constantia" w:eastAsia="Constantia" w:hAnsi="Constantia" w:cs="Constantia"/>
                <w:lang w:val="it-IT"/>
              </w:rPr>
              <w:t>Non esistono dipendenze non banali fra gli attributi</w:t>
            </w:r>
            <w:r>
              <w:rPr>
                <w:rFonts w:ascii="Constantia" w:eastAsia="Constantia" w:hAnsi="Constantia" w:cs="Constantia"/>
                <w:lang w:val="it-IT"/>
              </w:rPr>
              <w:t>.</w:t>
            </w:r>
          </w:p>
        </w:tc>
      </w:tr>
      <w:tr w:rsidR="00B8000A" w:rsidRPr="007B53E9" w14:paraId="4A541B58" w14:textId="77777777" w:rsidTr="003E3A0F">
        <w:tc>
          <w:tcPr>
            <w:cnfStyle w:val="001000000000" w:firstRow="0" w:lastRow="0" w:firstColumn="1" w:lastColumn="0" w:oddVBand="0" w:evenVBand="0" w:oddHBand="0" w:evenHBand="0" w:firstRowFirstColumn="0" w:firstRowLastColumn="0" w:lastRowFirstColumn="0" w:lastRowLastColumn="0"/>
            <w:tcW w:w="1886" w:type="pct"/>
          </w:tcPr>
          <w:p w14:paraId="2D41D834" w14:textId="77777777" w:rsidR="00B8000A" w:rsidRDefault="00B8000A" w:rsidP="00B8000A">
            <w:pPr>
              <w:rPr>
                <w:lang w:val="it-IT"/>
              </w:rPr>
            </w:pPr>
            <w:r>
              <w:rPr>
                <w:lang w:val="it-IT"/>
              </w:rPr>
              <w:t>Utente Piattaforma</w:t>
            </w:r>
          </w:p>
        </w:tc>
        <w:tc>
          <w:tcPr>
            <w:tcW w:w="3114" w:type="pct"/>
          </w:tcPr>
          <w:p w14:paraId="520FFC6F" w14:textId="19949B87" w:rsidR="00B8000A" w:rsidRDefault="00B8000A" w:rsidP="00B8000A">
            <w:p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lang w:val="it-IT"/>
              </w:rPr>
            </w:pPr>
            <w:r w:rsidRPr="5006B259">
              <w:rPr>
                <w:rFonts w:ascii="Constantia" w:eastAsia="Constantia" w:hAnsi="Constantia" w:cs="Constantia"/>
                <w:lang w:val="it-IT"/>
              </w:rPr>
              <w:t>Non esistono dipendenze non banali fra gli attributi</w:t>
            </w:r>
            <w:r>
              <w:rPr>
                <w:rFonts w:ascii="Constantia" w:eastAsia="Constantia" w:hAnsi="Constantia" w:cs="Constantia"/>
                <w:lang w:val="it-IT"/>
              </w:rPr>
              <w:t>.</w:t>
            </w:r>
          </w:p>
        </w:tc>
      </w:tr>
      <w:tr w:rsidR="00B8000A" w:rsidRPr="007B53E9" w14:paraId="6F206853" w14:textId="77777777" w:rsidTr="003E3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pct"/>
          </w:tcPr>
          <w:p w14:paraId="17A9E3D3" w14:textId="77777777" w:rsidR="00B8000A" w:rsidRDefault="00B8000A" w:rsidP="00B8000A">
            <w:pPr>
              <w:rPr>
                <w:lang w:val="it-IT"/>
              </w:rPr>
            </w:pPr>
            <w:r>
              <w:rPr>
                <w:lang w:val="it-IT"/>
              </w:rPr>
              <w:t>Post</w:t>
            </w:r>
          </w:p>
        </w:tc>
        <w:tc>
          <w:tcPr>
            <w:tcW w:w="3114" w:type="pct"/>
          </w:tcPr>
          <w:p w14:paraId="6B95DBDC" w14:textId="414E1A91" w:rsidR="00B8000A" w:rsidRDefault="00B8000A" w:rsidP="00B8000A">
            <w:pPr>
              <w:cnfStyle w:val="000000100000" w:firstRow="0" w:lastRow="0" w:firstColumn="0" w:lastColumn="0" w:oddVBand="0" w:evenVBand="0" w:oddHBand="1" w:evenHBand="0" w:firstRowFirstColumn="0" w:firstRowLastColumn="0" w:lastRowFirstColumn="0" w:lastRowLastColumn="0"/>
              <w:rPr>
                <w:lang w:val="it-IT"/>
              </w:rPr>
            </w:pPr>
            <w:r>
              <w:rPr>
                <w:lang w:val="it-IT"/>
              </w:rPr>
              <w:t>Non esistono dipendenze non banali fra gli attributi.</w:t>
            </w:r>
          </w:p>
        </w:tc>
      </w:tr>
      <w:tr w:rsidR="00B8000A" w:rsidRPr="007B53E9" w14:paraId="7F3EFBC1" w14:textId="77777777" w:rsidTr="003E3A0F">
        <w:tc>
          <w:tcPr>
            <w:cnfStyle w:val="001000000000" w:firstRow="0" w:lastRow="0" w:firstColumn="1" w:lastColumn="0" w:oddVBand="0" w:evenVBand="0" w:oddHBand="0" w:evenHBand="0" w:firstRowFirstColumn="0" w:firstRowLastColumn="0" w:lastRowFirstColumn="0" w:lastRowLastColumn="0"/>
            <w:tcW w:w="1886" w:type="pct"/>
          </w:tcPr>
          <w:p w14:paraId="494F3D73" w14:textId="77777777" w:rsidR="00B8000A" w:rsidRDefault="00B8000A" w:rsidP="00B8000A">
            <w:pPr>
              <w:rPr>
                <w:lang w:val="it-IT"/>
              </w:rPr>
            </w:pPr>
            <w:r>
              <w:rPr>
                <w:lang w:val="it-IT"/>
              </w:rPr>
              <w:t>File multimediale</w:t>
            </w:r>
          </w:p>
        </w:tc>
        <w:tc>
          <w:tcPr>
            <w:tcW w:w="3114" w:type="pct"/>
          </w:tcPr>
          <w:p w14:paraId="7FF54402" w14:textId="4C26521E" w:rsidR="00B8000A" w:rsidRDefault="00B8000A" w:rsidP="00B8000A">
            <w:pPr>
              <w:cnfStyle w:val="000000000000" w:firstRow="0" w:lastRow="0" w:firstColumn="0" w:lastColumn="0" w:oddVBand="0" w:evenVBand="0" w:oddHBand="0" w:evenHBand="0" w:firstRowFirstColumn="0" w:firstRowLastColumn="0" w:lastRowFirstColumn="0" w:lastRowLastColumn="0"/>
              <w:rPr>
                <w:lang w:val="it-IT"/>
              </w:rPr>
            </w:pPr>
            <w:r>
              <w:rPr>
                <w:lang w:val="it-IT"/>
              </w:rPr>
              <w:t>Non esistono dipendenze non banali fra gli attributi.</w:t>
            </w:r>
          </w:p>
        </w:tc>
      </w:tr>
      <w:tr w:rsidR="00B8000A" w:rsidRPr="007B53E9" w14:paraId="704A45E8" w14:textId="77777777" w:rsidTr="003E3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pct"/>
          </w:tcPr>
          <w:p w14:paraId="2E4D2535" w14:textId="77777777" w:rsidR="00B8000A" w:rsidRDefault="00B8000A" w:rsidP="00B8000A">
            <w:pPr>
              <w:rPr>
                <w:lang w:val="it-IT"/>
              </w:rPr>
            </w:pPr>
            <w:r>
              <w:rPr>
                <w:lang w:val="it-IT"/>
              </w:rPr>
              <w:t>Segnalazione</w:t>
            </w:r>
          </w:p>
        </w:tc>
        <w:tc>
          <w:tcPr>
            <w:tcW w:w="3114" w:type="pct"/>
          </w:tcPr>
          <w:p w14:paraId="6099331A" w14:textId="751F4D53" w:rsidR="00B8000A" w:rsidRDefault="00B8000A" w:rsidP="00B8000A">
            <w:p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lang w:val="it-IT"/>
              </w:rPr>
            </w:pPr>
            <w:r w:rsidRPr="569C00F3">
              <w:rPr>
                <w:rFonts w:ascii="Constantia" w:eastAsia="Constantia" w:hAnsi="Constantia" w:cs="Constantia"/>
                <w:lang w:val="it-IT"/>
              </w:rPr>
              <w:t>Non esistono dipendenze non banali fra gli attributi</w:t>
            </w:r>
            <w:r>
              <w:rPr>
                <w:rFonts w:ascii="Constantia" w:eastAsia="Constantia" w:hAnsi="Constantia" w:cs="Constantia"/>
                <w:lang w:val="it-IT"/>
              </w:rPr>
              <w:t>.</w:t>
            </w:r>
          </w:p>
        </w:tc>
      </w:tr>
    </w:tbl>
    <w:p w14:paraId="61AA3D64" w14:textId="5EC6842B" w:rsidR="0097030A" w:rsidRPr="007B53E9" w:rsidRDefault="0097030A">
      <w:pPr>
        <w:rPr>
          <w:lang w:val="it-IT"/>
        </w:rPr>
      </w:pPr>
    </w:p>
    <w:p w14:paraId="00C956B1" w14:textId="77777777" w:rsidR="0097030A" w:rsidRPr="007B53E9" w:rsidRDefault="0097030A">
      <w:pPr>
        <w:rPr>
          <w:lang w:val="it-IT"/>
        </w:rPr>
      </w:pPr>
      <w:r w:rsidRPr="007B53E9">
        <w:rPr>
          <w:lang w:val="it-IT"/>
        </w:rPr>
        <w:br w:type="page"/>
      </w:r>
    </w:p>
    <w:p w14:paraId="113D4AEF" w14:textId="3DF327CD" w:rsidR="00017DF7" w:rsidRDefault="00017DF7" w:rsidP="00017DF7">
      <w:pPr>
        <w:pStyle w:val="Titolo2"/>
        <w:rPr>
          <w:lang w:val="it-IT"/>
        </w:rPr>
      </w:pPr>
      <w:bookmarkStart w:id="79" w:name="_Toc121995254"/>
      <w:r>
        <w:rPr>
          <w:lang w:val="it-IT"/>
        </w:rPr>
        <w:lastRenderedPageBreak/>
        <w:t>Traduzione verso il modello relazionale</w:t>
      </w:r>
      <w:bookmarkEnd w:id="79"/>
    </w:p>
    <w:p w14:paraId="2A31D6E3" w14:textId="63B08D90" w:rsidR="004B7F91" w:rsidRPr="004B7F91" w:rsidRDefault="004B7F91" w:rsidP="004B7F91">
      <w:pPr>
        <w:rPr>
          <w:lang w:val="it-IT"/>
        </w:rPr>
      </w:pPr>
      <w:r w:rsidRPr="00D44A82">
        <w:rPr>
          <w:b/>
          <w:bCs/>
          <w:lang w:val="it-IT"/>
        </w:rPr>
        <w:t>Nota</w:t>
      </w:r>
      <w:r>
        <w:rPr>
          <w:lang w:val="it-IT"/>
        </w:rPr>
        <w:t xml:space="preserve">: gli attributi </w:t>
      </w:r>
      <w:r w:rsidRPr="00253DBB">
        <w:rPr>
          <w:u w:val="single"/>
          <w:lang w:val="it-IT"/>
        </w:rPr>
        <w:t>sottolineati</w:t>
      </w:r>
      <w:r>
        <w:rPr>
          <w:lang w:val="it-IT"/>
        </w:rPr>
        <w:t xml:space="preserve"> </w:t>
      </w:r>
      <w:r w:rsidR="00A068A3">
        <w:rPr>
          <w:lang w:val="it-IT"/>
        </w:rPr>
        <w:t>indicano le</w:t>
      </w:r>
      <w:r w:rsidR="00253DBB">
        <w:rPr>
          <w:lang w:val="it-IT"/>
        </w:rPr>
        <w:t xml:space="preserve"> </w:t>
      </w:r>
      <w:r w:rsidR="00253DBB" w:rsidRPr="00253DBB">
        <w:rPr>
          <w:i/>
          <w:iCs/>
          <w:lang w:val="it-IT"/>
        </w:rPr>
        <w:t>primary key</w:t>
      </w:r>
      <w:r w:rsidR="00253DBB">
        <w:rPr>
          <w:lang w:val="it-IT"/>
        </w:rPr>
        <w:t xml:space="preserve"> dell’entità.</w:t>
      </w:r>
    </w:p>
    <w:tbl>
      <w:tblPr>
        <w:tblStyle w:val="Tabellaelenco3-colore5"/>
        <w:tblW w:w="5000" w:type="pct"/>
        <w:tblLook w:val="04A0" w:firstRow="1" w:lastRow="0" w:firstColumn="1" w:lastColumn="0" w:noHBand="0" w:noVBand="1"/>
      </w:tblPr>
      <w:tblGrid>
        <w:gridCol w:w="3117"/>
        <w:gridCol w:w="5513"/>
      </w:tblGrid>
      <w:tr w:rsidR="007B53E9" w14:paraId="5B6C527F" w14:textId="7B2FD63A" w:rsidTr="00706C7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6" w:type="pct"/>
          </w:tcPr>
          <w:p w14:paraId="1CC96CE5" w14:textId="23B59CE2" w:rsidR="007B53E9" w:rsidRDefault="002B7217">
            <w:pPr>
              <w:jc w:val="center"/>
              <w:rPr>
                <w:lang w:val="it-IT"/>
              </w:rPr>
            </w:pPr>
            <w:r>
              <w:rPr>
                <w:lang w:val="it-IT"/>
              </w:rPr>
              <w:t>E</w:t>
            </w:r>
            <w:r w:rsidR="007B53E9">
              <w:rPr>
                <w:lang w:val="it-IT"/>
              </w:rPr>
              <w:t>ntità</w:t>
            </w:r>
            <w:r>
              <w:rPr>
                <w:lang w:val="it-IT"/>
              </w:rPr>
              <w:t xml:space="preserve"> - Relazione</w:t>
            </w:r>
          </w:p>
        </w:tc>
        <w:tc>
          <w:tcPr>
            <w:tcW w:w="3194" w:type="pct"/>
          </w:tcPr>
          <w:p w14:paraId="766352CC" w14:textId="32888595" w:rsidR="007B53E9" w:rsidRDefault="002B7217">
            <w:pPr>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Traduzione</w:t>
            </w:r>
          </w:p>
        </w:tc>
      </w:tr>
      <w:tr w:rsidR="007B53E9" w14:paraId="6D4C7E99" w14:textId="511EC2FB" w:rsidTr="00706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pct"/>
          </w:tcPr>
          <w:p w14:paraId="65A5ABAD" w14:textId="77777777" w:rsidR="007B53E9" w:rsidRDefault="007B53E9">
            <w:pPr>
              <w:rPr>
                <w:lang w:val="it-IT"/>
              </w:rPr>
            </w:pPr>
            <w:r>
              <w:rPr>
                <w:lang w:val="it-IT"/>
              </w:rPr>
              <w:t>Collaboratore</w:t>
            </w:r>
          </w:p>
        </w:tc>
        <w:tc>
          <w:tcPr>
            <w:tcW w:w="3194" w:type="pct"/>
          </w:tcPr>
          <w:p w14:paraId="1FB7E803" w14:textId="3FC6620D" w:rsidR="007B53E9" w:rsidRDefault="001F2979" w:rsidP="000168D6">
            <w:pPr>
              <w:cnfStyle w:val="000000100000" w:firstRow="0" w:lastRow="0" w:firstColumn="0" w:lastColumn="0" w:oddVBand="0" w:evenVBand="0" w:oddHBand="1" w:evenHBand="0" w:firstRowFirstColumn="0" w:firstRowLastColumn="0" w:lastRowFirstColumn="0" w:lastRowLastColumn="0"/>
              <w:rPr>
                <w:lang w:val="it-IT"/>
              </w:rPr>
            </w:pPr>
            <w:r>
              <w:rPr>
                <w:lang w:val="it-IT"/>
              </w:rPr>
              <w:t>Collaboratore(</w:t>
            </w:r>
            <w:r w:rsidR="00962F04" w:rsidRPr="004B7F91">
              <w:rPr>
                <w:u w:val="single"/>
                <w:lang w:val="it-IT"/>
              </w:rPr>
              <w:t>id</w:t>
            </w:r>
            <w:r w:rsidR="00962F04">
              <w:rPr>
                <w:lang w:val="it-IT"/>
              </w:rPr>
              <w:t>, nome, cognome, email, cellulare</w:t>
            </w:r>
            <w:r>
              <w:rPr>
                <w:lang w:val="it-IT"/>
              </w:rPr>
              <w:t>)</w:t>
            </w:r>
          </w:p>
        </w:tc>
      </w:tr>
      <w:tr w:rsidR="007B53E9" w:rsidRPr="00DB0B34" w14:paraId="5E5AB7D3" w14:textId="3297B299" w:rsidTr="00706C78">
        <w:trPr>
          <w:trHeight w:val="50"/>
        </w:trPr>
        <w:tc>
          <w:tcPr>
            <w:cnfStyle w:val="001000000000" w:firstRow="0" w:lastRow="0" w:firstColumn="1" w:lastColumn="0" w:oddVBand="0" w:evenVBand="0" w:oddHBand="0" w:evenHBand="0" w:firstRowFirstColumn="0" w:firstRowLastColumn="0" w:lastRowFirstColumn="0" w:lastRowLastColumn="0"/>
            <w:tcW w:w="1806" w:type="pct"/>
          </w:tcPr>
          <w:p w14:paraId="2AA1A6AC" w14:textId="77777777" w:rsidR="007B53E9" w:rsidRDefault="007B53E9">
            <w:pPr>
              <w:rPr>
                <w:lang w:val="it-IT"/>
              </w:rPr>
            </w:pPr>
            <w:r>
              <w:rPr>
                <w:lang w:val="it-IT"/>
              </w:rPr>
              <w:t>Riparazione</w:t>
            </w:r>
          </w:p>
        </w:tc>
        <w:tc>
          <w:tcPr>
            <w:tcW w:w="3194" w:type="pct"/>
          </w:tcPr>
          <w:p w14:paraId="1683EE54" w14:textId="6D4E190E" w:rsidR="007B53E9" w:rsidRDefault="001F2979" w:rsidP="000168D6">
            <w:pPr>
              <w:spacing w:line="264"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Cs w:val="22"/>
                <w:lang w:val="it-IT"/>
              </w:rPr>
            </w:pPr>
            <w:r>
              <w:rPr>
                <w:rFonts w:ascii="Constantia" w:eastAsia="Constantia" w:hAnsi="Constantia" w:cs="Constantia"/>
                <w:szCs w:val="22"/>
                <w:lang w:val="it-IT"/>
              </w:rPr>
              <w:t>Riparazione(</w:t>
            </w:r>
            <w:r w:rsidR="0099425F" w:rsidRPr="0099425F">
              <w:rPr>
                <w:rFonts w:ascii="Constantia" w:eastAsia="Constantia" w:hAnsi="Constantia" w:cs="Constantia"/>
                <w:szCs w:val="22"/>
                <w:u w:val="single"/>
                <w:lang w:val="it-IT"/>
              </w:rPr>
              <w:t>id</w:t>
            </w:r>
            <w:r w:rsidR="0099425F">
              <w:rPr>
                <w:rFonts w:ascii="Constantia" w:eastAsia="Constantia" w:hAnsi="Constantia" w:cs="Constantia"/>
                <w:szCs w:val="22"/>
                <w:lang w:val="it-IT"/>
              </w:rPr>
              <w:t>, data_ora, tipologia, esito, descrizione</w:t>
            </w:r>
            <w:r w:rsidR="00243567">
              <w:rPr>
                <w:rFonts w:ascii="Constantia" w:eastAsia="Constantia" w:hAnsi="Constantia" w:cs="Constantia"/>
                <w:szCs w:val="22"/>
                <w:lang w:val="it-IT"/>
              </w:rPr>
              <w:t>, id_sensore</w:t>
            </w:r>
            <w:r>
              <w:rPr>
                <w:rFonts w:ascii="Constantia" w:eastAsia="Constantia" w:hAnsi="Constantia" w:cs="Constantia"/>
                <w:szCs w:val="22"/>
                <w:lang w:val="it-IT"/>
              </w:rPr>
              <w:t>)</w:t>
            </w:r>
          </w:p>
        </w:tc>
      </w:tr>
      <w:tr w:rsidR="007B53E9" w:rsidRPr="00B135A1" w14:paraId="52CD4575" w14:textId="2BE70372" w:rsidTr="00706C78">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806" w:type="pct"/>
          </w:tcPr>
          <w:p w14:paraId="594AF30A" w14:textId="77777777" w:rsidR="007B53E9" w:rsidRDefault="007B53E9">
            <w:pPr>
              <w:rPr>
                <w:lang w:val="it-IT"/>
              </w:rPr>
            </w:pPr>
            <w:r>
              <w:rPr>
                <w:lang w:val="it-IT"/>
              </w:rPr>
              <w:t>Sensore</w:t>
            </w:r>
          </w:p>
        </w:tc>
        <w:tc>
          <w:tcPr>
            <w:tcW w:w="3194" w:type="pct"/>
          </w:tcPr>
          <w:p w14:paraId="2B5ABB39" w14:textId="5BC84C32" w:rsidR="007B53E9" w:rsidRDefault="001F2979" w:rsidP="000168D6">
            <w:pPr>
              <w:spacing w:line="264"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Cs w:val="22"/>
                <w:lang w:val="it-IT"/>
              </w:rPr>
            </w:pPr>
            <w:r>
              <w:rPr>
                <w:rFonts w:ascii="Constantia" w:eastAsia="Constantia" w:hAnsi="Constantia" w:cs="Constantia"/>
                <w:szCs w:val="22"/>
                <w:lang w:val="it-IT"/>
              </w:rPr>
              <w:t>Sensore(</w:t>
            </w:r>
            <w:r w:rsidR="00283CB2" w:rsidRPr="0024620D">
              <w:rPr>
                <w:rFonts w:ascii="Constantia" w:eastAsia="Constantia" w:hAnsi="Constantia" w:cs="Constantia"/>
                <w:szCs w:val="22"/>
                <w:u w:val="single"/>
                <w:lang w:val="it-IT"/>
              </w:rPr>
              <w:t>matricola</w:t>
            </w:r>
            <w:r w:rsidR="00283CB2">
              <w:rPr>
                <w:rFonts w:ascii="Constantia" w:eastAsia="Constantia" w:hAnsi="Constantia" w:cs="Constantia"/>
                <w:szCs w:val="22"/>
                <w:lang w:val="it-IT"/>
              </w:rPr>
              <w:t xml:space="preserve">, </w:t>
            </w:r>
            <w:r w:rsidR="00A87AB4">
              <w:rPr>
                <w:rFonts w:ascii="Constantia" w:eastAsia="Constantia" w:hAnsi="Constantia" w:cs="Constantia"/>
                <w:szCs w:val="22"/>
                <w:lang w:val="it-IT"/>
              </w:rPr>
              <w:t xml:space="preserve">tipologia, </w:t>
            </w:r>
            <w:r w:rsidR="0024620D">
              <w:rPr>
                <w:rFonts w:ascii="Constantia" w:eastAsia="Constantia" w:hAnsi="Constantia" w:cs="Constantia"/>
                <w:szCs w:val="22"/>
                <w:lang w:val="it-IT"/>
              </w:rPr>
              <w:t>anno_produzione, descrizione, versione_firmware</w:t>
            </w:r>
            <w:r>
              <w:rPr>
                <w:rFonts w:ascii="Constantia" w:eastAsia="Constantia" w:hAnsi="Constantia" w:cs="Constantia"/>
                <w:szCs w:val="22"/>
                <w:lang w:val="it-IT"/>
              </w:rPr>
              <w:t>)</w:t>
            </w:r>
          </w:p>
        </w:tc>
      </w:tr>
      <w:tr w:rsidR="007B53E9" w:rsidRPr="00510FD9" w14:paraId="5DCE5737" w14:textId="67B916B8" w:rsidTr="00706C78">
        <w:tc>
          <w:tcPr>
            <w:cnfStyle w:val="001000000000" w:firstRow="0" w:lastRow="0" w:firstColumn="1" w:lastColumn="0" w:oddVBand="0" w:evenVBand="0" w:oddHBand="0" w:evenHBand="0" w:firstRowFirstColumn="0" w:firstRowLastColumn="0" w:lastRowFirstColumn="0" w:lastRowLastColumn="0"/>
            <w:tcW w:w="1806" w:type="pct"/>
          </w:tcPr>
          <w:p w14:paraId="27EE8BD9" w14:textId="77777777" w:rsidR="007B53E9" w:rsidRDefault="007B53E9">
            <w:pPr>
              <w:rPr>
                <w:lang w:val="it-IT"/>
              </w:rPr>
            </w:pPr>
            <w:r>
              <w:rPr>
                <w:lang w:val="it-IT"/>
              </w:rPr>
              <w:t>Sessione Campionamento</w:t>
            </w:r>
          </w:p>
        </w:tc>
        <w:tc>
          <w:tcPr>
            <w:tcW w:w="3194" w:type="pct"/>
          </w:tcPr>
          <w:p w14:paraId="0577BE5B" w14:textId="2F65AC5A" w:rsidR="007B53E9" w:rsidRDefault="001F2979" w:rsidP="000168D6">
            <w:pPr>
              <w:cnfStyle w:val="000000000000" w:firstRow="0" w:lastRow="0" w:firstColumn="0" w:lastColumn="0" w:oddVBand="0" w:evenVBand="0" w:oddHBand="0" w:evenHBand="0" w:firstRowFirstColumn="0" w:firstRowLastColumn="0" w:lastRowFirstColumn="0" w:lastRowLastColumn="0"/>
              <w:rPr>
                <w:lang w:val="it-IT"/>
              </w:rPr>
            </w:pPr>
            <w:r>
              <w:rPr>
                <w:lang w:val="it-IT"/>
              </w:rPr>
              <w:t>Sessione</w:t>
            </w:r>
            <w:r w:rsidR="00CD081A">
              <w:rPr>
                <w:lang w:val="it-IT"/>
              </w:rPr>
              <w:t>C</w:t>
            </w:r>
            <w:r w:rsidR="00150B71">
              <w:rPr>
                <w:lang w:val="it-IT"/>
              </w:rPr>
              <w:t>ampionamento(</w:t>
            </w:r>
            <w:r w:rsidR="002A0A8C" w:rsidRPr="00C31148">
              <w:rPr>
                <w:u w:val="single"/>
                <w:lang w:val="it-IT"/>
              </w:rPr>
              <w:t>id</w:t>
            </w:r>
            <w:r w:rsidR="002A0A8C">
              <w:rPr>
                <w:lang w:val="it-IT"/>
              </w:rPr>
              <w:t>, data_ora, durata, val_min, val_max, num_misurazioni</w:t>
            </w:r>
            <w:r w:rsidR="001632CA">
              <w:rPr>
                <w:lang w:val="it-IT"/>
              </w:rPr>
              <w:t>, id_zona</w:t>
            </w:r>
            <w:r w:rsidR="00150B71">
              <w:rPr>
                <w:lang w:val="it-IT"/>
              </w:rPr>
              <w:t>)</w:t>
            </w:r>
          </w:p>
        </w:tc>
      </w:tr>
      <w:tr w:rsidR="007B53E9" w:rsidRPr="0012344B" w14:paraId="2A40D3E2" w14:textId="0100E58F" w:rsidTr="00706C78">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806" w:type="pct"/>
          </w:tcPr>
          <w:p w14:paraId="4FF4AE9F" w14:textId="77777777" w:rsidR="007B53E9" w:rsidRDefault="007B53E9">
            <w:pPr>
              <w:rPr>
                <w:lang w:val="it-IT"/>
              </w:rPr>
            </w:pPr>
            <w:r>
              <w:rPr>
                <w:lang w:val="it-IT"/>
              </w:rPr>
              <w:t>Misurazione</w:t>
            </w:r>
          </w:p>
        </w:tc>
        <w:tc>
          <w:tcPr>
            <w:tcW w:w="3194" w:type="pct"/>
          </w:tcPr>
          <w:p w14:paraId="78DBFB33" w14:textId="68F4B101" w:rsidR="007B53E9" w:rsidRDefault="00150B71" w:rsidP="000168D6">
            <w:pPr>
              <w:spacing w:line="264"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lang w:val="it-IT"/>
              </w:rPr>
            </w:pPr>
            <w:r>
              <w:rPr>
                <w:rFonts w:ascii="Constantia" w:eastAsia="Constantia" w:hAnsi="Constantia" w:cs="Constantia"/>
                <w:lang w:val="it-IT"/>
              </w:rPr>
              <w:t>Misurazione(</w:t>
            </w:r>
            <w:r w:rsidR="005E77E4" w:rsidRPr="005E77E4">
              <w:rPr>
                <w:rFonts w:ascii="Constantia" w:eastAsia="Constantia" w:hAnsi="Constantia" w:cs="Constantia"/>
                <w:u w:val="single"/>
                <w:lang w:val="it-IT"/>
              </w:rPr>
              <w:t>id</w:t>
            </w:r>
            <w:r w:rsidR="005E77E4">
              <w:rPr>
                <w:rFonts w:ascii="Constantia" w:eastAsia="Constantia" w:hAnsi="Constantia" w:cs="Constantia"/>
                <w:lang w:val="it-IT"/>
              </w:rPr>
              <w:t>, valore_rilevato, timestamp</w:t>
            </w:r>
            <w:r w:rsidR="004B5937">
              <w:rPr>
                <w:rFonts w:ascii="Constantia" w:eastAsia="Constantia" w:hAnsi="Constantia" w:cs="Constantia"/>
                <w:lang w:val="it-IT"/>
              </w:rPr>
              <w:t>, id_sessione</w:t>
            </w:r>
            <w:r w:rsidR="008B261B">
              <w:rPr>
                <w:rFonts w:ascii="Constantia" w:eastAsia="Constantia" w:hAnsi="Constantia" w:cs="Constantia"/>
                <w:lang w:val="it-IT"/>
              </w:rPr>
              <w:t xml:space="preserve">, </w:t>
            </w:r>
            <w:r w:rsidR="00B71FDE">
              <w:rPr>
                <w:rFonts w:ascii="Constantia" w:eastAsia="Constantia" w:hAnsi="Constantia" w:cs="Constantia"/>
                <w:lang w:val="it-IT"/>
              </w:rPr>
              <w:t>matricola</w:t>
            </w:r>
            <w:r w:rsidR="008B261B">
              <w:rPr>
                <w:rFonts w:ascii="Constantia" w:eastAsia="Constantia" w:hAnsi="Constantia" w:cs="Constantia"/>
                <w:lang w:val="it-IT"/>
              </w:rPr>
              <w:t>_sensore</w:t>
            </w:r>
            <w:r>
              <w:rPr>
                <w:rFonts w:ascii="Constantia" w:eastAsia="Constantia" w:hAnsi="Constantia" w:cs="Constantia"/>
                <w:lang w:val="it-IT"/>
              </w:rPr>
              <w:t>)</w:t>
            </w:r>
          </w:p>
        </w:tc>
      </w:tr>
      <w:tr w:rsidR="007B53E9" w:rsidRPr="00E846AF" w14:paraId="0ADB808D" w14:textId="3488072D" w:rsidTr="00706C78">
        <w:tc>
          <w:tcPr>
            <w:cnfStyle w:val="001000000000" w:firstRow="0" w:lastRow="0" w:firstColumn="1" w:lastColumn="0" w:oddVBand="0" w:evenVBand="0" w:oddHBand="0" w:evenHBand="0" w:firstRowFirstColumn="0" w:firstRowLastColumn="0" w:lastRowFirstColumn="0" w:lastRowLastColumn="0"/>
            <w:tcW w:w="1806" w:type="pct"/>
          </w:tcPr>
          <w:p w14:paraId="140D3E6D" w14:textId="77777777" w:rsidR="007B53E9" w:rsidRDefault="007B53E9">
            <w:pPr>
              <w:rPr>
                <w:lang w:val="it-IT"/>
              </w:rPr>
            </w:pPr>
            <w:r>
              <w:rPr>
                <w:lang w:val="it-IT"/>
              </w:rPr>
              <w:t>Allerta</w:t>
            </w:r>
          </w:p>
        </w:tc>
        <w:tc>
          <w:tcPr>
            <w:tcW w:w="3194" w:type="pct"/>
          </w:tcPr>
          <w:p w14:paraId="5B208D59" w14:textId="0C4870E5" w:rsidR="007B53E9" w:rsidRDefault="00150B71" w:rsidP="000168D6">
            <w:p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lang w:val="it-IT"/>
              </w:rPr>
            </w:pPr>
            <w:r>
              <w:rPr>
                <w:rFonts w:ascii="Constantia" w:eastAsia="Constantia" w:hAnsi="Constantia" w:cs="Constantia"/>
                <w:lang w:val="it-IT"/>
              </w:rPr>
              <w:t>Allerta(</w:t>
            </w:r>
            <w:r w:rsidR="001351E7" w:rsidRPr="001351E7">
              <w:rPr>
                <w:rFonts w:ascii="Constantia" w:eastAsia="Constantia" w:hAnsi="Constantia" w:cs="Constantia"/>
                <w:u w:val="single"/>
                <w:lang w:val="it-IT"/>
              </w:rPr>
              <w:t>id</w:t>
            </w:r>
            <w:r w:rsidR="001351E7">
              <w:rPr>
                <w:rFonts w:ascii="Constantia" w:eastAsia="Constantia" w:hAnsi="Constantia" w:cs="Constantia"/>
                <w:lang w:val="it-IT"/>
              </w:rPr>
              <w:t>, descrizione, data_ora, tipologia</w:t>
            </w:r>
            <w:r>
              <w:rPr>
                <w:rFonts w:ascii="Constantia" w:eastAsia="Constantia" w:hAnsi="Constantia" w:cs="Constantia"/>
                <w:lang w:val="it-IT"/>
              </w:rPr>
              <w:t>)</w:t>
            </w:r>
          </w:p>
        </w:tc>
      </w:tr>
      <w:tr w:rsidR="007B53E9" w:rsidRPr="007C3DE8" w14:paraId="3AE668B9" w14:textId="6EEDBC91" w:rsidTr="00706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pct"/>
          </w:tcPr>
          <w:p w14:paraId="21DF664F" w14:textId="77777777" w:rsidR="007B53E9" w:rsidRDefault="007B53E9">
            <w:pPr>
              <w:rPr>
                <w:lang w:val="it-IT"/>
              </w:rPr>
            </w:pPr>
            <w:r>
              <w:rPr>
                <w:lang w:val="it-IT"/>
              </w:rPr>
              <w:t>Zona</w:t>
            </w:r>
          </w:p>
        </w:tc>
        <w:tc>
          <w:tcPr>
            <w:tcW w:w="3194" w:type="pct"/>
          </w:tcPr>
          <w:p w14:paraId="1264AA50" w14:textId="1E8D155D" w:rsidR="007B53E9" w:rsidRDefault="00150B71" w:rsidP="000168D6">
            <w:pPr>
              <w:cnfStyle w:val="000000100000" w:firstRow="0" w:lastRow="0" w:firstColumn="0" w:lastColumn="0" w:oddVBand="0" w:evenVBand="0" w:oddHBand="1" w:evenHBand="0" w:firstRowFirstColumn="0" w:firstRowLastColumn="0" w:lastRowFirstColumn="0" w:lastRowLastColumn="0"/>
              <w:rPr>
                <w:lang w:val="it-IT"/>
              </w:rPr>
            </w:pPr>
            <w:r>
              <w:rPr>
                <w:lang w:val="it-IT"/>
              </w:rPr>
              <w:t>Zona(</w:t>
            </w:r>
            <w:r w:rsidR="002A59EB" w:rsidRPr="002A59EB">
              <w:rPr>
                <w:u w:val="single"/>
                <w:lang w:val="it-IT"/>
              </w:rPr>
              <w:t>codice</w:t>
            </w:r>
            <w:r w:rsidR="002A59EB">
              <w:rPr>
                <w:lang w:val="it-IT"/>
              </w:rPr>
              <w:t>, tipologia, comune, provincia, regione, latitudine, longitudine, quota</w:t>
            </w:r>
            <w:r>
              <w:rPr>
                <w:lang w:val="it-IT"/>
              </w:rPr>
              <w:t>)</w:t>
            </w:r>
          </w:p>
        </w:tc>
      </w:tr>
      <w:tr w:rsidR="007B53E9" w:rsidRPr="0012033B" w14:paraId="35DA3DBC" w14:textId="346207ED" w:rsidTr="00706C78">
        <w:tc>
          <w:tcPr>
            <w:cnfStyle w:val="001000000000" w:firstRow="0" w:lastRow="0" w:firstColumn="1" w:lastColumn="0" w:oddVBand="0" w:evenVBand="0" w:oddHBand="0" w:evenHBand="0" w:firstRowFirstColumn="0" w:firstRowLastColumn="0" w:lastRowFirstColumn="0" w:lastRowLastColumn="0"/>
            <w:tcW w:w="1806" w:type="pct"/>
          </w:tcPr>
          <w:p w14:paraId="344C5ABF" w14:textId="77777777" w:rsidR="007B53E9" w:rsidRDefault="007B53E9">
            <w:pPr>
              <w:rPr>
                <w:lang w:val="it-IT"/>
              </w:rPr>
            </w:pPr>
            <w:r>
              <w:rPr>
                <w:lang w:val="it-IT"/>
              </w:rPr>
              <w:t>Utente</w:t>
            </w:r>
          </w:p>
        </w:tc>
        <w:tc>
          <w:tcPr>
            <w:tcW w:w="3194" w:type="pct"/>
          </w:tcPr>
          <w:p w14:paraId="70422D8C" w14:textId="195F3CF1" w:rsidR="007B53E9" w:rsidRDefault="00150B71" w:rsidP="000168D6">
            <w:p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lang w:val="it-IT"/>
              </w:rPr>
            </w:pPr>
            <w:r>
              <w:rPr>
                <w:rFonts w:ascii="Constantia" w:eastAsia="Constantia" w:hAnsi="Constantia" w:cs="Constantia"/>
                <w:lang w:val="it-IT"/>
              </w:rPr>
              <w:t>Utente(</w:t>
            </w:r>
            <w:r w:rsidR="00A068A3" w:rsidRPr="00A068A3">
              <w:rPr>
                <w:rFonts w:ascii="Constantia" w:eastAsia="Constantia" w:hAnsi="Constantia" w:cs="Constantia"/>
                <w:u w:val="single"/>
                <w:lang w:val="it-IT"/>
              </w:rPr>
              <w:t>id</w:t>
            </w:r>
            <w:r w:rsidR="00A068A3">
              <w:rPr>
                <w:rFonts w:ascii="Constantia" w:eastAsia="Constantia" w:hAnsi="Constantia" w:cs="Constantia"/>
                <w:lang w:val="it-IT"/>
              </w:rPr>
              <w:t>, url, nome, cognome, nickname, grado_attendibilita</w:t>
            </w:r>
            <w:r>
              <w:rPr>
                <w:rFonts w:ascii="Constantia" w:eastAsia="Constantia" w:hAnsi="Constantia" w:cs="Constantia"/>
                <w:lang w:val="it-IT"/>
              </w:rPr>
              <w:t>)</w:t>
            </w:r>
          </w:p>
        </w:tc>
      </w:tr>
      <w:tr w:rsidR="007B53E9" w:rsidRPr="003776A6" w14:paraId="15BE6D62" w14:textId="48FB96D5" w:rsidTr="00706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pct"/>
          </w:tcPr>
          <w:p w14:paraId="107F221A" w14:textId="77777777" w:rsidR="007B53E9" w:rsidRDefault="007B53E9">
            <w:pPr>
              <w:rPr>
                <w:lang w:val="it-IT"/>
              </w:rPr>
            </w:pPr>
            <w:r>
              <w:rPr>
                <w:lang w:val="it-IT"/>
              </w:rPr>
              <w:t>Fact checker</w:t>
            </w:r>
          </w:p>
        </w:tc>
        <w:tc>
          <w:tcPr>
            <w:tcW w:w="3194" w:type="pct"/>
          </w:tcPr>
          <w:p w14:paraId="784BF9E3" w14:textId="295E6C5E" w:rsidR="007B53E9" w:rsidRDefault="00150B71" w:rsidP="000168D6">
            <w:p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lang w:val="it-IT"/>
              </w:rPr>
            </w:pPr>
            <w:r>
              <w:rPr>
                <w:rFonts w:ascii="Constantia" w:eastAsia="Constantia" w:hAnsi="Constantia" w:cs="Constantia"/>
                <w:lang w:val="it-IT"/>
              </w:rPr>
              <w:t>Fact</w:t>
            </w:r>
            <w:r w:rsidR="00CE537C">
              <w:rPr>
                <w:rFonts w:ascii="Constantia" w:eastAsia="Constantia" w:hAnsi="Constantia" w:cs="Constantia"/>
                <w:lang w:val="it-IT"/>
              </w:rPr>
              <w:t>C</w:t>
            </w:r>
            <w:r>
              <w:rPr>
                <w:rFonts w:ascii="Constantia" w:eastAsia="Constantia" w:hAnsi="Constantia" w:cs="Constantia"/>
                <w:lang w:val="it-IT"/>
              </w:rPr>
              <w:t>hecker(</w:t>
            </w:r>
            <w:r w:rsidR="00C72BFB" w:rsidRPr="00A068A3">
              <w:rPr>
                <w:rFonts w:ascii="Constantia" w:eastAsia="Constantia" w:hAnsi="Constantia" w:cs="Constantia"/>
                <w:u w:val="single"/>
                <w:lang w:val="it-IT"/>
              </w:rPr>
              <w:t>id</w:t>
            </w:r>
            <w:r w:rsidR="00C72BFB">
              <w:rPr>
                <w:rFonts w:ascii="Constantia" w:eastAsia="Constantia" w:hAnsi="Constantia" w:cs="Constantia"/>
                <w:lang w:val="it-IT"/>
              </w:rPr>
              <w:t>, url, nome, cognome, nickname, grado_attendibilita, societa</w:t>
            </w:r>
            <w:r>
              <w:rPr>
                <w:rFonts w:ascii="Constantia" w:eastAsia="Constantia" w:hAnsi="Constantia" w:cs="Constantia"/>
                <w:lang w:val="it-IT"/>
              </w:rPr>
              <w:t>)</w:t>
            </w:r>
          </w:p>
        </w:tc>
      </w:tr>
      <w:tr w:rsidR="007B53E9" w:rsidRPr="00C362FB" w14:paraId="2F473C94" w14:textId="22AAF4BA" w:rsidTr="00706C78">
        <w:tc>
          <w:tcPr>
            <w:cnfStyle w:val="001000000000" w:firstRow="0" w:lastRow="0" w:firstColumn="1" w:lastColumn="0" w:oddVBand="0" w:evenVBand="0" w:oddHBand="0" w:evenHBand="0" w:firstRowFirstColumn="0" w:firstRowLastColumn="0" w:lastRowFirstColumn="0" w:lastRowLastColumn="0"/>
            <w:tcW w:w="1806" w:type="pct"/>
          </w:tcPr>
          <w:p w14:paraId="4576FC14" w14:textId="77777777" w:rsidR="007B53E9" w:rsidRDefault="007B53E9">
            <w:pPr>
              <w:rPr>
                <w:lang w:val="it-IT"/>
              </w:rPr>
            </w:pPr>
            <w:r>
              <w:rPr>
                <w:lang w:val="it-IT"/>
              </w:rPr>
              <w:t>Utente Piattaforma</w:t>
            </w:r>
          </w:p>
        </w:tc>
        <w:tc>
          <w:tcPr>
            <w:tcW w:w="3194" w:type="pct"/>
          </w:tcPr>
          <w:p w14:paraId="00B15CF1" w14:textId="481C5498" w:rsidR="007B53E9" w:rsidRDefault="00150B71" w:rsidP="000168D6">
            <w:p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lang w:val="it-IT"/>
              </w:rPr>
            </w:pPr>
            <w:r>
              <w:rPr>
                <w:rFonts w:ascii="Constantia" w:eastAsia="Constantia" w:hAnsi="Constantia" w:cs="Constantia"/>
                <w:lang w:val="it-IT"/>
              </w:rPr>
              <w:t>Utente</w:t>
            </w:r>
            <w:r w:rsidR="00CE537C">
              <w:rPr>
                <w:rFonts w:ascii="Constantia" w:eastAsia="Constantia" w:hAnsi="Constantia" w:cs="Constantia"/>
                <w:lang w:val="it-IT"/>
              </w:rPr>
              <w:t>P</w:t>
            </w:r>
            <w:r>
              <w:rPr>
                <w:rFonts w:ascii="Constantia" w:eastAsia="Constantia" w:hAnsi="Constantia" w:cs="Constantia"/>
                <w:lang w:val="it-IT"/>
              </w:rPr>
              <w:t>iattaforma(</w:t>
            </w:r>
            <w:r w:rsidR="00C72BFB" w:rsidRPr="00A068A3">
              <w:rPr>
                <w:rFonts w:ascii="Constantia" w:eastAsia="Constantia" w:hAnsi="Constantia" w:cs="Constantia"/>
                <w:u w:val="single"/>
                <w:lang w:val="it-IT"/>
              </w:rPr>
              <w:t>id</w:t>
            </w:r>
            <w:r w:rsidR="00C72BFB">
              <w:rPr>
                <w:rFonts w:ascii="Constantia" w:eastAsia="Constantia" w:hAnsi="Constantia" w:cs="Constantia"/>
                <w:lang w:val="it-IT"/>
              </w:rPr>
              <w:t>, url, nome, cognome, nickname, grado_attendibilita, data_nascita, citta, password, email, cellulare</w:t>
            </w:r>
            <w:r>
              <w:rPr>
                <w:rFonts w:ascii="Constantia" w:eastAsia="Constantia" w:hAnsi="Constantia" w:cs="Constantia"/>
                <w:lang w:val="it-IT"/>
              </w:rPr>
              <w:t>)</w:t>
            </w:r>
          </w:p>
        </w:tc>
      </w:tr>
      <w:tr w:rsidR="007B53E9" w:rsidRPr="00F15FA8" w14:paraId="78F33FB4" w14:textId="0632D781" w:rsidTr="00706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pct"/>
          </w:tcPr>
          <w:p w14:paraId="5AEBC7FE" w14:textId="77777777" w:rsidR="007B53E9" w:rsidRDefault="007B53E9">
            <w:pPr>
              <w:rPr>
                <w:lang w:val="it-IT"/>
              </w:rPr>
            </w:pPr>
            <w:r>
              <w:rPr>
                <w:lang w:val="it-IT"/>
              </w:rPr>
              <w:t>Post</w:t>
            </w:r>
          </w:p>
        </w:tc>
        <w:tc>
          <w:tcPr>
            <w:tcW w:w="3194" w:type="pct"/>
          </w:tcPr>
          <w:p w14:paraId="22643288" w14:textId="622CD7BA" w:rsidR="007B53E9" w:rsidRDefault="00150B71" w:rsidP="000168D6">
            <w:pPr>
              <w:cnfStyle w:val="000000100000" w:firstRow="0" w:lastRow="0" w:firstColumn="0" w:lastColumn="0" w:oddVBand="0" w:evenVBand="0" w:oddHBand="1" w:evenHBand="0" w:firstRowFirstColumn="0" w:firstRowLastColumn="0" w:lastRowFirstColumn="0" w:lastRowLastColumn="0"/>
              <w:rPr>
                <w:lang w:val="it-IT"/>
              </w:rPr>
            </w:pPr>
            <w:r>
              <w:rPr>
                <w:lang w:val="it-IT"/>
              </w:rPr>
              <w:t>Post(</w:t>
            </w:r>
            <w:r w:rsidR="00FE1D9B" w:rsidRPr="00FE1D9B">
              <w:rPr>
                <w:u w:val="single"/>
                <w:lang w:val="it-IT"/>
              </w:rPr>
              <w:t>id</w:t>
            </w:r>
            <w:r w:rsidR="00FE1D9B">
              <w:rPr>
                <w:lang w:val="it-IT"/>
              </w:rPr>
              <w:t>, url, utente, data_ora, piattaforma_provenienza, zona, testo, grado_attendibilita</w:t>
            </w:r>
            <w:r w:rsidR="001320BA">
              <w:rPr>
                <w:lang w:val="it-IT"/>
              </w:rPr>
              <w:t>, id_zona</w:t>
            </w:r>
            <w:r w:rsidR="00AF4815">
              <w:rPr>
                <w:lang w:val="it-IT"/>
              </w:rPr>
              <w:t>, id_utente</w:t>
            </w:r>
            <w:r>
              <w:rPr>
                <w:lang w:val="it-IT"/>
              </w:rPr>
              <w:t>)</w:t>
            </w:r>
          </w:p>
        </w:tc>
      </w:tr>
      <w:tr w:rsidR="007B53E9" w:rsidRPr="00510FD9" w14:paraId="4C9E581D" w14:textId="69950F3A" w:rsidTr="00706C78">
        <w:tc>
          <w:tcPr>
            <w:cnfStyle w:val="001000000000" w:firstRow="0" w:lastRow="0" w:firstColumn="1" w:lastColumn="0" w:oddVBand="0" w:evenVBand="0" w:oddHBand="0" w:evenHBand="0" w:firstRowFirstColumn="0" w:firstRowLastColumn="0" w:lastRowFirstColumn="0" w:lastRowLastColumn="0"/>
            <w:tcW w:w="1806" w:type="pct"/>
          </w:tcPr>
          <w:p w14:paraId="26DFD45A" w14:textId="77777777" w:rsidR="007B53E9" w:rsidRDefault="007B53E9">
            <w:pPr>
              <w:rPr>
                <w:lang w:val="it-IT"/>
              </w:rPr>
            </w:pPr>
            <w:r>
              <w:rPr>
                <w:lang w:val="it-IT"/>
              </w:rPr>
              <w:t>File multimediale</w:t>
            </w:r>
          </w:p>
        </w:tc>
        <w:tc>
          <w:tcPr>
            <w:tcW w:w="3194" w:type="pct"/>
          </w:tcPr>
          <w:p w14:paraId="73E25330" w14:textId="727176CB" w:rsidR="007B53E9" w:rsidRDefault="00150B71" w:rsidP="000168D6">
            <w:pPr>
              <w:cnfStyle w:val="000000000000" w:firstRow="0" w:lastRow="0" w:firstColumn="0" w:lastColumn="0" w:oddVBand="0" w:evenVBand="0" w:oddHBand="0" w:evenHBand="0" w:firstRowFirstColumn="0" w:firstRowLastColumn="0" w:lastRowFirstColumn="0" w:lastRowLastColumn="0"/>
              <w:rPr>
                <w:lang w:val="it-IT"/>
              </w:rPr>
            </w:pPr>
            <w:r>
              <w:rPr>
                <w:lang w:val="it-IT"/>
              </w:rPr>
              <w:t>File</w:t>
            </w:r>
            <w:r w:rsidR="00CE537C">
              <w:rPr>
                <w:lang w:val="it-IT"/>
              </w:rPr>
              <w:t>M</w:t>
            </w:r>
            <w:r>
              <w:rPr>
                <w:lang w:val="it-IT"/>
              </w:rPr>
              <w:t>ultimediale(</w:t>
            </w:r>
            <w:r w:rsidR="00FE1D9B" w:rsidRPr="00FE1D9B">
              <w:rPr>
                <w:u w:val="single"/>
                <w:lang w:val="it-IT"/>
              </w:rPr>
              <w:t>id</w:t>
            </w:r>
            <w:r w:rsidR="00FE1D9B">
              <w:rPr>
                <w:lang w:val="it-IT"/>
              </w:rPr>
              <w:t>, url, tipologia, proprietario, grado_attendibilita</w:t>
            </w:r>
            <w:r w:rsidR="003D310C">
              <w:rPr>
                <w:lang w:val="it-IT"/>
              </w:rPr>
              <w:t>, id_post, id_segnalazione</w:t>
            </w:r>
            <w:r>
              <w:rPr>
                <w:lang w:val="it-IT"/>
              </w:rPr>
              <w:t>)</w:t>
            </w:r>
          </w:p>
        </w:tc>
      </w:tr>
      <w:tr w:rsidR="007B53E9" w:rsidRPr="00510FD9" w14:paraId="329AE589" w14:textId="49C959AB" w:rsidTr="00706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pct"/>
          </w:tcPr>
          <w:p w14:paraId="71A73E27" w14:textId="77777777" w:rsidR="007B53E9" w:rsidRDefault="007B53E9">
            <w:pPr>
              <w:rPr>
                <w:lang w:val="it-IT"/>
              </w:rPr>
            </w:pPr>
            <w:r>
              <w:rPr>
                <w:lang w:val="it-IT"/>
              </w:rPr>
              <w:t>Segnalazione</w:t>
            </w:r>
          </w:p>
        </w:tc>
        <w:tc>
          <w:tcPr>
            <w:tcW w:w="3194" w:type="pct"/>
          </w:tcPr>
          <w:p w14:paraId="38085468" w14:textId="56B27C1D" w:rsidR="007B53E9" w:rsidRDefault="00150B71" w:rsidP="000168D6">
            <w:p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lang w:val="it-IT"/>
              </w:rPr>
            </w:pPr>
            <w:r>
              <w:rPr>
                <w:rFonts w:ascii="Constantia" w:eastAsia="Constantia" w:hAnsi="Constantia" w:cs="Constantia"/>
                <w:lang w:val="it-IT"/>
              </w:rPr>
              <w:t>Segnalazione(</w:t>
            </w:r>
            <w:r w:rsidR="00711111">
              <w:rPr>
                <w:rFonts w:ascii="Constantia" w:eastAsia="Constantia" w:hAnsi="Constantia" w:cs="Constantia"/>
                <w:lang w:val="it-IT"/>
              </w:rPr>
              <w:t>id, commento, tipologia, url_post, situazione_di_pericolo, data_ora, zona, grado_attendibilita</w:t>
            </w:r>
            <w:r w:rsidR="00691C76">
              <w:rPr>
                <w:rFonts w:ascii="Constantia" w:eastAsia="Constantia" w:hAnsi="Constantia" w:cs="Constantia"/>
                <w:lang w:val="it-IT"/>
              </w:rPr>
              <w:t>, id_utente</w:t>
            </w:r>
            <w:r>
              <w:rPr>
                <w:rFonts w:ascii="Constantia" w:eastAsia="Constantia" w:hAnsi="Constantia" w:cs="Constantia"/>
                <w:lang w:val="it-IT"/>
              </w:rPr>
              <w:t>)</w:t>
            </w:r>
          </w:p>
        </w:tc>
      </w:tr>
      <w:tr w:rsidR="00B135A1" w:rsidRPr="008F53F4" w14:paraId="65A1DD23" w14:textId="719E6FEA" w:rsidTr="00706C78">
        <w:tc>
          <w:tcPr>
            <w:cnfStyle w:val="001000000000" w:firstRow="0" w:lastRow="0" w:firstColumn="1" w:lastColumn="0" w:oddVBand="0" w:evenVBand="0" w:oddHBand="0" w:evenHBand="0" w:firstRowFirstColumn="0" w:firstRowLastColumn="0" w:lastRowFirstColumn="0" w:lastRowLastColumn="0"/>
            <w:tcW w:w="1806" w:type="pct"/>
          </w:tcPr>
          <w:p w14:paraId="4B0ED922" w14:textId="2C5E2910" w:rsidR="00B135A1" w:rsidRDefault="00B135A1" w:rsidP="00B135A1">
            <w:pPr>
              <w:rPr>
                <w:lang w:val="it-IT"/>
              </w:rPr>
            </w:pPr>
            <w:r>
              <w:rPr>
                <w:lang w:val="it-IT"/>
              </w:rPr>
              <w:t>Esecuzione</w:t>
            </w:r>
          </w:p>
        </w:tc>
        <w:tc>
          <w:tcPr>
            <w:tcW w:w="3194" w:type="pct"/>
          </w:tcPr>
          <w:p w14:paraId="13ACC22C" w14:textId="58985871" w:rsidR="00B135A1" w:rsidRPr="569C00F3" w:rsidRDefault="6C225B1C" w:rsidP="000168D6">
            <w:p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lang w:val="it-IT"/>
              </w:rPr>
            </w:pPr>
            <w:r w:rsidRPr="5C4DE6E6">
              <w:rPr>
                <w:rFonts w:ascii="Constantia" w:eastAsia="Constantia" w:hAnsi="Constantia" w:cs="Constantia"/>
                <w:lang w:val="it-IT"/>
              </w:rPr>
              <w:t>Esecuzione</w:t>
            </w:r>
            <w:r w:rsidR="00A65877">
              <w:rPr>
                <w:rFonts w:ascii="Constantia" w:eastAsia="Constantia" w:hAnsi="Constantia" w:cs="Constantia"/>
                <w:lang w:val="it-IT"/>
              </w:rPr>
              <w:t>Riparazione</w:t>
            </w:r>
            <w:r w:rsidRPr="5C4DE6E6">
              <w:rPr>
                <w:rFonts w:ascii="Constantia" w:eastAsia="Constantia" w:hAnsi="Constantia" w:cs="Constantia"/>
                <w:lang w:val="it-IT"/>
              </w:rPr>
              <w:t>(</w:t>
            </w:r>
            <w:r w:rsidR="0A0C21DE" w:rsidRPr="05DA5465">
              <w:rPr>
                <w:rFonts w:ascii="Constantia" w:eastAsia="Constantia" w:hAnsi="Constantia" w:cs="Constantia"/>
                <w:u w:val="single"/>
                <w:lang w:val="it-IT"/>
              </w:rPr>
              <w:t>id</w:t>
            </w:r>
            <w:r w:rsidR="00FD5332">
              <w:rPr>
                <w:rFonts w:ascii="Constantia" w:eastAsia="Constantia" w:hAnsi="Constantia" w:cs="Constantia"/>
                <w:u w:val="single"/>
                <w:lang w:val="it-IT"/>
              </w:rPr>
              <w:t>_c</w:t>
            </w:r>
            <w:r w:rsidR="0A0C21DE" w:rsidRPr="05DA5465">
              <w:rPr>
                <w:rFonts w:ascii="Constantia" w:eastAsia="Constantia" w:hAnsi="Constantia" w:cs="Constantia"/>
                <w:u w:val="single"/>
                <w:lang w:val="it-IT"/>
              </w:rPr>
              <w:t>ollaboratore</w:t>
            </w:r>
            <w:r w:rsidR="0A0C21DE" w:rsidRPr="5C4DE6E6">
              <w:rPr>
                <w:rFonts w:ascii="Constantia" w:eastAsia="Constantia" w:hAnsi="Constantia" w:cs="Constantia"/>
                <w:lang w:val="it-IT"/>
              </w:rPr>
              <w:t>,</w:t>
            </w:r>
            <w:r w:rsidR="00DB0B34">
              <w:rPr>
                <w:rFonts w:ascii="Constantia" w:eastAsia="Constantia" w:hAnsi="Constantia" w:cs="Constantia"/>
                <w:lang w:val="it-IT"/>
              </w:rPr>
              <w:t xml:space="preserve"> </w:t>
            </w:r>
            <w:r w:rsidR="7897F9A2" w:rsidRPr="05DA5465">
              <w:rPr>
                <w:rFonts w:ascii="Constantia" w:eastAsia="Constantia" w:hAnsi="Constantia" w:cs="Constantia"/>
                <w:u w:val="single"/>
                <w:lang w:val="it-IT"/>
              </w:rPr>
              <w:t>id</w:t>
            </w:r>
            <w:r w:rsidR="00FD5332">
              <w:rPr>
                <w:rFonts w:ascii="Constantia" w:eastAsia="Constantia" w:hAnsi="Constantia" w:cs="Constantia"/>
                <w:u w:val="single"/>
                <w:lang w:val="it-IT"/>
              </w:rPr>
              <w:t>_r</w:t>
            </w:r>
            <w:r w:rsidR="7897F9A2" w:rsidRPr="05DA5465">
              <w:rPr>
                <w:rFonts w:ascii="Constantia" w:eastAsia="Constantia" w:hAnsi="Constantia" w:cs="Constantia"/>
                <w:u w:val="single"/>
                <w:lang w:val="it-IT"/>
              </w:rPr>
              <w:t>ipar</w:t>
            </w:r>
            <w:r w:rsidR="0A0C21DE" w:rsidRPr="05DA5465">
              <w:rPr>
                <w:rFonts w:ascii="Constantia" w:eastAsia="Constantia" w:hAnsi="Constantia" w:cs="Constantia"/>
                <w:u w:val="single"/>
                <w:lang w:val="it-IT"/>
              </w:rPr>
              <w:t>azione</w:t>
            </w:r>
            <w:r w:rsidRPr="5C4DE6E6">
              <w:rPr>
                <w:rFonts w:ascii="Constantia" w:eastAsia="Constantia" w:hAnsi="Constantia" w:cs="Constantia"/>
                <w:lang w:val="it-IT"/>
              </w:rPr>
              <w:t>)</w:t>
            </w:r>
          </w:p>
        </w:tc>
      </w:tr>
      <w:tr w:rsidR="003776A6" w14:paraId="029F5C30" w14:textId="77777777" w:rsidTr="00706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pct"/>
          </w:tcPr>
          <w:p w14:paraId="261B49B9" w14:textId="7F9C8F3B" w:rsidR="003776A6" w:rsidRDefault="003776A6" w:rsidP="003776A6">
            <w:pPr>
              <w:rPr>
                <w:lang w:val="it-IT"/>
              </w:rPr>
            </w:pPr>
            <w:r>
              <w:rPr>
                <w:lang w:val="it-IT"/>
              </w:rPr>
              <w:t>Impiego</w:t>
            </w:r>
          </w:p>
        </w:tc>
        <w:tc>
          <w:tcPr>
            <w:tcW w:w="3194" w:type="pct"/>
          </w:tcPr>
          <w:p w14:paraId="7FE801F0" w14:textId="4492D49C" w:rsidR="003776A6" w:rsidRDefault="35AB4C76" w:rsidP="000168D6">
            <w:p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lang w:val="it-IT"/>
              </w:rPr>
            </w:pPr>
            <w:r w:rsidRPr="05DA5465">
              <w:rPr>
                <w:rFonts w:ascii="Constantia" w:eastAsia="Constantia" w:hAnsi="Constantia" w:cs="Constantia"/>
                <w:lang w:val="it-IT"/>
              </w:rPr>
              <w:t>Impiego</w:t>
            </w:r>
            <w:r w:rsidR="00A12857">
              <w:rPr>
                <w:rFonts w:ascii="Constantia" w:eastAsia="Constantia" w:hAnsi="Constantia" w:cs="Constantia"/>
                <w:lang w:val="it-IT"/>
              </w:rPr>
              <w:t>Sensore</w:t>
            </w:r>
            <w:r w:rsidRPr="05DA5465">
              <w:rPr>
                <w:rFonts w:ascii="Constantia" w:eastAsia="Constantia" w:hAnsi="Constantia" w:cs="Constantia"/>
                <w:lang w:val="it-IT"/>
              </w:rPr>
              <w:t>(</w:t>
            </w:r>
            <w:r w:rsidR="56C24C3A" w:rsidRPr="2DD0802D">
              <w:rPr>
                <w:rFonts w:ascii="Constantia" w:eastAsia="Constantia" w:hAnsi="Constantia" w:cs="Constantia"/>
                <w:u w:val="single"/>
                <w:lang w:val="it-IT"/>
              </w:rPr>
              <w:t>id</w:t>
            </w:r>
            <w:r w:rsidR="00FD5332">
              <w:rPr>
                <w:rFonts w:ascii="Constantia" w:eastAsia="Constantia" w:hAnsi="Constantia" w:cs="Constantia"/>
                <w:u w:val="single"/>
                <w:lang w:val="it-IT"/>
              </w:rPr>
              <w:t>_s</w:t>
            </w:r>
            <w:r w:rsidR="56C24C3A" w:rsidRPr="2DD0802D">
              <w:rPr>
                <w:rFonts w:ascii="Constantia" w:eastAsia="Constantia" w:hAnsi="Constantia" w:cs="Constantia"/>
                <w:u w:val="single"/>
                <w:lang w:val="it-IT"/>
              </w:rPr>
              <w:t>essione</w:t>
            </w:r>
            <w:r w:rsidR="56C24C3A" w:rsidRPr="05DA5465">
              <w:rPr>
                <w:rFonts w:ascii="Constantia" w:eastAsia="Constantia" w:hAnsi="Constantia" w:cs="Constantia"/>
                <w:lang w:val="it-IT"/>
              </w:rPr>
              <w:t xml:space="preserve">, </w:t>
            </w:r>
            <w:r w:rsidR="40656219" w:rsidRPr="0479F9D6">
              <w:rPr>
                <w:rFonts w:ascii="Constantia" w:eastAsia="Constantia" w:hAnsi="Constantia" w:cs="Constantia"/>
                <w:u w:val="single"/>
                <w:lang w:val="it-IT"/>
              </w:rPr>
              <w:t>matricol</w:t>
            </w:r>
            <w:r w:rsidR="0CE498A6" w:rsidRPr="0479F9D6">
              <w:rPr>
                <w:rFonts w:ascii="Constantia" w:eastAsia="Constantia" w:hAnsi="Constantia" w:cs="Constantia"/>
                <w:u w:val="single"/>
                <w:lang w:val="it-IT"/>
              </w:rPr>
              <w:t>a</w:t>
            </w:r>
            <w:r w:rsidR="00FD5332">
              <w:rPr>
                <w:rFonts w:ascii="Constantia" w:eastAsia="Constantia" w:hAnsi="Constantia" w:cs="Constantia"/>
                <w:u w:val="single"/>
                <w:lang w:val="it-IT"/>
              </w:rPr>
              <w:t>_s</w:t>
            </w:r>
            <w:r w:rsidR="754CD7B4" w:rsidRPr="0479F9D6">
              <w:rPr>
                <w:rFonts w:ascii="Constantia" w:eastAsia="Constantia" w:hAnsi="Constantia" w:cs="Constantia"/>
                <w:u w:val="single"/>
                <w:lang w:val="it-IT"/>
              </w:rPr>
              <w:t>ensore</w:t>
            </w:r>
            <w:r w:rsidRPr="05DA5465">
              <w:rPr>
                <w:rFonts w:ascii="Constantia" w:eastAsia="Constantia" w:hAnsi="Constantia" w:cs="Constantia"/>
                <w:lang w:val="it-IT"/>
              </w:rPr>
              <w:t>)</w:t>
            </w:r>
          </w:p>
        </w:tc>
      </w:tr>
      <w:tr w:rsidR="003776A6" w14:paraId="3B6B87A8" w14:textId="77777777" w:rsidTr="00706C78">
        <w:tc>
          <w:tcPr>
            <w:cnfStyle w:val="001000000000" w:firstRow="0" w:lastRow="0" w:firstColumn="1" w:lastColumn="0" w:oddVBand="0" w:evenVBand="0" w:oddHBand="0" w:evenHBand="0" w:firstRowFirstColumn="0" w:firstRowLastColumn="0" w:lastRowFirstColumn="0" w:lastRowLastColumn="0"/>
            <w:tcW w:w="1806" w:type="pct"/>
          </w:tcPr>
          <w:p w14:paraId="60EB1788" w14:textId="266F988E" w:rsidR="003776A6" w:rsidRDefault="003776A6" w:rsidP="003776A6">
            <w:pPr>
              <w:rPr>
                <w:lang w:val="it-IT"/>
              </w:rPr>
            </w:pPr>
            <w:r>
              <w:rPr>
                <w:lang w:val="it-IT"/>
              </w:rPr>
              <w:t>Avvio</w:t>
            </w:r>
          </w:p>
        </w:tc>
        <w:tc>
          <w:tcPr>
            <w:tcW w:w="3194" w:type="pct"/>
          </w:tcPr>
          <w:p w14:paraId="35F2B737" w14:textId="1D27218B" w:rsidR="003776A6" w:rsidRDefault="40A94F63" w:rsidP="000168D6">
            <w:p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lang w:val="it-IT"/>
              </w:rPr>
            </w:pPr>
            <w:r w:rsidRPr="11958742">
              <w:rPr>
                <w:rFonts w:ascii="Constantia" w:eastAsia="Constantia" w:hAnsi="Constantia" w:cs="Constantia"/>
                <w:lang w:val="it-IT"/>
              </w:rPr>
              <w:t>Avvio</w:t>
            </w:r>
            <w:r w:rsidR="00A12857">
              <w:rPr>
                <w:rFonts w:ascii="Constantia" w:eastAsia="Constantia" w:hAnsi="Constantia" w:cs="Constantia"/>
                <w:lang w:val="it-IT"/>
              </w:rPr>
              <w:t>Sessione</w:t>
            </w:r>
            <w:r w:rsidRPr="11958742">
              <w:rPr>
                <w:rFonts w:ascii="Constantia" w:eastAsia="Constantia" w:hAnsi="Constantia" w:cs="Constantia"/>
                <w:lang w:val="it-IT"/>
              </w:rPr>
              <w:t>(</w:t>
            </w:r>
            <w:r w:rsidR="1E589F23" w:rsidRPr="008724D3">
              <w:rPr>
                <w:rFonts w:ascii="Constantia" w:eastAsia="Constantia" w:hAnsi="Constantia" w:cs="Constantia"/>
                <w:u w:val="single"/>
                <w:lang w:val="it-IT"/>
              </w:rPr>
              <w:t>id</w:t>
            </w:r>
            <w:r w:rsidR="00FD5332" w:rsidRPr="008724D3">
              <w:rPr>
                <w:rFonts w:ascii="Constantia" w:eastAsia="Constantia" w:hAnsi="Constantia" w:cs="Constantia"/>
                <w:u w:val="single"/>
                <w:lang w:val="it-IT"/>
              </w:rPr>
              <w:t>_c</w:t>
            </w:r>
            <w:r w:rsidR="1E589F23" w:rsidRPr="008724D3">
              <w:rPr>
                <w:rFonts w:ascii="Constantia" w:eastAsia="Constantia" w:hAnsi="Constantia" w:cs="Constantia"/>
                <w:u w:val="single"/>
                <w:lang w:val="it-IT"/>
              </w:rPr>
              <w:t>ollaboratore</w:t>
            </w:r>
            <w:r w:rsidR="1E589F23" w:rsidRPr="3B4EBF71">
              <w:rPr>
                <w:rFonts w:ascii="Constantia" w:eastAsia="Constantia" w:hAnsi="Constantia" w:cs="Constantia"/>
                <w:lang w:val="it-IT"/>
              </w:rPr>
              <w:t xml:space="preserve">, </w:t>
            </w:r>
            <w:r w:rsidR="52FA605B" w:rsidRPr="0A617986">
              <w:rPr>
                <w:rFonts w:ascii="Constantia" w:eastAsia="Constantia" w:hAnsi="Constantia" w:cs="Constantia"/>
                <w:u w:val="single"/>
                <w:lang w:val="it-IT"/>
              </w:rPr>
              <w:t>id</w:t>
            </w:r>
            <w:r w:rsidR="00FD5332">
              <w:rPr>
                <w:rFonts w:ascii="Constantia" w:eastAsia="Constantia" w:hAnsi="Constantia" w:cs="Constantia"/>
                <w:u w:val="single"/>
                <w:lang w:val="it-IT"/>
              </w:rPr>
              <w:t>_s</w:t>
            </w:r>
            <w:r w:rsidR="52FA605B" w:rsidRPr="0A617986">
              <w:rPr>
                <w:rFonts w:ascii="Constantia" w:eastAsia="Constantia" w:hAnsi="Constantia" w:cs="Constantia"/>
                <w:u w:val="single"/>
                <w:lang w:val="it-IT"/>
              </w:rPr>
              <w:t>essione</w:t>
            </w:r>
            <w:r w:rsidRPr="11958742">
              <w:rPr>
                <w:rFonts w:ascii="Constantia" w:eastAsia="Constantia" w:hAnsi="Constantia" w:cs="Constantia"/>
                <w:lang w:val="it-IT"/>
              </w:rPr>
              <w:t>)</w:t>
            </w:r>
          </w:p>
        </w:tc>
      </w:tr>
      <w:tr w:rsidR="00B135A1" w:rsidRPr="008F53F4" w14:paraId="58FC2882" w14:textId="77777777" w:rsidTr="00706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pct"/>
          </w:tcPr>
          <w:p w14:paraId="79A67B7C" w14:textId="10777A2F" w:rsidR="00B135A1" w:rsidRDefault="003776A6" w:rsidP="00B135A1">
            <w:pPr>
              <w:rPr>
                <w:lang w:val="it-IT"/>
              </w:rPr>
            </w:pPr>
            <w:r>
              <w:rPr>
                <w:lang w:val="it-IT"/>
              </w:rPr>
              <w:t>Diramazione</w:t>
            </w:r>
          </w:p>
        </w:tc>
        <w:tc>
          <w:tcPr>
            <w:tcW w:w="3194" w:type="pct"/>
          </w:tcPr>
          <w:p w14:paraId="02DC502B" w14:textId="185F0338" w:rsidR="00B135A1" w:rsidRDefault="663DB05E" w:rsidP="000168D6">
            <w:p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lang w:val="it-IT"/>
              </w:rPr>
            </w:pPr>
            <w:r w:rsidRPr="2BD889B9">
              <w:rPr>
                <w:rFonts w:ascii="Constantia" w:eastAsia="Constantia" w:hAnsi="Constantia" w:cs="Constantia"/>
                <w:lang w:val="it-IT"/>
              </w:rPr>
              <w:t>Diramazione</w:t>
            </w:r>
            <w:r w:rsidR="6E377154" w:rsidRPr="2BD889B9">
              <w:rPr>
                <w:rFonts w:ascii="Constantia" w:eastAsia="Constantia" w:hAnsi="Constantia" w:cs="Constantia"/>
                <w:lang w:val="it-IT"/>
              </w:rPr>
              <w:t>Allerta</w:t>
            </w:r>
            <w:r w:rsidR="354C1F2B" w:rsidRPr="5F3A05EF">
              <w:rPr>
                <w:rFonts w:ascii="Constantia" w:eastAsia="Constantia" w:hAnsi="Constantia" w:cs="Constantia"/>
                <w:lang w:val="it-IT"/>
              </w:rPr>
              <w:t>(</w:t>
            </w:r>
            <w:r w:rsidR="238A361D" w:rsidRPr="5F3A05EF">
              <w:rPr>
                <w:rFonts w:ascii="Constantia" w:eastAsia="Constantia" w:hAnsi="Constantia" w:cs="Constantia"/>
                <w:u w:val="single"/>
                <w:lang w:val="it-IT"/>
              </w:rPr>
              <w:t>codice</w:t>
            </w:r>
            <w:r w:rsidR="5EF60448" w:rsidRPr="5F3A05EF">
              <w:rPr>
                <w:rFonts w:ascii="Constantia" w:eastAsia="Constantia" w:hAnsi="Constantia" w:cs="Constantia"/>
                <w:u w:val="single"/>
                <w:lang w:val="it-IT"/>
              </w:rPr>
              <w:t>_z</w:t>
            </w:r>
            <w:r w:rsidR="238A361D" w:rsidRPr="5F3A05EF">
              <w:rPr>
                <w:rFonts w:ascii="Constantia" w:eastAsia="Constantia" w:hAnsi="Constantia" w:cs="Constantia"/>
                <w:u w:val="single"/>
                <w:lang w:val="it-IT"/>
              </w:rPr>
              <w:t>ona</w:t>
            </w:r>
            <w:r w:rsidR="238A361D" w:rsidRPr="5F3A05EF">
              <w:rPr>
                <w:rFonts w:ascii="Constantia" w:eastAsia="Constantia" w:hAnsi="Constantia" w:cs="Constantia"/>
                <w:lang w:val="it-IT"/>
              </w:rPr>
              <w:t xml:space="preserve">, </w:t>
            </w:r>
            <w:r w:rsidR="238A361D" w:rsidRPr="5F3A05EF">
              <w:rPr>
                <w:rFonts w:ascii="Constantia" w:eastAsia="Constantia" w:hAnsi="Constantia" w:cs="Constantia"/>
                <w:u w:val="single"/>
                <w:lang w:val="it-IT"/>
              </w:rPr>
              <w:t>id</w:t>
            </w:r>
            <w:r w:rsidR="530AA688" w:rsidRPr="5F3A05EF">
              <w:rPr>
                <w:rFonts w:ascii="Constantia" w:eastAsia="Constantia" w:hAnsi="Constantia" w:cs="Constantia"/>
                <w:u w:val="single"/>
                <w:lang w:val="it-IT"/>
              </w:rPr>
              <w:t>_a</w:t>
            </w:r>
            <w:r w:rsidR="238A361D" w:rsidRPr="5F3A05EF">
              <w:rPr>
                <w:rFonts w:ascii="Constantia" w:eastAsia="Constantia" w:hAnsi="Constantia" w:cs="Constantia"/>
                <w:u w:val="single"/>
                <w:lang w:val="it-IT"/>
              </w:rPr>
              <w:t>llerta</w:t>
            </w:r>
            <w:r w:rsidR="354C1F2B" w:rsidRPr="5F3A05EF">
              <w:rPr>
                <w:rFonts w:ascii="Constantia" w:eastAsia="Constantia" w:hAnsi="Constantia" w:cs="Constantia"/>
                <w:lang w:val="it-IT"/>
              </w:rPr>
              <w:t>)</w:t>
            </w:r>
          </w:p>
        </w:tc>
      </w:tr>
      <w:tr w:rsidR="00B135A1" w14:paraId="573DBF1E" w14:textId="77777777" w:rsidTr="00706C78">
        <w:tc>
          <w:tcPr>
            <w:cnfStyle w:val="001000000000" w:firstRow="0" w:lastRow="0" w:firstColumn="1" w:lastColumn="0" w:oddVBand="0" w:evenVBand="0" w:oddHBand="0" w:evenHBand="0" w:firstRowFirstColumn="0" w:firstRowLastColumn="0" w:lastRowFirstColumn="0" w:lastRowLastColumn="0"/>
            <w:tcW w:w="1806" w:type="pct"/>
          </w:tcPr>
          <w:p w14:paraId="658EA352" w14:textId="3A69EC9A" w:rsidR="00B135A1" w:rsidRDefault="003776A6" w:rsidP="00B135A1">
            <w:pPr>
              <w:rPr>
                <w:lang w:val="it-IT"/>
              </w:rPr>
            </w:pPr>
            <w:r>
              <w:rPr>
                <w:lang w:val="it-IT"/>
              </w:rPr>
              <w:t>Verifica</w:t>
            </w:r>
          </w:p>
        </w:tc>
        <w:tc>
          <w:tcPr>
            <w:tcW w:w="3194" w:type="pct"/>
          </w:tcPr>
          <w:p w14:paraId="2C1C5D8D" w14:textId="46BF57A8" w:rsidR="00B135A1" w:rsidRPr="008F53F4" w:rsidRDefault="3AF81151" w:rsidP="000168D6">
            <w:p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lang w:val="en-GB"/>
              </w:rPr>
            </w:pPr>
            <w:r w:rsidRPr="00AF11D3">
              <w:rPr>
                <w:rFonts w:ascii="Constantia" w:eastAsia="Constantia" w:hAnsi="Constantia" w:cs="Constantia"/>
                <w:lang w:val="en-GB"/>
              </w:rPr>
              <w:t>Verifica</w:t>
            </w:r>
            <w:r w:rsidR="2C6BFA24" w:rsidRPr="00AF11D3">
              <w:rPr>
                <w:rFonts w:ascii="Constantia" w:eastAsia="Constantia" w:hAnsi="Constantia" w:cs="Constantia"/>
                <w:lang w:val="en-GB"/>
              </w:rPr>
              <w:t>Post</w:t>
            </w:r>
            <w:r w:rsidR="7C5A1D06" w:rsidRPr="00AF11D3">
              <w:rPr>
                <w:rFonts w:ascii="Constantia" w:eastAsia="Constantia" w:hAnsi="Constantia" w:cs="Constantia"/>
                <w:lang w:val="en-GB"/>
              </w:rPr>
              <w:t>(</w:t>
            </w:r>
            <w:r w:rsidR="0191279E" w:rsidRPr="00AF11D3">
              <w:rPr>
                <w:rFonts w:ascii="Constantia" w:eastAsia="Constantia" w:hAnsi="Constantia" w:cs="Constantia"/>
                <w:u w:val="single"/>
                <w:lang w:val="en-GB"/>
              </w:rPr>
              <w:t>id</w:t>
            </w:r>
            <w:r w:rsidR="64DFEEFF" w:rsidRPr="00AF11D3">
              <w:rPr>
                <w:rFonts w:ascii="Constantia" w:eastAsia="Constantia" w:hAnsi="Constantia" w:cs="Constantia"/>
                <w:u w:val="single"/>
                <w:lang w:val="en-GB"/>
              </w:rPr>
              <w:t>_p</w:t>
            </w:r>
            <w:r w:rsidR="0191279E" w:rsidRPr="00AF11D3">
              <w:rPr>
                <w:rFonts w:ascii="Constantia" w:eastAsia="Constantia" w:hAnsi="Constantia" w:cs="Constantia"/>
                <w:u w:val="single"/>
                <w:lang w:val="en-GB"/>
              </w:rPr>
              <w:t>ost</w:t>
            </w:r>
            <w:r w:rsidR="0191279E" w:rsidRPr="00AF11D3">
              <w:rPr>
                <w:rFonts w:ascii="Constantia" w:eastAsia="Constantia" w:hAnsi="Constantia" w:cs="Constantia"/>
                <w:lang w:val="en-GB"/>
              </w:rPr>
              <w:t xml:space="preserve">, </w:t>
            </w:r>
            <w:r w:rsidR="0191279E" w:rsidRPr="00AF11D3">
              <w:rPr>
                <w:rFonts w:ascii="Constantia" w:eastAsia="Constantia" w:hAnsi="Constantia" w:cs="Constantia"/>
                <w:u w:val="single"/>
                <w:lang w:val="en-GB"/>
              </w:rPr>
              <w:t>i</w:t>
            </w:r>
            <w:r w:rsidR="507F0FA5" w:rsidRPr="00AF11D3">
              <w:rPr>
                <w:rFonts w:ascii="Constantia" w:eastAsia="Constantia" w:hAnsi="Constantia" w:cs="Constantia"/>
                <w:u w:val="single"/>
                <w:lang w:val="en-GB"/>
              </w:rPr>
              <w:t>d</w:t>
            </w:r>
            <w:r w:rsidR="253E139C" w:rsidRPr="00AF11D3">
              <w:rPr>
                <w:rFonts w:ascii="Constantia" w:eastAsia="Constantia" w:hAnsi="Constantia" w:cs="Constantia"/>
                <w:u w:val="single"/>
                <w:lang w:val="en-GB"/>
              </w:rPr>
              <w:t>_f</w:t>
            </w:r>
            <w:r w:rsidR="507F0FA5" w:rsidRPr="00AF11D3">
              <w:rPr>
                <w:rFonts w:ascii="Constantia" w:eastAsia="Constantia" w:hAnsi="Constantia" w:cs="Constantia"/>
                <w:u w:val="single"/>
                <w:lang w:val="en-GB"/>
              </w:rPr>
              <w:t>act</w:t>
            </w:r>
            <w:r w:rsidR="6A7800F9" w:rsidRPr="00AF11D3">
              <w:rPr>
                <w:rFonts w:ascii="Constantia" w:eastAsia="Constantia" w:hAnsi="Constantia" w:cs="Constantia"/>
                <w:u w:val="single"/>
                <w:lang w:val="en-GB"/>
              </w:rPr>
              <w:t>_c</w:t>
            </w:r>
            <w:r w:rsidR="507F0FA5" w:rsidRPr="00AF11D3">
              <w:rPr>
                <w:rFonts w:ascii="Constantia" w:eastAsia="Constantia" w:hAnsi="Constantia" w:cs="Constantia"/>
                <w:u w:val="single"/>
                <w:lang w:val="en-GB"/>
              </w:rPr>
              <w:t>hecker</w:t>
            </w:r>
            <w:r w:rsidR="507F0FA5" w:rsidRPr="00AF11D3">
              <w:rPr>
                <w:rFonts w:ascii="Constantia" w:eastAsia="Constantia" w:hAnsi="Constantia" w:cs="Constantia"/>
                <w:lang w:val="en-GB"/>
              </w:rPr>
              <w:t>, data</w:t>
            </w:r>
            <w:r w:rsidR="560F3DE6" w:rsidRPr="00AF11D3">
              <w:rPr>
                <w:rFonts w:ascii="Constantia" w:eastAsia="Constantia" w:hAnsi="Constantia" w:cs="Constantia"/>
                <w:lang w:val="en-GB"/>
              </w:rPr>
              <w:t>_o</w:t>
            </w:r>
            <w:r w:rsidR="507F0FA5" w:rsidRPr="00AF11D3">
              <w:rPr>
                <w:rFonts w:ascii="Constantia" w:eastAsia="Constantia" w:hAnsi="Constantia" w:cs="Constantia"/>
                <w:lang w:val="en-GB"/>
              </w:rPr>
              <w:t>ra</w:t>
            </w:r>
            <w:r w:rsidR="7C5A1D06" w:rsidRPr="00AF11D3">
              <w:rPr>
                <w:rFonts w:ascii="Constantia" w:eastAsia="Constantia" w:hAnsi="Constantia" w:cs="Constantia"/>
                <w:lang w:val="en-GB"/>
              </w:rPr>
              <w:t>)</w:t>
            </w:r>
          </w:p>
        </w:tc>
      </w:tr>
    </w:tbl>
    <w:p w14:paraId="25C1F284" w14:textId="77777777" w:rsidR="00C31A4E" w:rsidRPr="008F53F4" w:rsidRDefault="00C31A4E">
      <w:pPr>
        <w:rPr>
          <w:lang w:val="en-GB"/>
        </w:rPr>
      </w:pPr>
      <w:r w:rsidRPr="008F53F4">
        <w:rPr>
          <w:lang w:val="en-GB"/>
        </w:rPr>
        <w:br w:type="page"/>
      </w:r>
    </w:p>
    <w:tbl>
      <w:tblPr>
        <w:tblStyle w:val="Tabellaelenco3-colore5"/>
        <w:tblW w:w="5137" w:type="pct"/>
        <w:tblLook w:val="04A0" w:firstRow="1" w:lastRow="0" w:firstColumn="1" w:lastColumn="0" w:noHBand="0" w:noVBand="1"/>
      </w:tblPr>
      <w:tblGrid>
        <w:gridCol w:w="4531"/>
        <w:gridCol w:w="4335"/>
      </w:tblGrid>
      <w:tr w:rsidR="00764E0F" w14:paraId="2FDC5766" w14:textId="77777777" w:rsidTr="00764E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5" w:type="pct"/>
          </w:tcPr>
          <w:p w14:paraId="230C54F8" w14:textId="33878E94" w:rsidR="002B7217" w:rsidRDefault="00C31A4E">
            <w:pPr>
              <w:jc w:val="center"/>
              <w:rPr>
                <w:lang w:val="it-IT"/>
              </w:rPr>
            </w:pPr>
            <w:r>
              <w:rPr>
                <w:lang w:val="it-IT"/>
              </w:rPr>
              <w:lastRenderedPageBreak/>
              <w:t>Traduzioni</w:t>
            </w:r>
          </w:p>
        </w:tc>
        <w:tc>
          <w:tcPr>
            <w:tcW w:w="2445" w:type="pct"/>
          </w:tcPr>
          <w:p w14:paraId="2B246FA8" w14:textId="6C24434F" w:rsidR="002B7217" w:rsidRDefault="00C31A4E">
            <w:pPr>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Vincoli di riferimento</w:t>
            </w:r>
          </w:p>
        </w:tc>
      </w:tr>
      <w:tr w:rsidR="00764E0F" w:rsidRPr="008F53F4" w14:paraId="05A7DE45" w14:textId="77777777" w:rsidTr="00764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5" w:type="pct"/>
          </w:tcPr>
          <w:p w14:paraId="3311B5F4" w14:textId="65CA4E0B" w:rsidR="008F53F4" w:rsidRPr="008F53F4" w:rsidRDefault="008F53F4" w:rsidP="008F53F4">
            <w:pPr>
              <w:rPr>
                <w:b w:val="0"/>
                <w:bCs w:val="0"/>
                <w:lang w:val="it-IT"/>
              </w:rPr>
            </w:pPr>
            <w:r w:rsidRPr="008F53F4">
              <w:rPr>
                <w:b w:val="0"/>
                <w:bCs w:val="0"/>
                <w:lang w:val="it-IT"/>
              </w:rPr>
              <w:t>Collaboratore(</w:t>
            </w:r>
            <w:r w:rsidRPr="008F53F4">
              <w:rPr>
                <w:b w:val="0"/>
                <w:bCs w:val="0"/>
                <w:u w:val="single"/>
                <w:lang w:val="it-IT"/>
              </w:rPr>
              <w:t>id</w:t>
            </w:r>
            <w:r w:rsidRPr="008F53F4">
              <w:rPr>
                <w:b w:val="0"/>
                <w:bCs w:val="0"/>
                <w:lang w:val="it-IT"/>
              </w:rPr>
              <w:t>, nome, cognome, email, cellulare)</w:t>
            </w:r>
          </w:p>
        </w:tc>
        <w:tc>
          <w:tcPr>
            <w:tcW w:w="2445" w:type="pct"/>
          </w:tcPr>
          <w:p w14:paraId="497E1992" w14:textId="39598AD5" w:rsidR="008F53F4" w:rsidRDefault="006A7279" w:rsidP="008F53F4">
            <w:pPr>
              <w:cnfStyle w:val="000000100000" w:firstRow="0" w:lastRow="0" w:firstColumn="0" w:lastColumn="0" w:oddVBand="0" w:evenVBand="0" w:oddHBand="1" w:evenHBand="0" w:firstRowFirstColumn="0" w:firstRowLastColumn="0" w:lastRowFirstColumn="0" w:lastRowLastColumn="0"/>
              <w:rPr>
                <w:lang w:val="it-IT"/>
              </w:rPr>
            </w:pPr>
            <w:r>
              <w:rPr>
                <w:lang w:val="it-IT"/>
              </w:rPr>
              <w:t>Nessuno</w:t>
            </w:r>
            <w:r w:rsidR="003C740C">
              <w:rPr>
                <w:lang w:val="it-IT"/>
              </w:rPr>
              <w:t>.</w:t>
            </w:r>
          </w:p>
        </w:tc>
      </w:tr>
      <w:tr w:rsidR="00764E0F" w:rsidRPr="008F53F4" w14:paraId="688B39EC" w14:textId="77777777" w:rsidTr="00764E0F">
        <w:trPr>
          <w:trHeight w:val="50"/>
        </w:trPr>
        <w:tc>
          <w:tcPr>
            <w:cnfStyle w:val="001000000000" w:firstRow="0" w:lastRow="0" w:firstColumn="1" w:lastColumn="0" w:oddVBand="0" w:evenVBand="0" w:oddHBand="0" w:evenHBand="0" w:firstRowFirstColumn="0" w:firstRowLastColumn="0" w:lastRowFirstColumn="0" w:lastRowLastColumn="0"/>
            <w:tcW w:w="2555" w:type="pct"/>
          </w:tcPr>
          <w:p w14:paraId="1406A395" w14:textId="10EEB673" w:rsidR="008F53F4" w:rsidRPr="008F53F4" w:rsidRDefault="008F53F4" w:rsidP="008F53F4">
            <w:pPr>
              <w:rPr>
                <w:b w:val="0"/>
                <w:bCs w:val="0"/>
                <w:lang w:val="it-IT"/>
              </w:rPr>
            </w:pPr>
            <w:r w:rsidRPr="008F53F4">
              <w:rPr>
                <w:rFonts w:ascii="Constantia" w:eastAsia="Constantia" w:hAnsi="Constantia" w:cs="Constantia"/>
                <w:b w:val="0"/>
                <w:bCs w:val="0"/>
                <w:szCs w:val="22"/>
                <w:lang w:val="it-IT"/>
              </w:rPr>
              <w:t>Riparazione(</w:t>
            </w:r>
            <w:r w:rsidRPr="008F53F4">
              <w:rPr>
                <w:rFonts w:ascii="Constantia" w:eastAsia="Constantia" w:hAnsi="Constantia" w:cs="Constantia"/>
                <w:b w:val="0"/>
                <w:bCs w:val="0"/>
                <w:szCs w:val="22"/>
                <w:u w:val="single"/>
                <w:lang w:val="it-IT"/>
              </w:rPr>
              <w:t>id</w:t>
            </w:r>
            <w:r w:rsidRPr="008F53F4">
              <w:rPr>
                <w:rFonts w:ascii="Constantia" w:eastAsia="Constantia" w:hAnsi="Constantia" w:cs="Constantia"/>
                <w:b w:val="0"/>
                <w:bCs w:val="0"/>
                <w:szCs w:val="22"/>
                <w:lang w:val="it-IT"/>
              </w:rPr>
              <w:t>, data_ora, tipologia, esito, descrizione, id_sensore)</w:t>
            </w:r>
          </w:p>
        </w:tc>
        <w:tc>
          <w:tcPr>
            <w:tcW w:w="2445" w:type="pct"/>
          </w:tcPr>
          <w:p w14:paraId="5DBE4C8A" w14:textId="3B2FD396" w:rsidR="008F53F4" w:rsidRDefault="006A7279" w:rsidP="008F53F4">
            <w:pPr>
              <w:spacing w:line="264"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Cs w:val="22"/>
                <w:lang w:val="it-IT"/>
              </w:rPr>
            </w:pPr>
            <w:r>
              <w:rPr>
                <w:rFonts w:ascii="Constantia" w:eastAsia="Constantia" w:hAnsi="Constantia" w:cs="Constantia"/>
                <w:szCs w:val="22"/>
                <w:lang w:val="it-IT"/>
              </w:rPr>
              <w:t>Nessuno</w:t>
            </w:r>
            <w:r w:rsidR="003C740C">
              <w:rPr>
                <w:rFonts w:ascii="Constantia" w:eastAsia="Constantia" w:hAnsi="Constantia" w:cs="Constantia"/>
                <w:szCs w:val="22"/>
                <w:lang w:val="it-IT"/>
              </w:rPr>
              <w:t>.</w:t>
            </w:r>
          </w:p>
        </w:tc>
      </w:tr>
      <w:tr w:rsidR="00764E0F" w:rsidRPr="008F53F4" w14:paraId="2D9242E0" w14:textId="77777777" w:rsidTr="00764E0F">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2555" w:type="pct"/>
          </w:tcPr>
          <w:p w14:paraId="403A133D" w14:textId="3A746EAE" w:rsidR="008F53F4" w:rsidRPr="008F53F4" w:rsidRDefault="008F53F4" w:rsidP="008F53F4">
            <w:pPr>
              <w:rPr>
                <w:b w:val="0"/>
                <w:bCs w:val="0"/>
                <w:lang w:val="it-IT"/>
              </w:rPr>
            </w:pPr>
            <w:r w:rsidRPr="008F53F4">
              <w:rPr>
                <w:rFonts w:ascii="Constantia" w:eastAsia="Constantia" w:hAnsi="Constantia" w:cs="Constantia"/>
                <w:b w:val="0"/>
                <w:bCs w:val="0"/>
                <w:szCs w:val="22"/>
                <w:lang w:val="it-IT"/>
              </w:rPr>
              <w:t>Sensore(</w:t>
            </w:r>
            <w:r w:rsidRPr="008F53F4">
              <w:rPr>
                <w:rFonts w:ascii="Constantia" w:eastAsia="Constantia" w:hAnsi="Constantia" w:cs="Constantia"/>
                <w:b w:val="0"/>
                <w:bCs w:val="0"/>
                <w:szCs w:val="22"/>
                <w:u w:val="single"/>
                <w:lang w:val="it-IT"/>
              </w:rPr>
              <w:t>matricola</w:t>
            </w:r>
            <w:r w:rsidRPr="008F53F4">
              <w:rPr>
                <w:rFonts w:ascii="Constantia" w:eastAsia="Constantia" w:hAnsi="Constantia" w:cs="Constantia"/>
                <w:b w:val="0"/>
                <w:bCs w:val="0"/>
                <w:szCs w:val="22"/>
                <w:lang w:val="it-IT"/>
              </w:rPr>
              <w:t>, tipologia, anno_produzione, descrizione, versione_firmware)</w:t>
            </w:r>
          </w:p>
        </w:tc>
        <w:tc>
          <w:tcPr>
            <w:tcW w:w="2445" w:type="pct"/>
          </w:tcPr>
          <w:p w14:paraId="0F00D258" w14:textId="34D502E6" w:rsidR="008F53F4" w:rsidRDefault="006A7279" w:rsidP="008F53F4">
            <w:pPr>
              <w:spacing w:line="264"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Cs w:val="22"/>
                <w:lang w:val="it-IT"/>
              </w:rPr>
            </w:pPr>
            <w:r>
              <w:rPr>
                <w:rFonts w:ascii="Constantia" w:eastAsia="Constantia" w:hAnsi="Constantia" w:cs="Constantia"/>
                <w:szCs w:val="22"/>
                <w:lang w:val="it-IT"/>
              </w:rPr>
              <w:t>Nessuno</w:t>
            </w:r>
            <w:r w:rsidR="003C740C">
              <w:rPr>
                <w:rFonts w:ascii="Constantia" w:eastAsia="Constantia" w:hAnsi="Constantia" w:cs="Constantia"/>
                <w:szCs w:val="22"/>
                <w:lang w:val="it-IT"/>
              </w:rPr>
              <w:t>.</w:t>
            </w:r>
          </w:p>
        </w:tc>
      </w:tr>
      <w:tr w:rsidR="00764E0F" w:rsidRPr="008F53F4" w14:paraId="69C0C8D1" w14:textId="77777777" w:rsidTr="00764E0F">
        <w:tc>
          <w:tcPr>
            <w:cnfStyle w:val="001000000000" w:firstRow="0" w:lastRow="0" w:firstColumn="1" w:lastColumn="0" w:oddVBand="0" w:evenVBand="0" w:oddHBand="0" w:evenHBand="0" w:firstRowFirstColumn="0" w:firstRowLastColumn="0" w:lastRowFirstColumn="0" w:lastRowLastColumn="0"/>
            <w:tcW w:w="2555" w:type="pct"/>
          </w:tcPr>
          <w:p w14:paraId="5F1C5B19" w14:textId="2A634E05" w:rsidR="008F53F4" w:rsidRPr="008F53F4" w:rsidRDefault="008F53F4" w:rsidP="008F53F4">
            <w:pPr>
              <w:rPr>
                <w:b w:val="0"/>
                <w:bCs w:val="0"/>
                <w:lang w:val="it-IT"/>
              </w:rPr>
            </w:pPr>
            <w:r w:rsidRPr="008F53F4">
              <w:rPr>
                <w:b w:val="0"/>
                <w:bCs w:val="0"/>
                <w:lang w:val="it-IT"/>
              </w:rPr>
              <w:t>SessioneCampionamento(</w:t>
            </w:r>
            <w:r w:rsidRPr="008F53F4">
              <w:rPr>
                <w:b w:val="0"/>
                <w:bCs w:val="0"/>
                <w:u w:val="single"/>
                <w:lang w:val="it-IT"/>
              </w:rPr>
              <w:t>id</w:t>
            </w:r>
            <w:r w:rsidRPr="008F53F4">
              <w:rPr>
                <w:b w:val="0"/>
                <w:bCs w:val="0"/>
                <w:lang w:val="it-IT"/>
              </w:rPr>
              <w:t>, data_ora, durata, val_min, val_max, num_misurazioni, id_zona)</w:t>
            </w:r>
          </w:p>
        </w:tc>
        <w:tc>
          <w:tcPr>
            <w:tcW w:w="2445" w:type="pct"/>
          </w:tcPr>
          <w:p w14:paraId="5DDFB21C" w14:textId="3C8D0BE7" w:rsidR="008F53F4" w:rsidRDefault="0013076B" w:rsidP="008F53F4">
            <w:pP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id_zona </w:t>
            </w:r>
            <w:r w:rsidRPr="0013076B">
              <w:rPr>
                <w:rFonts w:ascii="Wingdings" w:eastAsia="Wingdings" w:hAnsi="Wingdings" w:cs="Wingdings"/>
                <w:lang w:val="it-IT"/>
              </w:rPr>
              <w:t>à</w:t>
            </w:r>
            <w:r>
              <w:rPr>
                <w:lang w:val="it-IT"/>
              </w:rPr>
              <w:t xml:space="preserve"> </w:t>
            </w:r>
            <w:r w:rsidR="00C43EF5">
              <w:rPr>
                <w:lang w:val="it-IT"/>
              </w:rPr>
              <w:t>Z</w:t>
            </w:r>
            <w:r>
              <w:rPr>
                <w:lang w:val="it-IT"/>
              </w:rPr>
              <w:t>ona.id</w:t>
            </w:r>
          </w:p>
        </w:tc>
      </w:tr>
      <w:tr w:rsidR="00764E0F" w:rsidRPr="00764E0F" w14:paraId="596EC48D" w14:textId="77777777" w:rsidTr="00764E0F">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2555" w:type="pct"/>
          </w:tcPr>
          <w:p w14:paraId="23E4E24E" w14:textId="5577522E" w:rsidR="008F53F4" w:rsidRPr="008F53F4" w:rsidRDefault="008F53F4" w:rsidP="008F53F4">
            <w:pPr>
              <w:rPr>
                <w:b w:val="0"/>
                <w:bCs w:val="0"/>
                <w:lang w:val="it-IT"/>
              </w:rPr>
            </w:pPr>
            <w:r w:rsidRPr="008F53F4">
              <w:rPr>
                <w:rFonts w:ascii="Constantia" w:eastAsia="Constantia" w:hAnsi="Constantia" w:cs="Constantia"/>
                <w:b w:val="0"/>
                <w:bCs w:val="0"/>
                <w:lang w:val="it-IT"/>
              </w:rPr>
              <w:t>Misurazione(</w:t>
            </w:r>
            <w:r w:rsidRPr="008F53F4">
              <w:rPr>
                <w:rFonts w:ascii="Constantia" w:eastAsia="Constantia" w:hAnsi="Constantia" w:cs="Constantia"/>
                <w:b w:val="0"/>
                <w:bCs w:val="0"/>
                <w:u w:val="single"/>
                <w:lang w:val="it-IT"/>
              </w:rPr>
              <w:t>id</w:t>
            </w:r>
            <w:r w:rsidRPr="008F53F4">
              <w:rPr>
                <w:rFonts w:ascii="Constantia" w:eastAsia="Constantia" w:hAnsi="Constantia" w:cs="Constantia"/>
                <w:b w:val="0"/>
                <w:bCs w:val="0"/>
                <w:lang w:val="it-IT"/>
              </w:rPr>
              <w:t xml:space="preserve">, valore_rilevato, timestamp, id_sessione, </w:t>
            </w:r>
            <w:r w:rsidR="00B71FDE">
              <w:rPr>
                <w:rFonts w:ascii="Constantia" w:eastAsia="Constantia" w:hAnsi="Constantia" w:cs="Constantia"/>
                <w:b w:val="0"/>
                <w:lang w:val="it-IT"/>
              </w:rPr>
              <w:t>matricola</w:t>
            </w:r>
            <w:r w:rsidRPr="008F53F4">
              <w:rPr>
                <w:rFonts w:ascii="Constantia" w:eastAsia="Constantia" w:hAnsi="Constantia" w:cs="Constantia"/>
                <w:b w:val="0"/>
                <w:bCs w:val="0"/>
                <w:lang w:val="it-IT"/>
              </w:rPr>
              <w:t>_sensore)</w:t>
            </w:r>
          </w:p>
        </w:tc>
        <w:tc>
          <w:tcPr>
            <w:tcW w:w="2445" w:type="pct"/>
          </w:tcPr>
          <w:p w14:paraId="5B781662" w14:textId="68E03748" w:rsidR="002B7217" w:rsidRDefault="3993EF8A" w:rsidP="00F51DFF">
            <w:p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lang w:val="it-IT"/>
              </w:rPr>
            </w:pPr>
            <w:r w:rsidRPr="746B90C0">
              <w:rPr>
                <w:rFonts w:ascii="Constantia" w:eastAsia="Constantia" w:hAnsi="Constantia" w:cs="Constantia"/>
                <w:lang w:val="it-IT"/>
              </w:rPr>
              <w:t xml:space="preserve">id_sessione </w:t>
            </w:r>
            <w:r w:rsidRPr="746B90C0">
              <w:rPr>
                <w:rFonts w:ascii="Wingdings" w:eastAsia="Wingdings" w:hAnsi="Wingdings" w:cs="Wingdings"/>
                <w:lang w:val="it-IT"/>
              </w:rPr>
              <w:t>à</w:t>
            </w:r>
            <w:r w:rsidRPr="746B90C0">
              <w:rPr>
                <w:rFonts w:ascii="Constantia" w:eastAsia="Constantia" w:hAnsi="Constantia" w:cs="Constantia"/>
                <w:lang w:val="it-IT"/>
              </w:rPr>
              <w:t xml:space="preserve"> </w:t>
            </w:r>
            <w:r w:rsidR="00C43EF5">
              <w:rPr>
                <w:rFonts w:ascii="Constantia" w:eastAsia="Constantia" w:hAnsi="Constantia" w:cs="Constantia"/>
                <w:lang w:val="it-IT"/>
              </w:rPr>
              <w:t>S</w:t>
            </w:r>
            <w:r w:rsidRPr="746B90C0">
              <w:rPr>
                <w:rFonts w:ascii="Constantia" w:eastAsia="Constantia" w:hAnsi="Constantia" w:cs="Constantia"/>
                <w:lang w:val="it-IT"/>
              </w:rPr>
              <w:t>essione.id</w:t>
            </w:r>
          </w:p>
          <w:p w14:paraId="1ECA7ECA" w14:textId="642D6E6B" w:rsidR="008F53F4" w:rsidRDefault="00EA55A6" w:rsidP="00F51DFF">
            <w:p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lang w:val="it-IT"/>
              </w:rPr>
            </w:pPr>
            <w:r>
              <w:rPr>
                <w:rFonts w:ascii="Constantia" w:eastAsia="Constantia" w:hAnsi="Constantia" w:cs="Constantia"/>
                <w:lang w:val="it-IT"/>
              </w:rPr>
              <w:t>matricola</w:t>
            </w:r>
            <w:r w:rsidR="3993EF8A" w:rsidRPr="746B90C0">
              <w:rPr>
                <w:rFonts w:ascii="Constantia" w:eastAsia="Constantia" w:hAnsi="Constantia" w:cs="Constantia"/>
                <w:lang w:val="it-IT"/>
              </w:rPr>
              <w:t xml:space="preserve">_sensore </w:t>
            </w:r>
            <w:r w:rsidR="3993EF8A" w:rsidRPr="746B90C0">
              <w:rPr>
                <w:rFonts w:ascii="Wingdings" w:eastAsia="Wingdings" w:hAnsi="Wingdings" w:cs="Wingdings"/>
                <w:lang w:val="it-IT"/>
              </w:rPr>
              <w:t>à</w:t>
            </w:r>
            <w:r w:rsidR="3993EF8A" w:rsidRPr="746B90C0">
              <w:rPr>
                <w:rFonts w:ascii="Constantia" w:eastAsia="Constantia" w:hAnsi="Constantia" w:cs="Constantia"/>
                <w:lang w:val="it-IT"/>
              </w:rPr>
              <w:t xml:space="preserve"> </w:t>
            </w:r>
            <w:r w:rsidR="00C43EF5">
              <w:rPr>
                <w:rFonts w:ascii="Constantia" w:eastAsia="Constantia" w:hAnsi="Constantia" w:cs="Constantia"/>
                <w:lang w:val="it-IT"/>
              </w:rPr>
              <w:t>S</w:t>
            </w:r>
            <w:r>
              <w:rPr>
                <w:rFonts w:ascii="Constantia" w:eastAsia="Constantia" w:hAnsi="Constantia" w:cs="Constantia"/>
                <w:lang w:val="it-IT"/>
              </w:rPr>
              <w:t>ensore.matricola</w:t>
            </w:r>
          </w:p>
        </w:tc>
      </w:tr>
      <w:tr w:rsidR="00764E0F" w:rsidRPr="008F53F4" w14:paraId="346EA54F" w14:textId="77777777" w:rsidTr="00764E0F">
        <w:tc>
          <w:tcPr>
            <w:cnfStyle w:val="001000000000" w:firstRow="0" w:lastRow="0" w:firstColumn="1" w:lastColumn="0" w:oddVBand="0" w:evenVBand="0" w:oddHBand="0" w:evenHBand="0" w:firstRowFirstColumn="0" w:firstRowLastColumn="0" w:lastRowFirstColumn="0" w:lastRowLastColumn="0"/>
            <w:tcW w:w="2555" w:type="pct"/>
          </w:tcPr>
          <w:p w14:paraId="097745C5" w14:textId="3D8A1183" w:rsidR="008F53F4" w:rsidRPr="008F53F4" w:rsidRDefault="008F53F4" w:rsidP="008F53F4">
            <w:pPr>
              <w:rPr>
                <w:b w:val="0"/>
                <w:bCs w:val="0"/>
                <w:lang w:val="it-IT"/>
              </w:rPr>
            </w:pPr>
            <w:r w:rsidRPr="008F53F4">
              <w:rPr>
                <w:rFonts w:ascii="Constantia" w:eastAsia="Constantia" w:hAnsi="Constantia" w:cs="Constantia"/>
                <w:b w:val="0"/>
                <w:bCs w:val="0"/>
                <w:lang w:val="it-IT"/>
              </w:rPr>
              <w:t>Allerta(</w:t>
            </w:r>
            <w:r w:rsidRPr="008F53F4">
              <w:rPr>
                <w:rFonts w:ascii="Constantia" w:eastAsia="Constantia" w:hAnsi="Constantia" w:cs="Constantia"/>
                <w:b w:val="0"/>
                <w:bCs w:val="0"/>
                <w:u w:val="single"/>
                <w:lang w:val="it-IT"/>
              </w:rPr>
              <w:t>id</w:t>
            </w:r>
            <w:r w:rsidRPr="008F53F4">
              <w:rPr>
                <w:rFonts w:ascii="Constantia" w:eastAsia="Constantia" w:hAnsi="Constantia" w:cs="Constantia"/>
                <w:b w:val="0"/>
                <w:bCs w:val="0"/>
                <w:lang w:val="it-IT"/>
              </w:rPr>
              <w:t>, descrizione, data_ora, tipologia)</w:t>
            </w:r>
          </w:p>
        </w:tc>
        <w:tc>
          <w:tcPr>
            <w:tcW w:w="2445" w:type="pct"/>
          </w:tcPr>
          <w:p w14:paraId="3FBC434D" w14:textId="6ADD107D" w:rsidR="008F53F4" w:rsidRDefault="00142C00" w:rsidP="008F53F4">
            <w:p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lang w:val="it-IT"/>
              </w:rPr>
            </w:pPr>
            <w:r>
              <w:rPr>
                <w:rFonts w:ascii="Constantia" w:eastAsia="Constantia" w:hAnsi="Constantia" w:cs="Constantia"/>
                <w:lang w:val="it-IT"/>
              </w:rPr>
              <w:t>Nessuno</w:t>
            </w:r>
            <w:r w:rsidR="003C740C">
              <w:rPr>
                <w:rFonts w:ascii="Constantia" w:eastAsia="Constantia" w:hAnsi="Constantia" w:cs="Constantia"/>
                <w:lang w:val="it-IT"/>
              </w:rPr>
              <w:t>.</w:t>
            </w:r>
          </w:p>
        </w:tc>
      </w:tr>
      <w:tr w:rsidR="00764E0F" w:rsidRPr="007C3DE8" w14:paraId="652B7777" w14:textId="77777777" w:rsidTr="00764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5" w:type="pct"/>
          </w:tcPr>
          <w:p w14:paraId="13C8945B" w14:textId="7E9E6B73" w:rsidR="008F53F4" w:rsidRPr="008F53F4" w:rsidRDefault="008F53F4" w:rsidP="008F53F4">
            <w:pPr>
              <w:rPr>
                <w:b w:val="0"/>
                <w:bCs w:val="0"/>
                <w:lang w:val="it-IT"/>
              </w:rPr>
            </w:pPr>
            <w:r w:rsidRPr="008F53F4">
              <w:rPr>
                <w:b w:val="0"/>
                <w:bCs w:val="0"/>
                <w:lang w:val="it-IT"/>
              </w:rPr>
              <w:t>Zona(</w:t>
            </w:r>
            <w:r w:rsidRPr="008F53F4">
              <w:rPr>
                <w:b w:val="0"/>
                <w:bCs w:val="0"/>
                <w:u w:val="single"/>
                <w:lang w:val="it-IT"/>
              </w:rPr>
              <w:t>codice</w:t>
            </w:r>
            <w:r w:rsidRPr="008F53F4">
              <w:rPr>
                <w:b w:val="0"/>
                <w:bCs w:val="0"/>
                <w:lang w:val="it-IT"/>
              </w:rPr>
              <w:t>, tipologia, comune, provincia, regione, latitudine, longitudine, quota)</w:t>
            </w:r>
          </w:p>
        </w:tc>
        <w:tc>
          <w:tcPr>
            <w:tcW w:w="2445" w:type="pct"/>
          </w:tcPr>
          <w:p w14:paraId="10F01392" w14:textId="3DCE6A92" w:rsidR="008F53F4" w:rsidRDefault="00BE0293" w:rsidP="008F53F4">
            <w:pPr>
              <w:cnfStyle w:val="000000100000" w:firstRow="0" w:lastRow="0" w:firstColumn="0" w:lastColumn="0" w:oddVBand="0" w:evenVBand="0" w:oddHBand="1" w:evenHBand="0" w:firstRowFirstColumn="0" w:firstRowLastColumn="0" w:lastRowFirstColumn="0" w:lastRowLastColumn="0"/>
              <w:rPr>
                <w:lang w:val="it-IT"/>
              </w:rPr>
            </w:pPr>
            <w:r>
              <w:rPr>
                <w:lang w:val="it-IT"/>
              </w:rPr>
              <w:t>Nessuno</w:t>
            </w:r>
            <w:r w:rsidR="003C740C">
              <w:rPr>
                <w:lang w:val="it-IT"/>
              </w:rPr>
              <w:t>.</w:t>
            </w:r>
          </w:p>
        </w:tc>
      </w:tr>
      <w:tr w:rsidR="00764E0F" w:rsidRPr="008F53F4" w14:paraId="1438DA3B" w14:textId="77777777" w:rsidTr="00764E0F">
        <w:tc>
          <w:tcPr>
            <w:cnfStyle w:val="001000000000" w:firstRow="0" w:lastRow="0" w:firstColumn="1" w:lastColumn="0" w:oddVBand="0" w:evenVBand="0" w:oddHBand="0" w:evenHBand="0" w:firstRowFirstColumn="0" w:firstRowLastColumn="0" w:lastRowFirstColumn="0" w:lastRowLastColumn="0"/>
            <w:tcW w:w="2555" w:type="pct"/>
          </w:tcPr>
          <w:p w14:paraId="4F930F9C" w14:textId="145545B7" w:rsidR="008F53F4" w:rsidRPr="008F53F4" w:rsidRDefault="008F53F4" w:rsidP="008F53F4">
            <w:pPr>
              <w:rPr>
                <w:b w:val="0"/>
                <w:bCs w:val="0"/>
                <w:lang w:val="it-IT"/>
              </w:rPr>
            </w:pPr>
            <w:r w:rsidRPr="008F53F4">
              <w:rPr>
                <w:rFonts w:ascii="Constantia" w:eastAsia="Constantia" w:hAnsi="Constantia" w:cs="Constantia"/>
                <w:b w:val="0"/>
                <w:bCs w:val="0"/>
                <w:lang w:val="it-IT"/>
              </w:rPr>
              <w:t>Utente(</w:t>
            </w:r>
            <w:r w:rsidRPr="008F53F4">
              <w:rPr>
                <w:rFonts w:ascii="Constantia" w:eastAsia="Constantia" w:hAnsi="Constantia" w:cs="Constantia"/>
                <w:b w:val="0"/>
                <w:bCs w:val="0"/>
                <w:u w:val="single"/>
                <w:lang w:val="it-IT"/>
              </w:rPr>
              <w:t>id</w:t>
            </w:r>
            <w:r w:rsidRPr="008F53F4">
              <w:rPr>
                <w:rFonts w:ascii="Constantia" w:eastAsia="Constantia" w:hAnsi="Constantia" w:cs="Constantia"/>
                <w:b w:val="0"/>
                <w:bCs w:val="0"/>
                <w:lang w:val="it-IT"/>
              </w:rPr>
              <w:t>, url, nome, cognome, nickname, grado_attendibilita)</w:t>
            </w:r>
          </w:p>
        </w:tc>
        <w:tc>
          <w:tcPr>
            <w:tcW w:w="2445" w:type="pct"/>
          </w:tcPr>
          <w:p w14:paraId="57CAA56B" w14:textId="32DB30E4" w:rsidR="008F53F4" w:rsidRDefault="00EE2E32" w:rsidP="008F53F4">
            <w:p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lang w:val="it-IT"/>
              </w:rPr>
            </w:pPr>
            <w:r>
              <w:rPr>
                <w:rFonts w:ascii="Constantia" w:eastAsia="Constantia" w:hAnsi="Constantia" w:cs="Constantia"/>
                <w:lang w:val="it-IT"/>
              </w:rPr>
              <w:t>Nessuno</w:t>
            </w:r>
            <w:r w:rsidR="003C740C">
              <w:rPr>
                <w:rFonts w:ascii="Constantia" w:eastAsia="Constantia" w:hAnsi="Constantia" w:cs="Constantia"/>
                <w:lang w:val="it-IT"/>
              </w:rPr>
              <w:t>.</w:t>
            </w:r>
          </w:p>
        </w:tc>
      </w:tr>
      <w:tr w:rsidR="00764E0F" w:rsidRPr="008F53F4" w14:paraId="46A0CFCC" w14:textId="77777777" w:rsidTr="00764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5" w:type="pct"/>
          </w:tcPr>
          <w:p w14:paraId="6418D389" w14:textId="53B033C3" w:rsidR="008F53F4" w:rsidRPr="008F53F4" w:rsidRDefault="008F53F4" w:rsidP="008F53F4">
            <w:pPr>
              <w:rPr>
                <w:b w:val="0"/>
                <w:bCs w:val="0"/>
                <w:lang w:val="it-IT"/>
              </w:rPr>
            </w:pPr>
            <w:r w:rsidRPr="008F53F4">
              <w:rPr>
                <w:rFonts w:ascii="Constantia" w:eastAsia="Constantia" w:hAnsi="Constantia" w:cs="Constantia"/>
                <w:b w:val="0"/>
                <w:bCs w:val="0"/>
                <w:lang w:val="it-IT"/>
              </w:rPr>
              <w:t>FactChecker(</w:t>
            </w:r>
            <w:r w:rsidRPr="008F53F4">
              <w:rPr>
                <w:rFonts w:ascii="Constantia" w:eastAsia="Constantia" w:hAnsi="Constantia" w:cs="Constantia"/>
                <w:b w:val="0"/>
                <w:bCs w:val="0"/>
                <w:u w:val="single"/>
                <w:lang w:val="it-IT"/>
              </w:rPr>
              <w:t>id</w:t>
            </w:r>
            <w:r w:rsidRPr="008F53F4">
              <w:rPr>
                <w:rFonts w:ascii="Constantia" w:eastAsia="Constantia" w:hAnsi="Constantia" w:cs="Constantia"/>
                <w:b w:val="0"/>
                <w:bCs w:val="0"/>
                <w:lang w:val="it-IT"/>
              </w:rPr>
              <w:t>, url, nome, cognome, nickname, grado_attendibilita, societa)</w:t>
            </w:r>
          </w:p>
        </w:tc>
        <w:tc>
          <w:tcPr>
            <w:tcW w:w="2445" w:type="pct"/>
          </w:tcPr>
          <w:p w14:paraId="27782143" w14:textId="1DEF6A1B" w:rsidR="008F53F4" w:rsidRDefault="00EE2E32" w:rsidP="008F53F4">
            <w:p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lang w:val="it-IT"/>
              </w:rPr>
            </w:pPr>
            <w:r>
              <w:rPr>
                <w:rFonts w:ascii="Constantia" w:eastAsia="Constantia" w:hAnsi="Constantia" w:cs="Constantia"/>
                <w:lang w:val="it-IT"/>
              </w:rPr>
              <w:t>Nessuno</w:t>
            </w:r>
            <w:r w:rsidR="003C740C">
              <w:rPr>
                <w:rFonts w:ascii="Constantia" w:eastAsia="Constantia" w:hAnsi="Constantia" w:cs="Constantia"/>
                <w:lang w:val="it-IT"/>
              </w:rPr>
              <w:t>.</w:t>
            </w:r>
          </w:p>
        </w:tc>
      </w:tr>
      <w:tr w:rsidR="00764E0F" w:rsidRPr="008F53F4" w14:paraId="2AFEE275" w14:textId="77777777" w:rsidTr="00764E0F">
        <w:tc>
          <w:tcPr>
            <w:cnfStyle w:val="001000000000" w:firstRow="0" w:lastRow="0" w:firstColumn="1" w:lastColumn="0" w:oddVBand="0" w:evenVBand="0" w:oddHBand="0" w:evenHBand="0" w:firstRowFirstColumn="0" w:firstRowLastColumn="0" w:lastRowFirstColumn="0" w:lastRowLastColumn="0"/>
            <w:tcW w:w="2555" w:type="pct"/>
          </w:tcPr>
          <w:p w14:paraId="22509163" w14:textId="0F908018" w:rsidR="008F53F4" w:rsidRPr="008F53F4" w:rsidRDefault="008F53F4" w:rsidP="008F53F4">
            <w:pPr>
              <w:rPr>
                <w:b w:val="0"/>
                <w:bCs w:val="0"/>
                <w:lang w:val="it-IT"/>
              </w:rPr>
            </w:pPr>
            <w:r w:rsidRPr="008F53F4">
              <w:rPr>
                <w:rFonts w:ascii="Constantia" w:eastAsia="Constantia" w:hAnsi="Constantia" w:cs="Constantia"/>
                <w:b w:val="0"/>
                <w:bCs w:val="0"/>
                <w:lang w:val="it-IT"/>
              </w:rPr>
              <w:t>UtentePiattaforma(</w:t>
            </w:r>
            <w:r w:rsidRPr="008F53F4">
              <w:rPr>
                <w:rFonts w:ascii="Constantia" w:eastAsia="Constantia" w:hAnsi="Constantia" w:cs="Constantia"/>
                <w:b w:val="0"/>
                <w:bCs w:val="0"/>
                <w:u w:val="single"/>
                <w:lang w:val="it-IT"/>
              </w:rPr>
              <w:t>id</w:t>
            </w:r>
            <w:r w:rsidRPr="008F53F4">
              <w:rPr>
                <w:rFonts w:ascii="Constantia" w:eastAsia="Constantia" w:hAnsi="Constantia" w:cs="Constantia"/>
                <w:b w:val="0"/>
                <w:bCs w:val="0"/>
                <w:lang w:val="it-IT"/>
              </w:rPr>
              <w:t>, url, nome, cognome, nickname, grado_attendibilita, data_nascita, citta, password, email, cellulare)</w:t>
            </w:r>
          </w:p>
        </w:tc>
        <w:tc>
          <w:tcPr>
            <w:tcW w:w="2445" w:type="pct"/>
          </w:tcPr>
          <w:p w14:paraId="07E6595C" w14:textId="04C64808" w:rsidR="008F53F4" w:rsidRDefault="00EE2E32" w:rsidP="008F53F4">
            <w:p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lang w:val="it-IT"/>
              </w:rPr>
            </w:pPr>
            <w:r>
              <w:rPr>
                <w:rFonts w:ascii="Constantia" w:eastAsia="Constantia" w:hAnsi="Constantia" w:cs="Constantia"/>
                <w:lang w:val="it-IT"/>
              </w:rPr>
              <w:t>Nessuno</w:t>
            </w:r>
            <w:r w:rsidR="003C740C">
              <w:rPr>
                <w:rFonts w:ascii="Constantia" w:eastAsia="Constantia" w:hAnsi="Constantia" w:cs="Constantia"/>
                <w:lang w:val="it-IT"/>
              </w:rPr>
              <w:t>.</w:t>
            </w:r>
          </w:p>
        </w:tc>
      </w:tr>
      <w:tr w:rsidR="00764E0F" w:rsidRPr="007D1F36" w14:paraId="629641E7" w14:textId="77777777" w:rsidTr="00764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5" w:type="pct"/>
          </w:tcPr>
          <w:p w14:paraId="0F4279A6" w14:textId="0F36A7AD" w:rsidR="008F53F4" w:rsidRPr="008F53F4" w:rsidRDefault="008F53F4" w:rsidP="008F53F4">
            <w:pPr>
              <w:rPr>
                <w:b w:val="0"/>
                <w:bCs w:val="0"/>
                <w:lang w:val="it-IT"/>
              </w:rPr>
            </w:pPr>
            <w:r w:rsidRPr="008F53F4">
              <w:rPr>
                <w:b w:val="0"/>
                <w:bCs w:val="0"/>
                <w:lang w:val="it-IT"/>
              </w:rPr>
              <w:t>Post(</w:t>
            </w:r>
            <w:r w:rsidRPr="008F53F4">
              <w:rPr>
                <w:b w:val="0"/>
                <w:bCs w:val="0"/>
                <w:u w:val="single"/>
                <w:lang w:val="it-IT"/>
              </w:rPr>
              <w:t>id</w:t>
            </w:r>
            <w:r w:rsidRPr="008F53F4">
              <w:rPr>
                <w:b w:val="0"/>
                <w:bCs w:val="0"/>
                <w:lang w:val="it-IT"/>
              </w:rPr>
              <w:t>, url, utente, data_ora, piattaforma_provenienza, zona, testo, grado_attendibilita, id_zona, id_utente)</w:t>
            </w:r>
          </w:p>
        </w:tc>
        <w:tc>
          <w:tcPr>
            <w:tcW w:w="2445" w:type="pct"/>
          </w:tcPr>
          <w:p w14:paraId="07AF3AE7" w14:textId="076052C0" w:rsidR="002B7217" w:rsidRDefault="00A47ED9">
            <w:pPr>
              <w:cnfStyle w:val="000000100000" w:firstRow="0" w:lastRow="0" w:firstColumn="0" w:lastColumn="0" w:oddVBand="0" w:evenVBand="0" w:oddHBand="1" w:evenHBand="0" w:firstRowFirstColumn="0" w:firstRowLastColumn="0" w:lastRowFirstColumn="0" w:lastRowLastColumn="0"/>
              <w:rPr>
                <w:lang w:val="it-IT"/>
              </w:rPr>
            </w:pPr>
            <w:r>
              <w:rPr>
                <w:lang w:val="it-IT"/>
              </w:rPr>
              <w:t xml:space="preserve">id_zona </w:t>
            </w:r>
            <w:r w:rsidR="5A624753" w:rsidRPr="11B1E165">
              <w:rPr>
                <w:rFonts w:ascii="Wingdings" w:eastAsia="Wingdings" w:hAnsi="Wingdings" w:cs="Wingdings"/>
                <w:lang w:val="it-IT"/>
              </w:rPr>
              <w:t>à</w:t>
            </w:r>
            <w:r>
              <w:rPr>
                <w:lang w:val="it-IT"/>
              </w:rPr>
              <w:t xml:space="preserve"> </w:t>
            </w:r>
            <w:r w:rsidR="00C43EF5">
              <w:rPr>
                <w:lang w:val="it-IT"/>
              </w:rPr>
              <w:t>Z</w:t>
            </w:r>
            <w:r>
              <w:rPr>
                <w:lang w:val="it-IT"/>
              </w:rPr>
              <w:t>ona.id</w:t>
            </w:r>
          </w:p>
          <w:p w14:paraId="0441924D" w14:textId="37EA86DD" w:rsidR="008F53F4" w:rsidRDefault="00817F8F" w:rsidP="008F53F4">
            <w:pPr>
              <w:cnfStyle w:val="000000100000" w:firstRow="0" w:lastRow="0" w:firstColumn="0" w:lastColumn="0" w:oddVBand="0" w:evenVBand="0" w:oddHBand="1" w:evenHBand="0" w:firstRowFirstColumn="0" w:firstRowLastColumn="0" w:lastRowFirstColumn="0" w:lastRowLastColumn="0"/>
              <w:rPr>
                <w:lang w:val="it-IT"/>
              </w:rPr>
            </w:pPr>
            <w:r>
              <w:rPr>
                <w:lang w:val="it-IT"/>
              </w:rPr>
              <w:t xml:space="preserve">id_utente </w:t>
            </w:r>
            <w:r w:rsidR="0FE2DAD0" w:rsidRPr="503BB8F5">
              <w:rPr>
                <w:rFonts w:ascii="Wingdings" w:eastAsia="Wingdings" w:hAnsi="Wingdings" w:cs="Wingdings"/>
                <w:lang w:val="it-IT"/>
              </w:rPr>
              <w:t>à</w:t>
            </w:r>
            <w:r>
              <w:rPr>
                <w:lang w:val="it-IT"/>
              </w:rPr>
              <w:t xml:space="preserve"> </w:t>
            </w:r>
            <w:r w:rsidR="00C43EF5">
              <w:rPr>
                <w:lang w:val="it-IT"/>
              </w:rPr>
              <w:t>U</w:t>
            </w:r>
            <w:r>
              <w:rPr>
                <w:lang w:val="it-IT"/>
              </w:rPr>
              <w:t>tente.id</w:t>
            </w:r>
          </w:p>
        </w:tc>
      </w:tr>
      <w:tr w:rsidR="00764E0F" w:rsidRPr="00313A61" w14:paraId="7EA849D7" w14:textId="77777777" w:rsidTr="00764E0F">
        <w:tc>
          <w:tcPr>
            <w:cnfStyle w:val="001000000000" w:firstRow="0" w:lastRow="0" w:firstColumn="1" w:lastColumn="0" w:oddVBand="0" w:evenVBand="0" w:oddHBand="0" w:evenHBand="0" w:firstRowFirstColumn="0" w:firstRowLastColumn="0" w:lastRowFirstColumn="0" w:lastRowLastColumn="0"/>
            <w:tcW w:w="2555" w:type="pct"/>
          </w:tcPr>
          <w:p w14:paraId="396B2205" w14:textId="17AB259D" w:rsidR="008F53F4" w:rsidRPr="008F53F4" w:rsidRDefault="008F53F4" w:rsidP="008F53F4">
            <w:pPr>
              <w:rPr>
                <w:b w:val="0"/>
                <w:bCs w:val="0"/>
                <w:lang w:val="it-IT"/>
              </w:rPr>
            </w:pPr>
            <w:r w:rsidRPr="008F53F4">
              <w:rPr>
                <w:b w:val="0"/>
                <w:bCs w:val="0"/>
                <w:lang w:val="it-IT"/>
              </w:rPr>
              <w:t>FileMultimediale(</w:t>
            </w:r>
            <w:r w:rsidRPr="008F53F4">
              <w:rPr>
                <w:b w:val="0"/>
                <w:bCs w:val="0"/>
                <w:u w:val="single"/>
                <w:lang w:val="it-IT"/>
              </w:rPr>
              <w:t>id</w:t>
            </w:r>
            <w:r w:rsidRPr="008F53F4">
              <w:rPr>
                <w:b w:val="0"/>
                <w:bCs w:val="0"/>
                <w:lang w:val="it-IT"/>
              </w:rPr>
              <w:t>, url, tipologia, proprietario, grado_attendibilita, id_post, id_segnalazione)</w:t>
            </w:r>
          </w:p>
        </w:tc>
        <w:tc>
          <w:tcPr>
            <w:tcW w:w="2445" w:type="pct"/>
          </w:tcPr>
          <w:p w14:paraId="54BD09DD" w14:textId="4FA69956" w:rsidR="002B7217" w:rsidRDefault="005B02F3">
            <w:pP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id_post </w:t>
            </w:r>
            <w:r w:rsidR="008881B1" w:rsidRPr="503BB8F5">
              <w:rPr>
                <w:rFonts w:ascii="Wingdings" w:eastAsia="Wingdings" w:hAnsi="Wingdings" w:cs="Wingdings"/>
                <w:lang w:val="it-IT"/>
              </w:rPr>
              <w:t>à</w:t>
            </w:r>
            <w:r>
              <w:rPr>
                <w:lang w:val="it-IT"/>
              </w:rPr>
              <w:t xml:space="preserve"> </w:t>
            </w:r>
            <w:r w:rsidR="00C43EF5">
              <w:rPr>
                <w:lang w:val="it-IT"/>
              </w:rPr>
              <w:t>P</w:t>
            </w:r>
            <w:r>
              <w:rPr>
                <w:lang w:val="it-IT"/>
              </w:rPr>
              <w:t>ost.id</w:t>
            </w:r>
          </w:p>
          <w:p w14:paraId="5E04F142" w14:textId="21FDAFA3" w:rsidR="008F53F4" w:rsidRDefault="003B58B0" w:rsidP="008F53F4">
            <w:pP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id_segnalazione </w:t>
            </w:r>
            <w:r w:rsidR="11355DF8" w:rsidRPr="503BB8F5">
              <w:rPr>
                <w:rFonts w:ascii="Wingdings" w:eastAsia="Wingdings" w:hAnsi="Wingdings" w:cs="Wingdings"/>
                <w:lang w:val="it-IT"/>
              </w:rPr>
              <w:t>à</w:t>
            </w:r>
            <w:r>
              <w:rPr>
                <w:lang w:val="it-IT"/>
              </w:rPr>
              <w:t xml:space="preserve"> Segnalazione.id</w:t>
            </w:r>
          </w:p>
        </w:tc>
      </w:tr>
      <w:tr w:rsidR="00764E0F" w:rsidRPr="008F53F4" w14:paraId="154FC6EB" w14:textId="77777777" w:rsidTr="00764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5" w:type="pct"/>
          </w:tcPr>
          <w:p w14:paraId="1925A748" w14:textId="625FF4B8" w:rsidR="008F53F4" w:rsidRPr="008F53F4" w:rsidRDefault="008F53F4" w:rsidP="008F53F4">
            <w:pPr>
              <w:rPr>
                <w:b w:val="0"/>
                <w:bCs w:val="0"/>
                <w:lang w:val="it-IT"/>
              </w:rPr>
            </w:pPr>
            <w:r w:rsidRPr="008F53F4">
              <w:rPr>
                <w:rFonts w:ascii="Constantia" w:eastAsia="Constantia" w:hAnsi="Constantia" w:cs="Constantia"/>
                <w:b w:val="0"/>
                <w:bCs w:val="0"/>
                <w:lang w:val="it-IT"/>
              </w:rPr>
              <w:t>Segnalazione(id, commento, tipologia, url_post, situazione_di_pericolo, data_ora, zona, grado_attendibilita, id_utente)</w:t>
            </w:r>
          </w:p>
        </w:tc>
        <w:tc>
          <w:tcPr>
            <w:tcW w:w="2445" w:type="pct"/>
          </w:tcPr>
          <w:p w14:paraId="548F3778" w14:textId="3C295BA7" w:rsidR="008F53F4" w:rsidRDefault="00DB2D69" w:rsidP="008F53F4">
            <w:p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lang w:val="it-IT"/>
              </w:rPr>
            </w:pPr>
            <w:r>
              <w:rPr>
                <w:rFonts w:ascii="Constantia" w:eastAsia="Constantia" w:hAnsi="Constantia" w:cs="Constantia"/>
                <w:lang w:val="it-IT"/>
              </w:rPr>
              <w:t xml:space="preserve">id_utente </w:t>
            </w:r>
            <w:r w:rsidRPr="00DB2D69">
              <w:rPr>
                <w:rFonts w:ascii="Wingdings" w:eastAsia="Wingdings" w:hAnsi="Wingdings" w:cs="Wingdings"/>
                <w:lang w:val="it-IT"/>
              </w:rPr>
              <w:t>à</w:t>
            </w:r>
            <w:r>
              <w:rPr>
                <w:rFonts w:ascii="Constantia" w:eastAsia="Constantia" w:hAnsi="Constantia" w:cs="Constantia"/>
                <w:lang w:val="it-IT"/>
              </w:rPr>
              <w:t xml:space="preserve"> Utente.id</w:t>
            </w:r>
          </w:p>
        </w:tc>
      </w:tr>
      <w:tr w:rsidR="00764E0F" w:rsidRPr="008F53F4" w14:paraId="78343C04" w14:textId="77777777" w:rsidTr="00764E0F">
        <w:tc>
          <w:tcPr>
            <w:cnfStyle w:val="001000000000" w:firstRow="0" w:lastRow="0" w:firstColumn="1" w:lastColumn="0" w:oddVBand="0" w:evenVBand="0" w:oddHBand="0" w:evenHBand="0" w:firstRowFirstColumn="0" w:firstRowLastColumn="0" w:lastRowFirstColumn="0" w:lastRowLastColumn="0"/>
            <w:tcW w:w="2555" w:type="pct"/>
          </w:tcPr>
          <w:p w14:paraId="308EF46C" w14:textId="1983F94F" w:rsidR="008F53F4" w:rsidRPr="008F53F4" w:rsidRDefault="008F53F4" w:rsidP="008F53F4">
            <w:pPr>
              <w:rPr>
                <w:b w:val="0"/>
                <w:bCs w:val="0"/>
                <w:lang w:val="it-IT"/>
              </w:rPr>
            </w:pPr>
            <w:r w:rsidRPr="008F53F4">
              <w:rPr>
                <w:rFonts w:ascii="Constantia" w:eastAsia="Constantia" w:hAnsi="Constantia" w:cs="Constantia"/>
                <w:b w:val="0"/>
                <w:bCs w:val="0"/>
                <w:lang w:val="it-IT"/>
              </w:rPr>
              <w:t>EsecuzioneRiparazione(</w:t>
            </w:r>
            <w:r w:rsidRPr="008F53F4">
              <w:rPr>
                <w:rFonts w:ascii="Constantia" w:eastAsia="Constantia" w:hAnsi="Constantia" w:cs="Constantia"/>
                <w:b w:val="0"/>
                <w:bCs w:val="0"/>
                <w:u w:val="single"/>
                <w:lang w:val="it-IT"/>
              </w:rPr>
              <w:t>id_collaboratore</w:t>
            </w:r>
            <w:r w:rsidRPr="008F53F4">
              <w:rPr>
                <w:rFonts w:ascii="Constantia" w:eastAsia="Constantia" w:hAnsi="Constantia" w:cs="Constantia"/>
                <w:b w:val="0"/>
                <w:bCs w:val="0"/>
                <w:lang w:val="it-IT"/>
              </w:rPr>
              <w:t xml:space="preserve">, </w:t>
            </w:r>
            <w:r w:rsidRPr="008F53F4">
              <w:rPr>
                <w:rFonts w:ascii="Constantia" w:eastAsia="Constantia" w:hAnsi="Constantia" w:cs="Constantia"/>
                <w:b w:val="0"/>
                <w:bCs w:val="0"/>
                <w:u w:val="single"/>
                <w:lang w:val="it-IT"/>
              </w:rPr>
              <w:t>id_riparazione</w:t>
            </w:r>
            <w:r w:rsidRPr="008F53F4">
              <w:rPr>
                <w:rFonts w:ascii="Constantia" w:eastAsia="Constantia" w:hAnsi="Constantia" w:cs="Constantia"/>
                <w:b w:val="0"/>
                <w:bCs w:val="0"/>
                <w:lang w:val="it-IT"/>
              </w:rPr>
              <w:t>)</w:t>
            </w:r>
          </w:p>
        </w:tc>
        <w:tc>
          <w:tcPr>
            <w:tcW w:w="2445" w:type="pct"/>
          </w:tcPr>
          <w:p w14:paraId="77439EE9" w14:textId="64061B9A" w:rsidR="008F53F4" w:rsidRPr="569C00F3" w:rsidRDefault="00A75689" w:rsidP="008F53F4">
            <w:pPr>
              <w:cnfStyle w:val="000000000000" w:firstRow="0" w:lastRow="0" w:firstColumn="0" w:lastColumn="0" w:oddVBand="0" w:evenVBand="0" w:oddHBand="0" w:evenHBand="0" w:firstRowFirstColumn="0" w:firstRowLastColumn="0" w:lastRowFirstColumn="0" w:lastRowLastColumn="0"/>
              <w:rPr>
                <w:rFonts w:ascii="Wingdings" w:eastAsia="Wingdings" w:hAnsi="Wingdings" w:cs="Wingdings"/>
                <w:lang w:val="it-IT"/>
              </w:rPr>
            </w:pPr>
            <w:r>
              <w:rPr>
                <w:rFonts w:ascii="Constantia" w:eastAsia="Constantia" w:hAnsi="Constantia" w:cs="Constantia"/>
                <w:lang w:val="it-IT"/>
              </w:rPr>
              <w:t>i</w:t>
            </w:r>
            <w:r w:rsidR="1B421B1A" w:rsidRPr="503BB8F5">
              <w:rPr>
                <w:rFonts w:ascii="Constantia" w:eastAsia="Constantia" w:hAnsi="Constantia" w:cs="Constantia"/>
                <w:lang w:val="it-IT"/>
              </w:rPr>
              <w:t xml:space="preserve">d_collaboratore </w:t>
            </w:r>
            <w:r w:rsidRPr="00A75689">
              <w:rPr>
                <w:rFonts w:ascii="Wingdings" w:eastAsia="Wingdings" w:hAnsi="Wingdings" w:cs="Wingdings"/>
                <w:lang w:val="it-IT"/>
              </w:rPr>
              <w:sym w:font="Wingdings" w:char="F0E0"/>
            </w:r>
            <w:r w:rsidR="169D02C0" w:rsidRPr="70754AE4">
              <w:rPr>
                <w:rFonts w:ascii="Constantia" w:eastAsia="Constantia" w:hAnsi="Constantia" w:cs="Constantia"/>
                <w:lang w:val="it-IT"/>
              </w:rPr>
              <w:t xml:space="preserve"> </w:t>
            </w:r>
            <w:r w:rsidR="728ED571" w:rsidRPr="70754AE4">
              <w:rPr>
                <w:rFonts w:ascii="Constantia" w:eastAsia="Constantia" w:hAnsi="Constantia" w:cs="Constantia"/>
                <w:lang w:val="it-IT"/>
              </w:rPr>
              <w:t>Collaboratore.id</w:t>
            </w:r>
          </w:p>
        </w:tc>
      </w:tr>
      <w:tr w:rsidR="008F53F4" w:rsidRPr="008F53F4" w14:paraId="3B627CD6" w14:textId="77777777" w:rsidTr="00764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5" w:type="pct"/>
          </w:tcPr>
          <w:p w14:paraId="749DA90F" w14:textId="17BBF9A9" w:rsidR="008F53F4" w:rsidRPr="008F53F4" w:rsidRDefault="00F66009" w:rsidP="008F53F4">
            <w:pPr>
              <w:rPr>
                <w:b w:val="0"/>
                <w:bCs w:val="0"/>
                <w:lang w:val="it-IT"/>
              </w:rPr>
            </w:pPr>
            <w:r>
              <w:rPr>
                <w:rFonts w:ascii="Constantia" w:eastAsia="Constantia" w:hAnsi="Constantia" w:cs="Constantia"/>
                <w:b w:val="0"/>
                <w:bCs w:val="0"/>
                <w:lang w:val="it-IT"/>
              </w:rPr>
              <w:t>I</w:t>
            </w:r>
            <w:r w:rsidR="66268A8C" w:rsidRPr="3F5876C6">
              <w:rPr>
                <w:rFonts w:ascii="Constantia" w:eastAsia="Constantia" w:hAnsi="Constantia" w:cs="Constantia"/>
                <w:b w:val="0"/>
                <w:bCs w:val="0"/>
                <w:lang w:val="it-IT"/>
              </w:rPr>
              <w:t>mpiegoSensore</w:t>
            </w:r>
            <w:r w:rsidR="008F53F4" w:rsidRPr="008F53F4">
              <w:rPr>
                <w:rFonts w:ascii="Constantia" w:eastAsia="Constantia" w:hAnsi="Constantia" w:cs="Constantia"/>
                <w:b w:val="0"/>
                <w:bCs w:val="0"/>
                <w:lang w:val="it-IT"/>
              </w:rPr>
              <w:t>(</w:t>
            </w:r>
            <w:r w:rsidR="008F53F4" w:rsidRPr="008F53F4">
              <w:rPr>
                <w:rFonts w:ascii="Constantia" w:eastAsia="Constantia" w:hAnsi="Constantia" w:cs="Constantia"/>
                <w:b w:val="0"/>
                <w:bCs w:val="0"/>
                <w:u w:val="single"/>
                <w:lang w:val="it-IT"/>
              </w:rPr>
              <w:t>id_sessione</w:t>
            </w:r>
            <w:r w:rsidR="008F53F4" w:rsidRPr="008F53F4">
              <w:rPr>
                <w:rFonts w:ascii="Constantia" w:eastAsia="Constantia" w:hAnsi="Constantia" w:cs="Constantia"/>
                <w:b w:val="0"/>
                <w:bCs w:val="0"/>
                <w:lang w:val="it-IT"/>
              </w:rPr>
              <w:t xml:space="preserve">, </w:t>
            </w:r>
            <w:r w:rsidR="008F53F4" w:rsidRPr="008F53F4">
              <w:rPr>
                <w:rFonts w:ascii="Constantia" w:eastAsia="Constantia" w:hAnsi="Constantia" w:cs="Constantia"/>
                <w:b w:val="0"/>
                <w:bCs w:val="0"/>
                <w:u w:val="single"/>
                <w:lang w:val="it-IT"/>
              </w:rPr>
              <w:t>matricola_sensore</w:t>
            </w:r>
            <w:r w:rsidR="008F53F4" w:rsidRPr="008F53F4">
              <w:rPr>
                <w:rFonts w:ascii="Constantia" w:eastAsia="Constantia" w:hAnsi="Constantia" w:cs="Constantia"/>
                <w:b w:val="0"/>
                <w:bCs w:val="0"/>
                <w:lang w:val="it-IT"/>
              </w:rPr>
              <w:t>)</w:t>
            </w:r>
          </w:p>
        </w:tc>
        <w:tc>
          <w:tcPr>
            <w:tcW w:w="2445" w:type="pct"/>
          </w:tcPr>
          <w:p w14:paraId="24C94073" w14:textId="77777777" w:rsidR="0008720D" w:rsidRDefault="00DB2D69">
            <w:p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lang w:val="it-IT"/>
              </w:rPr>
            </w:pPr>
            <w:r>
              <w:rPr>
                <w:rFonts w:ascii="Constantia" w:eastAsia="Constantia" w:hAnsi="Constantia" w:cs="Constantia"/>
                <w:lang w:val="it-IT"/>
              </w:rPr>
              <w:t xml:space="preserve">id_sessione </w:t>
            </w:r>
            <w:r w:rsidRPr="00DB2D69">
              <w:rPr>
                <w:rFonts w:ascii="Wingdings" w:eastAsia="Wingdings" w:hAnsi="Wingdings" w:cs="Wingdings"/>
                <w:lang w:val="it-IT"/>
              </w:rPr>
              <w:sym w:font="Wingdings" w:char="F0E0"/>
            </w:r>
            <w:r>
              <w:rPr>
                <w:rFonts w:ascii="Constantia" w:eastAsia="Constantia" w:hAnsi="Constantia" w:cs="Constantia"/>
                <w:lang w:val="it-IT"/>
              </w:rPr>
              <w:t xml:space="preserve"> SessioneCampionamento.id</w:t>
            </w:r>
          </w:p>
          <w:p w14:paraId="5F6B888D" w14:textId="159016FF" w:rsidR="008F53F4" w:rsidRPr="569C00F3" w:rsidRDefault="00A75689" w:rsidP="008F53F4">
            <w:p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lang w:val="it-IT"/>
              </w:rPr>
            </w:pPr>
            <w:r>
              <w:rPr>
                <w:rFonts w:ascii="Constantia" w:eastAsia="Constantia" w:hAnsi="Constantia" w:cs="Constantia"/>
                <w:lang w:val="it-IT"/>
              </w:rPr>
              <w:t xml:space="preserve">matricola_sensore </w:t>
            </w:r>
            <w:r w:rsidRPr="00A75689">
              <w:rPr>
                <w:rFonts w:ascii="Wingdings" w:eastAsia="Wingdings" w:hAnsi="Wingdings" w:cs="Wingdings"/>
                <w:lang w:val="it-IT"/>
              </w:rPr>
              <w:sym w:font="Wingdings" w:char="F0E0"/>
            </w:r>
            <w:r>
              <w:rPr>
                <w:rFonts w:ascii="Constantia" w:eastAsia="Constantia" w:hAnsi="Constantia" w:cs="Constantia"/>
                <w:lang w:val="it-IT"/>
              </w:rPr>
              <w:t xml:space="preserve"> Sensore.matricola</w:t>
            </w:r>
          </w:p>
        </w:tc>
      </w:tr>
      <w:tr w:rsidR="008F53F4" w:rsidRPr="00226457" w14:paraId="4DA13419" w14:textId="77777777" w:rsidTr="00764E0F">
        <w:tc>
          <w:tcPr>
            <w:cnfStyle w:val="001000000000" w:firstRow="0" w:lastRow="0" w:firstColumn="1" w:lastColumn="0" w:oddVBand="0" w:evenVBand="0" w:oddHBand="0" w:evenHBand="0" w:firstRowFirstColumn="0" w:firstRowLastColumn="0" w:lastRowFirstColumn="0" w:lastRowLastColumn="0"/>
            <w:tcW w:w="2555" w:type="pct"/>
          </w:tcPr>
          <w:p w14:paraId="48C6C452" w14:textId="2AE0F52E" w:rsidR="008F53F4" w:rsidRPr="008F53F4" w:rsidRDefault="008F53F4" w:rsidP="008F53F4">
            <w:pPr>
              <w:rPr>
                <w:b w:val="0"/>
                <w:bCs w:val="0"/>
                <w:lang w:val="it-IT"/>
              </w:rPr>
            </w:pPr>
            <w:r w:rsidRPr="008F53F4">
              <w:rPr>
                <w:rFonts w:ascii="Constantia" w:eastAsia="Constantia" w:hAnsi="Constantia" w:cs="Constantia"/>
                <w:b w:val="0"/>
                <w:bCs w:val="0"/>
                <w:lang w:val="it-IT"/>
              </w:rPr>
              <w:t>AvvioSessione(</w:t>
            </w:r>
            <w:r w:rsidRPr="008724D3">
              <w:rPr>
                <w:rFonts w:ascii="Constantia" w:eastAsia="Constantia" w:hAnsi="Constantia" w:cs="Constantia"/>
                <w:b w:val="0"/>
                <w:u w:val="single"/>
                <w:lang w:val="it-IT"/>
              </w:rPr>
              <w:t>id_collaboratore</w:t>
            </w:r>
            <w:r w:rsidRPr="008F53F4">
              <w:rPr>
                <w:rFonts w:ascii="Constantia" w:eastAsia="Constantia" w:hAnsi="Constantia" w:cs="Constantia"/>
                <w:b w:val="0"/>
                <w:bCs w:val="0"/>
                <w:lang w:val="it-IT"/>
              </w:rPr>
              <w:t xml:space="preserve">, </w:t>
            </w:r>
            <w:r w:rsidRPr="008F53F4">
              <w:rPr>
                <w:rFonts w:ascii="Constantia" w:eastAsia="Constantia" w:hAnsi="Constantia" w:cs="Constantia"/>
                <w:b w:val="0"/>
                <w:bCs w:val="0"/>
                <w:u w:val="single"/>
                <w:lang w:val="it-IT"/>
              </w:rPr>
              <w:t>id_sessione</w:t>
            </w:r>
            <w:r w:rsidRPr="008F53F4">
              <w:rPr>
                <w:rFonts w:ascii="Constantia" w:eastAsia="Constantia" w:hAnsi="Constantia" w:cs="Constantia"/>
                <w:b w:val="0"/>
                <w:bCs w:val="0"/>
                <w:lang w:val="it-IT"/>
              </w:rPr>
              <w:t>)</w:t>
            </w:r>
          </w:p>
        </w:tc>
        <w:tc>
          <w:tcPr>
            <w:tcW w:w="2445" w:type="pct"/>
          </w:tcPr>
          <w:p w14:paraId="0B9A2D70" w14:textId="46D36D27" w:rsidR="0008720D" w:rsidRDefault="008724D3" w:rsidP="00706C78">
            <w:pPr>
              <w:spacing w:line="144"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lang w:val="it-IT"/>
              </w:rPr>
            </w:pPr>
            <w:r>
              <w:rPr>
                <w:rFonts w:ascii="Constantia" w:eastAsia="Constantia" w:hAnsi="Constantia" w:cs="Constantia"/>
                <w:lang w:val="it-IT"/>
              </w:rPr>
              <w:t xml:space="preserve">id_collaboratore </w:t>
            </w:r>
            <w:r w:rsidR="1EE7C036" w:rsidRPr="281631CB">
              <w:rPr>
                <w:rFonts w:ascii="Wingdings" w:eastAsia="Wingdings" w:hAnsi="Wingdings" w:cs="Wingdings"/>
                <w:lang w:val="it-IT"/>
              </w:rPr>
              <w:t>à</w:t>
            </w:r>
            <w:r>
              <w:rPr>
                <w:rFonts w:ascii="Constantia" w:eastAsia="Constantia" w:hAnsi="Constantia" w:cs="Constantia"/>
                <w:lang w:val="it-IT"/>
              </w:rPr>
              <w:t xml:space="preserve"> Collaboratore.id</w:t>
            </w:r>
          </w:p>
          <w:p w14:paraId="0C665A41" w14:textId="7089D5FD" w:rsidR="008F53F4" w:rsidRPr="569C00F3" w:rsidRDefault="008724D3" w:rsidP="00706C78">
            <w:pPr>
              <w:spacing w:line="144"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lang w:val="it-IT"/>
              </w:rPr>
            </w:pPr>
            <w:r>
              <w:rPr>
                <w:rFonts w:ascii="Constantia" w:eastAsia="Constantia" w:hAnsi="Constantia" w:cs="Constantia"/>
                <w:lang w:val="it-IT"/>
              </w:rPr>
              <w:t xml:space="preserve">id_sessione </w:t>
            </w:r>
            <w:r w:rsidR="1EE7C036" w:rsidRPr="281631CB">
              <w:rPr>
                <w:rFonts w:ascii="Wingdings" w:eastAsia="Wingdings" w:hAnsi="Wingdings" w:cs="Wingdings"/>
                <w:lang w:val="it-IT"/>
              </w:rPr>
              <w:t>à</w:t>
            </w:r>
            <w:r>
              <w:rPr>
                <w:rFonts w:ascii="Constantia" w:eastAsia="Constantia" w:hAnsi="Constantia" w:cs="Constantia"/>
                <w:lang w:val="it-IT"/>
              </w:rPr>
              <w:t xml:space="preserve"> Sessione.id</w:t>
            </w:r>
          </w:p>
        </w:tc>
      </w:tr>
      <w:tr w:rsidR="008F53F4" w:rsidRPr="008F53F4" w14:paraId="336C3F52" w14:textId="77777777" w:rsidTr="00764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5" w:type="pct"/>
          </w:tcPr>
          <w:p w14:paraId="5F8F540F" w14:textId="132AB67D" w:rsidR="008F53F4" w:rsidRPr="008F53F4" w:rsidRDefault="008F53F4" w:rsidP="008F53F4">
            <w:pPr>
              <w:rPr>
                <w:b w:val="0"/>
                <w:bCs w:val="0"/>
                <w:lang w:val="it-IT"/>
              </w:rPr>
            </w:pPr>
            <w:r w:rsidRPr="008F53F4">
              <w:rPr>
                <w:rFonts w:ascii="Constantia" w:eastAsia="Constantia" w:hAnsi="Constantia" w:cs="Constantia"/>
                <w:b w:val="0"/>
                <w:bCs w:val="0"/>
                <w:lang w:val="it-IT"/>
              </w:rPr>
              <w:lastRenderedPageBreak/>
              <w:t>DiramazioneAllerta(</w:t>
            </w:r>
            <w:r w:rsidRPr="008F53F4">
              <w:rPr>
                <w:rFonts w:ascii="Constantia" w:eastAsia="Constantia" w:hAnsi="Constantia" w:cs="Constantia"/>
                <w:b w:val="0"/>
                <w:bCs w:val="0"/>
                <w:u w:val="single"/>
                <w:lang w:val="it-IT"/>
              </w:rPr>
              <w:t>codice_zona</w:t>
            </w:r>
            <w:r w:rsidRPr="008F53F4">
              <w:rPr>
                <w:rFonts w:ascii="Constantia" w:eastAsia="Constantia" w:hAnsi="Constantia" w:cs="Constantia"/>
                <w:b w:val="0"/>
                <w:bCs w:val="0"/>
                <w:lang w:val="it-IT"/>
              </w:rPr>
              <w:t xml:space="preserve">, </w:t>
            </w:r>
            <w:r w:rsidRPr="008F53F4">
              <w:rPr>
                <w:rFonts w:ascii="Constantia" w:eastAsia="Constantia" w:hAnsi="Constantia" w:cs="Constantia"/>
                <w:b w:val="0"/>
                <w:bCs w:val="0"/>
                <w:u w:val="single"/>
                <w:lang w:val="it-IT"/>
              </w:rPr>
              <w:t>id_allerta</w:t>
            </w:r>
            <w:r w:rsidRPr="008F53F4">
              <w:rPr>
                <w:rFonts w:ascii="Constantia" w:eastAsia="Constantia" w:hAnsi="Constantia" w:cs="Constantia"/>
                <w:b w:val="0"/>
                <w:bCs w:val="0"/>
                <w:lang w:val="it-IT"/>
              </w:rPr>
              <w:t>)</w:t>
            </w:r>
          </w:p>
        </w:tc>
        <w:tc>
          <w:tcPr>
            <w:tcW w:w="2445" w:type="pct"/>
          </w:tcPr>
          <w:p w14:paraId="55CF82DD" w14:textId="77777777" w:rsidR="0008720D" w:rsidRDefault="00015EE9">
            <w:p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lang w:val="it-IT"/>
              </w:rPr>
            </w:pPr>
            <w:r>
              <w:rPr>
                <w:rFonts w:ascii="Constantia" w:eastAsia="Constantia" w:hAnsi="Constantia" w:cs="Constantia"/>
                <w:lang w:val="it-IT"/>
              </w:rPr>
              <w:t xml:space="preserve">codice_zona </w:t>
            </w:r>
            <w:r w:rsidRPr="00015EE9">
              <w:rPr>
                <w:rFonts w:ascii="Wingdings" w:eastAsia="Wingdings" w:hAnsi="Wingdings" w:cs="Wingdings"/>
                <w:lang w:val="it-IT"/>
              </w:rPr>
              <w:sym w:font="Wingdings" w:char="F0E0"/>
            </w:r>
            <w:r>
              <w:rPr>
                <w:rFonts w:ascii="Constantia" w:eastAsia="Constantia" w:hAnsi="Constantia" w:cs="Constantia"/>
                <w:lang w:val="it-IT"/>
              </w:rPr>
              <w:t xml:space="preserve"> Zona.codice</w:t>
            </w:r>
          </w:p>
          <w:p w14:paraId="1898A7DB" w14:textId="5F916434" w:rsidR="008F53F4" w:rsidRPr="569C00F3" w:rsidRDefault="00954AF4" w:rsidP="008F53F4">
            <w:p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lang w:val="it-IT"/>
              </w:rPr>
            </w:pPr>
            <w:r>
              <w:rPr>
                <w:rFonts w:ascii="Constantia" w:eastAsia="Constantia" w:hAnsi="Constantia" w:cs="Constantia"/>
                <w:lang w:val="it-IT"/>
              </w:rPr>
              <w:t xml:space="preserve">id_allerta </w:t>
            </w:r>
            <w:r w:rsidRPr="00954AF4">
              <w:rPr>
                <w:rFonts w:ascii="Wingdings" w:eastAsia="Wingdings" w:hAnsi="Wingdings" w:cs="Wingdings"/>
                <w:lang w:val="it-IT"/>
              </w:rPr>
              <w:sym w:font="Wingdings" w:char="F0E0"/>
            </w:r>
            <w:r>
              <w:rPr>
                <w:rFonts w:ascii="Constantia" w:eastAsia="Constantia" w:hAnsi="Constantia" w:cs="Constantia"/>
                <w:lang w:val="it-IT"/>
              </w:rPr>
              <w:t xml:space="preserve"> Allerta.id</w:t>
            </w:r>
          </w:p>
        </w:tc>
      </w:tr>
      <w:tr w:rsidR="008F53F4" w:rsidRPr="569C00F3" w14:paraId="2AE9060A" w14:textId="77777777" w:rsidTr="00764E0F">
        <w:tc>
          <w:tcPr>
            <w:cnfStyle w:val="001000000000" w:firstRow="0" w:lastRow="0" w:firstColumn="1" w:lastColumn="0" w:oddVBand="0" w:evenVBand="0" w:oddHBand="0" w:evenHBand="0" w:firstRowFirstColumn="0" w:firstRowLastColumn="0" w:lastRowFirstColumn="0" w:lastRowLastColumn="0"/>
            <w:tcW w:w="2555" w:type="pct"/>
          </w:tcPr>
          <w:p w14:paraId="00EC74C9" w14:textId="68A7858A" w:rsidR="008F53F4" w:rsidRPr="008F53F4" w:rsidRDefault="008F53F4" w:rsidP="008F53F4">
            <w:pPr>
              <w:rPr>
                <w:b w:val="0"/>
                <w:bCs w:val="0"/>
                <w:lang w:val="en-GB"/>
              </w:rPr>
            </w:pPr>
            <w:r w:rsidRPr="008F53F4">
              <w:rPr>
                <w:rFonts w:ascii="Constantia" w:eastAsia="Constantia" w:hAnsi="Constantia" w:cs="Constantia"/>
                <w:b w:val="0"/>
                <w:bCs w:val="0"/>
                <w:lang w:val="en-GB"/>
              </w:rPr>
              <w:t>VerificaPost(</w:t>
            </w:r>
            <w:r w:rsidRPr="008F53F4">
              <w:rPr>
                <w:rFonts w:ascii="Constantia" w:eastAsia="Constantia" w:hAnsi="Constantia" w:cs="Constantia"/>
                <w:b w:val="0"/>
                <w:bCs w:val="0"/>
                <w:u w:val="single"/>
                <w:lang w:val="en-GB"/>
              </w:rPr>
              <w:t>id_post</w:t>
            </w:r>
            <w:r w:rsidRPr="008F53F4">
              <w:rPr>
                <w:rFonts w:ascii="Constantia" w:eastAsia="Constantia" w:hAnsi="Constantia" w:cs="Constantia"/>
                <w:b w:val="0"/>
                <w:bCs w:val="0"/>
                <w:lang w:val="en-GB"/>
              </w:rPr>
              <w:t xml:space="preserve">, </w:t>
            </w:r>
            <w:r w:rsidRPr="008F53F4">
              <w:rPr>
                <w:rFonts w:ascii="Constantia" w:eastAsia="Constantia" w:hAnsi="Constantia" w:cs="Constantia"/>
                <w:b w:val="0"/>
                <w:bCs w:val="0"/>
                <w:u w:val="single"/>
                <w:lang w:val="en-GB"/>
              </w:rPr>
              <w:t>id_fact_checker</w:t>
            </w:r>
            <w:r w:rsidRPr="008F53F4">
              <w:rPr>
                <w:rFonts w:ascii="Constantia" w:eastAsia="Constantia" w:hAnsi="Constantia" w:cs="Constantia"/>
                <w:b w:val="0"/>
                <w:bCs w:val="0"/>
                <w:lang w:val="en-GB"/>
              </w:rPr>
              <w:t>, data_ora)</w:t>
            </w:r>
          </w:p>
        </w:tc>
        <w:tc>
          <w:tcPr>
            <w:tcW w:w="2445" w:type="pct"/>
          </w:tcPr>
          <w:p w14:paraId="389EB1F6" w14:textId="77777777" w:rsidR="0008720D" w:rsidRDefault="008C622C" w:rsidP="00EA5251">
            <w:pPr>
              <w:spacing w:line="168"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lang w:val="en-GB"/>
              </w:rPr>
            </w:pPr>
            <w:r>
              <w:rPr>
                <w:rFonts w:ascii="Constantia" w:eastAsia="Constantia" w:hAnsi="Constantia" w:cs="Constantia"/>
                <w:lang w:val="en-GB"/>
              </w:rPr>
              <w:t xml:space="preserve">id_post </w:t>
            </w:r>
            <w:r w:rsidRPr="008C622C">
              <w:rPr>
                <w:rFonts w:ascii="Wingdings" w:eastAsia="Wingdings" w:hAnsi="Wingdings" w:cs="Wingdings"/>
                <w:lang w:val="en-GB"/>
              </w:rPr>
              <w:sym w:font="Wingdings" w:char="F0E0"/>
            </w:r>
            <w:r>
              <w:rPr>
                <w:rFonts w:ascii="Constantia" w:eastAsia="Constantia" w:hAnsi="Constantia" w:cs="Constantia"/>
                <w:lang w:val="en-GB"/>
              </w:rPr>
              <w:t xml:space="preserve"> Post.id</w:t>
            </w:r>
          </w:p>
          <w:p w14:paraId="0A48EE42" w14:textId="4A5855E2" w:rsidR="008F53F4" w:rsidRPr="008F53F4" w:rsidRDefault="008C622C" w:rsidP="00EA5251">
            <w:pPr>
              <w:spacing w:line="168"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lang w:val="en-GB"/>
              </w:rPr>
            </w:pPr>
            <w:r>
              <w:rPr>
                <w:rFonts w:ascii="Constantia" w:eastAsia="Constantia" w:hAnsi="Constantia" w:cs="Constantia"/>
                <w:lang w:val="en-GB"/>
              </w:rPr>
              <w:t xml:space="preserve">id_fact_checker </w:t>
            </w:r>
            <w:r w:rsidRPr="008C622C">
              <w:rPr>
                <w:rFonts w:ascii="Wingdings" w:eastAsia="Wingdings" w:hAnsi="Wingdings" w:cs="Wingdings"/>
                <w:lang w:val="en-GB"/>
              </w:rPr>
              <w:sym w:font="Wingdings" w:char="F0E0"/>
            </w:r>
            <w:r>
              <w:rPr>
                <w:rFonts w:ascii="Constantia" w:eastAsia="Constantia" w:hAnsi="Constantia" w:cs="Constantia"/>
                <w:lang w:val="en-GB"/>
              </w:rPr>
              <w:t xml:space="preserve"> FactChecker.id</w:t>
            </w:r>
          </w:p>
        </w:tc>
      </w:tr>
    </w:tbl>
    <w:p w14:paraId="746A09F1" w14:textId="77777777" w:rsidR="002B7217" w:rsidRPr="008F53F4" w:rsidRDefault="002B7217" w:rsidP="00BE6ACC">
      <w:pPr>
        <w:rPr>
          <w:lang w:val="en-GB"/>
        </w:rPr>
      </w:pPr>
    </w:p>
    <w:sectPr w:rsidR="002B7217" w:rsidRPr="008F53F4">
      <w:footerReference w:type="default" r:id="rId36"/>
      <w:pgSz w:w="12240" w:h="15840"/>
      <w:pgMar w:top="1440" w:right="1800" w:bottom="1440" w:left="180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5" w:author="PIGLIACAMPO LUCA" w:date="2022-12-14T15:31:00Z" w:initials="PL">
    <w:p w14:paraId="5F7AB9A2" w14:textId="77777777" w:rsidR="008C575A" w:rsidRDefault="008C575A">
      <w:pPr>
        <w:pStyle w:val="Testocommento"/>
      </w:pPr>
      <w:r>
        <w:t>il numero di accessi dovrebbe essere pari alla cardinalità?</w:t>
      </w:r>
      <w:r>
        <w:rPr>
          <w:rStyle w:val="Rimandocommento"/>
        </w:rPr>
        <w:annotationRef/>
      </w:r>
    </w:p>
  </w:comment>
  <w:comment w:id="66" w:author="PIGLIACAMPO LUCA" w:date="2022-12-13T17:46:00Z" w:initials="PL">
    <w:p w14:paraId="783363F6" w14:textId="77777777" w:rsidR="008C575A" w:rsidRDefault="008C575A">
      <w:pPr>
        <w:pStyle w:val="Testocommento"/>
      </w:pPr>
      <w:r>
        <w:t>chiedere se zona e utente vanno richiesti per ogni riga di post</w:t>
      </w:r>
      <w:r>
        <w:rPr>
          <w:rStyle w:val="Rimandocommento"/>
        </w:rPr>
        <w:annotationRef/>
      </w:r>
    </w:p>
  </w:comment>
  <w:comment w:id="67" w:author="ARDUINI FEDERICO" w:date="2022-12-12T15:29:00Z" w:initials="AF">
    <w:p w14:paraId="4B739CF1" w14:textId="7A7F90D1" w:rsidR="0053519D" w:rsidRDefault="0053519D">
      <w:pPr>
        <w:pStyle w:val="Testocommento"/>
      </w:pPr>
      <w:r>
        <w:rPr>
          <w:rStyle w:val="Rimandocommento"/>
        </w:rPr>
        <w:annotationRef/>
      </w:r>
      <w:r>
        <w:t>TODO: facciamo vedere un frammento dove mettiamo effettivamente gli attributi che consentono la ridondanza in Post</w:t>
      </w:r>
    </w:p>
  </w:comment>
  <w:comment w:id="68" w:author="ARDUINI FEDERICO" w:date="2022-12-12T15:08:00Z" w:initials="AF">
    <w:p w14:paraId="5A2FCAC2" w14:textId="77777777" w:rsidR="002F2378" w:rsidRDefault="007826A8">
      <w:pPr>
        <w:pStyle w:val="Testocommento"/>
      </w:pPr>
      <w:r>
        <w:rPr>
          <w:rStyle w:val="Rimandocommento"/>
        </w:rPr>
        <w:annotationRef/>
      </w:r>
      <w:r w:rsidR="002F2378">
        <w:rPr>
          <w:color w:val="4D322D"/>
        </w:rPr>
        <w:t>TODO: completare questa ridondanza num_misurazioni</w:t>
      </w:r>
    </w:p>
  </w:comment>
  <w:comment w:id="69" w:author="ARDUINI FEDERICO" w:date="2022-12-13T16:51:00Z" w:initials="AF">
    <w:p w14:paraId="0CE86FDD" w14:textId="77777777" w:rsidR="001015C3" w:rsidRDefault="001015C3">
      <w:pPr>
        <w:pStyle w:val="Testocommento"/>
      </w:pPr>
      <w:r>
        <w:rPr>
          <w:rStyle w:val="Rimandocommento"/>
        </w:rPr>
        <w:annotationRef/>
      </w:r>
      <w:r>
        <w:t>TODO: mettere attributo su diagramma e fare vedere porzione</w:t>
      </w:r>
    </w:p>
  </w:comment>
  <w:comment w:id="70" w:author="ARDUINI FEDERICO" w:date="2022-12-12T15:04:00Z" w:initials="AF">
    <w:p w14:paraId="3C27EEDE" w14:textId="2D378BEF" w:rsidR="004E08C9" w:rsidRDefault="004E08C9">
      <w:pPr>
        <w:pStyle w:val="Testocommento"/>
      </w:pPr>
      <w:r>
        <w:rPr>
          <w:rStyle w:val="Rimandocommento"/>
        </w:rPr>
        <w:annotationRef/>
      </w:r>
      <w:r>
        <w:t>TODO: finire di vedere questa ridondanza</w:t>
      </w:r>
    </w:p>
  </w:comment>
  <w:comment w:id="71" w:author="ARDUINI FEDERICO" w:date="2022-12-13T16:12:00Z" w:initials="AF">
    <w:p w14:paraId="37EE3222" w14:textId="77777777" w:rsidR="005B49F2" w:rsidRDefault="005B49F2">
      <w:pPr>
        <w:pStyle w:val="Testocommento"/>
      </w:pPr>
      <w:r>
        <w:rPr>
          <w:rStyle w:val="Rimandocommento"/>
        </w:rPr>
        <w:annotationRef/>
      </w:r>
      <w:r>
        <w:t>TODO: convertire la forma n1/n2 in frazione</w:t>
      </w:r>
    </w:p>
  </w:comment>
  <w:comment w:id="72" w:author="ROSSI ALAN" w:date="2022-12-11T17:28:00Z" w:initials="RA">
    <w:p w14:paraId="30366F9A" w14:textId="14D0578B" w:rsidR="00320861" w:rsidRDefault="00320861">
      <w:pPr>
        <w:pStyle w:val="Testocommento"/>
      </w:pPr>
      <w:r>
        <w:rPr>
          <w:rStyle w:val="Rimandocommento"/>
        </w:rPr>
        <w:annotationRef/>
      </w:r>
      <w:r>
        <w:t>TODO: inserire un attributo "grado_attendibilita" anche sull'entità "File multimediali"</w:t>
      </w:r>
    </w:p>
  </w:comment>
  <w:comment w:id="73" w:author="PIGLIACAMPO LUCA" w:date="2022-12-14T15:31:00Z" w:initials="PL">
    <w:p w14:paraId="2F9936FC" w14:textId="74D6D507" w:rsidR="2A338CE1" w:rsidRDefault="2A338CE1">
      <w:pPr>
        <w:pStyle w:val="Testocommento"/>
      </w:pPr>
      <w:r>
        <w:t>il numero di accessi dovrebbe essere pari alla cardinalità?</w:t>
      </w:r>
      <w:r>
        <w:rPr>
          <w:rStyle w:val="Rimandocommento"/>
        </w:rPr>
        <w:annotationRef/>
      </w:r>
    </w:p>
  </w:comment>
  <w:comment w:id="74" w:author="PIGLIACAMPO LUCA" w:date="2022-12-13T17:46:00Z" w:initials="PL">
    <w:p w14:paraId="69ECEAE9" w14:textId="1E9D84BD" w:rsidR="37905300" w:rsidRDefault="37905300">
      <w:pPr>
        <w:pStyle w:val="Testocommento"/>
      </w:pPr>
      <w:r>
        <w:t>chiedere se zona e utente vanno richiesti per ogni riga di post</w:t>
      </w:r>
      <w:r>
        <w:rPr>
          <w:rStyle w:val="Rimandocommento"/>
        </w:rPr>
        <w:annotationRef/>
      </w:r>
    </w:p>
  </w:comment>
  <w:comment w:id="77" w:author="ARDUINI FEDERICO" w:date="2022-12-14T16:02:00Z" w:initials="AF">
    <w:p w14:paraId="4F4EC325" w14:textId="7487318D" w:rsidR="00A33CB9" w:rsidRDefault="00A33CB9">
      <w:pPr>
        <w:pStyle w:val="Testocommento"/>
      </w:pPr>
      <w:r>
        <w:rPr>
          <w:rStyle w:val="Rimandocommento"/>
        </w:rPr>
        <w:annotationRef/>
      </w:r>
      <w:r>
        <w:t>TODO: Aggiungere un campo id a Utente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7AB9A2" w15:done="0"/>
  <w15:commentEx w15:paraId="783363F6" w15:done="0"/>
  <w15:commentEx w15:paraId="4B739CF1" w15:done="1"/>
  <w15:commentEx w15:paraId="5A2FCAC2" w15:done="1"/>
  <w15:commentEx w15:paraId="0CE86FDD" w15:done="1"/>
  <w15:commentEx w15:paraId="3C27EEDE" w15:done="1"/>
  <w15:commentEx w15:paraId="37EE3222" w15:paraIdParent="3C27EEDE" w15:done="1"/>
  <w15:commentEx w15:paraId="30366F9A" w15:done="1"/>
  <w15:commentEx w15:paraId="2F9936FC" w15:done="0"/>
  <w15:commentEx w15:paraId="69ECEAE9" w15:done="0"/>
  <w15:commentEx w15:paraId="4F4EC32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577B2" w16cex:dateUtc="2022-12-14T14:31:00Z"/>
  <w16cex:commentExtensible w16cex:durableId="274577B1" w16cex:dateUtc="2022-12-13T16:46:00Z"/>
  <w16cex:commentExtensible w16cex:durableId="2741C75E" w16cex:dateUtc="2022-12-12T14:29:00Z"/>
  <w16cex:commentExtensible w16cex:durableId="2741C25C" w16cex:dateUtc="2022-12-12T14:08:00Z"/>
  <w16cex:commentExtensible w16cex:durableId="27432C14" w16cex:dateUtc="2022-12-13T15:51:00Z"/>
  <w16cex:commentExtensible w16cex:durableId="2741C167" w16cex:dateUtc="2022-12-12T14:04:00Z"/>
  <w16cex:commentExtensible w16cex:durableId="274322EF" w16cex:dateUtc="2022-12-13T15:12:00Z"/>
  <w16cex:commentExtensible w16cex:durableId="274091D3" w16cex:dateUtc="2022-12-11T16:28:00Z"/>
  <w16cex:commentExtensible w16cex:durableId="626913CD" w16cex:dateUtc="2022-12-14T14:31:00Z"/>
  <w16cex:commentExtensible w16cex:durableId="0FDEC77A" w16cex:dateUtc="2022-12-13T16:46:00Z"/>
  <w16cex:commentExtensible w16cex:durableId="27447223" w16cex:dateUtc="2022-12-14T15: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7AB9A2" w16cid:durableId="274577B2"/>
  <w16cid:commentId w16cid:paraId="783363F6" w16cid:durableId="274577B1"/>
  <w16cid:commentId w16cid:paraId="4B739CF1" w16cid:durableId="2741C75E"/>
  <w16cid:commentId w16cid:paraId="5A2FCAC2" w16cid:durableId="2741C25C"/>
  <w16cid:commentId w16cid:paraId="0CE86FDD" w16cid:durableId="27432C14"/>
  <w16cid:commentId w16cid:paraId="3C27EEDE" w16cid:durableId="2741C167"/>
  <w16cid:commentId w16cid:paraId="37EE3222" w16cid:durableId="274322EF"/>
  <w16cid:commentId w16cid:paraId="30366F9A" w16cid:durableId="274091D3"/>
  <w16cid:commentId w16cid:paraId="2F9936FC" w16cid:durableId="626913CD"/>
  <w16cid:commentId w16cid:paraId="69ECEAE9" w16cid:durableId="0FDEC77A"/>
  <w16cid:commentId w16cid:paraId="4F4EC325" w16cid:durableId="274472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7CCD7" w14:textId="77777777" w:rsidR="00B81236" w:rsidRDefault="00B81236">
      <w:pPr>
        <w:spacing w:before="0" w:after="0" w:line="240" w:lineRule="auto"/>
      </w:pPr>
      <w:r>
        <w:separator/>
      </w:r>
    </w:p>
  </w:endnote>
  <w:endnote w:type="continuationSeparator" w:id="0">
    <w:p w14:paraId="5890BC4B" w14:textId="77777777" w:rsidR="00B81236" w:rsidRDefault="00B81236">
      <w:pPr>
        <w:spacing w:before="0" w:after="0" w:line="240" w:lineRule="auto"/>
      </w:pPr>
      <w:r>
        <w:continuationSeparator/>
      </w:r>
    </w:p>
  </w:endnote>
  <w:endnote w:type="continuationNotice" w:id="1">
    <w:p w14:paraId="30D1FBD6" w14:textId="77777777" w:rsidR="00B81236" w:rsidRDefault="00B8123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3D466" w14:textId="77777777" w:rsidR="0088720E" w:rsidRDefault="00096775">
    <w:pPr>
      <w:pStyle w:val="Pidipagina"/>
    </w:pPr>
    <w:r>
      <w:t>Pagina</w:t>
    </w:r>
    <w:r w:rsidR="00B3295C">
      <w:t xml:space="preserve"> </w:t>
    </w:r>
    <w:r w:rsidR="00B3295C">
      <w:fldChar w:fldCharType="begin"/>
    </w:r>
    <w:r w:rsidR="00B3295C">
      <w:instrText xml:space="preserve"> PAGE  \* Arabic  \* MERGEFORMAT </w:instrText>
    </w:r>
    <w:r w:rsidR="00B3295C">
      <w:fldChar w:fldCharType="separate"/>
    </w:r>
    <w:r w:rsidR="009822D3">
      <w:rPr>
        <w:noProof/>
      </w:rPr>
      <w:t>1</w:t>
    </w:r>
    <w:r w:rsidR="00B3295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0BB1A" w14:textId="77777777" w:rsidR="00B81236" w:rsidRDefault="00B81236">
      <w:pPr>
        <w:spacing w:before="0" w:after="0" w:line="240" w:lineRule="auto"/>
      </w:pPr>
      <w:r>
        <w:separator/>
      </w:r>
    </w:p>
  </w:footnote>
  <w:footnote w:type="continuationSeparator" w:id="0">
    <w:p w14:paraId="0664FE76" w14:textId="77777777" w:rsidR="00B81236" w:rsidRDefault="00B81236">
      <w:pPr>
        <w:spacing w:before="0" w:after="0" w:line="240" w:lineRule="auto"/>
      </w:pPr>
      <w:r>
        <w:continuationSeparator/>
      </w:r>
    </w:p>
  </w:footnote>
  <w:footnote w:type="continuationNotice" w:id="1">
    <w:p w14:paraId="0C450361" w14:textId="77777777" w:rsidR="00B81236" w:rsidRDefault="00B81236">
      <w:pPr>
        <w:spacing w:before="0" w:after="0" w:line="240" w:lineRule="auto"/>
      </w:pPr>
    </w:p>
  </w:footnote>
  <w:footnote w:id="2">
    <w:p w14:paraId="590F05BB" w14:textId="4235F99A" w:rsidR="005F29DA" w:rsidRPr="005F29DA" w:rsidRDefault="005F29DA" w:rsidP="00C05138">
      <w:pPr>
        <w:pStyle w:val="Testonotaapidipagina"/>
        <w:jc w:val="both"/>
        <w:rPr>
          <w:lang w:val="it-IT"/>
        </w:rPr>
      </w:pPr>
      <w:r>
        <w:rPr>
          <w:rStyle w:val="Rimandonotaapidipagina"/>
        </w:rPr>
        <w:footnoteRef/>
      </w:r>
      <w:r w:rsidRPr="003C6842">
        <w:rPr>
          <w:lang w:val="it-IT"/>
        </w:rPr>
        <w:t xml:space="preserve"> </w:t>
      </w:r>
      <w:r>
        <w:rPr>
          <w:lang w:val="it-IT"/>
        </w:rPr>
        <w:t xml:space="preserve">Per “Utente” intendiamo l’utente generico, che </w:t>
      </w:r>
      <w:r w:rsidR="00BC48A4">
        <w:rPr>
          <w:lang w:val="it-IT"/>
        </w:rPr>
        <w:t>rappresenta</w:t>
      </w:r>
      <w:r>
        <w:rPr>
          <w:lang w:val="it-IT"/>
        </w:rPr>
        <w:t xml:space="preserve"> sia l’utente dei social network che l’utente della piattaforma proprietaria.</w:t>
      </w:r>
    </w:p>
  </w:footnote>
  <w:footnote w:id="3">
    <w:p w14:paraId="708A848A" w14:textId="70B132C7" w:rsidR="00946875" w:rsidRPr="00946875" w:rsidRDefault="00946875" w:rsidP="00C05138">
      <w:pPr>
        <w:pStyle w:val="Testonotaapidipagina"/>
        <w:jc w:val="both"/>
        <w:rPr>
          <w:lang w:val="it-IT"/>
        </w:rPr>
      </w:pPr>
      <w:r>
        <w:rPr>
          <w:rStyle w:val="Rimandonotaapidipagina"/>
        </w:rPr>
        <w:footnoteRef/>
      </w:r>
      <w:r w:rsidRPr="00003EB6">
        <w:rPr>
          <w:lang w:val="it-IT"/>
        </w:rPr>
        <w:t xml:space="preserve"> </w:t>
      </w:r>
      <w:r>
        <w:rPr>
          <w:lang w:val="it-IT"/>
        </w:rPr>
        <w:t xml:space="preserve">Per “cancellazione” in questo caso intendiamo </w:t>
      </w:r>
      <w:r w:rsidR="00785CEE">
        <w:rPr>
          <w:lang w:val="it-IT"/>
        </w:rPr>
        <w:t>la situazione ove un utente</w:t>
      </w:r>
      <w:r w:rsidR="008E63CE">
        <w:rPr>
          <w:lang w:val="it-IT"/>
        </w:rPr>
        <w:t xml:space="preserve"> viene </w:t>
      </w:r>
      <w:r w:rsidR="002007DC">
        <w:rPr>
          <w:lang w:val="it-IT"/>
        </w:rPr>
        <w:t xml:space="preserve">bloccato dalla piattaforma (e quindi rimosso) per violazione delle regole di quest’ultima, come </w:t>
      </w:r>
      <w:r w:rsidR="00F51762">
        <w:rPr>
          <w:lang w:val="it-IT"/>
        </w:rPr>
        <w:t>l’aver pubblicato molte notizie false.</w:t>
      </w:r>
    </w:p>
  </w:footnote>
  <w:footnote w:id="4">
    <w:p w14:paraId="2B9AC758" w14:textId="6E3AA80F" w:rsidR="00880D6C" w:rsidRPr="00DD17FA" w:rsidRDefault="00880D6C" w:rsidP="00C05138">
      <w:pPr>
        <w:pStyle w:val="Testonotaapidipagina"/>
        <w:jc w:val="both"/>
        <w:rPr>
          <w:lang w:val="it-IT"/>
        </w:rPr>
      </w:pPr>
      <w:r>
        <w:rPr>
          <w:rStyle w:val="Rimandonotaapidipagina"/>
        </w:rPr>
        <w:footnoteRef/>
      </w:r>
      <w:r w:rsidRPr="00644B5C">
        <w:rPr>
          <w:lang w:val="it-IT"/>
        </w:rPr>
        <w:t xml:space="preserve"> </w:t>
      </w:r>
      <w:r>
        <w:rPr>
          <w:lang w:val="it-IT"/>
        </w:rPr>
        <w:t>Per “key-words” intendiamo le parole chiave presenti all’interno del contenuto testuale di un Post.</w:t>
      </w:r>
    </w:p>
  </w:footnote>
  <w:footnote w:id="5">
    <w:p w14:paraId="16B0010B" w14:textId="0BA8F918" w:rsidR="003F66AE" w:rsidRPr="003F66AE" w:rsidRDefault="003F66AE" w:rsidP="004C529A">
      <w:pPr>
        <w:pStyle w:val="Testonotaapidipagina"/>
        <w:jc w:val="both"/>
        <w:rPr>
          <w:lang w:val="it-IT"/>
        </w:rPr>
      </w:pPr>
      <w:r>
        <w:rPr>
          <w:rStyle w:val="Rimandonotaapidipagina"/>
        </w:rPr>
        <w:footnoteRef/>
      </w:r>
      <w:r w:rsidRPr="004405EA">
        <w:rPr>
          <w:lang w:val="it-IT"/>
        </w:rPr>
        <w:t xml:space="preserve"> </w:t>
      </w:r>
      <w:r>
        <w:rPr>
          <w:lang w:val="it-IT"/>
        </w:rPr>
        <w:t xml:space="preserve">Abbiamo messo il campo “password” di tipo </w:t>
      </w:r>
      <w:r w:rsidR="003E6372">
        <w:rPr>
          <w:lang w:val="it-IT"/>
        </w:rPr>
        <w:t>“</w:t>
      </w:r>
      <w:r>
        <w:rPr>
          <w:lang w:val="it-IT"/>
        </w:rPr>
        <w:t>stringa a lunghezza fissa</w:t>
      </w:r>
      <w:r w:rsidR="003E6372">
        <w:rPr>
          <w:lang w:val="it-IT"/>
        </w:rPr>
        <w:t>”</w:t>
      </w:r>
      <w:r>
        <w:rPr>
          <w:lang w:val="it-IT"/>
        </w:rPr>
        <w:t xml:space="preserve"> poiché </w:t>
      </w:r>
      <w:r w:rsidR="00D9105F">
        <w:rPr>
          <w:lang w:val="it-IT"/>
        </w:rPr>
        <w:t>il nostro database avrà</w:t>
      </w:r>
      <w:r>
        <w:rPr>
          <w:lang w:val="it-IT"/>
        </w:rPr>
        <w:t xml:space="preserve"> la possibilità di memorizzare password crittografate con </w:t>
      </w:r>
      <w:hyperlink r:id="rId1" w:history="1">
        <w:r w:rsidRPr="001B7C21">
          <w:rPr>
            <w:rStyle w:val="Collegamentoipertestuale"/>
            <w:lang w:val="it-IT"/>
          </w:rPr>
          <w:t>algoritmi di hash</w:t>
        </w:r>
      </w:hyperlink>
      <w:r>
        <w:rPr>
          <w:lang w:val="it-IT"/>
        </w:rPr>
        <w:t xml:space="preserve"> (es.: </w:t>
      </w:r>
      <w:hyperlink r:id="rId2" w:history="1">
        <w:r w:rsidRPr="001B7C21">
          <w:rPr>
            <w:rStyle w:val="Collegamentoipertestuale"/>
            <w:lang w:val="it-IT"/>
          </w:rPr>
          <w:t>MD5</w:t>
        </w:r>
      </w:hyperlink>
      <w:r>
        <w:rPr>
          <w:lang w:val="it-IT"/>
        </w:rPr>
        <w:t>)</w:t>
      </w:r>
      <w:r w:rsidR="000C2AB6">
        <w:rPr>
          <w:lang w:val="it-IT"/>
        </w:rPr>
        <w:t>, che saranno composte da stringhe di lunghezza fissa.</w:t>
      </w:r>
    </w:p>
  </w:footnote>
</w:footnotes>
</file>

<file path=word/intelligence2.xml><?xml version="1.0" encoding="utf-8"?>
<int2:intelligence xmlns:int2="http://schemas.microsoft.com/office/intelligence/2020/intelligence" xmlns:oel="http://schemas.microsoft.com/office/2019/extlst">
  <int2:observations>
    <int2:textHash int2:hashCode="1iFXF704uUQd0y" int2:id="AJDXlHcL">
      <int2:state int2:value="Rejected" int2:type="LegacyProofing"/>
    </int2:textHash>
    <int2:textHash int2:hashCode="14imQVvz38PB8f" int2:id="M8FilhKI">
      <int2:state int2:value="Rejected" int2:type="LegacyProofing"/>
    </int2:textHash>
    <int2:textHash int2:hashCode="maSEG0zidJGI7M" int2:id="QMsvkJG3">
      <int2:state int2:value="Rejected" int2:type="LegacyProofing"/>
    </int2:textHash>
    <int2:textHash int2:hashCode="T2Lk9mdj8qU/5Z" int2:id="Uex8eUm7">
      <int2:state int2:value="Rejected" int2:type="LegacyProofing"/>
    </int2:textHash>
    <int2:textHash int2:hashCode="5wFl15oSgt40Cc" int2:id="nUxG0oGr">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87E3E76"/>
    <w:lvl w:ilvl="0">
      <w:start w:val="1"/>
      <w:numFmt w:val="decimal"/>
      <w:pStyle w:val="Numeroelenco"/>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28B3CAA"/>
    <w:multiLevelType w:val="hybridMultilevel"/>
    <w:tmpl w:val="F9ACD7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364E30B"/>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5A07872"/>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8F97ACA"/>
    <w:multiLevelType w:val="hybridMultilevel"/>
    <w:tmpl w:val="4DD69A50"/>
    <w:lvl w:ilvl="0" w:tplc="04100005">
      <w:start w:val="1"/>
      <w:numFmt w:val="bullet"/>
      <w:lvlText w:val=""/>
      <w:lvlJc w:val="left"/>
      <w:pPr>
        <w:ind w:left="360" w:hanging="360"/>
      </w:pPr>
      <w:rPr>
        <w:rFonts w:ascii="Wingdings" w:hAnsi="Wingdings" w:hint="default"/>
      </w:rPr>
    </w:lvl>
    <w:lvl w:ilvl="1" w:tplc="04100001">
      <w:start w:val="1"/>
      <w:numFmt w:val="bullet"/>
      <w:lvlText w:val=""/>
      <w:lvlJc w:val="left"/>
      <w:pPr>
        <w:ind w:left="785" w:hanging="360"/>
      </w:pPr>
      <w:rPr>
        <w:rFonts w:ascii="Symbol" w:hAnsi="Symbol"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0AFD49CB"/>
    <w:multiLevelType w:val="multilevel"/>
    <w:tmpl w:val="6E8EB3B6"/>
    <w:lvl w:ilvl="0">
      <w:start w:val="7"/>
      <w:numFmt w:val="decimal"/>
      <w:lvlText w:val="%1."/>
      <w:lvlJc w:val="left"/>
      <w:pPr>
        <w:ind w:left="360" w:hanging="360"/>
      </w:pPr>
      <w:rPr>
        <w:rFonts w:hint="default"/>
      </w:rPr>
    </w:lvl>
    <w:lvl w:ilvl="1">
      <w:start w:val="1"/>
      <w:numFmt w:val="decimal"/>
      <w:lvlText w:val="%1."/>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 w15:restartNumberingAfterBreak="0">
    <w:nsid w:val="10763BDD"/>
    <w:multiLevelType w:val="hybridMultilevel"/>
    <w:tmpl w:val="BE9AC264"/>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15:restartNumberingAfterBreak="0">
    <w:nsid w:val="12B8546A"/>
    <w:multiLevelType w:val="hybridMultilevel"/>
    <w:tmpl w:val="6FF0D754"/>
    <w:lvl w:ilvl="0" w:tplc="04100005">
      <w:start w:val="1"/>
      <w:numFmt w:val="bullet"/>
      <w:lvlText w:val=""/>
      <w:lvlJc w:val="left"/>
      <w:pPr>
        <w:ind w:left="360" w:hanging="360"/>
      </w:pPr>
      <w:rPr>
        <w:rFonts w:ascii="Wingdings" w:hAnsi="Wingdings" w:hint="default"/>
      </w:rPr>
    </w:lvl>
    <w:lvl w:ilvl="1" w:tplc="04100001">
      <w:start w:val="1"/>
      <w:numFmt w:val="bullet"/>
      <w:lvlText w:val=""/>
      <w:lvlJc w:val="left"/>
      <w:pPr>
        <w:ind w:left="785" w:hanging="360"/>
      </w:pPr>
      <w:rPr>
        <w:rFonts w:ascii="Symbol" w:hAnsi="Symbol"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13C80E3B"/>
    <w:multiLevelType w:val="hybridMultilevel"/>
    <w:tmpl w:val="5BBA4D72"/>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1441328E"/>
    <w:multiLevelType w:val="hybridMultilevel"/>
    <w:tmpl w:val="3FC4B34E"/>
    <w:lvl w:ilvl="0" w:tplc="4C164994">
      <w:start w:val="1"/>
      <w:numFmt w:val="decimal"/>
      <w:lvlText w:val="RV%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C684B58"/>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FFD7735"/>
    <w:multiLevelType w:val="hybridMultilevel"/>
    <w:tmpl w:val="F99EBBA2"/>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28550FD2"/>
    <w:multiLevelType w:val="hybridMultilevel"/>
    <w:tmpl w:val="00B6B69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2B7976E9"/>
    <w:multiLevelType w:val="hybridMultilevel"/>
    <w:tmpl w:val="0D1AEC94"/>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303D59DF"/>
    <w:multiLevelType w:val="hybridMultilevel"/>
    <w:tmpl w:val="FC92F45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87D3D63"/>
    <w:multiLevelType w:val="multilevel"/>
    <w:tmpl w:val="FFFFFFFF"/>
    <w:lvl w:ilvl="0">
      <w:start w:val="1"/>
      <w:numFmt w:val="decimal"/>
      <w:lvlText w:val="%1."/>
      <w:lvlJc w:val="left"/>
      <w:pPr>
        <w:ind w:left="360" w:hanging="360"/>
      </w:pPr>
    </w:lvl>
    <w:lvl w:ilvl="1">
      <w:start w:val="1"/>
      <w:numFmt w:val="decimal"/>
      <w:lvlText w:val="%1."/>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3BEF0E31"/>
    <w:multiLevelType w:val="hybridMultilevel"/>
    <w:tmpl w:val="44A0109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53C0CD1"/>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8C08549"/>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A3E7213"/>
    <w:multiLevelType w:val="multilevel"/>
    <w:tmpl w:val="FFFFFFFF"/>
    <w:lvl w:ilvl="0">
      <w:start w:val="1"/>
      <w:numFmt w:val="decimal"/>
      <w:lvlText w:val="%1."/>
      <w:lvlJc w:val="left"/>
      <w:pPr>
        <w:ind w:left="360" w:hanging="360"/>
      </w:pPr>
    </w:lvl>
    <w:lvl w:ilvl="1">
      <w:start w:val="1"/>
      <w:numFmt w:val="decimal"/>
      <w:lvlText w:val="%1."/>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50371388"/>
    <w:multiLevelType w:val="hybridMultilevel"/>
    <w:tmpl w:val="0876E4B0"/>
    <w:lvl w:ilvl="0" w:tplc="943E771E">
      <w:start w:val="1"/>
      <w:numFmt w:val="decimal"/>
      <w:lvlText w:val="RV%1."/>
      <w:lvlJc w:val="left"/>
      <w:pPr>
        <w:ind w:left="360" w:hanging="360"/>
      </w:pPr>
      <w:rPr>
        <w:rFonts w:hint="default"/>
        <w:b/>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2" w15:restartNumberingAfterBreak="0">
    <w:nsid w:val="5174E9DB"/>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25C5EC7"/>
    <w:multiLevelType w:val="hybridMultilevel"/>
    <w:tmpl w:val="105E4F64"/>
    <w:lvl w:ilvl="0" w:tplc="0410000F">
      <w:start w:val="1"/>
      <w:numFmt w:val="decimal"/>
      <w:lvlText w:val="%1."/>
      <w:lvlJc w:val="left"/>
      <w:pPr>
        <w:ind w:left="360" w:hanging="360"/>
      </w:pPr>
      <w:rPr>
        <w:rFont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57FB0D49"/>
    <w:multiLevelType w:val="hybridMultilevel"/>
    <w:tmpl w:val="AE686BFC"/>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5E983C27"/>
    <w:multiLevelType w:val="hybridMultilevel"/>
    <w:tmpl w:val="85FA65D0"/>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602920EE"/>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0737656"/>
    <w:multiLevelType w:val="hybridMultilevel"/>
    <w:tmpl w:val="44CE13D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35C096B"/>
    <w:multiLevelType w:val="hybridMultilevel"/>
    <w:tmpl w:val="0B4CA0FE"/>
    <w:lvl w:ilvl="0" w:tplc="04100005">
      <w:start w:val="1"/>
      <w:numFmt w:val="bullet"/>
      <w:lvlText w:val=""/>
      <w:lvlJc w:val="left"/>
      <w:pPr>
        <w:ind w:left="360" w:hanging="360"/>
      </w:pPr>
      <w:rPr>
        <w:rFonts w:ascii="Wingdings" w:hAnsi="Wingdings" w:hint="default"/>
      </w:rPr>
    </w:lvl>
    <w:lvl w:ilvl="1" w:tplc="04100001">
      <w:start w:val="1"/>
      <w:numFmt w:val="bullet"/>
      <w:lvlText w:val=""/>
      <w:lvlJc w:val="left"/>
      <w:pPr>
        <w:ind w:left="785" w:hanging="360"/>
      </w:pPr>
      <w:rPr>
        <w:rFonts w:ascii="Symbol" w:hAnsi="Symbol" w:hint="default"/>
      </w:rPr>
    </w:lvl>
    <w:lvl w:ilvl="2" w:tplc="04100005" w:tentative="1">
      <w:start w:val="1"/>
      <w:numFmt w:val="bullet"/>
      <w:lvlText w:val=""/>
      <w:lvlJc w:val="left"/>
      <w:pPr>
        <w:ind w:left="1440" w:hanging="360"/>
      </w:pPr>
      <w:rPr>
        <w:rFonts w:ascii="Wingdings" w:hAnsi="Wingdings" w:hint="default"/>
      </w:rPr>
    </w:lvl>
    <w:lvl w:ilvl="3" w:tplc="04100001" w:tentative="1">
      <w:start w:val="1"/>
      <w:numFmt w:val="bullet"/>
      <w:lvlText w:val=""/>
      <w:lvlJc w:val="left"/>
      <w:pPr>
        <w:ind w:left="2160" w:hanging="360"/>
      </w:pPr>
      <w:rPr>
        <w:rFonts w:ascii="Symbol" w:hAnsi="Symbol" w:hint="default"/>
      </w:rPr>
    </w:lvl>
    <w:lvl w:ilvl="4" w:tplc="04100003" w:tentative="1">
      <w:start w:val="1"/>
      <w:numFmt w:val="bullet"/>
      <w:lvlText w:val="o"/>
      <w:lvlJc w:val="left"/>
      <w:pPr>
        <w:ind w:left="2880" w:hanging="360"/>
      </w:pPr>
      <w:rPr>
        <w:rFonts w:ascii="Courier New" w:hAnsi="Courier New" w:cs="Courier New" w:hint="default"/>
      </w:rPr>
    </w:lvl>
    <w:lvl w:ilvl="5" w:tplc="04100005" w:tentative="1">
      <w:start w:val="1"/>
      <w:numFmt w:val="bullet"/>
      <w:lvlText w:val=""/>
      <w:lvlJc w:val="left"/>
      <w:pPr>
        <w:ind w:left="3600" w:hanging="360"/>
      </w:pPr>
      <w:rPr>
        <w:rFonts w:ascii="Wingdings" w:hAnsi="Wingdings" w:hint="default"/>
      </w:rPr>
    </w:lvl>
    <w:lvl w:ilvl="6" w:tplc="04100001" w:tentative="1">
      <w:start w:val="1"/>
      <w:numFmt w:val="bullet"/>
      <w:lvlText w:val=""/>
      <w:lvlJc w:val="left"/>
      <w:pPr>
        <w:ind w:left="4320" w:hanging="360"/>
      </w:pPr>
      <w:rPr>
        <w:rFonts w:ascii="Symbol" w:hAnsi="Symbol" w:hint="default"/>
      </w:rPr>
    </w:lvl>
    <w:lvl w:ilvl="7" w:tplc="04100003" w:tentative="1">
      <w:start w:val="1"/>
      <w:numFmt w:val="bullet"/>
      <w:lvlText w:val="o"/>
      <w:lvlJc w:val="left"/>
      <w:pPr>
        <w:ind w:left="5040" w:hanging="360"/>
      </w:pPr>
      <w:rPr>
        <w:rFonts w:ascii="Courier New" w:hAnsi="Courier New" w:cs="Courier New" w:hint="default"/>
      </w:rPr>
    </w:lvl>
    <w:lvl w:ilvl="8" w:tplc="04100005" w:tentative="1">
      <w:start w:val="1"/>
      <w:numFmt w:val="bullet"/>
      <w:lvlText w:val=""/>
      <w:lvlJc w:val="left"/>
      <w:pPr>
        <w:ind w:left="5760" w:hanging="360"/>
      </w:pPr>
      <w:rPr>
        <w:rFonts w:ascii="Wingdings" w:hAnsi="Wingdings" w:hint="default"/>
      </w:rPr>
    </w:lvl>
  </w:abstractNum>
  <w:abstractNum w:abstractNumId="29" w15:restartNumberingAfterBreak="0">
    <w:nsid w:val="63F16AEC"/>
    <w:multiLevelType w:val="hybridMultilevel"/>
    <w:tmpl w:val="36468E58"/>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15:restartNumberingAfterBreak="0">
    <w:nsid w:val="652639CF"/>
    <w:multiLevelType w:val="hybridMultilevel"/>
    <w:tmpl w:val="C30C5F32"/>
    <w:lvl w:ilvl="0" w:tplc="99AA831C">
      <w:start w:val="1"/>
      <w:numFmt w:val="decimal"/>
      <w:lvlText w:val="RV%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681314C"/>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3223D0"/>
    <w:multiLevelType w:val="hybridMultilevel"/>
    <w:tmpl w:val="FEC8C338"/>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3" w15:restartNumberingAfterBreak="0">
    <w:nsid w:val="6F53207A"/>
    <w:multiLevelType w:val="hybridMultilevel"/>
    <w:tmpl w:val="643EF632"/>
    <w:lvl w:ilvl="0" w:tplc="A73C417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FEC7900"/>
    <w:multiLevelType w:val="hybridMultilevel"/>
    <w:tmpl w:val="1952D5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0CE51D9"/>
    <w:multiLevelType w:val="hybridMultilevel"/>
    <w:tmpl w:val="D95091A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6" w15:restartNumberingAfterBreak="0">
    <w:nsid w:val="71970145"/>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27079DA"/>
    <w:multiLevelType w:val="hybridMultilevel"/>
    <w:tmpl w:val="44668432"/>
    <w:lvl w:ilvl="0" w:tplc="943E771E">
      <w:start w:val="1"/>
      <w:numFmt w:val="decimal"/>
      <w:lvlText w:val="RV%1."/>
      <w:lvlJc w:val="left"/>
      <w:pPr>
        <w:ind w:left="57" w:hanging="57"/>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999961A"/>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14597928">
    <w:abstractNumId w:val="1"/>
  </w:num>
  <w:num w:numId="2" w16cid:durableId="715007494">
    <w:abstractNumId w:val="1"/>
  </w:num>
  <w:num w:numId="3" w16cid:durableId="79106677">
    <w:abstractNumId w:val="0"/>
  </w:num>
  <w:num w:numId="4" w16cid:durableId="1771773893">
    <w:abstractNumId w:val="0"/>
  </w:num>
  <w:num w:numId="5" w16cid:durableId="1929342257">
    <w:abstractNumId w:val="1"/>
  </w:num>
  <w:num w:numId="6" w16cid:durableId="272247247">
    <w:abstractNumId w:val="0"/>
  </w:num>
  <w:num w:numId="7" w16cid:durableId="1213038160">
    <w:abstractNumId w:val="34"/>
  </w:num>
  <w:num w:numId="8" w16cid:durableId="2042244746">
    <w:abstractNumId w:val="35"/>
  </w:num>
  <w:num w:numId="9" w16cid:durableId="741879329">
    <w:abstractNumId w:val="11"/>
  </w:num>
  <w:num w:numId="10" w16cid:durableId="625938913">
    <w:abstractNumId w:val="16"/>
  </w:num>
  <w:num w:numId="11" w16cid:durableId="150799330">
    <w:abstractNumId w:val="20"/>
  </w:num>
  <w:num w:numId="12" w16cid:durableId="1812403557">
    <w:abstractNumId w:val="6"/>
  </w:num>
  <w:num w:numId="13" w16cid:durableId="1491751997">
    <w:abstractNumId w:val="4"/>
  </w:num>
  <w:num w:numId="14" w16cid:durableId="2081370583">
    <w:abstractNumId w:val="36"/>
  </w:num>
  <w:num w:numId="15" w16cid:durableId="1753041026">
    <w:abstractNumId w:val="31"/>
  </w:num>
  <w:num w:numId="16" w16cid:durableId="2027907132">
    <w:abstractNumId w:val="26"/>
  </w:num>
  <w:num w:numId="17" w16cid:durableId="40254463">
    <w:abstractNumId w:val="3"/>
  </w:num>
  <w:num w:numId="18" w16cid:durableId="1532062011">
    <w:abstractNumId w:val="19"/>
  </w:num>
  <w:num w:numId="19" w16cid:durableId="1098015161">
    <w:abstractNumId w:val="18"/>
  </w:num>
  <w:num w:numId="20" w16cid:durableId="1373655247">
    <w:abstractNumId w:val="38"/>
  </w:num>
  <w:num w:numId="21" w16cid:durableId="1810437654">
    <w:abstractNumId w:val="22"/>
  </w:num>
  <w:num w:numId="22" w16cid:durableId="53892621">
    <w:abstractNumId w:val="17"/>
  </w:num>
  <w:num w:numId="23" w16cid:durableId="969827917">
    <w:abstractNumId w:val="15"/>
  </w:num>
  <w:num w:numId="24" w16cid:durableId="1759592601">
    <w:abstractNumId w:val="7"/>
  </w:num>
  <w:num w:numId="25" w16cid:durableId="1317412895">
    <w:abstractNumId w:val="2"/>
  </w:num>
  <w:num w:numId="26" w16cid:durableId="1683773475">
    <w:abstractNumId w:val="9"/>
  </w:num>
  <w:num w:numId="27" w16cid:durableId="426972286">
    <w:abstractNumId w:val="29"/>
  </w:num>
  <w:num w:numId="28" w16cid:durableId="1182235045">
    <w:abstractNumId w:val="8"/>
  </w:num>
  <w:num w:numId="29" w16cid:durableId="1762945361">
    <w:abstractNumId w:val="5"/>
  </w:num>
  <w:num w:numId="30" w16cid:durableId="1293829707">
    <w:abstractNumId w:val="28"/>
  </w:num>
  <w:num w:numId="31" w16cid:durableId="1453328836">
    <w:abstractNumId w:val="32"/>
  </w:num>
  <w:num w:numId="32" w16cid:durableId="796947712">
    <w:abstractNumId w:val="27"/>
  </w:num>
  <w:num w:numId="33" w16cid:durableId="260799576">
    <w:abstractNumId w:val="12"/>
  </w:num>
  <w:num w:numId="34" w16cid:durableId="482627014">
    <w:abstractNumId w:val="24"/>
  </w:num>
  <w:num w:numId="35" w16cid:durableId="1951545102">
    <w:abstractNumId w:val="25"/>
  </w:num>
  <w:num w:numId="36" w16cid:durableId="151609713">
    <w:abstractNumId w:val="30"/>
  </w:num>
  <w:num w:numId="37" w16cid:durableId="48773833">
    <w:abstractNumId w:val="33"/>
  </w:num>
  <w:num w:numId="38" w16cid:durableId="1250239493">
    <w:abstractNumId w:val="10"/>
  </w:num>
  <w:num w:numId="39" w16cid:durableId="2016759815">
    <w:abstractNumId w:val="37"/>
  </w:num>
  <w:num w:numId="40" w16cid:durableId="755637805">
    <w:abstractNumId w:val="13"/>
  </w:num>
  <w:num w:numId="41" w16cid:durableId="1608999061">
    <w:abstractNumId w:val="23"/>
  </w:num>
  <w:num w:numId="42" w16cid:durableId="775441221">
    <w:abstractNumId w:val="14"/>
  </w:num>
  <w:num w:numId="43" w16cid:durableId="9655951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GLIACAMPO LUCA">
    <w15:presenceInfo w15:providerId="AD" w15:userId="S::s1098288@studenti.univpm.it::b64ff7a4-16d7-4510-9ed4-f425b79820f8"/>
  </w15:person>
  <w15:person w15:author="ARDUINI FEDERICO">
    <w15:presenceInfo w15:providerId="None" w15:userId="ARDUINI FEDERICO"/>
  </w15:person>
  <w15:person w15:author="ROSSI ALAN">
    <w15:presenceInfo w15:providerId="None" w15:userId="ROSSI AL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0" w:nlCheck="1" w:checkStyle="0"/>
  <w:attachedTemplate r:id="rId1"/>
  <w:defaultTabStop w:val="720"/>
  <w:hyphenationZone w:val="283"/>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8EB"/>
    <w:rsid w:val="000002A8"/>
    <w:rsid w:val="000002A9"/>
    <w:rsid w:val="00000B8B"/>
    <w:rsid w:val="00000D1E"/>
    <w:rsid w:val="000012D9"/>
    <w:rsid w:val="00001849"/>
    <w:rsid w:val="00002CD9"/>
    <w:rsid w:val="000031F1"/>
    <w:rsid w:val="000035FF"/>
    <w:rsid w:val="00003EB6"/>
    <w:rsid w:val="00004AF0"/>
    <w:rsid w:val="00004C56"/>
    <w:rsid w:val="00005119"/>
    <w:rsid w:val="00005236"/>
    <w:rsid w:val="0000539C"/>
    <w:rsid w:val="00005A0A"/>
    <w:rsid w:val="00005B9D"/>
    <w:rsid w:val="00005E77"/>
    <w:rsid w:val="000069E3"/>
    <w:rsid w:val="00006B9E"/>
    <w:rsid w:val="00007257"/>
    <w:rsid w:val="00007BFA"/>
    <w:rsid w:val="00010ECE"/>
    <w:rsid w:val="0001125B"/>
    <w:rsid w:val="000117F4"/>
    <w:rsid w:val="0001189F"/>
    <w:rsid w:val="000119B6"/>
    <w:rsid w:val="00012535"/>
    <w:rsid w:val="00012AA6"/>
    <w:rsid w:val="00013DF4"/>
    <w:rsid w:val="00013E3E"/>
    <w:rsid w:val="00013ED5"/>
    <w:rsid w:val="00013EDF"/>
    <w:rsid w:val="000141BD"/>
    <w:rsid w:val="00014634"/>
    <w:rsid w:val="000146B4"/>
    <w:rsid w:val="00015307"/>
    <w:rsid w:val="00015EE9"/>
    <w:rsid w:val="00016183"/>
    <w:rsid w:val="000168D6"/>
    <w:rsid w:val="00016EB5"/>
    <w:rsid w:val="00017113"/>
    <w:rsid w:val="000176E7"/>
    <w:rsid w:val="00017CAA"/>
    <w:rsid w:val="00017DF7"/>
    <w:rsid w:val="00017F6E"/>
    <w:rsid w:val="00017FA5"/>
    <w:rsid w:val="00020108"/>
    <w:rsid w:val="00020252"/>
    <w:rsid w:val="0002052F"/>
    <w:rsid w:val="000207E8"/>
    <w:rsid w:val="00020807"/>
    <w:rsid w:val="00020A4D"/>
    <w:rsid w:val="00020BBE"/>
    <w:rsid w:val="00021E74"/>
    <w:rsid w:val="00022207"/>
    <w:rsid w:val="000226E4"/>
    <w:rsid w:val="00024FF2"/>
    <w:rsid w:val="00025134"/>
    <w:rsid w:val="0002523F"/>
    <w:rsid w:val="00025661"/>
    <w:rsid w:val="000268BD"/>
    <w:rsid w:val="000270F5"/>
    <w:rsid w:val="00027740"/>
    <w:rsid w:val="00030003"/>
    <w:rsid w:val="00030203"/>
    <w:rsid w:val="00030435"/>
    <w:rsid w:val="00030466"/>
    <w:rsid w:val="00030C93"/>
    <w:rsid w:val="00031412"/>
    <w:rsid w:val="0003194C"/>
    <w:rsid w:val="00032756"/>
    <w:rsid w:val="00033568"/>
    <w:rsid w:val="0003412A"/>
    <w:rsid w:val="00034232"/>
    <w:rsid w:val="0003518D"/>
    <w:rsid w:val="0003571C"/>
    <w:rsid w:val="00035728"/>
    <w:rsid w:val="0003596B"/>
    <w:rsid w:val="00035C02"/>
    <w:rsid w:val="0003610C"/>
    <w:rsid w:val="000362ED"/>
    <w:rsid w:val="00036585"/>
    <w:rsid w:val="00036634"/>
    <w:rsid w:val="00036790"/>
    <w:rsid w:val="00036A39"/>
    <w:rsid w:val="00036FF4"/>
    <w:rsid w:val="0003763A"/>
    <w:rsid w:val="000376D2"/>
    <w:rsid w:val="00037FA6"/>
    <w:rsid w:val="0004022B"/>
    <w:rsid w:val="0004056A"/>
    <w:rsid w:val="00040616"/>
    <w:rsid w:val="00040EE6"/>
    <w:rsid w:val="00041D31"/>
    <w:rsid w:val="000426B1"/>
    <w:rsid w:val="00042D56"/>
    <w:rsid w:val="0004313C"/>
    <w:rsid w:val="0004406B"/>
    <w:rsid w:val="00044128"/>
    <w:rsid w:val="00044516"/>
    <w:rsid w:val="00044A6E"/>
    <w:rsid w:val="00044C2D"/>
    <w:rsid w:val="0004585E"/>
    <w:rsid w:val="00045C46"/>
    <w:rsid w:val="000467CE"/>
    <w:rsid w:val="00046D8F"/>
    <w:rsid w:val="00046EF8"/>
    <w:rsid w:val="00047371"/>
    <w:rsid w:val="00047BE1"/>
    <w:rsid w:val="00050184"/>
    <w:rsid w:val="0005057E"/>
    <w:rsid w:val="00050CEB"/>
    <w:rsid w:val="000512FF"/>
    <w:rsid w:val="00051336"/>
    <w:rsid w:val="00051735"/>
    <w:rsid w:val="000520B9"/>
    <w:rsid w:val="000521A9"/>
    <w:rsid w:val="000526B6"/>
    <w:rsid w:val="000531A9"/>
    <w:rsid w:val="00053EF0"/>
    <w:rsid w:val="0005451A"/>
    <w:rsid w:val="00054902"/>
    <w:rsid w:val="00054D02"/>
    <w:rsid w:val="000552BE"/>
    <w:rsid w:val="00055388"/>
    <w:rsid w:val="00055D7F"/>
    <w:rsid w:val="00056471"/>
    <w:rsid w:val="00056735"/>
    <w:rsid w:val="00056955"/>
    <w:rsid w:val="000570E6"/>
    <w:rsid w:val="00057413"/>
    <w:rsid w:val="00057529"/>
    <w:rsid w:val="0005755B"/>
    <w:rsid w:val="00060B65"/>
    <w:rsid w:val="00060F80"/>
    <w:rsid w:val="000616C2"/>
    <w:rsid w:val="00061B18"/>
    <w:rsid w:val="00061B73"/>
    <w:rsid w:val="00061EC1"/>
    <w:rsid w:val="00062F20"/>
    <w:rsid w:val="0006313F"/>
    <w:rsid w:val="0006378B"/>
    <w:rsid w:val="00063AAD"/>
    <w:rsid w:val="00063B96"/>
    <w:rsid w:val="000640B9"/>
    <w:rsid w:val="000642E9"/>
    <w:rsid w:val="00064551"/>
    <w:rsid w:val="00065721"/>
    <w:rsid w:val="00066630"/>
    <w:rsid w:val="0006680B"/>
    <w:rsid w:val="00066B62"/>
    <w:rsid w:val="00070045"/>
    <w:rsid w:val="000706A9"/>
    <w:rsid w:val="00070D36"/>
    <w:rsid w:val="000710AD"/>
    <w:rsid w:val="00071920"/>
    <w:rsid w:val="00071EE0"/>
    <w:rsid w:val="00071FC8"/>
    <w:rsid w:val="00072365"/>
    <w:rsid w:val="000723D2"/>
    <w:rsid w:val="00072558"/>
    <w:rsid w:val="000725FF"/>
    <w:rsid w:val="00072670"/>
    <w:rsid w:val="00072E22"/>
    <w:rsid w:val="00073368"/>
    <w:rsid w:val="0007359C"/>
    <w:rsid w:val="000736D8"/>
    <w:rsid w:val="000736E6"/>
    <w:rsid w:val="0007371D"/>
    <w:rsid w:val="00073750"/>
    <w:rsid w:val="00073FF3"/>
    <w:rsid w:val="00075C1F"/>
    <w:rsid w:val="000765AE"/>
    <w:rsid w:val="00076732"/>
    <w:rsid w:val="000769AD"/>
    <w:rsid w:val="0007704E"/>
    <w:rsid w:val="0007778E"/>
    <w:rsid w:val="000779D8"/>
    <w:rsid w:val="00077E4F"/>
    <w:rsid w:val="0008000B"/>
    <w:rsid w:val="00080329"/>
    <w:rsid w:val="00080B63"/>
    <w:rsid w:val="000812CB"/>
    <w:rsid w:val="000815FE"/>
    <w:rsid w:val="00081687"/>
    <w:rsid w:val="00081901"/>
    <w:rsid w:val="00081B9E"/>
    <w:rsid w:val="00081C2F"/>
    <w:rsid w:val="00082045"/>
    <w:rsid w:val="000825F8"/>
    <w:rsid w:val="000838F7"/>
    <w:rsid w:val="00083B1D"/>
    <w:rsid w:val="000840A7"/>
    <w:rsid w:val="00084219"/>
    <w:rsid w:val="00084264"/>
    <w:rsid w:val="00084476"/>
    <w:rsid w:val="00084619"/>
    <w:rsid w:val="00084AAC"/>
    <w:rsid w:val="00084BCE"/>
    <w:rsid w:val="00085431"/>
    <w:rsid w:val="00085584"/>
    <w:rsid w:val="00085972"/>
    <w:rsid w:val="0008614D"/>
    <w:rsid w:val="00086465"/>
    <w:rsid w:val="000867CE"/>
    <w:rsid w:val="00086889"/>
    <w:rsid w:val="000869C3"/>
    <w:rsid w:val="00086E35"/>
    <w:rsid w:val="0008720D"/>
    <w:rsid w:val="000873E2"/>
    <w:rsid w:val="00087643"/>
    <w:rsid w:val="0008784D"/>
    <w:rsid w:val="00087E72"/>
    <w:rsid w:val="0009011F"/>
    <w:rsid w:val="0009025E"/>
    <w:rsid w:val="0009044F"/>
    <w:rsid w:val="000907A0"/>
    <w:rsid w:val="000908FD"/>
    <w:rsid w:val="00090ADD"/>
    <w:rsid w:val="0009250F"/>
    <w:rsid w:val="000926A8"/>
    <w:rsid w:val="00092C82"/>
    <w:rsid w:val="00092EB9"/>
    <w:rsid w:val="00093AF6"/>
    <w:rsid w:val="00093D1D"/>
    <w:rsid w:val="00093FF7"/>
    <w:rsid w:val="000945D9"/>
    <w:rsid w:val="00094B73"/>
    <w:rsid w:val="00095CE9"/>
    <w:rsid w:val="00095F52"/>
    <w:rsid w:val="00096360"/>
    <w:rsid w:val="00096775"/>
    <w:rsid w:val="00096907"/>
    <w:rsid w:val="00096908"/>
    <w:rsid w:val="00096E24"/>
    <w:rsid w:val="000A0087"/>
    <w:rsid w:val="000A0EA6"/>
    <w:rsid w:val="000A1A47"/>
    <w:rsid w:val="000A1CDF"/>
    <w:rsid w:val="000A2543"/>
    <w:rsid w:val="000A2AC3"/>
    <w:rsid w:val="000A32BD"/>
    <w:rsid w:val="000A39C5"/>
    <w:rsid w:val="000A4110"/>
    <w:rsid w:val="000A5373"/>
    <w:rsid w:val="000A5765"/>
    <w:rsid w:val="000A62C1"/>
    <w:rsid w:val="000A63F0"/>
    <w:rsid w:val="000A6660"/>
    <w:rsid w:val="000A6955"/>
    <w:rsid w:val="000A72A3"/>
    <w:rsid w:val="000A73D8"/>
    <w:rsid w:val="000A7460"/>
    <w:rsid w:val="000A75A0"/>
    <w:rsid w:val="000A7A27"/>
    <w:rsid w:val="000A7C40"/>
    <w:rsid w:val="000B019A"/>
    <w:rsid w:val="000B0A29"/>
    <w:rsid w:val="000B0CB6"/>
    <w:rsid w:val="000B0E00"/>
    <w:rsid w:val="000B1AE6"/>
    <w:rsid w:val="000B2374"/>
    <w:rsid w:val="000B2930"/>
    <w:rsid w:val="000B4712"/>
    <w:rsid w:val="000B4A62"/>
    <w:rsid w:val="000B4B8D"/>
    <w:rsid w:val="000B4C73"/>
    <w:rsid w:val="000B513B"/>
    <w:rsid w:val="000B518F"/>
    <w:rsid w:val="000B5333"/>
    <w:rsid w:val="000B5861"/>
    <w:rsid w:val="000B5AAB"/>
    <w:rsid w:val="000B5C60"/>
    <w:rsid w:val="000B5F57"/>
    <w:rsid w:val="000B5F7A"/>
    <w:rsid w:val="000B6835"/>
    <w:rsid w:val="000B6ADC"/>
    <w:rsid w:val="000B731F"/>
    <w:rsid w:val="000B734C"/>
    <w:rsid w:val="000B73BF"/>
    <w:rsid w:val="000C054C"/>
    <w:rsid w:val="000C0F9B"/>
    <w:rsid w:val="000C11FD"/>
    <w:rsid w:val="000C1568"/>
    <w:rsid w:val="000C178A"/>
    <w:rsid w:val="000C19FC"/>
    <w:rsid w:val="000C1FBD"/>
    <w:rsid w:val="000C2122"/>
    <w:rsid w:val="000C2AB6"/>
    <w:rsid w:val="000C4008"/>
    <w:rsid w:val="000C500D"/>
    <w:rsid w:val="000C550D"/>
    <w:rsid w:val="000C5938"/>
    <w:rsid w:val="000C5A69"/>
    <w:rsid w:val="000C5BEB"/>
    <w:rsid w:val="000C66DA"/>
    <w:rsid w:val="000C671F"/>
    <w:rsid w:val="000C6724"/>
    <w:rsid w:val="000C6CBB"/>
    <w:rsid w:val="000C7064"/>
    <w:rsid w:val="000C70E1"/>
    <w:rsid w:val="000C74D5"/>
    <w:rsid w:val="000C7600"/>
    <w:rsid w:val="000C7BFD"/>
    <w:rsid w:val="000D099E"/>
    <w:rsid w:val="000D0DAB"/>
    <w:rsid w:val="000D0E7A"/>
    <w:rsid w:val="000D238F"/>
    <w:rsid w:val="000D3149"/>
    <w:rsid w:val="000D34BC"/>
    <w:rsid w:val="000D4432"/>
    <w:rsid w:val="000D4E39"/>
    <w:rsid w:val="000D50C6"/>
    <w:rsid w:val="000D5645"/>
    <w:rsid w:val="000D573A"/>
    <w:rsid w:val="000D5BB2"/>
    <w:rsid w:val="000D6937"/>
    <w:rsid w:val="000D6BEB"/>
    <w:rsid w:val="000D764C"/>
    <w:rsid w:val="000D78F8"/>
    <w:rsid w:val="000E0A7E"/>
    <w:rsid w:val="000E0AC5"/>
    <w:rsid w:val="000E17D7"/>
    <w:rsid w:val="000E1A1D"/>
    <w:rsid w:val="000E1A6C"/>
    <w:rsid w:val="000E1C1F"/>
    <w:rsid w:val="000E1CBA"/>
    <w:rsid w:val="000E2121"/>
    <w:rsid w:val="000E2657"/>
    <w:rsid w:val="000E27F2"/>
    <w:rsid w:val="000E3283"/>
    <w:rsid w:val="000E38BA"/>
    <w:rsid w:val="000E3D5B"/>
    <w:rsid w:val="000E432D"/>
    <w:rsid w:val="000E4905"/>
    <w:rsid w:val="000E4E2E"/>
    <w:rsid w:val="000E55BA"/>
    <w:rsid w:val="000E56BD"/>
    <w:rsid w:val="000E5C04"/>
    <w:rsid w:val="000E6B65"/>
    <w:rsid w:val="000E6B83"/>
    <w:rsid w:val="000E75FB"/>
    <w:rsid w:val="000E7E93"/>
    <w:rsid w:val="000F0829"/>
    <w:rsid w:val="000F09E6"/>
    <w:rsid w:val="000F0F8F"/>
    <w:rsid w:val="000F11DC"/>
    <w:rsid w:val="000F12F9"/>
    <w:rsid w:val="000F16A7"/>
    <w:rsid w:val="000F16F8"/>
    <w:rsid w:val="000F1730"/>
    <w:rsid w:val="000F1834"/>
    <w:rsid w:val="000F1870"/>
    <w:rsid w:val="000F1F87"/>
    <w:rsid w:val="000F1FCE"/>
    <w:rsid w:val="000F25A2"/>
    <w:rsid w:val="000F26F4"/>
    <w:rsid w:val="000F28D1"/>
    <w:rsid w:val="000F2D63"/>
    <w:rsid w:val="000F3002"/>
    <w:rsid w:val="000F34B6"/>
    <w:rsid w:val="000F411C"/>
    <w:rsid w:val="000F466E"/>
    <w:rsid w:val="000F492C"/>
    <w:rsid w:val="000F4ED1"/>
    <w:rsid w:val="000F5027"/>
    <w:rsid w:val="000F5921"/>
    <w:rsid w:val="000F5952"/>
    <w:rsid w:val="000F6A2C"/>
    <w:rsid w:val="000F6DC8"/>
    <w:rsid w:val="000F7013"/>
    <w:rsid w:val="001000B6"/>
    <w:rsid w:val="001000DD"/>
    <w:rsid w:val="001000DE"/>
    <w:rsid w:val="001007EE"/>
    <w:rsid w:val="0010093F"/>
    <w:rsid w:val="00100EEC"/>
    <w:rsid w:val="00100FA3"/>
    <w:rsid w:val="00100FBA"/>
    <w:rsid w:val="001010D7"/>
    <w:rsid w:val="001013AD"/>
    <w:rsid w:val="001015C3"/>
    <w:rsid w:val="00101913"/>
    <w:rsid w:val="00101B8D"/>
    <w:rsid w:val="001026F8"/>
    <w:rsid w:val="00102871"/>
    <w:rsid w:val="0010295A"/>
    <w:rsid w:val="00102EB0"/>
    <w:rsid w:val="001035AB"/>
    <w:rsid w:val="00104C4F"/>
    <w:rsid w:val="00104CFE"/>
    <w:rsid w:val="0010521F"/>
    <w:rsid w:val="0010635B"/>
    <w:rsid w:val="001066F2"/>
    <w:rsid w:val="00106B02"/>
    <w:rsid w:val="00106E8F"/>
    <w:rsid w:val="0010785D"/>
    <w:rsid w:val="00107CE7"/>
    <w:rsid w:val="001101C2"/>
    <w:rsid w:val="001104D3"/>
    <w:rsid w:val="001105F8"/>
    <w:rsid w:val="001107EC"/>
    <w:rsid w:val="00110801"/>
    <w:rsid w:val="0011082F"/>
    <w:rsid w:val="0011152C"/>
    <w:rsid w:val="00111615"/>
    <w:rsid w:val="00111CB4"/>
    <w:rsid w:val="00112212"/>
    <w:rsid w:val="001124D0"/>
    <w:rsid w:val="001124E3"/>
    <w:rsid w:val="001124F2"/>
    <w:rsid w:val="0011284D"/>
    <w:rsid w:val="00112D11"/>
    <w:rsid w:val="00112DCF"/>
    <w:rsid w:val="001131A8"/>
    <w:rsid w:val="001132D3"/>
    <w:rsid w:val="001134F8"/>
    <w:rsid w:val="0011356A"/>
    <w:rsid w:val="001138E4"/>
    <w:rsid w:val="00113B8C"/>
    <w:rsid w:val="00113DFA"/>
    <w:rsid w:val="00114825"/>
    <w:rsid w:val="00114B6C"/>
    <w:rsid w:val="00114C49"/>
    <w:rsid w:val="00115029"/>
    <w:rsid w:val="001151CB"/>
    <w:rsid w:val="00115205"/>
    <w:rsid w:val="00115ED6"/>
    <w:rsid w:val="00116A6E"/>
    <w:rsid w:val="00116C37"/>
    <w:rsid w:val="00116E79"/>
    <w:rsid w:val="00117192"/>
    <w:rsid w:val="00117750"/>
    <w:rsid w:val="00117C89"/>
    <w:rsid w:val="0012033B"/>
    <w:rsid w:val="0012049E"/>
    <w:rsid w:val="00120676"/>
    <w:rsid w:val="00120765"/>
    <w:rsid w:val="00120E02"/>
    <w:rsid w:val="00121182"/>
    <w:rsid w:val="00121394"/>
    <w:rsid w:val="00122315"/>
    <w:rsid w:val="001223B2"/>
    <w:rsid w:val="001223BB"/>
    <w:rsid w:val="00122C67"/>
    <w:rsid w:val="00122DA8"/>
    <w:rsid w:val="00122E8B"/>
    <w:rsid w:val="001230BD"/>
    <w:rsid w:val="0012344B"/>
    <w:rsid w:val="001239AB"/>
    <w:rsid w:val="00123A91"/>
    <w:rsid w:val="0012405E"/>
    <w:rsid w:val="00124102"/>
    <w:rsid w:val="00124202"/>
    <w:rsid w:val="00124707"/>
    <w:rsid w:val="00124C30"/>
    <w:rsid w:val="00124E89"/>
    <w:rsid w:val="00125992"/>
    <w:rsid w:val="00125B55"/>
    <w:rsid w:val="00126417"/>
    <w:rsid w:val="00126750"/>
    <w:rsid w:val="00126E6D"/>
    <w:rsid w:val="00126F11"/>
    <w:rsid w:val="00126F22"/>
    <w:rsid w:val="001270F3"/>
    <w:rsid w:val="001272A0"/>
    <w:rsid w:val="001303D6"/>
    <w:rsid w:val="0013076B"/>
    <w:rsid w:val="00130853"/>
    <w:rsid w:val="0013113E"/>
    <w:rsid w:val="001312E2"/>
    <w:rsid w:val="00131554"/>
    <w:rsid w:val="001317CA"/>
    <w:rsid w:val="001320BA"/>
    <w:rsid w:val="00132151"/>
    <w:rsid w:val="00132B69"/>
    <w:rsid w:val="00132E0D"/>
    <w:rsid w:val="0013318C"/>
    <w:rsid w:val="00133779"/>
    <w:rsid w:val="00133B4D"/>
    <w:rsid w:val="00133D38"/>
    <w:rsid w:val="00134206"/>
    <w:rsid w:val="001351E7"/>
    <w:rsid w:val="00135B58"/>
    <w:rsid w:val="0013636A"/>
    <w:rsid w:val="00136720"/>
    <w:rsid w:val="00136DDF"/>
    <w:rsid w:val="00137238"/>
    <w:rsid w:val="001376B6"/>
    <w:rsid w:val="001376D6"/>
    <w:rsid w:val="00140222"/>
    <w:rsid w:val="001402E7"/>
    <w:rsid w:val="00140901"/>
    <w:rsid w:val="0014100B"/>
    <w:rsid w:val="001414E1"/>
    <w:rsid w:val="0014175B"/>
    <w:rsid w:val="00141DBD"/>
    <w:rsid w:val="00141EF7"/>
    <w:rsid w:val="00142478"/>
    <w:rsid w:val="001428E7"/>
    <w:rsid w:val="00142B14"/>
    <w:rsid w:val="00142C00"/>
    <w:rsid w:val="00143343"/>
    <w:rsid w:val="00143A86"/>
    <w:rsid w:val="00143AAF"/>
    <w:rsid w:val="00143BD4"/>
    <w:rsid w:val="00143C63"/>
    <w:rsid w:val="00143D23"/>
    <w:rsid w:val="00144017"/>
    <w:rsid w:val="001441E5"/>
    <w:rsid w:val="00144B02"/>
    <w:rsid w:val="00144BC9"/>
    <w:rsid w:val="00145084"/>
    <w:rsid w:val="001453AF"/>
    <w:rsid w:val="0014561F"/>
    <w:rsid w:val="001461BD"/>
    <w:rsid w:val="001461D1"/>
    <w:rsid w:val="00146784"/>
    <w:rsid w:val="00146CE9"/>
    <w:rsid w:val="00147581"/>
    <w:rsid w:val="00147912"/>
    <w:rsid w:val="00147981"/>
    <w:rsid w:val="00150B71"/>
    <w:rsid w:val="00150DE5"/>
    <w:rsid w:val="00150FBD"/>
    <w:rsid w:val="00151F43"/>
    <w:rsid w:val="001523F0"/>
    <w:rsid w:val="00152A21"/>
    <w:rsid w:val="00152F61"/>
    <w:rsid w:val="00153951"/>
    <w:rsid w:val="001539BC"/>
    <w:rsid w:val="00153A7B"/>
    <w:rsid w:val="00153F1B"/>
    <w:rsid w:val="00155AE6"/>
    <w:rsid w:val="00156821"/>
    <w:rsid w:val="00156A66"/>
    <w:rsid w:val="00156AB2"/>
    <w:rsid w:val="00156F6F"/>
    <w:rsid w:val="00157204"/>
    <w:rsid w:val="00157A1E"/>
    <w:rsid w:val="00160176"/>
    <w:rsid w:val="0016027C"/>
    <w:rsid w:val="001604D5"/>
    <w:rsid w:val="001604E7"/>
    <w:rsid w:val="00160C05"/>
    <w:rsid w:val="00160CF0"/>
    <w:rsid w:val="00160F9F"/>
    <w:rsid w:val="001615F8"/>
    <w:rsid w:val="00161EC7"/>
    <w:rsid w:val="00162183"/>
    <w:rsid w:val="0016285E"/>
    <w:rsid w:val="00162BD0"/>
    <w:rsid w:val="00162BD5"/>
    <w:rsid w:val="00162D19"/>
    <w:rsid w:val="001632CA"/>
    <w:rsid w:val="00163F24"/>
    <w:rsid w:val="00164AD2"/>
    <w:rsid w:val="00164D98"/>
    <w:rsid w:val="00165873"/>
    <w:rsid w:val="00166488"/>
    <w:rsid w:val="00166832"/>
    <w:rsid w:val="00166B58"/>
    <w:rsid w:val="00166E71"/>
    <w:rsid w:val="00167BBE"/>
    <w:rsid w:val="00170106"/>
    <w:rsid w:val="0017019A"/>
    <w:rsid w:val="001708E9"/>
    <w:rsid w:val="001713AB"/>
    <w:rsid w:val="0017180D"/>
    <w:rsid w:val="00171827"/>
    <w:rsid w:val="00171FDD"/>
    <w:rsid w:val="00172A16"/>
    <w:rsid w:val="00172EAC"/>
    <w:rsid w:val="00172F36"/>
    <w:rsid w:val="0017303A"/>
    <w:rsid w:val="00173723"/>
    <w:rsid w:val="00174353"/>
    <w:rsid w:val="00174662"/>
    <w:rsid w:val="001749B9"/>
    <w:rsid w:val="00174ED9"/>
    <w:rsid w:val="0017514B"/>
    <w:rsid w:val="001752F3"/>
    <w:rsid w:val="001757CB"/>
    <w:rsid w:val="001759C6"/>
    <w:rsid w:val="001760DB"/>
    <w:rsid w:val="001767D1"/>
    <w:rsid w:val="00176BF9"/>
    <w:rsid w:val="00176C24"/>
    <w:rsid w:val="00176C79"/>
    <w:rsid w:val="001772F2"/>
    <w:rsid w:val="00177740"/>
    <w:rsid w:val="00177913"/>
    <w:rsid w:val="00177CB3"/>
    <w:rsid w:val="00177E7B"/>
    <w:rsid w:val="0018051B"/>
    <w:rsid w:val="00180832"/>
    <w:rsid w:val="00180B62"/>
    <w:rsid w:val="00180FE7"/>
    <w:rsid w:val="00181890"/>
    <w:rsid w:val="00181994"/>
    <w:rsid w:val="00181E80"/>
    <w:rsid w:val="00182270"/>
    <w:rsid w:val="001827AF"/>
    <w:rsid w:val="00182D9A"/>
    <w:rsid w:val="001833A2"/>
    <w:rsid w:val="001837C2"/>
    <w:rsid w:val="001837E9"/>
    <w:rsid w:val="00183C8D"/>
    <w:rsid w:val="00184B4B"/>
    <w:rsid w:val="00184BBD"/>
    <w:rsid w:val="00184D03"/>
    <w:rsid w:val="001850A1"/>
    <w:rsid w:val="001850B8"/>
    <w:rsid w:val="001852BF"/>
    <w:rsid w:val="001854CA"/>
    <w:rsid w:val="00185F24"/>
    <w:rsid w:val="001863E4"/>
    <w:rsid w:val="001871D2"/>
    <w:rsid w:val="0018722B"/>
    <w:rsid w:val="00187248"/>
    <w:rsid w:val="00187392"/>
    <w:rsid w:val="00187C0A"/>
    <w:rsid w:val="00187E2F"/>
    <w:rsid w:val="00187E43"/>
    <w:rsid w:val="00187EA4"/>
    <w:rsid w:val="001901E7"/>
    <w:rsid w:val="00190CEF"/>
    <w:rsid w:val="00190E7C"/>
    <w:rsid w:val="00190ED4"/>
    <w:rsid w:val="00191CEC"/>
    <w:rsid w:val="00192069"/>
    <w:rsid w:val="0019246E"/>
    <w:rsid w:val="00192555"/>
    <w:rsid w:val="001928F1"/>
    <w:rsid w:val="00192919"/>
    <w:rsid w:val="00193233"/>
    <w:rsid w:val="001936F9"/>
    <w:rsid w:val="00193B9B"/>
    <w:rsid w:val="00193C4A"/>
    <w:rsid w:val="00193FF1"/>
    <w:rsid w:val="0019476F"/>
    <w:rsid w:val="00194BD5"/>
    <w:rsid w:val="0019520B"/>
    <w:rsid w:val="001959C2"/>
    <w:rsid w:val="00195D53"/>
    <w:rsid w:val="0019737F"/>
    <w:rsid w:val="00197BD0"/>
    <w:rsid w:val="001A0685"/>
    <w:rsid w:val="001A0D0C"/>
    <w:rsid w:val="001A102F"/>
    <w:rsid w:val="001A1082"/>
    <w:rsid w:val="001A19FC"/>
    <w:rsid w:val="001A24C4"/>
    <w:rsid w:val="001A2B8A"/>
    <w:rsid w:val="001A3995"/>
    <w:rsid w:val="001A3B4A"/>
    <w:rsid w:val="001A3E23"/>
    <w:rsid w:val="001A410E"/>
    <w:rsid w:val="001A4CF3"/>
    <w:rsid w:val="001A51C3"/>
    <w:rsid w:val="001A535C"/>
    <w:rsid w:val="001A54F0"/>
    <w:rsid w:val="001A583D"/>
    <w:rsid w:val="001A5F83"/>
    <w:rsid w:val="001A63D5"/>
    <w:rsid w:val="001A6798"/>
    <w:rsid w:val="001B0003"/>
    <w:rsid w:val="001B04AF"/>
    <w:rsid w:val="001B0695"/>
    <w:rsid w:val="001B08FD"/>
    <w:rsid w:val="001B0C81"/>
    <w:rsid w:val="001B0EF3"/>
    <w:rsid w:val="001B14C7"/>
    <w:rsid w:val="001B18CC"/>
    <w:rsid w:val="001B1C44"/>
    <w:rsid w:val="001B1EDC"/>
    <w:rsid w:val="001B1FE4"/>
    <w:rsid w:val="001B2007"/>
    <w:rsid w:val="001B21F8"/>
    <w:rsid w:val="001B2C89"/>
    <w:rsid w:val="001B2E82"/>
    <w:rsid w:val="001B3965"/>
    <w:rsid w:val="001B4562"/>
    <w:rsid w:val="001B4703"/>
    <w:rsid w:val="001B4D48"/>
    <w:rsid w:val="001B5485"/>
    <w:rsid w:val="001B5E9D"/>
    <w:rsid w:val="001B5FA6"/>
    <w:rsid w:val="001B6223"/>
    <w:rsid w:val="001B65EF"/>
    <w:rsid w:val="001B6707"/>
    <w:rsid w:val="001B6E03"/>
    <w:rsid w:val="001B6F6E"/>
    <w:rsid w:val="001B7559"/>
    <w:rsid w:val="001B7742"/>
    <w:rsid w:val="001B7C21"/>
    <w:rsid w:val="001B7EF2"/>
    <w:rsid w:val="001C0726"/>
    <w:rsid w:val="001C08CE"/>
    <w:rsid w:val="001C1A1D"/>
    <w:rsid w:val="001C20E1"/>
    <w:rsid w:val="001C2788"/>
    <w:rsid w:val="001C2D46"/>
    <w:rsid w:val="001C2DB7"/>
    <w:rsid w:val="001C32D8"/>
    <w:rsid w:val="001C339E"/>
    <w:rsid w:val="001C361B"/>
    <w:rsid w:val="001C382C"/>
    <w:rsid w:val="001C4881"/>
    <w:rsid w:val="001C5103"/>
    <w:rsid w:val="001C5D91"/>
    <w:rsid w:val="001C5F75"/>
    <w:rsid w:val="001C633C"/>
    <w:rsid w:val="001C6FB0"/>
    <w:rsid w:val="001C7486"/>
    <w:rsid w:val="001C7680"/>
    <w:rsid w:val="001C7A21"/>
    <w:rsid w:val="001C7F0C"/>
    <w:rsid w:val="001D0F78"/>
    <w:rsid w:val="001D0F7F"/>
    <w:rsid w:val="001D0FFD"/>
    <w:rsid w:val="001D1278"/>
    <w:rsid w:val="001D12BA"/>
    <w:rsid w:val="001D25D5"/>
    <w:rsid w:val="001D2E50"/>
    <w:rsid w:val="001D37E6"/>
    <w:rsid w:val="001D392B"/>
    <w:rsid w:val="001D4BEA"/>
    <w:rsid w:val="001D5456"/>
    <w:rsid w:val="001D5CCA"/>
    <w:rsid w:val="001D5D08"/>
    <w:rsid w:val="001D5D79"/>
    <w:rsid w:val="001D5F5A"/>
    <w:rsid w:val="001D6285"/>
    <w:rsid w:val="001D658A"/>
    <w:rsid w:val="001D682B"/>
    <w:rsid w:val="001D73E8"/>
    <w:rsid w:val="001D770A"/>
    <w:rsid w:val="001D79C0"/>
    <w:rsid w:val="001D7C55"/>
    <w:rsid w:val="001DFC38"/>
    <w:rsid w:val="001E0295"/>
    <w:rsid w:val="001E1234"/>
    <w:rsid w:val="001E1899"/>
    <w:rsid w:val="001E1A71"/>
    <w:rsid w:val="001E1EEC"/>
    <w:rsid w:val="001E206B"/>
    <w:rsid w:val="001E267E"/>
    <w:rsid w:val="001E2715"/>
    <w:rsid w:val="001E2A2F"/>
    <w:rsid w:val="001E31EC"/>
    <w:rsid w:val="001E340F"/>
    <w:rsid w:val="001E3C25"/>
    <w:rsid w:val="001E3CED"/>
    <w:rsid w:val="001E41DA"/>
    <w:rsid w:val="001E4365"/>
    <w:rsid w:val="001E4885"/>
    <w:rsid w:val="001E4EAE"/>
    <w:rsid w:val="001E536F"/>
    <w:rsid w:val="001E5576"/>
    <w:rsid w:val="001E6072"/>
    <w:rsid w:val="001E634F"/>
    <w:rsid w:val="001E6F56"/>
    <w:rsid w:val="001E771D"/>
    <w:rsid w:val="001E7E67"/>
    <w:rsid w:val="001F089B"/>
    <w:rsid w:val="001F09EE"/>
    <w:rsid w:val="001F230E"/>
    <w:rsid w:val="001F2979"/>
    <w:rsid w:val="001F2EFA"/>
    <w:rsid w:val="001F32BD"/>
    <w:rsid w:val="001F360B"/>
    <w:rsid w:val="001F38D0"/>
    <w:rsid w:val="001F3CB8"/>
    <w:rsid w:val="001F402E"/>
    <w:rsid w:val="001F4068"/>
    <w:rsid w:val="001F4674"/>
    <w:rsid w:val="001F4A88"/>
    <w:rsid w:val="001F5384"/>
    <w:rsid w:val="001F5AD4"/>
    <w:rsid w:val="001F5D3A"/>
    <w:rsid w:val="001F5DDC"/>
    <w:rsid w:val="001F6153"/>
    <w:rsid w:val="001F639B"/>
    <w:rsid w:val="001F6CB1"/>
    <w:rsid w:val="001F7695"/>
    <w:rsid w:val="00200220"/>
    <w:rsid w:val="0020061C"/>
    <w:rsid w:val="002007DC"/>
    <w:rsid w:val="002011C0"/>
    <w:rsid w:val="00201224"/>
    <w:rsid w:val="0020164A"/>
    <w:rsid w:val="0020175C"/>
    <w:rsid w:val="00203120"/>
    <w:rsid w:val="0020365B"/>
    <w:rsid w:val="002043B4"/>
    <w:rsid w:val="00205509"/>
    <w:rsid w:val="00205538"/>
    <w:rsid w:val="00205ACE"/>
    <w:rsid w:val="002067CC"/>
    <w:rsid w:val="00206E80"/>
    <w:rsid w:val="002075D0"/>
    <w:rsid w:val="00207F06"/>
    <w:rsid w:val="002100B7"/>
    <w:rsid w:val="002102B1"/>
    <w:rsid w:val="002104FD"/>
    <w:rsid w:val="002108C5"/>
    <w:rsid w:val="00210AFB"/>
    <w:rsid w:val="00210CC3"/>
    <w:rsid w:val="002110D3"/>
    <w:rsid w:val="002111C0"/>
    <w:rsid w:val="00211226"/>
    <w:rsid w:val="002113CC"/>
    <w:rsid w:val="002121BF"/>
    <w:rsid w:val="00212318"/>
    <w:rsid w:val="00212B1F"/>
    <w:rsid w:val="00212D08"/>
    <w:rsid w:val="00212D44"/>
    <w:rsid w:val="00213296"/>
    <w:rsid w:val="00213754"/>
    <w:rsid w:val="00213A68"/>
    <w:rsid w:val="00213B87"/>
    <w:rsid w:val="002142BF"/>
    <w:rsid w:val="00216668"/>
    <w:rsid w:val="0021672E"/>
    <w:rsid w:val="002168B7"/>
    <w:rsid w:val="00216E5E"/>
    <w:rsid w:val="00216F92"/>
    <w:rsid w:val="00217251"/>
    <w:rsid w:val="00217773"/>
    <w:rsid w:val="002179BF"/>
    <w:rsid w:val="00217C9B"/>
    <w:rsid w:val="00220306"/>
    <w:rsid w:val="00220597"/>
    <w:rsid w:val="0022077C"/>
    <w:rsid w:val="0022106A"/>
    <w:rsid w:val="002210AC"/>
    <w:rsid w:val="002210DC"/>
    <w:rsid w:val="00221470"/>
    <w:rsid w:val="00221BEB"/>
    <w:rsid w:val="0022211D"/>
    <w:rsid w:val="00222563"/>
    <w:rsid w:val="002229A6"/>
    <w:rsid w:val="00222BBF"/>
    <w:rsid w:val="00222F9F"/>
    <w:rsid w:val="00223520"/>
    <w:rsid w:val="00224059"/>
    <w:rsid w:val="00226457"/>
    <w:rsid w:val="00227996"/>
    <w:rsid w:val="00227FF8"/>
    <w:rsid w:val="0023039E"/>
    <w:rsid w:val="002303A9"/>
    <w:rsid w:val="002308AB"/>
    <w:rsid w:val="002311F0"/>
    <w:rsid w:val="0023135D"/>
    <w:rsid w:val="0023166C"/>
    <w:rsid w:val="00232421"/>
    <w:rsid w:val="00232753"/>
    <w:rsid w:val="00232A55"/>
    <w:rsid w:val="00233A9C"/>
    <w:rsid w:val="00233BD5"/>
    <w:rsid w:val="002343FE"/>
    <w:rsid w:val="002348D7"/>
    <w:rsid w:val="002350C0"/>
    <w:rsid w:val="00235119"/>
    <w:rsid w:val="00235426"/>
    <w:rsid w:val="00235B8F"/>
    <w:rsid w:val="00236030"/>
    <w:rsid w:val="0023642C"/>
    <w:rsid w:val="002367E9"/>
    <w:rsid w:val="00236A2B"/>
    <w:rsid w:val="00236C9E"/>
    <w:rsid w:val="00236D38"/>
    <w:rsid w:val="00236DDE"/>
    <w:rsid w:val="00236FDA"/>
    <w:rsid w:val="002370A3"/>
    <w:rsid w:val="0023710E"/>
    <w:rsid w:val="0023728E"/>
    <w:rsid w:val="00237431"/>
    <w:rsid w:val="00237978"/>
    <w:rsid w:val="00237D2D"/>
    <w:rsid w:val="00240358"/>
    <w:rsid w:val="002403A6"/>
    <w:rsid w:val="002408CF"/>
    <w:rsid w:val="00240CE4"/>
    <w:rsid w:val="00241112"/>
    <w:rsid w:val="002414DE"/>
    <w:rsid w:val="002419A6"/>
    <w:rsid w:val="00241D83"/>
    <w:rsid w:val="00242099"/>
    <w:rsid w:val="002420A2"/>
    <w:rsid w:val="00242365"/>
    <w:rsid w:val="00242A94"/>
    <w:rsid w:val="00242B24"/>
    <w:rsid w:val="00242FDD"/>
    <w:rsid w:val="002431B1"/>
    <w:rsid w:val="002434CE"/>
    <w:rsid w:val="00243567"/>
    <w:rsid w:val="002436F6"/>
    <w:rsid w:val="00243CDF"/>
    <w:rsid w:val="00243D51"/>
    <w:rsid w:val="00244708"/>
    <w:rsid w:val="00244E46"/>
    <w:rsid w:val="00245229"/>
    <w:rsid w:val="00245769"/>
    <w:rsid w:val="00245C99"/>
    <w:rsid w:val="00245F00"/>
    <w:rsid w:val="0024620D"/>
    <w:rsid w:val="002463F4"/>
    <w:rsid w:val="00246478"/>
    <w:rsid w:val="00246E1D"/>
    <w:rsid w:val="00246F9B"/>
    <w:rsid w:val="00247127"/>
    <w:rsid w:val="00247653"/>
    <w:rsid w:val="00247BD5"/>
    <w:rsid w:val="002503D8"/>
    <w:rsid w:val="0025089F"/>
    <w:rsid w:val="00250D31"/>
    <w:rsid w:val="002518A1"/>
    <w:rsid w:val="00252B96"/>
    <w:rsid w:val="002530AE"/>
    <w:rsid w:val="00253B6B"/>
    <w:rsid w:val="00253DBB"/>
    <w:rsid w:val="0025414E"/>
    <w:rsid w:val="002546ED"/>
    <w:rsid w:val="00254C95"/>
    <w:rsid w:val="00255157"/>
    <w:rsid w:val="002556F3"/>
    <w:rsid w:val="00255D1E"/>
    <w:rsid w:val="00255EAC"/>
    <w:rsid w:val="00256585"/>
    <w:rsid w:val="00257622"/>
    <w:rsid w:val="00260AB3"/>
    <w:rsid w:val="00260CD4"/>
    <w:rsid w:val="00260D4E"/>
    <w:rsid w:val="00261AF5"/>
    <w:rsid w:val="002621D1"/>
    <w:rsid w:val="00262438"/>
    <w:rsid w:val="00262D53"/>
    <w:rsid w:val="002634C5"/>
    <w:rsid w:val="002636A6"/>
    <w:rsid w:val="0026423A"/>
    <w:rsid w:val="0026435C"/>
    <w:rsid w:val="00264382"/>
    <w:rsid w:val="00264456"/>
    <w:rsid w:val="0026529E"/>
    <w:rsid w:val="00265B55"/>
    <w:rsid w:val="00265B6B"/>
    <w:rsid w:val="002669B3"/>
    <w:rsid w:val="00266ECA"/>
    <w:rsid w:val="00266FEC"/>
    <w:rsid w:val="002670C4"/>
    <w:rsid w:val="00267175"/>
    <w:rsid w:val="00267812"/>
    <w:rsid w:val="00267B92"/>
    <w:rsid w:val="00267FA2"/>
    <w:rsid w:val="0027009A"/>
    <w:rsid w:val="00270EFE"/>
    <w:rsid w:val="00271359"/>
    <w:rsid w:val="002718B4"/>
    <w:rsid w:val="00271B8D"/>
    <w:rsid w:val="002724E2"/>
    <w:rsid w:val="00272730"/>
    <w:rsid w:val="00272955"/>
    <w:rsid w:val="0027296A"/>
    <w:rsid w:val="00272AC5"/>
    <w:rsid w:val="00272E0F"/>
    <w:rsid w:val="00272F67"/>
    <w:rsid w:val="00273CD4"/>
    <w:rsid w:val="00273EB1"/>
    <w:rsid w:val="002742CA"/>
    <w:rsid w:val="002744B9"/>
    <w:rsid w:val="00274637"/>
    <w:rsid w:val="00274658"/>
    <w:rsid w:val="002747FC"/>
    <w:rsid w:val="00274A84"/>
    <w:rsid w:val="00274ACF"/>
    <w:rsid w:val="00274B14"/>
    <w:rsid w:val="00274B3A"/>
    <w:rsid w:val="00274E51"/>
    <w:rsid w:val="002753FC"/>
    <w:rsid w:val="00275B98"/>
    <w:rsid w:val="00275C99"/>
    <w:rsid w:val="002762AF"/>
    <w:rsid w:val="0027647A"/>
    <w:rsid w:val="002769B4"/>
    <w:rsid w:val="00276B09"/>
    <w:rsid w:val="00276BE0"/>
    <w:rsid w:val="002775A5"/>
    <w:rsid w:val="00277AC9"/>
    <w:rsid w:val="00277F40"/>
    <w:rsid w:val="002802D6"/>
    <w:rsid w:val="00280DBD"/>
    <w:rsid w:val="00280FD8"/>
    <w:rsid w:val="002813B4"/>
    <w:rsid w:val="0028220C"/>
    <w:rsid w:val="00282F27"/>
    <w:rsid w:val="0028312F"/>
    <w:rsid w:val="002831C5"/>
    <w:rsid w:val="00283239"/>
    <w:rsid w:val="00283280"/>
    <w:rsid w:val="002835B5"/>
    <w:rsid w:val="00283CB2"/>
    <w:rsid w:val="002844A4"/>
    <w:rsid w:val="00284569"/>
    <w:rsid w:val="00284A5E"/>
    <w:rsid w:val="00284DE0"/>
    <w:rsid w:val="0028509A"/>
    <w:rsid w:val="002855D0"/>
    <w:rsid w:val="002860FB"/>
    <w:rsid w:val="00286988"/>
    <w:rsid w:val="00287495"/>
    <w:rsid w:val="00287593"/>
    <w:rsid w:val="0028793C"/>
    <w:rsid w:val="00287B48"/>
    <w:rsid w:val="00287B79"/>
    <w:rsid w:val="00287BA7"/>
    <w:rsid w:val="00287C5F"/>
    <w:rsid w:val="002908E3"/>
    <w:rsid w:val="00290AE9"/>
    <w:rsid w:val="002910C1"/>
    <w:rsid w:val="00291C31"/>
    <w:rsid w:val="002923D9"/>
    <w:rsid w:val="00292ACC"/>
    <w:rsid w:val="00292FAC"/>
    <w:rsid w:val="00293055"/>
    <w:rsid w:val="00293568"/>
    <w:rsid w:val="00293898"/>
    <w:rsid w:val="0029419C"/>
    <w:rsid w:val="0029537B"/>
    <w:rsid w:val="00296A24"/>
    <w:rsid w:val="0029742F"/>
    <w:rsid w:val="00297A34"/>
    <w:rsid w:val="00297CF9"/>
    <w:rsid w:val="002A0452"/>
    <w:rsid w:val="002A0A8C"/>
    <w:rsid w:val="002A0B18"/>
    <w:rsid w:val="002A0F28"/>
    <w:rsid w:val="002A1B92"/>
    <w:rsid w:val="002A2A2B"/>
    <w:rsid w:val="002A2D71"/>
    <w:rsid w:val="002A3157"/>
    <w:rsid w:val="002A3358"/>
    <w:rsid w:val="002A38F1"/>
    <w:rsid w:val="002A39C7"/>
    <w:rsid w:val="002A3BA1"/>
    <w:rsid w:val="002A3CB3"/>
    <w:rsid w:val="002A47A8"/>
    <w:rsid w:val="002A5009"/>
    <w:rsid w:val="002A5313"/>
    <w:rsid w:val="002A59EB"/>
    <w:rsid w:val="002A67B2"/>
    <w:rsid w:val="002A70E6"/>
    <w:rsid w:val="002A7190"/>
    <w:rsid w:val="002A77CD"/>
    <w:rsid w:val="002A7F4C"/>
    <w:rsid w:val="002B0A58"/>
    <w:rsid w:val="002B1859"/>
    <w:rsid w:val="002B1D7B"/>
    <w:rsid w:val="002B1E2C"/>
    <w:rsid w:val="002B210E"/>
    <w:rsid w:val="002B21C7"/>
    <w:rsid w:val="002B25F6"/>
    <w:rsid w:val="002B2EDF"/>
    <w:rsid w:val="002B35BE"/>
    <w:rsid w:val="002B35E4"/>
    <w:rsid w:val="002B3F7B"/>
    <w:rsid w:val="002B5065"/>
    <w:rsid w:val="002B5696"/>
    <w:rsid w:val="002B6A8D"/>
    <w:rsid w:val="002B7168"/>
    <w:rsid w:val="002B7217"/>
    <w:rsid w:val="002B723F"/>
    <w:rsid w:val="002B7423"/>
    <w:rsid w:val="002B7B58"/>
    <w:rsid w:val="002C004D"/>
    <w:rsid w:val="002C120D"/>
    <w:rsid w:val="002C1698"/>
    <w:rsid w:val="002C16EA"/>
    <w:rsid w:val="002C1D14"/>
    <w:rsid w:val="002C20FE"/>
    <w:rsid w:val="002C295E"/>
    <w:rsid w:val="002C2AEC"/>
    <w:rsid w:val="002C2D9A"/>
    <w:rsid w:val="002C3039"/>
    <w:rsid w:val="002C341D"/>
    <w:rsid w:val="002C399E"/>
    <w:rsid w:val="002C3FBE"/>
    <w:rsid w:val="002C4031"/>
    <w:rsid w:val="002C40E3"/>
    <w:rsid w:val="002C42D3"/>
    <w:rsid w:val="002C503D"/>
    <w:rsid w:val="002C565C"/>
    <w:rsid w:val="002C577F"/>
    <w:rsid w:val="002C57D6"/>
    <w:rsid w:val="002C5F84"/>
    <w:rsid w:val="002C63FF"/>
    <w:rsid w:val="002C6CB4"/>
    <w:rsid w:val="002C7900"/>
    <w:rsid w:val="002D0330"/>
    <w:rsid w:val="002D1514"/>
    <w:rsid w:val="002D19A6"/>
    <w:rsid w:val="002D2287"/>
    <w:rsid w:val="002D229D"/>
    <w:rsid w:val="002D2A48"/>
    <w:rsid w:val="002D2ED0"/>
    <w:rsid w:val="002D30C7"/>
    <w:rsid w:val="002D31E9"/>
    <w:rsid w:val="002D3258"/>
    <w:rsid w:val="002D36CD"/>
    <w:rsid w:val="002D3999"/>
    <w:rsid w:val="002D3C7F"/>
    <w:rsid w:val="002D49AD"/>
    <w:rsid w:val="002D52CF"/>
    <w:rsid w:val="002D5D78"/>
    <w:rsid w:val="002D6BAB"/>
    <w:rsid w:val="002D6D12"/>
    <w:rsid w:val="002D70FA"/>
    <w:rsid w:val="002D7206"/>
    <w:rsid w:val="002E05F8"/>
    <w:rsid w:val="002E066E"/>
    <w:rsid w:val="002E0E82"/>
    <w:rsid w:val="002E11F3"/>
    <w:rsid w:val="002E1273"/>
    <w:rsid w:val="002E1612"/>
    <w:rsid w:val="002E1A75"/>
    <w:rsid w:val="002E1D45"/>
    <w:rsid w:val="002E1D5C"/>
    <w:rsid w:val="002E20ED"/>
    <w:rsid w:val="002E2404"/>
    <w:rsid w:val="002E2778"/>
    <w:rsid w:val="002E2FE9"/>
    <w:rsid w:val="002E33AF"/>
    <w:rsid w:val="002E39D8"/>
    <w:rsid w:val="002E3A91"/>
    <w:rsid w:val="002E4452"/>
    <w:rsid w:val="002E4B8D"/>
    <w:rsid w:val="002E5820"/>
    <w:rsid w:val="002E5912"/>
    <w:rsid w:val="002E5F47"/>
    <w:rsid w:val="002E672A"/>
    <w:rsid w:val="002E6C72"/>
    <w:rsid w:val="002E7A46"/>
    <w:rsid w:val="002E7ADD"/>
    <w:rsid w:val="002E7C67"/>
    <w:rsid w:val="002E7D75"/>
    <w:rsid w:val="002E7DB7"/>
    <w:rsid w:val="002F01E8"/>
    <w:rsid w:val="002F094F"/>
    <w:rsid w:val="002F0B1D"/>
    <w:rsid w:val="002F0D1B"/>
    <w:rsid w:val="002F11B3"/>
    <w:rsid w:val="002F1341"/>
    <w:rsid w:val="002F13E3"/>
    <w:rsid w:val="002F1487"/>
    <w:rsid w:val="002F1598"/>
    <w:rsid w:val="002F1923"/>
    <w:rsid w:val="002F1C40"/>
    <w:rsid w:val="002F2106"/>
    <w:rsid w:val="002F2378"/>
    <w:rsid w:val="002F2668"/>
    <w:rsid w:val="002F2736"/>
    <w:rsid w:val="002F291E"/>
    <w:rsid w:val="002F29B8"/>
    <w:rsid w:val="002F2D49"/>
    <w:rsid w:val="002F3364"/>
    <w:rsid w:val="002F41AB"/>
    <w:rsid w:val="002F456F"/>
    <w:rsid w:val="002F4924"/>
    <w:rsid w:val="002F4962"/>
    <w:rsid w:val="002F4B52"/>
    <w:rsid w:val="002F4B79"/>
    <w:rsid w:val="002F4BDA"/>
    <w:rsid w:val="002F517B"/>
    <w:rsid w:val="002F5232"/>
    <w:rsid w:val="002F585A"/>
    <w:rsid w:val="002F5A70"/>
    <w:rsid w:val="002F5DC8"/>
    <w:rsid w:val="002F605C"/>
    <w:rsid w:val="002F664F"/>
    <w:rsid w:val="002F66A2"/>
    <w:rsid w:val="00300056"/>
    <w:rsid w:val="003009C3"/>
    <w:rsid w:val="00300BC0"/>
    <w:rsid w:val="00300F47"/>
    <w:rsid w:val="0030125B"/>
    <w:rsid w:val="003012F0"/>
    <w:rsid w:val="00301A74"/>
    <w:rsid w:val="00302A14"/>
    <w:rsid w:val="00302F8B"/>
    <w:rsid w:val="003035CC"/>
    <w:rsid w:val="0030371F"/>
    <w:rsid w:val="003044E0"/>
    <w:rsid w:val="003047CA"/>
    <w:rsid w:val="00304907"/>
    <w:rsid w:val="00304E58"/>
    <w:rsid w:val="00305036"/>
    <w:rsid w:val="0030506A"/>
    <w:rsid w:val="003059E4"/>
    <w:rsid w:val="00305DAA"/>
    <w:rsid w:val="00305EEC"/>
    <w:rsid w:val="003065DC"/>
    <w:rsid w:val="003065FF"/>
    <w:rsid w:val="003066FF"/>
    <w:rsid w:val="003077BE"/>
    <w:rsid w:val="00307944"/>
    <w:rsid w:val="00307EE4"/>
    <w:rsid w:val="003100F0"/>
    <w:rsid w:val="00311157"/>
    <w:rsid w:val="00311428"/>
    <w:rsid w:val="003116F7"/>
    <w:rsid w:val="00311CA5"/>
    <w:rsid w:val="003130CF"/>
    <w:rsid w:val="00313639"/>
    <w:rsid w:val="0031392E"/>
    <w:rsid w:val="00313A61"/>
    <w:rsid w:val="00313B51"/>
    <w:rsid w:val="00314467"/>
    <w:rsid w:val="003151B8"/>
    <w:rsid w:val="00315617"/>
    <w:rsid w:val="00315733"/>
    <w:rsid w:val="00315AFD"/>
    <w:rsid w:val="003166FD"/>
    <w:rsid w:val="00316731"/>
    <w:rsid w:val="00316A5C"/>
    <w:rsid w:val="00316A8D"/>
    <w:rsid w:val="00316F9E"/>
    <w:rsid w:val="00317013"/>
    <w:rsid w:val="00317498"/>
    <w:rsid w:val="00317A7F"/>
    <w:rsid w:val="00317BE5"/>
    <w:rsid w:val="00317BFD"/>
    <w:rsid w:val="003201C5"/>
    <w:rsid w:val="00320240"/>
    <w:rsid w:val="00320861"/>
    <w:rsid w:val="00320FA7"/>
    <w:rsid w:val="00321536"/>
    <w:rsid w:val="00321CCD"/>
    <w:rsid w:val="0032210A"/>
    <w:rsid w:val="00322149"/>
    <w:rsid w:val="0032270C"/>
    <w:rsid w:val="00322C96"/>
    <w:rsid w:val="00322E15"/>
    <w:rsid w:val="003230DB"/>
    <w:rsid w:val="00323475"/>
    <w:rsid w:val="00323DB8"/>
    <w:rsid w:val="00324046"/>
    <w:rsid w:val="00324AFF"/>
    <w:rsid w:val="003252A0"/>
    <w:rsid w:val="003259B1"/>
    <w:rsid w:val="003259BC"/>
    <w:rsid w:val="003263F2"/>
    <w:rsid w:val="003265FC"/>
    <w:rsid w:val="00326D82"/>
    <w:rsid w:val="00326F53"/>
    <w:rsid w:val="00327C53"/>
    <w:rsid w:val="00327D8B"/>
    <w:rsid w:val="00330204"/>
    <w:rsid w:val="003304D5"/>
    <w:rsid w:val="00330791"/>
    <w:rsid w:val="00331B21"/>
    <w:rsid w:val="00331C59"/>
    <w:rsid w:val="00331D89"/>
    <w:rsid w:val="00331F14"/>
    <w:rsid w:val="00331F4D"/>
    <w:rsid w:val="00332535"/>
    <w:rsid w:val="003326A4"/>
    <w:rsid w:val="00332AFB"/>
    <w:rsid w:val="00332BD8"/>
    <w:rsid w:val="003337F6"/>
    <w:rsid w:val="00333B66"/>
    <w:rsid w:val="00333DB5"/>
    <w:rsid w:val="003344B7"/>
    <w:rsid w:val="003347DF"/>
    <w:rsid w:val="00334BA3"/>
    <w:rsid w:val="00334D08"/>
    <w:rsid w:val="00335776"/>
    <w:rsid w:val="00336106"/>
    <w:rsid w:val="00336687"/>
    <w:rsid w:val="0033681B"/>
    <w:rsid w:val="003369A1"/>
    <w:rsid w:val="00336D55"/>
    <w:rsid w:val="00337BDD"/>
    <w:rsid w:val="00337C44"/>
    <w:rsid w:val="0034012D"/>
    <w:rsid w:val="0034049E"/>
    <w:rsid w:val="00340BAD"/>
    <w:rsid w:val="00340DAC"/>
    <w:rsid w:val="0034104A"/>
    <w:rsid w:val="0034138C"/>
    <w:rsid w:val="00342560"/>
    <w:rsid w:val="00343AFD"/>
    <w:rsid w:val="003443D5"/>
    <w:rsid w:val="0034472E"/>
    <w:rsid w:val="003453B5"/>
    <w:rsid w:val="003453BF"/>
    <w:rsid w:val="003456CD"/>
    <w:rsid w:val="003457AB"/>
    <w:rsid w:val="00345B23"/>
    <w:rsid w:val="00345CD4"/>
    <w:rsid w:val="00346918"/>
    <w:rsid w:val="00346D08"/>
    <w:rsid w:val="00350A25"/>
    <w:rsid w:val="00350C09"/>
    <w:rsid w:val="00350C24"/>
    <w:rsid w:val="00350C75"/>
    <w:rsid w:val="00350CED"/>
    <w:rsid w:val="00351473"/>
    <w:rsid w:val="00351547"/>
    <w:rsid w:val="00351548"/>
    <w:rsid w:val="00351C03"/>
    <w:rsid w:val="00352762"/>
    <w:rsid w:val="003527BD"/>
    <w:rsid w:val="003527E8"/>
    <w:rsid w:val="00353218"/>
    <w:rsid w:val="00354169"/>
    <w:rsid w:val="00354398"/>
    <w:rsid w:val="00354781"/>
    <w:rsid w:val="00354C0E"/>
    <w:rsid w:val="00354E0E"/>
    <w:rsid w:val="003553BF"/>
    <w:rsid w:val="00355CC7"/>
    <w:rsid w:val="00355D6F"/>
    <w:rsid w:val="00355DB7"/>
    <w:rsid w:val="0035604B"/>
    <w:rsid w:val="00356072"/>
    <w:rsid w:val="00357253"/>
    <w:rsid w:val="003572EC"/>
    <w:rsid w:val="00357336"/>
    <w:rsid w:val="0035757E"/>
    <w:rsid w:val="00357590"/>
    <w:rsid w:val="00357623"/>
    <w:rsid w:val="00357858"/>
    <w:rsid w:val="00357A79"/>
    <w:rsid w:val="00357E10"/>
    <w:rsid w:val="0036158F"/>
    <w:rsid w:val="003619BB"/>
    <w:rsid w:val="00361DCC"/>
    <w:rsid w:val="00361E4F"/>
    <w:rsid w:val="003629D6"/>
    <w:rsid w:val="00362BCB"/>
    <w:rsid w:val="00362E29"/>
    <w:rsid w:val="003636E7"/>
    <w:rsid w:val="00363920"/>
    <w:rsid w:val="00363B45"/>
    <w:rsid w:val="00363E40"/>
    <w:rsid w:val="00364445"/>
    <w:rsid w:val="003647A0"/>
    <w:rsid w:val="00364865"/>
    <w:rsid w:val="00364A8B"/>
    <w:rsid w:val="00365343"/>
    <w:rsid w:val="00366516"/>
    <w:rsid w:val="003665C2"/>
    <w:rsid w:val="003668B8"/>
    <w:rsid w:val="00366E10"/>
    <w:rsid w:val="00366EE8"/>
    <w:rsid w:val="0036794B"/>
    <w:rsid w:val="003679DA"/>
    <w:rsid w:val="003706CF"/>
    <w:rsid w:val="00370D98"/>
    <w:rsid w:val="003712DC"/>
    <w:rsid w:val="003715A5"/>
    <w:rsid w:val="003727FE"/>
    <w:rsid w:val="00372A66"/>
    <w:rsid w:val="00372A7F"/>
    <w:rsid w:val="00372DB4"/>
    <w:rsid w:val="00373179"/>
    <w:rsid w:val="003745F5"/>
    <w:rsid w:val="00375707"/>
    <w:rsid w:val="00375911"/>
    <w:rsid w:val="00375BDF"/>
    <w:rsid w:val="00376314"/>
    <w:rsid w:val="0037655F"/>
    <w:rsid w:val="003769F3"/>
    <w:rsid w:val="00376B21"/>
    <w:rsid w:val="003770AB"/>
    <w:rsid w:val="003776A6"/>
    <w:rsid w:val="00377E97"/>
    <w:rsid w:val="00380547"/>
    <w:rsid w:val="00380908"/>
    <w:rsid w:val="00380A1B"/>
    <w:rsid w:val="00380C1E"/>
    <w:rsid w:val="00380FA8"/>
    <w:rsid w:val="003810E2"/>
    <w:rsid w:val="00381DA0"/>
    <w:rsid w:val="003821BF"/>
    <w:rsid w:val="0038262B"/>
    <w:rsid w:val="003833FC"/>
    <w:rsid w:val="00383C65"/>
    <w:rsid w:val="003846F4"/>
    <w:rsid w:val="003849F5"/>
    <w:rsid w:val="00384E61"/>
    <w:rsid w:val="00385300"/>
    <w:rsid w:val="003857E2"/>
    <w:rsid w:val="00385EEA"/>
    <w:rsid w:val="00386308"/>
    <w:rsid w:val="00386513"/>
    <w:rsid w:val="00386872"/>
    <w:rsid w:val="00386E10"/>
    <w:rsid w:val="003878CA"/>
    <w:rsid w:val="00387C5E"/>
    <w:rsid w:val="00390AE1"/>
    <w:rsid w:val="00391306"/>
    <w:rsid w:val="0039179A"/>
    <w:rsid w:val="00391C80"/>
    <w:rsid w:val="00391E8C"/>
    <w:rsid w:val="00391EF5"/>
    <w:rsid w:val="003921ED"/>
    <w:rsid w:val="0039288C"/>
    <w:rsid w:val="003928C6"/>
    <w:rsid w:val="00392919"/>
    <w:rsid w:val="00392928"/>
    <w:rsid w:val="00392D8D"/>
    <w:rsid w:val="0039371C"/>
    <w:rsid w:val="00393820"/>
    <w:rsid w:val="00393A20"/>
    <w:rsid w:val="00393A2C"/>
    <w:rsid w:val="003940DA"/>
    <w:rsid w:val="00394384"/>
    <w:rsid w:val="0039491F"/>
    <w:rsid w:val="00394B40"/>
    <w:rsid w:val="0039543F"/>
    <w:rsid w:val="003955B7"/>
    <w:rsid w:val="00395D3B"/>
    <w:rsid w:val="0039632C"/>
    <w:rsid w:val="003963F4"/>
    <w:rsid w:val="003964F7"/>
    <w:rsid w:val="0039775D"/>
    <w:rsid w:val="00397E6E"/>
    <w:rsid w:val="00397FB3"/>
    <w:rsid w:val="003A0676"/>
    <w:rsid w:val="003A09C8"/>
    <w:rsid w:val="003A0A44"/>
    <w:rsid w:val="003A0E92"/>
    <w:rsid w:val="003A1D67"/>
    <w:rsid w:val="003A1FAB"/>
    <w:rsid w:val="003A2B74"/>
    <w:rsid w:val="003A32DA"/>
    <w:rsid w:val="003A41D4"/>
    <w:rsid w:val="003A4906"/>
    <w:rsid w:val="003A491A"/>
    <w:rsid w:val="003A4B56"/>
    <w:rsid w:val="003A7763"/>
    <w:rsid w:val="003A77A6"/>
    <w:rsid w:val="003B0281"/>
    <w:rsid w:val="003B02D2"/>
    <w:rsid w:val="003B06EB"/>
    <w:rsid w:val="003B0A12"/>
    <w:rsid w:val="003B0F01"/>
    <w:rsid w:val="003B0FBC"/>
    <w:rsid w:val="003B17EE"/>
    <w:rsid w:val="003B18B0"/>
    <w:rsid w:val="003B1A3A"/>
    <w:rsid w:val="003B1AF0"/>
    <w:rsid w:val="003B1E9D"/>
    <w:rsid w:val="003B1EBF"/>
    <w:rsid w:val="003B1F8A"/>
    <w:rsid w:val="003B21A7"/>
    <w:rsid w:val="003B288B"/>
    <w:rsid w:val="003B289B"/>
    <w:rsid w:val="003B289C"/>
    <w:rsid w:val="003B2E77"/>
    <w:rsid w:val="003B3009"/>
    <w:rsid w:val="003B32FC"/>
    <w:rsid w:val="003B35F0"/>
    <w:rsid w:val="003B3C66"/>
    <w:rsid w:val="003B4CDD"/>
    <w:rsid w:val="003B52AE"/>
    <w:rsid w:val="003B53D2"/>
    <w:rsid w:val="003B58B0"/>
    <w:rsid w:val="003B59E5"/>
    <w:rsid w:val="003B5D5C"/>
    <w:rsid w:val="003B6099"/>
    <w:rsid w:val="003B6774"/>
    <w:rsid w:val="003B705F"/>
    <w:rsid w:val="003B7564"/>
    <w:rsid w:val="003B7E05"/>
    <w:rsid w:val="003B7E41"/>
    <w:rsid w:val="003B7E7E"/>
    <w:rsid w:val="003C0A03"/>
    <w:rsid w:val="003C13A6"/>
    <w:rsid w:val="003C1514"/>
    <w:rsid w:val="003C374E"/>
    <w:rsid w:val="003C410B"/>
    <w:rsid w:val="003C41C5"/>
    <w:rsid w:val="003C43DF"/>
    <w:rsid w:val="003C445E"/>
    <w:rsid w:val="003C4813"/>
    <w:rsid w:val="003C4E35"/>
    <w:rsid w:val="003C5D50"/>
    <w:rsid w:val="003C6842"/>
    <w:rsid w:val="003C740C"/>
    <w:rsid w:val="003C74DD"/>
    <w:rsid w:val="003C75A0"/>
    <w:rsid w:val="003C768C"/>
    <w:rsid w:val="003D045D"/>
    <w:rsid w:val="003D0591"/>
    <w:rsid w:val="003D14B3"/>
    <w:rsid w:val="003D1755"/>
    <w:rsid w:val="003D310C"/>
    <w:rsid w:val="003D322C"/>
    <w:rsid w:val="003D34C1"/>
    <w:rsid w:val="003D34CB"/>
    <w:rsid w:val="003D416A"/>
    <w:rsid w:val="003D4642"/>
    <w:rsid w:val="003D5ED5"/>
    <w:rsid w:val="003D63DD"/>
    <w:rsid w:val="003D6882"/>
    <w:rsid w:val="003D6CA2"/>
    <w:rsid w:val="003D72F2"/>
    <w:rsid w:val="003D7572"/>
    <w:rsid w:val="003D79BF"/>
    <w:rsid w:val="003E0444"/>
    <w:rsid w:val="003E08A6"/>
    <w:rsid w:val="003E09F4"/>
    <w:rsid w:val="003E0CDA"/>
    <w:rsid w:val="003E11FB"/>
    <w:rsid w:val="003E1475"/>
    <w:rsid w:val="003E168E"/>
    <w:rsid w:val="003E1786"/>
    <w:rsid w:val="003E1D26"/>
    <w:rsid w:val="003E1DCE"/>
    <w:rsid w:val="003E26D1"/>
    <w:rsid w:val="003E2C3E"/>
    <w:rsid w:val="003E34DB"/>
    <w:rsid w:val="003E3A0F"/>
    <w:rsid w:val="003E3C80"/>
    <w:rsid w:val="003E4A0A"/>
    <w:rsid w:val="003E528E"/>
    <w:rsid w:val="003E57F5"/>
    <w:rsid w:val="003E59CB"/>
    <w:rsid w:val="003E5ABE"/>
    <w:rsid w:val="003E5D0E"/>
    <w:rsid w:val="003E626B"/>
    <w:rsid w:val="003E6372"/>
    <w:rsid w:val="003E6588"/>
    <w:rsid w:val="003E6B87"/>
    <w:rsid w:val="003E738C"/>
    <w:rsid w:val="003E7991"/>
    <w:rsid w:val="003E7C18"/>
    <w:rsid w:val="003E7E61"/>
    <w:rsid w:val="003EA240"/>
    <w:rsid w:val="003F05CF"/>
    <w:rsid w:val="003F0740"/>
    <w:rsid w:val="003F0CB5"/>
    <w:rsid w:val="003F1172"/>
    <w:rsid w:val="003F179F"/>
    <w:rsid w:val="003F1E4D"/>
    <w:rsid w:val="003F1EB9"/>
    <w:rsid w:val="003F1F53"/>
    <w:rsid w:val="003F1FB2"/>
    <w:rsid w:val="003F1FD2"/>
    <w:rsid w:val="003F26B9"/>
    <w:rsid w:val="003F29E1"/>
    <w:rsid w:val="003F2A87"/>
    <w:rsid w:val="003F307B"/>
    <w:rsid w:val="003F378A"/>
    <w:rsid w:val="003F3A31"/>
    <w:rsid w:val="003F3AD2"/>
    <w:rsid w:val="003F4073"/>
    <w:rsid w:val="003F4797"/>
    <w:rsid w:val="003F4B99"/>
    <w:rsid w:val="003F4EEE"/>
    <w:rsid w:val="003F50D2"/>
    <w:rsid w:val="003F52AA"/>
    <w:rsid w:val="003F5410"/>
    <w:rsid w:val="003F5B99"/>
    <w:rsid w:val="003F6087"/>
    <w:rsid w:val="003F6652"/>
    <w:rsid w:val="003F66AE"/>
    <w:rsid w:val="003F67FB"/>
    <w:rsid w:val="003F6915"/>
    <w:rsid w:val="003F6CB8"/>
    <w:rsid w:val="003F6DD5"/>
    <w:rsid w:val="0040042C"/>
    <w:rsid w:val="00400446"/>
    <w:rsid w:val="004004B1"/>
    <w:rsid w:val="00400787"/>
    <w:rsid w:val="00400848"/>
    <w:rsid w:val="00400A29"/>
    <w:rsid w:val="00401229"/>
    <w:rsid w:val="00401CE9"/>
    <w:rsid w:val="00401EE4"/>
    <w:rsid w:val="0040259B"/>
    <w:rsid w:val="004026B6"/>
    <w:rsid w:val="00402A89"/>
    <w:rsid w:val="0040323C"/>
    <w:rsid w:val="004034EE"/>
    <w:rsid w:val="00403C04"/>
    <w:rsid w:val="00404526"/>
    <w:rsid w:val="0040483C"/>
    <w:rsid w:val="00404A5A"/>
    <w:rsid w:val="004053F4"/>
    <w:rsid w:val="00406071"/>
    <w:rsid w:val="0040637C"/>
    <w:rsid w:val="004065E0"/>
    <w:rsid w:val="00407F67"/>
    <w:rsid w:val="0041051D"/>
    <w:rsid w:val="00410B8E"/>
    <w:rsid w:val="0041198F"/>
    <w:rsid w:val="00411FE3"/>
    <w:rsid w:val="00412FF5"/>
    <w:rsid w:val="004131B9"/>
    <w:rsid w:val="004131DC"/>
    <w:rsid w:val="00413769"/>
    <w:rsid w:val="00413973"/>
    <w:rsid w:val="00413F3D"/>
    <w:rsid w:val="00414C54"/>
    <w:rsid w:val="00415376"/>
    <w:rsid w:val="00415400"/>
    <w:rsid w:val="00415B48"/>
    <w:rsid w:val="00416330"/>
    <w:rsid w:val="004168E4"/>
    <w:rsid w:val="00416F34"/>
    <w:rsid w:val="004173C8"/>
    <w:rsid w:val="004174BB"/>
    <w:rsid w:val="004175C7"/>
    <w:rsid w:val="00417AC5"/>
    <w:rsid w:val="00417ED1"/>
    <w:rsid w:val="00420739"/>
    <w:rsid w:val="00420854"/>
    <w:rsid w:val="004211E4"/>
    <w:rsid w:val="004216DA"/>
    <w:rsid w:val="00421EBE"/>
    <w:rsid w:val="0042210C"/>
    <w:rsid w:val="0042256A"/>
    <w:rsid w:val="00422625"/>
    <w:rsid w:val="00422911"/>
    <w:rsid w:val="00423106"/>
    <w:rsid w:val="004236FB"/>
    <w:rsid w:val="004239DA"/>
    <w:rsid w:val="00423CBF"/>
    <w:rsid w:val="004248AD"/>
    <w:rsid w:val="00424B97"/>
    <w:rsid w:val="00424C2A"/>
    <w:rsid w:val="00424D56"/>
    <w:rsid w:val="00424E2F"/>
    <w:rsid w:val="00424E3C"/>
    <w:rsid w:val="0042515C"/>
    <w:rsid w:val="00425400"/>
    <w:rsid w:val="004258EB"/>
    <w:rsid w:val="004260BC"/>
    <w:rsid w:val="00426116"/>
    <w:rsid w:val="004268F8"/>
    <w:rsid w:val="00426B9D"/>
    <w:rsid w:val="00426B9F"/>
    <w:rsid w:val="00426BC2"/>
    <w:rsid w:val="004273C5"/>
    <w:rsid w:val="004277E3"/>
    <w:rsid w:val="00427CAE"/>
    <w:rsid w:val="00430014"/>
    <w:rsid w:val="00430533"/>
    <w:rsid w:val="00430795"/>
    <w:rsid w:val="004309C2"/>
    <w:rsid w:val="00430B3F"/>
    <w:rsid w:val="0043135C"/>
    <w:rsid w:val="00431BC2"/>
    <w:rsid w:val="00431D4C"/>
    <w:rsid w:val="00432086"/>
    <w:rsid w:val="00432089"/>
    <w:rsid w:val="00432C15"/>
    <w:rsid w:val="00432E4E"/>
    <w:rsid w:val="00433298"/>
    <w:rsid w:val="00433379"/>
    <w:rsid w:val="004336C2"/>
    <w:rsid w:val="00433806"/>
    <w:rsid w:val="00433BD1"/>
    <w:rsid w:val="00433C2A"/>
    <w:rsid w:val="00433E0D"/>
    <w:rsid w:val="00434063"/>
    <w:rsid w:val="004349E6"/>
    <w:rsid w:val="00434C80"/>
    <w:rsid w:val="0043511D"/>
    <w:rsid w:val="00435A3F"/>
    <w:rsid w:val="004360B5"/>
    <w:rsid w:val="0043689F"/>
    <w:rsid w:val="004374E8"/>
    <w:rsid w:val="0043780C"/>
    <w:rsid w:val="004405EA"/>
    <w:rsid w:val="00440903"/>
    <w:rsid w:val="0044225D"/>
    <w:rsid w:val="004427B1"/>
    <w:rsid w:val="00442A34"/>
    <w:rsid w:val="00442D19"/>
    <w:rsid w:val="00442F5D"/>
    <w:rsid w:val="004430A8"/>
    <w:rsid w:val="004435D0"/>
    <w:rsid w:val="00443944"/>
    <w:rsid w:val="0044425E"/>
    <w:rsid w:val="004443BC"/>
    <w:rsid w:val="00444C70"/>
    <w:rsid w:val="004450A9"/>
    <w:rsid w:val="004455A9"/>
    <w:rsid w:val="004456A4"/>
    <w:rsid w:val="0044655B"/>
    <w:rsid w:val="004465E4"/>
    <w:rsid w:val="00446CA5"/>
    <w:rsid w:val="00446EDD"/>
    <w:rsid w:val="004475C4"/>
    <w:rsid w:val="00447901"/>
    <w:rsid w:val="00450A44"/>
    <w:rsid w:val="00451291"/>
    <w:rsid w:val="00451B31"/>
    <w:rsid w:val="004520ED"/>
    <w:rsid w:val="0045239C"/>
    <w:rsid w:val="0045245D"/>
    <w:rsid w:val="00452486"/>
    <w:rsid w:val="004525CB"/>
    <w:rsid w:val="00452735"/>
    <w:rsid w:val="00452B2C"/>
    <w:rsid w:val="004533D7"/>
    <w:rsid w:val="0045346D"/>
    <w:rsid w:val="00453EB9"/>
    <w:rsid w:val="004543F0"/>
    <w:rsid w:val="004545C6"/>
    <w:rsid w:val="00454A7A"/>
    <w:rsid w:val="004551AA"/>
    <w:rsid w:val="00455214"/>
    <w:rsid w:val="00455AEA"/>
    <w:rsid w:val="00455F71"/>
    <w:rsid w:val="004560C0"/>
    <w:rsid w:val="004560DF"/>
    <w:rsid w:val="004564FB"/>
    <w:rsid w:val="0045679A"/>
    <w:rsid w:val="00456C6D"/>
    <w:rsid w:val="00456F40"/>
    <w:rsid w:val="00460846"/>
    <w:rsid w:val="00460CCB"/>
    <w:rsid w:val="00460EF9"/>
    <w:rsid w:val="004611BB"/>
    <w:rsid w:val="0046177C"/>
    <w:rsid w:val="004618C0"/>
    <w:rsid w:val="00462156"/>
    <w:rsid w:val="00462478"/>
    <w:rsid w:val="00462E82"/>
    <w:rsid w:val="00463C1E"/>
    <w:rsid w:val="00463C47"/>
    <w:rsid w:val="004647BD"/>
    <w:rsid w:val="00464ADB"/>
    <w:rsid w:val="004655D8"/>
    <w:rsid w:val="00465626"/>
    <w:rsid w:val="00465B7D"/>
    <w:rsid w:val="00465BB7"/>
    <w:rsid w:val="00465EFE"/>
    <w:rsid w:val="00465F17"/>
    <w:rsid w:val="00465FC6"/>
    <w:rsid w:val="0046619D"/>
    <w:rsid w:val="00466333"/>
    <w:rsid w:val="00466599"/>
    <w:rsid w:val="00466DB9"/>
    <w:rsid w:val="00466E3F"/>
    <w:rsid w:val="00466F9C"/>
    <w:rsid w:val="0046709E"/>
    <w:rsid w:val="00467746"/>
    <w:rsid w:val="00467CF8"/>
    <w:rsid w:val="00467D48"/>
    <w:rsid w:val="00470373"/>
    <w:rsid w:val="00471563"/>
    <w:rsid w:val="004719F2"/>
    <w:rsid w:val="004720C2"/>
    <w:rsid w:val="00472238"/>
    <w:rsid w:val="004724E5"/>
    <w:rsid w:val="004727B6"/>
    <w:rsid w:val="00472EC3"/>
    <w:rsid w:val="00473843"/>
    <w:rsid w:val="00473A23"/>
    <w:rsid w:val="00473DBC"/>
    <w:rsid w:val="00473EB2"/>
    <w:rsid w:val="004742EC"/>
    <w:rsid w:val="00474473"/>
    <w:rsid w:val="00474639"/>
    <w:rsid w:val="00475469"/>
    <w:rsid w:val="00475614"/>
    <w:rsid w:val="00475D42"/>
    <w:rsid w:val="00476297"/>
    <w:rsid w:val="00476E01"/>
    <w:rsid w:val="0047705E"/>
    <w:rsid w:val="004774E1"/>
    <w:rsid w:val="00477B37"/>
    <w:rsid w:val="00480C95"/>
    <w:rsid w:val="00481033"/>
    <w:rsid w:val="004810F8"/>
    <w:rsid w:val="00481394"/>
    <w:rsid w:val="004815E8"/>
    <w:rsid w:val="004818A2"/>
    <w:rsid w:val="00481A1A"/>
    <w:rsid w:val="00481B67"/>
    <w:rsid w:val="0048245F"/>
    <w:rsid w:val="0048294E"/>
    <w:rsid w:val="00483696"/>
    <w:rsid w:val="00483C76"/>
    <w:rsid w:val="00483EE7"/>
    <w:rsid w:val="004844EB"/>
    <w:rsid w:val="00484D86"/>
    <w:rsid w:val="00484FE4"/>
    <w:rsid w:val="00485F20"/>
    <w:rsid w:val="00485FAF"/>
    <w:rsid w:val="00486234"/>
    <w:rsid w:val="00486B70"/>
    <w:rsid w:val="0048760E"/>
    <w:rsid w:val="00487A0C"/>
    <w:rsid w:val="00487A51"/>
    <w:rsid w:val="00487ABF"/>
    <w:rsid w:val="00490E37"/>
    <w:rsid w:val="004914F7"/>
    <w:rsid w:val="0049154A"/>
    <w:rsid w:val="0049196A"/>
    <w:rsid w:val="00491AC9"/>
    <w:rsid w:val="00491EA7"/>
    <w:rsid w:val="00492145"/>
    <w:rsid w:val="00492676"/>
    <w:rsid w:val="00492B56"/>
    <w:rsid w:val="00493389"/>
    <w:rsid w:val="00493A79"/>
    <w:rsid w:val="00493D52"/>
    <w:rsid w:val="0049403E"/>
    <w:rsid w:val="004941D7"/>
    <w:rsid w:val="004949EC"/>
    <w:rsid w:val="00494F8D"/>
    <w:rsid w:val="00495497"/>
    <w:rsid w:val="00495D1F"/>
    <w:rsid w:val="0049636B"/>
    <w:rsid w:val="00496607"/>
    <w:rsid w:val="0049662F"/>
    <w:rsid w:val="00496C0E"/>
    <w:rsid w:val="00497227"/>
    <w:rsid w:val="004973D0"/>
    <w:rsid w:val="00497862"/>
    <w:rsid w:val="00497BE7"/>
    <w:rsid w:val="004A0FAC"/>
    <w:rsid w:val="004A2056"/>
    <w:rsid w:val="004A2070"/>
    <w:rsid w:val="004A2166"/>
    <w:rsid w:val="004A2179"/>
    <w:rsid w:val="004A21A7"/>
    <w:rsid w:val="004A23AE"/>
    <w:rsid w:val="004A27D4"/>
    <w:rsid w:val="004A2805"/>
    <w:rsid w:val="004A296A"/>
    <w:rsid w:val="004A3197"/>
    <w:rsid w:val="004A39E6"/>
    <w:rsid w:val="004A3F86"/>
    <w:rsid w:val="004A42F8"/>
    <w:rsid w:val="004A490B"/>
    <w:rsid w:val="004A522B"/>
    <w:rsid w:val="004A53C3"/>
    <w:rsid w:val="004A5507"/>
    <w:rsid w:val="004A5E92"/>
    <w:rsid w:val="004A6630"/>
    <w:rsid w:val="004A7221"/>
    <w:rsid w:val="004A7E82"/>
    <w:rsid w:val="004B1336"/>
    <w:rsid w:val="004B13C3"/>
    <w:rsid w:val="004B155E"/>
    <w:rsid w:val="004B160F"/>
    <w:rsid w:val="004B1B4B"/>
    <w:rsid w:val="004B2BBA"/>
    <w:rsid w:val="004B2CC9"/>
    <w:rsid w:val="004B38D5"/>
    <w:rsid w:val="004B3C89"/>
    <w:rsid w:val="004B3E58"/>
    <w:rsid w:val="004B429B"/>
    <w:rsid w:val="004B49E8"/>
    <w:rsid w:val="004B4CE2"/>
    <w:rsid w:val="004B5937"/>
    <w:rsid w:val="004B69B6"/>
    <w:rsid w:val="004B7F91"/>
    <w:rsid w:val="004B7FF5"/>
    <w:rsid w:val="004C009E"/>
    <w:rsid w:val="004C043A"/>
    <w:rsid w:val="004C0EA5"/>
    <w:rsid w:val="004C0F54"/>
    <w:rsid w:val="004C1945"/>
    <w:rsid w:val="004C1B2B"/>
    <w:rsid w:val="004C22CE"/>
    <w:rsid w:val="004C2BFF"/>
    <w:rsid w:val="004C3857"/>
    <w:rsid w:val="004C3E2A"/>
    <w:rsid w:val="004C408D"/>
    <w:rsid w:val="004C437E"/>
    <w:rsid w:val="004C4737"/>
    <w:rsid w:val="004C4746"/>
    <w:rsid w:val="004C4893"/>
    <w:rsid w:val="004C526F"/>
    <w:rsid w:val="004C529A"/>
    <w:rsid w:val="004C5B95"/>
    <w:rsid w:val="004C5BFC"/>
    <w:rsid w:val="004C61B3"/>
    <w:rsid w:val="004C6333"/>
    <w:rsid w:val="004C6642"/>
    <w:rsid w:val="004C6BCF"/>
    <w:rsid w:val="004C6F91"/>
    <w:rsid w:val="004C7203"/>
    <w:rsid w:val="004C72DF"/>
    <w:rsid w:val="004C79E1"/>
    <w:rsid w:val="004C7DE8"/>
    <w:rsid w:val="004D0035"/>
    <w:rsid w:val="004D003A"/>
    <w:rsid w:val="004D03DF"/>
    <w:rsid w:val="004D0958"/>
    <w:rsid w:val="004D0E93"/>
    <w:rsid w:val="004D0F4A"/>
    <w:rsid w:val="004D136B"/>
    <w:rsid w:val="004D1420"/>
    <w:rsid w:val="004D15E2"/>
    <w:rsid w:val="004D1B28"/>
    <w:rsid w:val="004D200B"/>
    <w:rsid w:val="004D2276"/>
    <w:rsid w:val="004D2919"/>
    <w:rsid w:val="004D3827"/>
    <w:rsid w:val="004D419E"/>
    <w:rsid w:val="004D41F7"/>
    <w:rsid w:val="004D6776"/>
    <w:rsid w:val="004D6F84"/>
    <w:rsid w:val="004D71A3"/>
    <w:rsid w:val="004D72FE"/>
    <w:rsid w:val="004D7572"/>
    <w:rsid w:val="004E0573"/>
    <w:rsid w:val="004E0692"/>
    <w:rsid w:val="004E06F4"/>
    <w:rsid w:val="004E08C9"/>
    <w:rsid w:val="004E0CEA"/>
    <w:rsid w:val="004E0FA6"/>
    <w:rsid w:val="004E114F"/>
    <w:rsid w:val="004E12A3"/>
    <w:rsid w:val="004E12AB"/>
    <w:rsid w:val="004E132B"/>
    <w:rsid w:val="004E17B8"/>
    <w:rsid w:val="004E1A25"/>
    <w:rsid w:val="004E1C34"/>
    <w:rsid w:val="004E1DF9"/>
    <w:rsid w:val="004E1F08"/>
    <w:rsid w:val="004E27ED"/>
    <w:rsid w:val="004E2B14"/>
    <w:rsid w:val="004E2BE1"/>
    <w:rsid w:val="004E2CC8"/>
    <w:rsid w:val="004E326C"/>
    <w:rsid w:val="004E3448"/>
    <w:rsid w:val="004E383E"/>
    <w:rsid w:val="004E4A00"/>
    <w:rsid w:val="004E4D42"/>
    <w:rsid w:val="004E506F"/>
    <w:rsid w:val="004E5501"/>
    <w:rsid w:val="004E5D57"/>
    <w:rsid w:val="004E60E2"/>
    <w:rsid w:val="004E6169"/>
    <w:rsid w:val="004E61F0"/>
    <w:rsid w:val="004E67A7"/>
    <w:rsid w:val="004E6985"/>
    <w:rsid w:val="004E6B4C"/>
    <w:rsid w:val="004E6D80"/>
    <w:rsid w:val="004E757C"/>
    <w:rsid w:val="004E7639"/>
    <w:rsid w:val="004E790C"/>
    <w:rsid w:val="004E7E9A"/>
    <w:rsid w:val="004F0186"/>
    <w:rsid w:val="004F06D5"/>
    <w:rsid w:val="004F07E8"/>
    <w:rsid w:val="004F0AFD"/>
    <w:rsid w:val="004F123D"/>
    <w:rsid w:val="004F161B"/>
    <w:rsid w:val="004F1C15"/>
    <w:rsid w:val="004F2103"/>
    <w:rsid w:val="004F2393"/>
    <w:rsid w:val="004F302E"/>
    <w:rsid w:val="004F3792"/>
    <w:rsid w:val="004F48C2"/>
    <w:rsid w:val="004F4BF6"/>
    <w:rsid w:val="004F4DC1"/>
    <w:rsid w:val="004F52B4"/>
    <w:rsid w:val="004F55A7"/>
    <w:rsid w:val="004F5F90"/>
    <w:rsid w:val="004F6958"/>
    <w:rsid w:val="004F6E48"/>
    <w:rsid w:val="004F7529"/>
    <w:rsid w:val="004F773A"/>
    <w:rsid w:val="005001BD"/>
    <w:rsid w:val="005005E6"/>
    <w:rsid w:val="00500828"/>
    <w:rsid w:val="00500857"/>
    <w:rsid w:val="0050090E"/>
    <w:rsid w:val="00500F0C"/>
    <w:rsid w:val="00501514"/>
    <w:rsid w:val="0050151F"/>
    <w:rsid w:val="005018F6"/>
    <w:rsid w:val="00501CD9"/>
    <w:rsid w:val="00501D5D"/>
    <w:rsid w:val="0050231B"/>
    <w:rsid w:val="0050297A"/>
    <w:rsid w:val="00503B7E"/>
    <w:rsid w:val="00503C9E"/>
    <w:rsid w:val="0050470D"/>
    <w:rsid w:val="005047BE"/>
    <w:rsid w:val="00504E09"/>
    <w:rsid w:val="00505747"/>
    <w:rsid w:val="00505C86"/>
    <w:rsid w:val="00505D50"/>
    <w:rsid w:val="00506A7B"/>
    <w:rsid w:val="00506B98"/>
    <w:rsid w:val="00507565"/>
    <w:rsid w:val="0051008C"/>
    <w:rsid w:val="005100CC"/>
    <w:rsid w:val="00510729"/>
    <w:rsid w:val="00510932"/>
    <w:rsid w:val="00510FD9"/>
    <w:rsid w:val="00511C71"/>
    <w:rsid w:val="00512086"/>
    <w:rsid w:val="005132A4"/>
    <w:rsid w:val="00513357"/>
    <w:rsid w:val="005136A5"/>
    <w:rsid w:val="00513E4B"/>
    <w:rsid w:val="00514001"/>
    <w:rsid w:val="0051443C"/>
    <w:rsid w:val="00514BA0"/>
    <w:rsid w:val="00514C97"/>
    <w:rsid w:val="00514EEE"/>
    <w:rsid w:val="00514F57"/>
    <w:rsid w:val="00515783"/>
    <w:rsid w:val="0051619F"/>
    <w:rsid w:val="00516BBF"/>
    <w:rsid w:val="0051732B"/>
    <w:rsid w:val="005174E4"/>
    <w:rsid w:val="00517AAB"/>
    <w:rsid w:val="00517D89"/>
    <w:rsid w:val="00517E7B"/>
    <w:rsid w:val="00517EB8"/>
    <w:rsid w:val="00520017"/>
    <w:rsid w:val="005208A0"/>
    <w:rsid w:val="00522201"/>
    <w:rsid w:val="005224F5"/>
    <w:rsid w:val="00522CF2"/>
    <w:rsid w:val="00523355"/>
    <w:rsid w:val="00523BDC"/>
    <w:rsid w:val="005240A2"/>
    <w:rsid w:val="005247C8"/>
    <w:rsid w:val="00524866"/>
    <w:rsid w:val="00524C26"/>
    <w:rsid w:val="00524FA4"/>
    <w:rsid w:val="00525806"/>
    <w:rsid w:val="0052581F"/>
    <w:rsid w:val="00525CF0"/>
    <w:rsid w:val="00525ED7"/>
    <w:rsid w:val="005268C2"/>
    <w:rsid w:val="00526ABF"/>
    <w:rsid w:val="00526B4A"/>
    <w:rsid w:val="00527522"/>
    <w:rsid w:val="00530104"/>
    <w:rsid w:val="005318FD"/>
    <w:rsid w:val="00531FFD"/>
    <w:rsid w:val="00532BD5"/>
    <w:rsid w:val="00532EA0"/>
    <w:rsid w:val="00532EAB"/>
    <w:rsid w:val="00532F3E"/>
    <w:rsid w:val="0053314C"/>
    <w:rsid w:val="005332C6"/>
    <w:rsid w:val="00533464"/>
    <w:rsid w:val="0053519D"/>
    <w:rsid w:val="005355E1"/>
    <w:rsid w:val="00536473"/>
    <w:rsid w:val="00536665"/>
    <w:rsid w:val="00536804"/>
    <w:rsid w:val="00536880"/>
    <w:rsid w:val="00536C96"/>
    <w:rsid w:val="00536F28"/>
    <w:rsid w:val="00536FD0"/>
    <w:rsid w:val="00537370"/>
    <w:rsid w:val="00537ABA"/>
    <w:rsid w:val="00537F30"/>
    <w:rsid w:val="0054037C"/>
    <w:rsid w:val="00540505"/>
    <w:rsid w:val="00540B26"/>
    <w:rsid w:val="00540E05"/>
    <w:rsid w:val="005410DA"/>
    <w:rsid w:val="005413BC"/>
    <w:rsid w:val="0054173E"/>
    <w:rsid w:val="00541B40"/>
    <w:rsid w:val="0054408C"/>
    <w:rsid w:val="00544779"/>
    <w:rsid w:val="00544DC2"/>
    <w:rsid w:val="00544F42"/>
    <w:rsid w:val="00545137"/>
    <w:rsid w:val="0054519E"/>
    <w:rsid w:val="00545207"/>
    <w:rsid w:val="00545A95"/>
    <w:rsid w:val="0054600E"/>
    <w:rsid w:val="00546019"/>
    <w:rsid w:val="00546283"/>
    <w:rsid w:val="00546F86"/>
    <w:rsid w:val="00550685"/>
    <w:rsid w:val="00550C5A"/>
    <w:rsid w:val="00550E95"/>
    <w:rsid w:val="00550F58"/>
    <w:rsid w:val="005514DC"/>
    <w:rsid w:val="005516EC"/>
    <w:rsid w:val="005516F1"/>
    <w:rsid w:val="00551AC7"/>
    <w:rsid w:val="0055212A"/>
    <w:rsid w:val="0055235C"/>
    <w:rsid w:val="005525A7"/>
    <w:rsid w:val="00552970"/>
    <w:rsid w:val="005534A3"/>
    <w:rsid w:val="00553E9F"/>
    <w:rsid w:val="00554BA9"/>
    <w:rsid w:val="00555018"/>
    <w:rsid w:val="00555353"/>
    <w:rsid w:val="00555C61"/>
    <w:rsid w:val="0055672F"/>
    <w:rsid w:val="00557754"/>
    <w:rsid w:val="005601C7"/>
    <w:rsid w:val="00560D61"/>
    <w:rsid w:val="00560D87"/>
    <w:rsid w:val="00560DBE"/>
    <w:rsid w:val="00560F7D"/>
    <w:rsid w:val="00561465"/>
    <w:rsid w:val="005619B9"/>
    <w:rsid w:val="00561A2D"/>
    <w:rsid w:val="005629AB"/>
    <w:rsid w:val="005630E6"/>
    <w:rsid w:val="00563256"/>
    <w:rsid w:val="0056328B"/>
    <w:rsid w:val="00563523"/>
    <w:rsid w:val="00566712"/>
    <w:rsid w:val="005667F6"/>
    <w:rsid w:val="00567491"/>
    <w:rsid w:val="005674CD"/>
    <w:rsid w:val="00567581"/>
    <w:rsid w:val="0056769E"/>
    <w:rsid w:val="005703F8"/>
    <w:rsid w:val="005704E4"/>
    <w:rsid w:val="005704FB"/>
    <w:rsid w:val="00570A98"/>
    <w:rsid w:val="00570D04"/>
    <w:rsid w:val="0057189B"/>
    <w:rsid w:val="0057249B"/>
    <w:rsid w:val="00572612"/>
    <w:rsid w:val="00572B46"/>
    <w:rsid w:val="00572C4F"/>
    <w:rsid w:val="00572E6C"/>
    <w:rsid w:val="00573054"/>
    <w:rsid w:val="00573965"/>
    <w:rsid w:val="00573BF8"/>
    <w:rsid w:val="00573FBE"/>
    <w:rsid w:val="005740D1"/>
    <w:rsid w:val="005743F7"/>
    <w:rsid w:val="00574D30"/>
    <w:rsid w:val="005752D1"/>
    <w:rsid w:val="00575848"/>
    <w:rsid w:val="00575D5D"/>
    <w:rsid w:val="00576103"/>
    <w:rsid w:val="00576891"/>
    <w:rsid w:val="00576942"/>
    <w:rsid w:val="00576966"/>
    <w:rsid w:val="00576AD3"/>
    <w:rsid w:val="005771BC"/>
    <w:rsid w:val="005771CC"/>
    <w:rsid w:val="00580954"/>
    <w:rsid w:val="00580B30"/>
    <w:rsid w:val="00580B49"/>
    <w:rsid w:val="00580D54"/>
    <w:rsid w:val="005815B1"/>
    <w:rsid w:val="00581B63"/>
    <w:rsid w:val="00581BA6"/>
    <w:rsid w:val="00582128"/>
    <w:rsid w:val="005822A8"/>
    <w:rsid w:val="0058284B"/>
    <w:rsid w:val="00582C14"/>
    <w:rsid w:val="005830EC"/>
    <w:rsid w:val="005831B9"/>
    <w:rsid w:val="0058326E"/>
    <w:rsid w:val="0058366E"/>
    <w:rsid w:val="00583820"/>
    <w:rsid w:val="005838ED"/>
    <w:rsid w:val="005846C7"/>
    <w:rsid w:val="00584EBE"/>
    <w:rsid w:val="0058522D"/>
    <w:rsid w:val="00585C79"/>
    <w:rsid w:val="00585C87"/>
    <w:rsid w:val="0058600C"/>
    <w:rsid w:val="00586154"/>
    <w:rsid w:val="00586B83"/>
    <w:rsid w:val="00586F5D"/>
    <w:rsid w:val="00586FA8"/>
    <w:rsid w:val="0059004B"/>
    <w:rsid w:val="00590393"/>
    <w:rsid w:val="00590434"/>
    <w:rsid w:val="005906CC"/>
    <w:rsid w:val="005906F8"/>
    <w:rsid w:val="00592364"/>
    <w:rsid w:val="005924D7"/>
    <w:rsid w:val="0059268E"/>
    <w:rsid w:val="00593054"/>
    <w:rsid w:val="00593258"/>
    <w:rsid w:val="005942A3"/>
    <w:rsid w:val="005947FC"/>
    <w:rsid w:val="005948E2"/>
    <w:rsid w:val="00594D37"/>
    <w:rsid w:val="00594DEA"/>
    <w:rsid w:val="00594FD1"/>
    <w:rsid w:val="00595CB2"/>
    <w:rsid w:val="00596318"/>
    <w:rsid w:val="005963DD"/>
    <w:rsid w:val="00596587"/>
    <w:rsid w:val="0059680B"/>
    <w:rsid w:val="005972C4"/>
    <w:rsid w:val="005975F8"/>
    <w:rsid w:val="0059766D"/>
    <w:rsid w:val="00597872"/>
    <w:rsid w:val="00597A41"/>
    <w:rsid w:val="00597F85"/>
    <w:rsid w:val="005A0003"/>
    <w:rsid w:val="005A006E"/>
    <w:rsid w:val="005A0193"/>
    <w:rsid w:val="005A147A"/>
    <w:rsid w:val="005A195C"/>
    <w:rsid w:val="005A1D95"/>
    <w:rsid w:val="005A28B0"/>
    <w:rsid w:val="005A34A3"/>
    <w:rsid w:val="005A39EA"/>
    <w:rsid w:val="005A44A6"/>
    <w:rsid w:val="005A4719"/>
    <w:rsid w:val="005A4A72"/>
    <w:rsid w:val="005A4EB2"/>
    <w:rsid w:val="005A5190"/>
    <w:rsid w:val="005A55B9"/>
    <w:rsid w:val="005A643D"/>
    <w:rsid w:val="005A65BD"/>
    <w:rsid w:val="005A666F"/>
    <w:rsid w:val="005A68E6"/>
    <w:rsid w:val="005A7415"/>
    <w:rsid w:val="005A7A86"/>
    <w:rsid w:val="005A7BC4"/>
    <w:rsid w:val="005B015A"/>
    <w:rsid w:val="005B02F3"/>
    <w:rsid w:val="005B04E2"/>
    <w:rsid w:val="005B09CA"/>
    <w:rsid w:val="005B18CF"/>
    <w:rsid w:val="005B19F6"/>
    <w:rsid w:val="005B272A"/>
    <w:rsid w:val="005B3060"/>
    <w:rsid w:val="005B3133"/>
    <w:rsid w:val="005B3193"/>
    <w:rsid w:val="005B33B7"/>
    <w:rsid w:val="005B353B"/>
    <w:rsid w:val="005B3727"/>
    <w:rsid w:val="005B3BDE"/>
    <w:rsid w:val="005B3BE8"/>
    <w:rsid w:val="005B3DDE"/>
    <w:rsid w:val="005B4223"/>
    <w:rsid w:val="005B49F2"/>
    <w:rsid w:val="005B4B3E"/>
    <w:rsid w:val="005B4D32"/>
    <w:rsid w:val="005B4E3E"/>
    <w:rsid w:val="005B569E"/>
    <w:rsid w:val="005B5C0D"/>
    <w:rsid w:val="005B5CEB"/>
    <w:rsid w:val="005B6284"/>
    <w:rsid w:val="005B6538"/>
    <w:rsid w:val="005B6A34"/>
    <w:rsid w:val="005B6EDD"/>
    <w:rsid w:val="005C0AF3"/>
    <w:rsid w:val="005C0CB7"/>
    <w:rsid w:val="005C1314"/>
    <w:rsid w:val="005C174D"/>
    <w:rsid w:val="005C189E"/>
    <w:rsid w:val="005C1A69"/>
    <w:rsid w:val="005C1B8B"/>
    <w:rsid w:val="005C1DDA"/>
    <w:rsid w:val="005C251B"/>
    <w:rsid w:val="005C286C"/>
    <w:rsid w:val="005C2F08"/>
    <w:rsid w:val="005C3036"/>
    <w:rsid w:val="005C381F"/>
    <w:rsid w:val="005C39ED"/>
    <w:rsid w:val="005C3AA8"/>
    <w:rsid w:val="005C3C93"/>
    <w:rsid w:val="005C41D3"/>
    <w:rsid w:val="005C461E"/>
    <w:rsid w:val="005C4887"/>
    <w:rsid w:val="005C4ED9"/>
    <w:rsid w:val="005C4F41"/>
    <w:rsid w:val="005C5323"/>
    <w:rsid w:val="005C6482"/>
    <w:rsid w:val="005C66FB"/>
    <w:rsid w:val="005C677A"/>
    <w:rsid w:val="005C6E07"/>
    <w:rsid w:val="005C6EBE"/>
    <w:rsid w:val="005C70DC"/>
    <w:rsid w:val="005C7182"/>
    <w:rsid w:val="005D0D5E"/>
    <w:rsid w:val="005D2D16"/>
    <w:rsid w:val="005D2E65"/>
    <w:rsid w:val="005D382C"/>
    <w:rsid w:val="005D3CA1"/>
    <w:rsid w:val="005D3E1D"/>
    <w:rsid w:val="005D3F39"/>
    <w:rsid w:val="005D51DF"/>
    <w:rsid w:val="005D5DC7"/>
    <w:rsid w:val="005D65B5"/>
    <w:rsid w:val="005D6893"/>
    <w:rsid w:val="005D74AB"/>
    <w:rsid w:val="005E051B"/>
    <w:rsid w:val="005E0688"/>
    <w:rsid w:val="005E08F5"/>
    <w:rsid w:val="005E0A70"/>
    <w:rsid w:val="005E1061"/>
    <w:rsid w:val="005E1393"/>
    <w:rsid w:val="005E161A"/>
    <w:rsid w:val="005E3886"/>
    <w:rsid w:val="005E403C"/>
    <w:rsid w:val="005E4462"/>
    <w:rsid w:val="005E4C00"/>
    <w:rsid w:val="005E4D97"/>
    <w:rsid w:val="005E55E4"/>
    <w:rsid w:val="005E5D28"/>
    <w:rsid w:val="005E5DC9"/>
    <w:rsid w:val="005E5E93"/>
    <w:rsid w:val="005E5F2F"/>
    <w:rsid w:val="005E60FE"/>
    <w:rsid w:val="005E683F"/>
    <w:rsid w:val="005E684D"/>
    <w:rsid w:val="005E687A"/>
    <w:rsid w:val="005E7569"/>
    <w:rsid w:val="005E77E4"/>
    <w:rsid w:val="005E79E1"/>
    <w:rsid w:val="005E7ECA"/>
    <w:rsid w:val="005F021A"/>
    <w:rsid w:val="005F0296"/>
    <w:rsid w:val="005F1292"/>
    <w:rsid w:val="005F15F4"/>
    <w:rsid w:val="005F17E8"/>
    <w:rsid w:val="005F20E8"/>
    <w:rsid w:val="005F24D2"/>
    <w:rsid w:val="005F29DA"/>
    <w:rsid w:val="005F3197"/>
    <w:rsid w:val="005F32CD"/>
    <w:rsid w:val="005F35BD"/>
    <w:rsid w:val="005F3878"/>
    <w:rsid w:val="005F3F1B"/>
    <w:rsid w:val="005F41BD"/>
    <w:rsid w:val="005F46EB"/>
    <w:rsid w:val="005F4F3F"/>
    <w:rsid w:val="005F51F1"/>
    <w:rsid w:val="005F5DD5"/>
    <w:rsid w:val="005F62BB"/>
    <w:rsid w:val="005F646B"/>
    <w:rsid w:val="005F70ED"/>
    <w:rsid w:val="005F73E9"/>
    <w:rsid w:val="005F7715"/>
    <w:rsid w:val="005F7E4F"/>
    <w:rsid w:val="006000AD"/>
    <w:rsid w:val="00600DCE"/>
    <w:rsid w:val="00600E69"/>
    <w:rsid w:val="00600F30"/>
    <w:rsid w:val="006011DD"/>
    <w:rsid w:val="00601341"/>
    <w:rsid w:val="006014CD"/>
    <w:rsid w:val="006026D3"/>
    <w:rsid w:val="00602797"/>
    <w:rsid w:val="0060292B"/>
    <w:rsid w:val="00602A1F"/>
    <w:rsid w:val="00602F18"/>
    <w:rsid w:val="00603134"/>
    <w:rsid w:val="0060393A"/>
    <w:rsid w:val="00603C0A"/>
    <w:rsid w:val="00603C20"/>
    <w:rsid w:val="00603F41"/>
    <w:rsid w:val="00604986"/>
    <w:rsid w:val="00604D3A"/>
    <w:rsid w:val="00605050"/>
    <w:rsid w:val="006050C6"/>
    <w:rsid w:val="006050D0"/>
    <w:rsid w:val="006051DF"/>
    <w:rsid w:val="0060551B"/>
    <w:rsid w:val="006057B1"/>
    <w:rsid w:val="00605ACF"/>
    <w:rsid w:val="00605C66"/>
    <w:rsid w:val="00605C81"/>
    <w:rsid w:val="00605C8A"/>
    <w:rsid w:val="00606064"/>
    <w:rsid w:val="00606258"/>
    <w:rsid w:val="00606911"/>
    <w:rsid w:val="006070DD"/>
    <w:rsid w:val="00607416"/>
    <w:rsid w:val="00607A3E"/>
    <w:rsid w:val="006106D9"/>
    <w:rsid w:val="006107B6"/>
    <w:rsid w:val="00610812"/>
    <w:rsid w:val="006108F2"/>
    <w:rsid w:val="00610F08"/>
    <w:rsid w:val="006112AC"/>
    <w:rsid w:val="006112FD"/>
    <w:rsid w:val="006119F7"/>
    <w:rsid w:val="00612124"/>
    <w:rsid w:val="0061258E"/>
    <w:rsid w:val="00613319"/>
    <w:rsid w:val="006134BE"/>
    <w:rsid w:val="00613F13"/>
    <w:rsid w:val="0061522E"/>
    <w:rsid w:val="0061552D"/>
    <w:rsid w:val="00615E93"/>
    <w:rsid w:val="00616053"/>
    <w:rsid w:val="00617255"/>
    <w:rsid w:val="006176C4"/>
    <w:rsid w:val="00617A2E"/>
    <w:rsid w:val="00620C7C"/>
    <w:rsid w:val="00620F65"/>
    <w:rsid w:val="00621187"/>
    <w:rsid w:val="0062174A"/>
    <w:rsid w:val="006218F2"/>
    <w:rsid w:val="00621BC7"/>
    <w:rsid w:val="00622188"/>
    <w:rsid w:val="006223B1"/>
    <w:rsid w:val="006224DC"/>
    <w:rsid w:val="00622B9C"/>
    <w:rsid w:val="00622D2F"/>
    <w:rsid w:val="00623664"/>
    <w:rsid w:val="006239EE"/>
    <w:rsid w:val="006239FF"/>
    <w:rsid w:val="00623DAC"/>
    <w:rsid w:val="00624758"/>
    <w:rsid w:val="0062486E"/>
    <w:rsid w:val="00624E0B"/>
    <w:rsid w:val="00624E6E"/>
    <w:rsid w:val="00624ECE"/>
    <w:rsid w:val="00625108"/>
    <w:rsid w:val="0062515A"/>
    <w:rsid w:val="0062566B"/>
    <w:rsid w:val="0062580C"/>
    <w:rsid w:val="00626A04"/>
    <w:rsid w:val="0062754C"/>
    <w:rsid w:val="006277E1"/>
    <w:rsid w:val="00627864"/>
    <w:rsid w:val="006308DF"/>
    <w:rsid w:val="00630EAD"/>
    <w:rsid w:val="0063137C"/>
    <w:rsid w:val="0063144A"/>
    <w:rsid w:val="006314DC"/>
    <w:rsid w:val="00631863"/>
    <w:rsid w:val="006319F9"/>
    <w:rsid w:val="00632042"/>
    <w:rsid w:val="00632B9F"/>
    <w:rsid w:val="00632EB5"/>
    <w:rsid w:val="00633088"/>
    <w:rsid w:val="006333BA"/>
    <w:rsid w:val="006338C9"/>
    <w:rsid w:val="00633C21"/>
    <w:rsid w:val="00634448"/>
    <w:rsid w:val="006346A2"/>
    <w:rsid w:val="00634A9A"/>
    <w:rsid w:val="00634C98"/>
    <w:rsid w:val="00634F8B"/>
    <w:rsid w:val="006350BF"/>
    <w:rsid w:val="00635120"/>
    <w:rsid w:val="0063525C"/>
    <w:rsid w:val="00635410"/>
    <w:rsid w:val="00635976"/>
    <w:rsid w:val="00636867"/>
    <w:rsid w:val="00636A09"/>
    <w:rsid w:val="00636E92"/>
    <w:rsid w:val="00637084"/>
    <w:rsid w:val="00637186"/>
    <w:rsid w:val="00637CF6"/>
    <w:rsid w:val="00637DBF"/>
    <w:rsid w:val="00637E85"/>
    <w:rsid w:val="00637ECC"/>
    <w:rsid w:val="00637F10"/>
    <w:rsid w:val="00637F89"/>
    <w:rsid w:val="00640154"/>
    <w:rsid w:val="006402D6"/>
    <w:rsid w:val="00640A49"/>
    <w:rsid w:val="00641AA2"/>
    <w:rsid w:val="00641AF6"/>
    <w:rsid w:val="006427E4"/>
    <w:rsid w:val="006434EE"/>
    <w:rsid w:val="00643FB7"/>
    <w:rsid w:val="006449AC"/>
    <w:rsid w:val="00644B5C"/>
    <w:rsid w:val="00644C51"/>
    <w:rsid w:val="00644FB5"/>
    <w:rsid w:val="00645E26"/>
    <w:rsid w:val="00645EF7"/>
    <w:rsid w:val="006463E4"/>
    <w:rsid w:val="006464DD"/>
    <w:rsid w:val="00646696"/>
    <w:rsid w:val="00646CFB"/>
    <w:rsid w:val="00646EF1"/>
    <w:rsid w:val="00647531"/>
    <w:rsid w:val="00647DE0"/>
    <w:rsid w:val="0065055E"/>
    <w:rsid w:val="00650793"/>
    <w:rsid w:val="006507EB"/>
    <w:rsid w:val="0065080C"/>
    <w:rsid w:val="00650DE7"/>
    <w:rsid w:val="00651031"/>
    <w:rsid w:val="006518A6"/>
    <w:rsid w:val="006518D1"/>
    <w:rsid w:val="00651964"/>
    <w:rsid w:val="006520FB"/>
    <w:rsid w:val="00652A81"/>
    <w:rsid w:val="00652B4D"/>
    <w:rsid w:val="00652CDA"/>
    <w:rsid w:val="00652D86"/>
    <w:rsid w:val="006531B2"/>
    <w:rsid w:val="00653376"/>
    <w:rsid w:val="00653656"/>
    <w:rsid w:val="00654B4E"/>
    <w:rsid w:val="00654D42"/>
    <w:rsid w:val="00654DC4"/>
    <w:rsid w:val="00654ECD"/>
    <w:rsid w:val="00655125"/>
    <w:rsid w:val="0065536F"/>
    <w:rsid w:val="006556B0"/>
    <w:rsid w:val="00655979"/>
    <w:rsid w:val="00656887"/>
    <w:rsid w:val="0065717B"/>
    <w:rsid w:val="00657495"/>
    <w:rsid w:val="00657629"/>
    <w:rsid w:val="00657928"/>
    <w:rsid w:val="0066035B"/>
    <w:rsid w:val="00660704"/>
    <w:rsid w:val="00660B17"/>
    <w:rsid w:val="00660F54"/>
    <w:rsid w:val="00661541"/>
    <w:rsid w:val="00661766"/>
    <w:rsid w:val="00661A4D"/>
    <w:rsid w:val="00661C23"/>
    <w:rsid w:val="006623AF"/>
    <w:rsid w:val="00662922"/>
    <w:rsid w:val="00662B87"/>
    <w:rsid w:val="00662CE3"/>
    <w:rsid w:val="00663496"/>
    <w:rsid w:val="0066398A"/>
    <w:rsid w:val="00663A36"/>
    <w:rsid w:val="00663A61"/>
    <w:rsid w:val="00663ADE"/>
    <w:rsid w:val="006643B4"/>
    <w:rsid w:val="00664D56"/>
    <w:rsid w:val="006652AC"/>
    <w:rsid w:val="00665760"/>
    <w:rsid w:val="00665A6E"/>
    <w:rsid w:val="00665FBE"/>
    <w:rsid w:val="006661D6"/>
    <w:rsid w:val="00666541"/>
    <w:rsid w:val="00667582"/>
    <w:rsid w:val="0066760B"/>
    <w:rsid w:val="006703E8"/>
    <w:rsid w:val="00670822"/>
    <w:rsid w:val="00670C9E"/>
    <w:rsid w:val="006712D8"/>
    <w:rsid w:val="0067134F"/>
    <w:rsid w:val="00671A99"/>
    <w:rsid w:val="00671E46"/>
    <w:rsid w:val="00671EDA"/>
    <w:rsid w:val="00672663"/>
    <w:rsid w:val="00672ACA"/>
    <w:rsid w:val="006732D8"/>
    <w:rsid w:val="0067441B"/>
    <w:rsid w:val="006746DE"/>
    <w:rsid w:val="0067497A"/>
    <w:rsid w:val="006750DD"/>
    <w:rsid w:val="0067541A"/>
    <w:rsid w:val="00675B7A"/>
    <w:rsid w:val="00675F4F"/>
    <w:rsid w:val="0067698E"/>
    <w:rsid w:val="00676D05"/>
    <w:rsid w:val="00677EB1"/>
    <w:rsid w:val="00677FAA"/>
    <w:rsid w:val="00680C14"/>
    <w:rsid w:val="00680FAE"/>
    <w:rsid w:val="00681533"/>
    <w:rsid w:val="006816A6"/>
    <w:rsid w:val="00681FF8"/>
    <w:rsid w:val="00682B3F"/>
    <w:rsid w:val="00682F33"/>
    <w:rsid w:val="00683046"/>
    <w:rsid w:val="0068392B"/>
    <w:rsid w:val="006839BE"/>
    <w:rsid w:val="00683C8A"/>
    <w:rsid w:val="006840B2"/>
    <w:rsid w:val="006844A4"/>
    <w:rsid w:val="006845E8"/>
    <w:rsid w:val="006848B9"/>
    <w:rsid w:val="00684927"/>
    <w:rsid w:val="00685261"/>
    <w:rsid w:val="006853A2"/>
    <w:rsid w:val="00685BDC"/>
    <w:rsid w:val="006860DC"/>
    <w:rsid w:val="006861F3"/>
    <w:rsid w:val="006870B0"/>
    <w:rsid w:val="0068733B"/>
    <w:rsid w:val="00687956"/>
    <w:rsid w:val="00690151"/>
    <w:rsid w:val="0069015C"/>
    <w:rsid w:val="00690C56"/>
    <w:rsid w:val="00690C81"/>
    <w:rsid w:val="00691307"/>
    <w:rsid w:val="006914E7"/>
    <w:rsid w:val="00691C76"/>
    <w:rsid w:val="00691F5C"/>
    <w:rsid w:val="00691FDE"/>
    <w:rsid w:val="006925F0"/>
    <w:rsid w:val="0069269C"/>
    <w:rsid w:val="0069279B"/>
    <w:rsid w:val="006933FF"/>
    <w:rsid w:val="00693444"/>
    <w:rsid w:val="0069346B"/>
    <w:rsid w:val="00693A1C"/>
    <w:rsid w:val="00693B8D"/>
    <w:rsid w:val="006949F9"/>
    <w:rsid w:val="00695204"/>
    <w:rsid w:val="006954ED"/>
    <w:rsid w:val="00695767"/>
    <w:rsid w:val="006957EC"/>
    <w:rsid w:val="00695AE3"/>
    <w:rsid w:val="00696874"/>
    <w:rsid w:val="00697770"/>
    <w:rsid w:val="006978B7"/>
    <w:rsid w:val="00697B16"/>
    <w:rsid w:val="006A054B"/>
    <w:rsid w:val="006A0828"/>
    <w:rsid w:val="006A0EB9"/>
    <w:rsid w:val="006A1657"/>
    <w:rsid w:val="006A16A9"/>
    <w:rsid w:val="006A1C0D"/>
    <w:rsid w:val="006A1D21"/>
    <w:rsid w:val="006A21FE"/>
    <w:rsid w:val="006A2DFD"/>
    <w:rsid w:val="006A384A"/>
    <w:rsid w:val="006A3AB5"/>
    <w:rsid w:val="006A46BD"/>
    <w:rsid w:val="006A4CDB"/>
    <w:rsid w:val="006A5064"/>
    <w:rsid w:val="006A554F"/>
    <w:rsid w:val="006A5561"/>
    <w:rsid w:val="006A5582"/>
    <w:rsid w:val="006A5956"/>
    <w:rsid w:val="006A59B9"/>
    <w:rsid w:val="006A5F7B"/>
    <w:rsid w:val="006A69F0"/>
    <w:rsid w:val="006A6B95"/>
    <w:rsid w:val="006A6DC3"/>
    <w:rsid w:val="006A7279"/>
    <w:rsid w:val="006B0089"/>
    <w:rsid w:val="006B04D7"/>
    <w:rsid w:val="006B085B"/>
    <w:rsid w:val="006B0C71"/>
    <w:rsid w:val="006B103F"/>
    <w:rsid w:val="006B10ED"/>
    <w:rsid w:val="006B16C3"/>
    <w:rsid w:val="006B1C37"/>
    <w:rsid w:val="006B23DA"/>
    <w:rsid w:val="006B2446"/>
    <w:rsid w:val="006B2497"/>
    <w:rsid w:val="006B2CBB"/>
    <w:rsid w:val="006B2DB4"/>
    <w:rsid w:val="006B33EF"/>
    <w:rsid w:val="006B38F8"/>
    <w:rsid w:val="006B4AB1"/>
    <w:rsid w:val="006B560A"/>
    <w:rsid w:val="006B6264"/>
    <w:rsid w:val="006B6686"/>
    <w:rsid w:val="006B704C"/>
    <w:rsid w:val="006B748C"/>
    <w:rsid w:val="006B7517"/>
    <w:rsid w:val="006B76A0"/>
    <w:rsid w:val="006C1758"/>
    <w:rsid w:val="006C1C6A"/>
    <w:rsid w:val="006C1C6B"/>
    <w:rsid w:val="006C2EC6"/>
    <w:rsid w:val="006C3B36"/>
    <w:rsid w:val="006C3DE9"/>
    <w:rsid w:val="006C4775"/>
    <w:rsid w:val="006C51FF"/>
    <w:rsid w:val="006C5E6F"/>
    <w:rsid w:val="006C6A91"/>
    <w:rsid w:val="006C7304"/>
    <w:rsid w:val="006C7BD2"/>
    <w:rsid w:val="006C7D2C"/>
    <w:rsid w:val="006D0355"/>
    <w:rsid w:val="006D0CC5"/>
    <w:rsid w:val="006D0D23"/>
    <w:rsid w:val="006D0D60"/>
    <w:rsid w:val="006D119B"/>
    <w:rsid w:val="006D13E2"/>
    <w:rsid w:val="006D16BA"/>
    <w:rsid w:val="006D2509"/>
    <w:rsid w:val="006D298B"/>
    <w:rsid w:val="006D3311"/>
    <w:rsid w:val="006D3D57"/>
    <w:rsid w:val="006D440B"/>
    <w:rsid w:val="006D4600"/>
    <w:rsid w:val="006D4749"/>
    <w:rsid w:val="006D47D3"/>
    <w:rsid w:val="006D4C2C"/>
    <w:rsid w:val="006D4EAC"/>
    <w:rsid w:val="006D54A9"/>
    <w:rsid w:val="006D58E1"/>
    <w:rsid w:val="006D5E7D"/>
    <w:rsid w:val="006D674F"/>
    <w:rsid w:val="006D6761"/>
    <w:rsid w:val="006D6918"/>
    <w:rsid w:val="006D6B60"/>
    <w:rsid w:val="006D6F4F"/>
    <w:rsid w:val="006D7100"/>
    <w:rsid w:val="006D738B"/>
    <w:rsid w:val="006D78A5"/>
    <w:rsid w:val="006D78EF"/>
    <w:rsid w:val="006D7CDF"/>
    <w:rsid w:val="006E17D4"/>
    <w:rsid w:val="006E27B0"/>
    <w:rsid w:val="006E30B1"/>
    <w:rsid w:val="006E38A4"/>
    <w:rsid w:val="006E38E1"/>
    <w:rsid w:val="006E3AF1"/>
    <w:rsid w:val="006E419D"/>
    <w:rsid w:val="006E4BB0"/>
    <w:rsid w:val="006E4E4F"/>
    <w:rsid w:val="006E51AF"/>
    <w:rsid w:val="006E5313"/>
    <w:rsid w:val="006E5FAA"/>
    <w:rsid w:val="006E626E"/>
    <w:rsid w:val="006E6855"/>
    <w:rsid w:val="006E714A"/>
    <w:rsid w:val="006E74E6"/>
    <w:rsid w:val="006F037B"/>
    <w:rsid w:val="006F048C"/>
    <w:rsid w:val="006F0B34"/>
    <w:rsid w:val="006F0C9D"/>
    <w:rsid w:val="006F1404"/>
    <w:rsid w:val="006F29AB"/>
    <w:rsid w:val="006F29F1"/>
    <w:rsid w:val="006F2FF4"/>
    <w:rsid w:val="006F31A2"/>
    <w:rsid w:val="006F31D9"/>
    <w:rsid w:val="006F46C8"/>
    <w:rsid w:val="006F4848"/>
    <w:rsid w:val="006F4D75"/>
    <w:rsid w:val="006F58DF"/>
    <w:rsid w:val="006F5A5F"/>
    <w:rsid w:val="006F5ED8"/>
    <w:rsid w:val="006F5FC2"/>
    <w:rsid w:val="006F5FED"/>
    <w:rsid w:val="006F6122"/>
    <w:rsid w:val="006F6371"/>
    <w:rsid w:val="006F6A74"/>
    <w:rsid w:val="006F6D7D"/>
    <w:rsid w:val="006F6EEC"/>
    <w:rsid w:val="006F72B7"/>
    <w:rsid w:val="006F7735"/>
    <w:rsid w:val="006F7740"/>
    <w:rsid w:val="006F7CD3"/>
    <w:rsid w:val="007000DA"/>
    <w:rsid w:val="00700636"/>
    <w:rsid w:val="00701700"/>
    <w:rsid w:val="00701D6D"/>
    <w:rsid w:val="007028C3"/>
    <w:rsid w:val="0070301A"/>
    <w:rsid w:val="00703054"/>
    <w:rsid w:val="0070340B"/>
    <w:rsid w:val="00703420"/>
    <w:rsid w:val="00703FFA"/>
    <w:rsid w:val="007043E7"/>
    <w:rsid w:val="00704C66"/>
    <w:rsid w:val="00704C83"/>
    <w:rsid w:val="00705860"/>
    <w:rsid w:val="00705A1B"/>
    <w:rsid w:val="007065C4"/>
    <w:rsid w:val="00706920"/>
    <w:rsid w:val="00706A51"/>
    <w:rsid w:val="00706B8D"/>
    <w:rsid w:val="00706C78"/>
    <w:rsid w:val="00707935"/>
    <w:rsid w:val="0071052D"/>
    <w:rsid w:val="00710C62"/>
    <w:rsid w:val="00711111"/>
    <w:rsid w:val="0071114E"/>
    <w:rsid w:val="007113B8"/>
    <w:rsid w:val="0071174C"/>
    <w:rsid w:val="00711811"/>
    <w:rsid w:val="0071225D"/>
    <w:rsid w:val="00712DA5"/>
    <w:rsid w:val="00713155"/>
    <w:rsid w:val="0071327D"/>
    <w:rsid w:val="00713A29"/>
    <w:rsid w:val="00713DD3"/>
    <w:rsid w:val="00713FD3"/>
    <w:rsid w:val="007145E7"/>
    <w:rsid w:val="00714B0B"/>
    <w:rsid w:val="00715507"/>
    <w:rsid w:val="00716246"/>
    <w:rsid w:val="00716339"/>
    <w:rsid w:val="00717F49"/>
    <w:rsid w:val="00720B07"/>
    <w:rsid w:val="0072115B"/>
    <w:rsid w:val="00721462"/>
    <w:rsid w:val="00721848"/>
    <w:rsid w:val="007228AA"/>
    <w:rsid w:val="00722966"/>
    <w:rsid w:val="007229A1"/>
    <w:rsid w:val="00722C92"/>
    <w:rsid w:val="00723775"/>
    <w:rsid w:val="0072556A"/>
    <w:rsid w:val="007255DE"/>
    <w:rsid w:val="007262A8"/>
    <w:rsid w:val="007263AE"/>
    <w:rsid w:val="007263FA"/>
    <w:rsid w:val="00726552"/>
    <w:rsid w:val="007268D7"/>
    <w:rsid w:val="00726B89"/>
    <w:rsid w:val="00727A7C"/>
    <w:rsid w:val="00727BDA"/>
    <w:rsid w:val="0073007B"/>
    <w:rsid w:val="00730EA7"/>
    <w:rsid w:val="00731A50"/>
    <w:rsid w:val="0073255B"/>
    <w:rsid w:val="007327E7"/>
    <w:rsid w:val="00732BB3"/>
    <w:rsid w:val="00733711"/>
    <w:rsid w:val="00733B2D"/>
    <w:rsid w:val="007341B5"/>
    <w:rsid w:val="007345FE"/>
    <w:rsid w:val="00734F12"/>
    <w:rsid w:val="00735041"/>
    <w:rsid w:val="0073677C"/>
    <w:rsid w:val="00736BFA"/>
    <w:rsid w:val="00736C89"/>
    <w:rsid w:val="00736F72"/>
    <w:rsid w:val="0073722D"/>
    <w:rsid w:val="0073767C"/>
    <w:rsid w:val="0073784A"/>
    <w:rsid w:val="00737A0D"/>
    <w:rsid w:val="00740299"/>
    <w:rsid w:val="007409AB"/>
    <w:rsid w:val="00742021"/>
    <w:rsid w:val="00742148"/>
    <w:rsid w:val="00742BE3"/>
    <w:rsid w:val="00743A09"/>
    <w:rsid w:val="007446A3"/>
    <w:rsid w:val="00744822"/>
    <w:rsid w:val="00744892"/>
    <w:rsid w:val="00744F11"/>
    <w:rsid w:val="00745035"/>
    <w:rsid w:val="0074612B"/>
    <w:rsid w:val="007466E2"/>
    <w:rsid w:val="0074691B"/>
    <w:rsid w:val="00746DAF"/>
    <w:rsid w:val="00746FA9"/>
    <w:rsid w:val="00747235"/>
    <w:rsid w:val="007479B2"/>
    <w:rsid w:val="007479DD"/>
    <w:rsid w:val="007502EF"/>
    <w:rsid w:val="00750B0F"/>
    <w:rsid w:val="00751149"/>
    <w:rsid w:val="007522B2"/>
    <w:rsid w:val="00752368"/>
    <w:rsid w:val="007528A3"/>
    <w:rsid w:val="00752F56"/>
    <w:rsid w:val="0075311C"/>
    <w:rsid w:val="00753986"/>
    <w:rsid w:val="00753ABC"/>
    <w:rsid w:val="00753E33"/>
    <w:rsid w:val="00753E53"/>
    <w:rsid w:val="0075433A"/>
    <w:rsid w:val="00754DAD"/>
    <w:rsid w:val="00755662"/>
    <w:rsid w:val="00755931"/>
    <w:rsid w:val="007559B4"/>
    <w:rsid w:val="00755FD3"/>
    <w:rsid w:val="0075657A"/>
    <w:rsid w:val="00756A98"/>
    <w:rsid w:val="00756C0C"/>
    <w:rsid w:val="0075704C"/>
    <w:rsid w:val="00757264"/>
    <w:rsid w:val="00757C87"/>
    <w:rsid w:val="00757F65"/>
    <w:rsid w:val="0076081E"/>
    <w:rsid w:val="00760D51"/>
    <w:rsid w:val="00760F1C"/>
    <w:rsid w:val="00761293"/>
    <w:rsid w:val="0076183C"/>
    <w:rsid w:val="00761E6C"/>
    <w:rsid w:val="00761F8A"/>
    <w:rsid w:val="0076277B"/>
    <w:rsid w:val="00763173"/>
    <w:rsid w:val="007639E3"/>
    <w:rsid w:val="0076467F"/>
    <w:rsid w:val="00764E0F"/>
    <w:rsid w:val="00764E99"/>
    <w:rsid w:val="007652D4"/>
    <w:rsid w:val="00765B5D"/>
    <w:rsid w:val="00765EFD"/>
    <w:rsid w:val="00766082"/>
    <w:rsid w:val="00766751"/>
    <w:rsid w:val="00766F17"/>
    <w:rsid w:val="007674CF"/>
    <w:rsid w:val="00767C09"/>
    <w:rsid w:val="00767D26"/>
    <w:rsid w:val="00770147"/>
    <w:rsid w:val="00770522"/>
    <w:rsid w:val="00770B19"/>
    <w:rsid w:val="00770D6C"/>
    <w:rsid w:val="00770DA5"/>
    <w:rsid w:val="00770F4B"/>
    <w:rsid w:val="0077199E"/>
    <w:rsid w:val="00771A77"/>
    <w:rsid w:val="00772238"/>
    <w:rsid w:val="007723D9"/>
    <w:rsid w:val="007727BF"/>
    <w:rsid w:val="00772A47"/>
    <w:rsid w:val="0077309B"/>
    <w:rsid w:val="0077381E"/>
    <w:rsid w:val="00773CCB"/>
    <w:rsid w:val="00773FA3"/>
    <w:rsid w:val="007749D5"/>
    <w:rsid w:val="00774A7A"/>
    <w:rsid w:val="00775095"/>
    <w:rsid w:val="00775690"/>
    <w:rsid w:val="00775702"/>
    <w:rsid w:val="0077616A"/>
    <w:rsid w:val="007762C1"/>
    <w:rsid w:val="00776446"/>
    <w:rsid w:val="0077686A"/>
    <w:rsid w:val="007768D8"/>
    <w:rsid w:val="00776E2E"/>
    <w:rsid w:val="007773B7"/>
    <w:rsid w:val="00777836"/>
    <w:rsid w:val="00780A1D"/>
    <w:rsid w:val="0078137D"/>
    <w:rsid w:val="00781815"/>
    <w:rsid w:val="00781C5B"/>
    <w:rsid w:val="007826A8"/>
    <w:rsid w:val="007828C0"/>
    <w:rsid w:val="00782909"/>
    <w:rsid w:val="00782A0D"/>
    <w:rsid w:val="00782E47"/>
    <w:rsid w:val="007832C9"/>
    <w:rsid w:val="007838C0"/>
    <w:rsid w:val="00783B81"/>
    <w:rsid w:val="00783D5F"/>
    <w:rsid w:val="00783E8D"/>
    <w:rsid w:val="00784056"/>
    <w:rsid w:val="00784478"/>
    <w:rsid w:val="00784990"/>
    <w:rsid w:val="00785088"/>
    <w:rsid w:val="00785648"/>
    <w:rsid w:val="00785CEE"/>
    <w:rsid w:val="00785E28"/>
    <w:rsid w:val="00785E5E"/>
    <w:rsid w:val="00786538"/>
    <w:rsid w:val="00786585"/>
    <w:rsid w:val="00786A0D"/>
    <w:rsid w:val="00786CE1"/>
    <w:rsid w:val="007873F2"/>
    <w:rsid w:val="00790321"/>
    <w:rsid w:val="0079034B"/>
    <w:rsid w:val="00790D10"/>
    <w:rsid w:val="00790F40"/>
    <w:rsid w:val="00791210"/>
    <w:rsid w:val="007914E8"/>
    <w:rsid w:val="007924B2"/>
    <w:rsid w:val="00793196"/>
    <w:rsid w:val="00793895"/>
    <w:rsid w:val="0079391B"/>
    <w:rsid w:val="00793FC3"/>
    <w:rsid w:val="0079488B"/>
    <w:rsid w:val="00794C37"/>
    <w:rsid w:val="00794C88"/>
    <w:rsid w:val="00794E62"/>
    <w:rsid w:val="007950A3"/>
    <w:rsid w:val="00795573"/>
    <w:rsid w:val="0079573B"/>
    <w:rsid w:val="00796009"/>
    <w:rsid w:val="007960C7"/>
    <w:rsid w:val="00796D6E"/>
    <w:rsid w:val="007A01AA"/>
    <w:rsid w:val="007A0231"/>
    <w:rsid w:val="007A0A29"/>
    <w:rsid w:val="007A0EF4"/>
    <w:rsid w:val="007A147C"/>
    <w:rsid w:val="007A154D"/>
    <w:rsid w:val="007A2AF3"/>
    <w:rsid w:val="007A2E4A"/>
    <w:rsid w:val="007A3555"/>
    <w:rsid w:val="007A3674"/>
    <w:rsid w:val="007A40E4"/>
    <w:rsid w:val="007A44FE"/>
    <w:rsid w:val="007A56CA"/>
    <w:rsid w:val="007A5B88"/>
    <w:rsid w:val="007A5FFF"/>
    <w:rsid w:val="007A61F7"/>
    <w:rsid w:val="007A6846"/>
    <w:rsid w:val="007A6AA3"/>
    <w:rsid w:val="007A6B36"/>
    <w:rsid w:val="007A7037"/>
    <w:rsid w:val="007A704A"/>
    <w:rsid w:val="007A7800"/>
    <w:rsid w:val="007A78D6"/>
    <w:rsid w:val="007A7DE6"/>
    <w:rsid w:val="007B05AC"/>
    <w:rsid w:val="007B0DC6"/>
    <w:rsid w:val="007B100F"/>
    <w:rsid w:val="007B121F"/>
    <w:rsid w:val="007B1C11"/>
    <w:rsid w:val="007B2501"/>
    <w:rsid w:val="007B2D5C"/>
    <w:rsid w:val="007B2F6C"/>
    <w:rsid w:val="007B35F7"/>
    <w:rsid w:val="007B3828"/>
    <w:rsid w:val="007B38F5"/>
    <w:rsid w:val="007B3C59"/>
    <w:rsid w:val="007B3E36"/>
    <w:rsid w:val="007B48F3"/>
    <w:rsid w:val="007B507F"/>
    <w:rsid w:val="007B50B1"/>
    <w:rsid w:val="007B53E9"/>
    <w:rsid w:val="007B6430"/>
    <w:rsid w:val="007B755F"/>
    <w:rsid w:val="007C00EA"/>
    <w:rsid w:val="007C01D3"/>
    <w:rsid w:val="007C0AE0"/>
    <w:rsid w:val="007C129A"/>
    <w:rsid w:val="007C31DD"/>
    <w:rsid w:val="007C3DE8"/>
    <w:rsid w:val="007C4CC1"/>
    <w:rsid w:val="007C4D5A"/>
    <w:rsid w:val="007C5100"/>
    <w:rsid w:val="007C517D"/>
    <w:rsid w:val="007C51AE"/>
    <w:rsid w:val="007C561A"/>
    <w:rsid w:val="007C5DD8"/>
    <w:rsid w:val="007C61F5"/>
    <w:rsid w:val="007C7B7D"/>
    <w:rsid w:val="007D00BB"/>
    <w:rsid w:val="007D0280"/>
    <w:rsid w:val="007D0671"/>
    <w:rsid w:val="007D0B17"/>
    <w:rsid w:val="007D1249"/>
    <w:rsid w:val="007D1449"/>
    <w:rsid w:val="007D1CBF"/>
    <w:rsid w:val="007D1F36"/>
    <w:rsid w:val="007D261C"/>
    <w:rsid w:val="007D2999"/>
    <w:rsid w:val="007D2B58"/>
    <w:rsid w:val="007D327E"/>
    <w:rsid w:val="007D33B2"/>
    <w:rsid w:val="007D3791"/>
    <w:rsid w:val="007D3A32"/>
    <w:rsid w:val="007D3A9B"/>
    <w:rsid w:val="007D3E08"/>
    <w:rsid w:val="007D4375"/>
    <w:rsid w:val="007D459A"/>
    <w:rsid w:val="007D4C5B"/>
    <w:rsid w:val="007D5C7F"/>
    <w:rsid w:val="007D67E2"/>
    <w:rsid w:val="007D72AC"/>
    <w:rsid w:val="007E02D5"/>
    <w:rsid w:val="007E0503"/>
    <w:rsid w:val="007E0583"/>
    <w:rsid w:val="007E0E9E"/>
    <w:rsid w:val="007E0FBD"/>
    <w:rsid w:val="007E13F4"/>
    <w:rsid w:val="007E14C2"/>
    <w:rsid w:val="007E1883"/>
    <w:rsid w:val="007E2264"/>
    <w:rsid w:val="007E3296"/>
    <w:rsid w:val="007E3321"/>
    <w:rsid w:val="007E3649"/>
    <w:rsid w:val="007E3C9E"/>
    <w:rsid w:val="007E3E6E"/>
    <w:rsid w:val="007E4342"/>
    <w:rsid w:val="007E446E"/>
    <w:rsid w:val="007E5A10"/>
    <w:rsid w:val="007E5BFC"/>
    <w:rsid w:val="007E5F7F"/>
    <w:rsid w:val="007E6325"/>
    <w:rsid w:val="007E6843"/>
    <w:rsid w:val="007E6B30"/>
    <w:rsid w:val="007E6E99"/>
    <w:rsid w:val="007E70D2"/>
    <w:rsid w:val="007E74C8"/>
    <w:rsid w:val="007E78E4"/>
    <w:rsid w:val="007E7ABF"/>
    <w:rsid w:val="007E7CAA"/>
    <w:rsid w:val="007F0466"/>
    <w:rsid w:val="007F04BB"/>
    <w:rsid w:val="007F0E05"/>
    <w:rsid w:val="007F1374"/>
    <w:rsid w:val="007F16C0"/>
    <w:rsid w:val="007F1979"/>
    <w:rsid w:val="007F1C5F"/>
    <w:rsid w:val="007F372D"/>
    <w:rsid w:val="007F3AF5"/>
    <w:rsid w:val="007F3C5D"/>
    <w:rsid w:val="007F3F10"/>
    <w:rsid w:val="007F3FBB"/>
    <w:rsid w:val="007F4CF2"/>
    <w:rsid w:val="007F54BB"/>
    <w:rsid w:val="007F54FB"/>
    <w:rsid w:val="007F5A10"/>
    <w:rsid w:val="007F63E3"/>
    <w:rsid w:val="007F6B40"/>
    <w:rsid w:val="007F708D"/>
    <w:rsid w:val="007F78A7"/>
    <w:rsid w:val="008002A4"/>
    <w:rsid w:val="00800537"/>
    <w:rsid w:val="008006C7"/>
    <w:rsid w:val="00800DFF"/>
    <w:rsid w:val="00801066"/>
    <w:rsid w:val="008013E4"/>
    <w:rsid w:val="00801C94"/>
    <w:rsid w:val="00801FC6"/>
    <w:rsid w:val="00802493"/>
    <w:rsid w:val="00802608"/>
    <w:rsid w:val="00802A38"/>
    <w:rsid w:val="00802A6C"/>
    <w:rsid w:val="00802D97"/>
    <w:rsid w:val="00802ED3"/>
    <w:rsid w:val="0080330C"/>
    <w:rsid w:val="0080343D"/>
    <w:rsid w:val="0080373D"/>
    <w:rsid w:val="00803E3E"/>
    <w:rsid w:val="008042FF"/>
    <w:rsid w:val="00804848"/>
    <w:rsid w:val="0080533B"/>
    <w:rsid w:val="00805CB0"/>
    <w:rsid w:val="00805D55"/>
    <w:rsid w:val="00805D6A"/>
    <w:rsid w:val="00805DF9"/>
    <w:rsid w:val="0080665B"/>
    <w:rsid w:val="00806AA9"/>
    <w:rsid w:val="00807842"/>
    <w:rsid w:val="00807C28"/>
    <w:rsid w:val="00807F44"/>
    <w:rsid w:val="00810197"/>
    <w:rsid w:val="008108C7"/>
    <w:rsid w:val="00810D3D"/>
    <w:rsid w:val="00811156"/>
    <w:rsid w:val="00811A7E"/>
    <w:rsid w:val="00812570"/>
    <w:rsid w:val="00813E5B"/>
    <w:rsid w:val="00813FBB"/>
    <w:rsid w:val="008140EE"/>
    <w:rsid w:val="00814595"/>
    <w:rsid w:val="008148DD"/>
    <w:rsid w:val="00814EC6"/>
    <w:rsid w:val="00815529"/>
    <w:rsid w:val="00815B43"/>
    <w:rsid w:val="00815B6A"/>
    <w:rsid w:val="00816296"/>
    <w:rsid w:val="008165AB"/>
    <w:rsid w:val="00816FDA"/>
    <w:rsid w:val="00817842"/>
    <w:rsid w:val="00817F8F"/>
    <w:rsid w:val="00820539"/>
    <w:rsid w:val="008214E3"/>
    <w:rsid w:val="0082200C"/>
    <w:rsid w:val="00822AD5"/>
    <w:rsid w:val="0082313C"/>
    <w:rsid w:val="008233BF"/>
    <w:rsid w:val="00823AC0"/>
    <w:rsid w:val="0082400B"/>
    <w:rsid w:val="00824A79"/>
    <w:rsid w:val="0082514D"/>
    <w:rsid w:val="00825ED3"/>
    <w:rsid w:val="008262FD"/>
    <w:rsid w:val="00826B36"/>
    <w:rsid w:val="00826B44"/>
    <w:rsid w:val="00826DE9"/>
    <w:rsid w:val="00826E22"/>
    <w:rsid w:val="00827B19"/>
    <w:rsid w:val="00827D35"/>
    <w:rsid w:val="00830E39"/>
    <w:rsid w:val="00830EDA"/>
    <w:rsid w:val="008313E5"/>
    <w:rsid w:val="0083158F"/>
    <w:rsid w:val="0083178E"/>
    <w:rsid w:val="00831D56"/>
    <w:rsid w:val="00832C60"/>
    <w:rsid w:val="00832D1D"/>
    <w:rsid w:val="00832EFA"/>
    <w:rsid w:val="00832FA3"/>
    <w:rsid w:val="008336B9"/>
    <w:rsid w:val="008341D3"/>
    <w:rsid w:val="0083424E"/>
    <w:rsid w:val="00834641"/>
    <w:rsid w:val="00836A53"/>
    <w:rsid w:val="00836C96"/>
    <w:rsid w:val="00836F86"/>
    <w:rsid w:val="00837962"/>
    <w:rsid w:val="0084074C"/>
    <w:rsid w:val="0084096F"/>
    <w:rsid w:val="008412B5"/>
    <w:rsid w:val="0084158A"/>
    <w:rsid w:val="00842095"/>
    <w:rsid w:val="0084224F"/>
    <w:rsid w:val="0084314D"/>
    <w:rsid w:val="00843767"/>
    <w:rsid w:val="0084413D"/>
    <w:rsid w:val="008447BC"/>
    <w:rsid w:val="00844865"/>
    <w:rsid w:val="00844E77"/>
    <w:rsid w:val="00844EEF"/>
    <w:rsid w:val="008452E6"/>
    <w:rsid w:val="00845459"/>
    <w:rsid w:val="00846411"/>
    <w:rsid w:val="00846D3C"/>
    <w:rsid w:val="008471CD"/>
    <w:rsid w:val="008474D1"/>
    <w:rsid w:val="008474ED"/>
    <w:rsid w:val="00847732"/>
    <w:rsid w:val="008513B4"/>
    <w:rsid w:val="008516D1"/>
    <w:rsid w:val="00851738"/>
    <w:rsid w:val="00851878"/>
    <w:rsid w:val="00851961"/>
    <w:rsid w:val="0085224E"/>
    <w:rsid w:val="00852A1A"/>
    <w:rsid w:val="00852D7D"/>
    <w:rsid w:val="00853152"/>
    <w:rsid w:val="00853634"/>
    <w:rsid w:val="008536B0"/>
    <w:rsid w:val="00853C51"/>
    <w:rsid w:val="00853EE9"/>
    <w:rsid w:val="008540DD"/>
    <w:rsid w:val="008541FB"/>
    <w:rsid w:val="008543AB"/>
    <w:rsid w:val="00854811"/>
    <w:rsid w:val="00854821"/>
    <w:rsid w:val="008550E4"/>
    <w:rsid w:val="008551AC"/>
    <w:rsid w:val="0085591E"/>
    <w:rsid w:val="00857458"/>
    <w:rsid w:val="0086013B"/>
    <w:rsid w:val="00860499"/>
    <w:rsid w:val="0086063B"/>
    <w:rsid w:val="00860738"/>
    <w:rsid w:val="00860809"/>
    <w:rsid w:val="00860B1A"/>
    <w:rsid w:val="008615BE"/>
    <w:rsid w:val="00861D82"/>
    <w:rsid w:val="00861DBE"/>
    <w:rsid w:val="00862395"/>
    <w:rsid w:val="00862B81"/>
    <w:rsid w:val="00862D40"/>
    <w:rsid w:val="00862E7D"/>
    <w:rsid w:val="00862EEC"/>
    <w:rsid w:val="0086405D"/>
    <w:rsid w:val="00864092"/>
    <w:rsid w:val="00864108"/>
    <w:rsid w:val="008641C9"/>
    <w:rsid w:val="00864468"/>
    <w:rsid w:val="00865424"/>
    <w:rsid w:val="00865A39"/>
    <w:rsid w:val="00865E99"/>
    <w:rsid w:val="00866694"/>
    <w:rsid w:val="0086791D"/>
    <w:rsid w:val="008679B5"/>
    <w:rsid w:val="00867AE0"/>
    <w:rsid w:val="00867F31"/>
    <w:rsid w:val="008703B7"/>
    <w:rsid w:val="008705E6"/>
    <w:rsid w:val="008709BF"/>
    <w:rsid w:val="00871957"/>
    <w:rsid w:val="00872314"/>
    <w:rsid w:val="00872362"/>
    <w:rsid w:val="008723C2"/>
    <w:rsid w:val="008724D3"/>
    <w:rsid w:val="00872B2F"/>
    <w:rsid w:val="00872BDA"/>
    <w:rsid w:val="00872CE0"/>
    <w:rsid w:val="00872D95"/>
    <w:rsid w:val="0087343D"/>
    <w:rsid w:val="00873444"/>
    <w:rsid w:val="00873573"/>
    <w:rsid w:val="00873CC8"/>
    <w:rsid w:val="008741BA"/>
    <w:rsid w:val="00874446"/>
    <w:rsid w:val="0087449A"/>
    <w:rsid w:val="00874AAC"/>
    <w:rsid w:val="00874DA4"/>
    <w:rsid w:val="00874E2A"/>
    <w:rsid w:val="0087583C"/>
    <w:rsid w:val="00875A14"/>
    <w:rsid w:val="0087602E"/>
    <w:rsid w:val="00876062"/>
    <w:rsid w:val="0087690D"/>
    <w:rsid w:val="00876960"/>
    <w:rsid w:val="00876D9E"/>
    <w:rsid w:val="00876DCB"/>
    <w:rsid w:val="00876EA6"/>
    <w:rsid w:val="008770B6"/>
    <w:rsid w:val="00877798"/>
    <w:rsid w:val="008778CD"/>
    <w:rsid w:val="00877AD3"/>
    <w:rsid w:val="00877B72"/>
    <w:rsid w:val="00877CC9"/>
    <w:rsid w:val="00877D92"/>
    <w:rsid w:val="0088062D"/>
    <w:rsid w:val="008806BB"/>
    <w:rsid w:val="00880D6C"/>
    <w:rsid w:val="00880ED1"/>
    <w:rsid w:val="0088138F"/>
    <w:rsid w:val="0088161E"/>
    <w:rsid w:val="008816C1"/>
    <w:rsid w:val="00881A6F"/>
    <w:rsid w:val="00881C7E"/>
    <w:rsid w:val="008826B3"/>
    <w:rsid w:val="00883266"/>
    <w:rsid w:val="00883CD1"/>
    <w:rsid w:val="0088431A"/>
    <w:rsid w:val="008845B5"/>
    <w:rsid w:val="00884793"/>
    <w:rsid w:val="008847A1"/>
    <w:rsid w:val="00884B92"/>
    <w:rsid w:val="00885117"/>
    <w:rsid w:val="00885360"/>
    <w:rsid w:val="0088592E"/>
    <w:rsid w:val="00885B3A"/>
    <w:rsid w:val="00885FD9"/>
    <w:rsid w:val="00886A36"/>
    <w:rsid w:val="00886DC6"/>
    <w:rsid w:val="008870AE"/>
    <w:rsid w:val="0088719F"/>
    <w:rsid w:val="0088720E"/>
    <w:rsid w:val="008877E4"/>
    <w:rsid w:val="00887942"/>
    <w:rsid w:val="008881B1"/>
    <w:rsid w:val="008900E2"/>
    <w:rsid w:val="008905FB"/>
    <w:rsid w:val="0089062C"/>
    <w:rsid w:val="0089082C"/>
    <w:rsid w:val="0089154F"/>
    <w:rsid w:val="008917CA"/>
    <w:rsid w:val="00891915"/>
    <w:rsid w:val="00891917"/>
    <w:rsid w:val="00891C9C"/>
    <w:rsid w:val="00892DF9"/>
    <w:rsid w:val="0089325E"/>
    <w:rsid w:val="008935CB"/>
    <w:rsid w:val="008946D1"/>
    <w:rsid w:val="008948B8"/>
    <w:rsid w:val="00894BDD"/>
    <w:rsid w:val="00895251"/>
    <w:rsid w:val="00895639"/>
    <w:rsid w:val="00895C5C"/>
    <w:rsid w:val="00895E84"/>
    <w:rsid w:val="0089619A"/>
    <w:rsid w:val="0089640E"/>
    <w:rsid w:val="008966DC"/>
    <w:rsid w:val="00896C3B"/>
    <w:rsid w:val="00896D29"/>
    <w:rsid w:val="00896F80"/>
    <w:rsid w:val="00897245"/>
    <w:rsid w:val="008972AD"/>
    <w:rsid w:val="008A021F"/>
    <w:rsid w:val="008A0D3E"/>
    <w:rsid w:val="008A0F96"/>
    <w:rsid w:val="008A28B6"/>
    <w:rsid w:val="008A357C"/>
    <w:rsid w:val="008A394F"/>
    <w:rsid w:val="008A5176"/>
    <w:rsid w:val="008A517F"/>
    <w:rsid w:val="008A669B"/>
    <w:rsid w:val="008A66B7"/>
    <w:rsid w:val="008A6755"/>
    <w:rsid w:val="008A688E"/>
    <w:rsid w:val="008A6949"/>
    <w:rsid w:val="008A6C7B"/>
    <w:rsid w:val="008A72F1"/>
    <w:rsid w:val="008A79E7"/>
    <w:rsid w:val="008A7D0F"/>
    <w:rsid w:val="008B0037"/>
    <w:rsid w:val="008B01B2"/>
    <w:rsid w:val="008B0571"/>
    <w:rsid w:val="008B0BA0"/>
    <w:rsid w:val="008B1086"/>
    <w:rsid w:val="008B1225"/>
    <w:rsid w:val="008B13DE"/>
    <w:rsid w:val="008B1755"/>
    <w:rsid w:val="008B1782"/>
    <w:rsid w:val="008B19B3"/>
    <w:rsid w:val="008B2216"/>
    <w:rsid w:val="008B23A3"/>
    <w:rsid w:val="008B261B"/>
    <w:rsid w:val="008B2661"/>
    <w:rsid w:val="008B3300"/>
    <w:rsid w:val="008B341A"/>
    <w:rsid w:val="008B3774"/>
    <w:rsid w:val="008B37BE"/>
    <w:rsid w:val="008B3C91"/>
    <w:rsid w:val="008B44E6"/>
    <w:rsid w:val="008B4862"/>
    <w:rsid w:val="008B4BD4"/>
    <w:rsid w:val="008B5023"/>
    <w:rsid w:val="008B5042"/>
    <w:rsid w:val="008B53F1"/>
    <w:rsid w:val="008B54BE"/>
    <w:rsid w:val="008B5578"/>
    <w:rsid w:val="008B585D"/>
    <w:rsid w:val="008B5BDD"/>
    <w:rsid w:val="008B5E2A"/>
    <w:rsid w:val="008B5EDD"/>
    <w:rsid w:val="008B6154"/>
    <w:rsid w:val="008B7735"/>
    <w:rsid w:val="008B7A4A"/>
    <w:rsid w:val="008B7D16"/>
    <w:rsid w:val="008C0E43"/>
    <w:rsid w:val="008C23A6"/>
    <w:rsid w:val="008C2516"/>
    <w:rsid w:val="008C2B0C"/>
    <w:rsid w:val="008C3162"/>
    <w:rsid w:val="008C3296"/>
    <w:rsid w:val="008C348C"/>
    <w:rsid w:val="008C35AE"/>
    <w:rsid w:val="008C3D27"/>
    <w:rsid w:val="008C4651"/>
    <w:rsid w:val="008C48E4"/>
    <w:rsid w:val="008C4DD0"/>
    <w:rsid w:val="008C575A"/>
    <w:rsid w:val="008C5AF0"/>
    <w:rsid w:val="008C5EFF"/>
    <w:rsid w:val="008C5FA8"/>
    <w:rsid w:val="008C6029"/>
    <w:rsid w:val="008C622C"/>
    <w:rsid w:val="008C68B1"/>
    <w:rsid w:val="008C6E48"/>
    <w:rsid w:val="008C701F"/>
    <w:rsid w:val="008C7174"/>
    <w:rsid w:val="008C7D71"/>
    <w:rsid w:val="008D03A3"/>
    <w:rsid w:val="008D0728"/>
    <w:rsid w:val="008D0E8F"/>
    <w:rsid w:val="008D0F43"/>
    <w:rsid w:val="008D1EA1"/>
    <w:rsid w:val="008D2454"/>
    <w:rsid w:val="008D38A2"/>
    <w:rsid w:val="008D4881"/>
    <w:rsid w:val="008D4C1A"/>
    <w:rsid w:val="008D4FA8"/>
    <w:rsid w:val="008D543C"/>
    <w:rsid w:val="008D6522"/>
    <w:rsid w:val="008D74EE"/>
    <w:rsid w:val="008D77F5"/>
    <w:rsid w:val="008E0100"/>
    <w:rsid w:val="008E0107"/>
    <w:rsid w:val="008E05CA"/>
    <w:rsid w:val="008E05D7"/>
    <w:rsid w:val="008E1AD9"/>
    <w:rsid w:val="008E1AE5"/>
    <w:rsid w:val="008E23F5"/>
    <w:rsid w:val="008E3504"/>
    <w:rsid w:val="008E3932"/>
    <w:rsid w:val="008E39DD"/>
    <w:rsid w:val="008E4574"/>
    <w:rsid w:val="008E4B62"/>
    <w:rsid w:val="008E4BDF"/>
    <w:rsid w:val="008E4D65"/>
    <w:rsid w:val="008E5006"/>
    <w:rsid w:val="008E536E"/>
    <w:rsid w:val="008E60B1"/>
    <w:rsid w:val="008E61DE"/>
    <w:rsid w:val="008E63CE"/>
    <w:rsid w:val="008E649B"/>
    <w:rsid w:val="008E6B6A"/>
    <w:rsid w:val="008E6BB8"/>
    <w:rsid w:val="008E713D"/>
    <w:rsid w:val="008E78BD"/>
    <w:rsid w:val="008E7A1E"/>
    <w:rsid w:val="008E7E97"/>
    <w:rsid w:val="008F03C0"/>
    <w:rsid w:val="008F09E2"/>
    <w:rsid w:val="008F12EB"/>
    <w:rsid w:val="008F150D"/>
    <w:rsid w:val="008F1763"/>
    <w:rsid w:val="008F289F"/>
    <w:rsid w:val="008F28F7"/>
    <w:rsid w:val="008F299A"/>
    <w:rsid w:val="008F2A37"/>
    <w:rsid w:val="008F2B51"/>
    <w:rsid w:val="008F3854"/>
    <w:rsid w:val="008F41E4"/>
    <w:rsid w:val="008F4848"/>
    <w:rsid w:val="008F4B37"/>
    <w:rsid w:val="008F50DF"/>
    <w:rsid w:val="008F531B"/>
    <w:rsid w:val="008F538F"/>
    <w:rsid w:val="008F53F4"/>
    <w:rsid w:val="008F561D"/>
    <w:rsid w:val="008F5DB1"/>
    <w:rsid w:val="008F6150"/>
    <w:rsid w:val="008F64B4"/>
    <w:rsid w:val="008F64C2"/>
    <w:rsid w:val="008F6562"/>
    <w:rsid w:val="008F6865"/>
    <w:rsid w:val="008F7394"/>
    <w:rsid w:val="008F7BE4"/>
    <w:rsid w:val="008F7FDE"/>
    <w:rsid w:val="009006D8"/>
    <w:rsid w:val="009006FB"/>
    <w:rsid w:val="00901BDD"/>
    <w:rsid w:val="009021E2"/>
    <w:rsid w:val="009021E8"/>
    <w:rsid w:val="00902696"/>
    <w:rsid w:val="009026A5"/>
    <w:rsid w:val="009026FD"/>
    <w:rsid w:val="009035A9"/>
    <w:rsid w:val="00903ABB"/>
    <w:rsid w:val="00904294"/>
    <w:rsid w:val="00904594"/>
    <w:rsid w:val="009045EF"/>
    <w:rsid w:val="00904639"/>
    <w:rsid w:val="0090475A"/>
    <w:rsid w:val="00905083"/>
    <w:rsid w:val="00905155"/>
    <w:rsid w:val="0090518D"/>
    <w:rsid w:val="009077C9"/>
    <w:rsid w:val="00907A52"/>
    <w:rsid w:val="00907DCD"/>
    <w:rsid w:val="00910A83"/>
    <w:rsid w:val="009111F4"/>
    <w:rsid w:val="00911814"/>
    <w:rsid w:val="00911C29"/>
    <w:rsid w:val="00911C4B"/>
    <w:rsid w:val="00911E5A"/>
    <w:rsid w:val="00912A71"/>
    <w:rsid w:val="00912E28"/>
    <w:rsid w:val="00912F5B"/>
    <w:rsid w:val="009132CE"/>
    <w:rsid w:val="00913537"/>
    <w:rsid w:val="0091354F"/>
    <w:rsid w:val="009137E0"/>
    <w:rsid w:val="00913956"/>
    <w:rsid w:val="00914708"/>
    <w:rsid w:val="0091473A"/>
    <w:rsid w:val="00914B74"/>
    <w:rsid w:val="00914D43"/>
    <w:rsid w:val="00916187"/>
    <w:rsid w:val="00916D5D"/>
    <w:rsid w:val="0091702C"/>
    <w:rsid w:val="00917190"/>
    <w:rsid w:val="00917A69"/>
    <w:rsid w:val="009204B2"/>
    <w:rsid w:val="0092056D"/>
    <w:rsid w:val="00920C42"/>
    <w:rsid w:val="00920F19"/>
    <w:rsid w:val="00921169"/>
    <w:rsid w:val="009215F0"/>
    <w:rsid w:val="0092186D"/>
    <w:rsid w:val="009233C8"/>
    <w:rsid w:val="00923E5E"/>
    <w:rsid w:val="00923ED5"/>
    <w:rsid w:val="009240DB"/>
    <w:rsid w:val="00924617"/>
    <w:rsid w:val="00925512"/>
    <w:rsid w:val="009260F9"/>
    <w:rsid w:val="00926366"/>
    <w:rsid w:val="0092760C"/>
    <w:rsid w:val="00927755"/>
    <w:rsid w:val="0092778D"/>
    <w:rsid w:val="00927A87"/>
    <w:rsid w:val="0093002E"/>
    <w:rsid w:val="00931E4B"/>
    <w:rsid w:val="009323D4"/>
    <w:rsid w:val="00932602"/>
    <w:rsid w:val="00932A14"/>
    <w:rsid w:val="00932D5B"/>
    <w:rsid w:val="00932E8F"/>
    <w:rsid w:val="00932FA7"/>
    <w:rsid w:val="0093385D"/>
    <w:rsid w:val="00933A7F"/>
    <w:rsid w:val="00934492"/>
    <w:rsid w:val="00934CF8"/>
    <w:rsid w:val="009352B0"/>
    <w:rsid w:val="009354C3"/>
    <w:rsid w:val="009355B5"/>
    <w:rsid w:val="009358DA"/>
    <w:rsid w:val="00935E8E"/>
    <w:rsid w:val="00935FFD"/>
    <w:rsid w:val="0093622F"/>
    <w:rsid w:val="00936CEF"/>
    <w:rsid w:val="009373E4"/>
    <w:rsid w:val="00937494"/>
    <w:rsid w:val="009374D1"/>
    <w:rsid w:val="009379AB"/>
    <w:rsid w:val="0094024B"/>
    <w:rsid w:val="009403AB"/>
    <w:rsid w:val="009403F6"/>
    <w:rsid w:val="00940B27"/>
    <w:rsid w:val="00940BD2"/>
    <w:rsid w:val="0094170E"/>
    <w:rsid w:val="00942407"/>
    <w:rsid w:val="00942E59"/>
    <w:rsid w:val="0094327F"/>
    <w:rsid w:val="009432AB"/>
    <w:rsid w:val="00943537"/>
    <w:rsid w:val="00943865"/>
    <w:rsid w:val="00943BE2"/>
    <w:rsid w:val="00943ED7"/>
    <w:rsid w:val="009440C1"/>
    <w:rsid w:val="00944353"/>
    <w:rsid w:val="00944A9A"/>
    <w:rsid w:val="00944BF7"/>
    <w:rsid w:val="00944E90"/>
    <w:rsid w:val="00945C08"/>
    <w:rsid w:val="00946875"/>
    <w:rsid w:val="00946C7E"/>
    <w:rsid w:val="009473EB"/>
    <w:rsid w:val="00947A7E"/>
    <w:rsid w:val="00947B44"/>
    <w:rsid w:val="0094F969"/>
    <w:rsid w:val="00950073"/>
    <w:rsid w:val="00950224"/>
    <w:rsid w:val="00950A0C"/>
    <w:rsid w:val="00950D41"/>
    <w:rsid w:val="009511D4"/>
    <w:rsid w:val="00951DA0"/>
    <w:rsid w:val="009522EA"/>
    <w:rsid w:val="00952532"/>
    <w:rsid w:val="009529AF"/>
    <w:rsid w:val="00952DB6"/>
    <w:rsid w:val="0095319C"/>
    <w:rsid w:val="0095393C"/>
    <w:rsid w:val="00953A60"/>
    <w:rsid w:val="00953B75"/>
    <w:rsid w:val="00953D65"/>
    <w:rsid w:val="00953DBD"/>
    <w:rsid w:val="00954551"/>
    <w:rsid w:val="00954822"/>
    <w:rsid w:val="00954AF4"/>
    <w:rsid w:val="00954FA2"/>
    <w:rsid w:val="00955083"/>
    <w:rsid w:val="009553D0"/>
    <w:rsid w:val="00955657"/>
    <w:rsid w:val="00955882"/>
    <w:rsid w:val="00955D7E"/>
    <w:rsid w:val="009565FB"/>
    <w:rsid w:val="00956AEF"/>
    <w:rsid w:val="00956C7A"/>
    <w:rsid w:val="009570FE"/>
    <w:rsid w:val="009571ED"/>
    <w:rsid w:val="0095730A"/>
    <w:rsid w:val="009577EE"/>
    <w:rsid w:val="009579BF"/>
    <w:rsid w:val="009579C3"/>
    <w:rsid w:val="00957EDD"/>
    <w:rsid w:val="009600CB"/>
    <w:rsid w:val="009601B7"/>
    <w:rsid w:val="009610F8"/>
    <w:rsid w:val="009614BA"/>
    <w:rsid w:val="00961DF4"/>
    <w:rsid w:val="00962158"/>
    <w:rsid w:val="00962F04"/>
    <w:rsid w:val="00963A22"/>
    <w:rsid w:val="00963CD2"/>
    <w:rsid w:val="00963D35"/>
    <w:rsid w:val="00964018"/>
    <w:rsid w:val="00964DAB"/>
    <w:rsid w:val="00964E79"/>
    <w:rsid w:val="00965373"/>
    <w:rsid w:val="009655D8"/>
    <w:rsid w:val="009656CD"/>
    <w:rsid w:val="0096589F"/>
    <w:rsid w:val="00965938"/>
    <w:rsid w:val="0096633D"/>
    <w:rsid w:val="009676B2"/>
    <w:rsid w:val="00967810"/>
    <w:rsid w:val="0097030A"/>
    <w:rsid w:val="009707DB"/>
    <w:rsid w:val="00970E74"/>
    <w:rsid w:val="00971F59"/>
    <w:rsid w:val="00971F60"/>
    <w:rsid w:val="00972BC3"/>
    <w:rsid w:val="00972E24"/>
    <w:rsid w:val="0097330B"/>
    <w:rsid w:val="009733B5"/>
    <w:rsid w:val="0097353D"/>
    <w:rsid w:val="009736F2"/>
    <w:rsid w:val="009738AF"/>
    <w:rsid w:val="00973F64"/>
    <w:rsid w:val="00974178"/>
    <w:rsid w:val="00974485"/>
    <w:rsid w:val="00974EFE"/>
    <w:rsid w:val="0097562D"/>
    <w:rsid w:val="00975B13"/>
    <w:rsid w:val="0097685E"/>
    <w:rsid w:val="00976D26"/>
    <w:rsid w:val="0097713B"/>
    <w:rsid w:val="0097777D"/>
    <w:rsid w:val="00977794"/>
    <w:rsid w:val="0097792B"/>
    <w:rsid w:val="00977F7C"/>
    <w:rsid w:val="009810FC"/>
    <w:rsid w:val="009812A5"/>
    <w:rsid w:val="00981F3A"/>
    <w:rsid w:val="009822D3"/>
    <w:rsid w:val="00982F10"/>
    <w:rsid w:val="00983290"/>
    <w:rsid w:val="00983550"/>
    <w:rsid w:val="00983D74"/>
    <w:rsid w:val="00984CD5"/>
    <w:rsid w:val="00985046"/>
    <w:rsid w:val="009850D8"/>
    <w:rsid w:val="00985A5F"/>
    <w:rsid w:val="00986147"/>
    <w:rsid w:val="0098663B"/>
    <w:rsid w:val="00986DFC"/>
    <w:rsid w:val="00986E12"/>
    <w:rsid w:val="00986E9F"/>
    <w:rsid w:val="00990D39"/>
    <w:rsid w:val="009910ED"/>
    <w:rsid w:val="009912D4"/>
    <w:rsid w:val="00991EEA"/>
    <w:rsid w:val="009920D4"/>
    <w:rsid w:val="00992570"/>
    <w:rsid w:val="00992C87"/>
    <w:rsid w:val="00992F55"/>
    <w:rsid w:val="0099377D"/>
    <w:rsid w:val="00993B49"/>
    <w:rsid w:val="009940CD"/>
    <w:rsid w:val="009941E2"/>
    <w:rsid w:val="0099425F"/>
    <w:rsid w:val="0099452D"/>
    <w:rsid w:val="00994B8E"/>
    <w:rsid w:val="00995A47"/>
    <w:rsid w:val="009961C2"/>
    <w:rsid w:val="009969ED"/>
    <w:rsid w:val="00996E3B"/>
    <w:rsid w:val="009972D6"/>
    <w:rsid w:val="00997429"/>
    <w:rsid w:val="00997807"/>
    <w:rsid w:val="00997A87"/>
    <w:rsid w:val="00997ADD"/>
    <w:rsid w:val="00997B33"/>
    <w:rsid w:val="009A0833"/>
    <w:rsid w:val="009A1B83"/>
    <w:rsid w:val="009A2103"/>
    <w:rsid w:val="009A2116"/>
    <w:rsid w:val="009A25BA"/>
    <w:rsid w:val="009A2894"/>
    <w:rsid w:val="009A2C78"/>
    <w:rsid w:val="009A2D4F"/>
    <w:rsid w:val="009A2E02"/>
    <w:rsid w:val="009A3F6E"/>
    <w:rsid w:val="009A4667"/>
    <w:rsid w:val="009A46D4"/>
    <w:rsid w:val="009A5073"/>
    <w:rsid w:val="009A5B62"/>
    <w:rsid w:val="009A67D7"/>
    <w:rsid w:val="009A68CA"/>
    <w:rsid w:val="009A6A6E"/>
    <w:rsid w:val="009A6C33"/>
    <w:rsid w:val="009A6CE1"/>
    <w:rsid w:val="009A71B4"/>
    <w:rsid w:val="009A7269"/>
    <w:rsid w:val="009A7572"/>
    <w:rsid w:val="009A75AD"/>
    <w:rsid w:val="009A793E"/>
    <w:rsid w:val="009A7EA4"/>
    <w:rsid w:val="009A7F5F"/>
    <w:rsid w:val="009AE336"/>
    <w:rsid w:val="009B12C8"/>
    <w:rsid w:val="009B14DB"/>
    <w:rsid w:val="009B22C5"/>
    <w:rsid w:val="009B269D"/>
    <w:rsid w:val="009B28AD"/>
    <w:rsid w:val="009B32BC"/>
    <w:rsid w:val="009B34C7"/>
    <w:rsid w:val="009B36A5"/>
    <w:rsid w:val="009B3B5F"/>
    <w:rsid w:val="009B416C"/>
    <w:rsid w:val="009B4780"/>
    <w:rsid w:val="009B4A38"/>
    <w:rsid w:val="009B4C50"/>
    <w:rsid w:val="009B5275"/>
    <w:rsid w:val="009B56A9"/>
    <w:rsid w:val="009B582F"/>
    <w:rsid w:val="009B5AA1"/>
    <w:rsid w:val="009B5C68"/>
    <w:rsid w:val="009B61AB"/>
    <w:rsid w:val="009B62C0"/>
    <w:rsid w:val="009B6331"/>
    <w:rsid w:val="009B7172"/>
    <w:rsid w:val="009B7972"/>
    <w:rsid w:val="009C03FB"/>
    <w:rsid w:val="009C0588"/>
    <w:rsid w:val="009C0B94"/>
    <w:rsid w:val="009C0C07"/>
    <w:rsid w:val="009C111F"/>
    <w:rsid w:val="009C189A"/>
    <w:rsid w:val="009C1925"/>
    <w:rsid w:val="009C1D3E"/>
    <w:rsid w:val="009C2188"/>
    <w:rsid w:val="009C2240"/>
    <w:rsid w:val="009C32F9"/>
    <w:rsid w:val="009C3D55"/>
    <w:rsid w:val="009C413D"/>
    <w:rsid w:val="009C4A48"/>
    <w:rsid w:val="009C4F6E"/>
    <w:rsid w:val="009C53F3"/>
    <w:rsid w:val="009C5A86"/>
    <w:rsid w:val="009C6682"/>
    <w:rsid w:val="009C683B"/>
    <w:rsid w:val="009C6AB3"/>
    <w:rsid w:val="009C742B"/>
    <w:rsid w:val="009C743E"/>
    <w:rsid w:val="009C750A"/>
    <w:rsid w:val="009C76A5"/>
    <w:rsid w:val="009C7DED"/>
    <w:rsid w:val="009C7F88"/>
    <w:rsid w:val="009D0264"/>
    <w:rsid w:val="009D108E"/>
    <w:rsid w:val="009D1417"/>
    <w:rsid w:val="009D245F"/>
    <w:rsid w:val="009D30B2"/>
    <w:rsid w:val="009D34F9"/>
    <w:rsid w:val="009D3D95"/>
    <w:rsid w:val="009D3E45"/>
    <w:rsid w:val="009D43DD"/>
    <w:rsid w:val="009D464A"/>
    <w:rsid w:val="009D4BBB"/>
    <w:rsid w:val="009D53F8"/>
    <w:rsid w:val="009D5465"/>
    <w:rsid w:val="009D55E2"/>
    <w:rsid w:val="009D5845"/>
    <w:rsid w:val="009D5A2E"/>
    <w:rsid w:val="009D5AFE"/>
    <w:rsid w:val="009D5B9A"/>
    <w:rsid w:val="009D5E46"/>
    <w:rsid w:val="009D609E"/>
    <w:rsid w:val="009D60C4"/>
    <w:rsid w:val="009D66FC"/>
    <w:rsid w:val="009D695B"/>
    <w:rsid w:val="009D6BEF"/>
    <w:rsid w:val="009D6D9D"/>
    <w:rsid w:val="009D6F75"/>
    <w:rsid w:val="009D712F"/>
    <w:rsid w:val="009D7730"/>
    <w:rsid w:val="009D7B02"/>
    <w:rsid w:val="009D7F17"/>
    <w:rsid w:val="009E0374"/>
    <w:rsid w:val="009E03EC"/>
    <w:rsid w:val="009E09A6"/>
    <w:rsid w:val="009E0B84"/>
    <w:rsid w:val="009E0CEE"/>
    <w:rsid w:val="009E0DEE"/>
    <w:rsid w:val="009E0E76"/>
    <w:rsid w:val="009E0EFF"/>
    <w:rsid w:val="009E1312"/>
    <w:rsid w:val="009E1831"/>
    <w:rsid w:val="009E1860"/>
    <w:rsid w:val="009E1A5D"/>
    <w:rsid w:val="009E1AF1"/>
    <w:rsid w:val="009E1D7D"/>
    <w:rsid w:val="009E2342"/>
    <w:rsid w:val="009E2375"/>
    <w:rsid w:val="009E2C93"/>
    <w:rsid w:val="009E3228"/>
    <w:rsid w:val="009E32C7"/>
    <w:rsid w:val="009E4564"/>
    <w:rsid w:val="009E4710"/>
    <w:rsid w:val="009E471A"/>
    <w:rsid w:val="009E4783"/>
    <w:rsid w:val="009E4C86"/>
    <w:rsid w:val="009E5741"/>
    <w:rsid w:val="009E5764"/>
    <w:rsid w:val="009E57AC"/>
    <w:rsid w:val="009E5926"/>
    <w:rsid w:val="009E5A02"/>
    <w:rsid w:val="009E60CC"/>
    <w:rsid w:val="009E7A05"/>
    <w:rsid w:val="009E7A31"/>
    <w:rsid w:val="009E7E9A"/>
    <w:rsid w:val="009F00B8"/>
    <w:rsid w:val="009F0438"/>
    <w:rsid w:val="009F0630"/>
    <w:rsid w:val="009F10FA"/>
    <w:rsid w:val="009F132D"/>
    <w:rsid w:val="009F134E"/>
    <w:rsid w:val="009F1661"/>
    <w:rsid w:val="009F1899"/>
    <w:rsid w:val="009F1E4E"/>
    <w:rsid w:val="009F1EEA"/>
    <w:rsid w:val="009F207E"/>
    <w:rsid w:val="009F24FA"/>
    <w:rsid w:val="009F2640"/>
    <w:rsid w:val="009F2AB4"/>
    <w:rsid w:val="009F34AB"/>
    <w:rsid w:val="009F388D"/>
    <w:rsid w:val="009F3AAA"/>
    <w:rsid w:val="009F433B"/>
    <w:rsid w:val="009F54AD"/>
    <w:rsid w:val="009F55C6"/>
    <w:rsid w:val="009F6660"/>
    <w:rsid w:val="009F6B45"/>
    <w:rsid w:val="009F7585"/>
    <w:rsid w:val="009F78FA"/>
    <w:rsid w:val="009F79B7"/>
    <w:rsid w:val="009F7B00"/>
    <w:rsid w:val="009F7B98"/>
    <w:rsid w:val="00A0051E"/>
    <w:rsid w:val="00A005DC"/>
    <w:rsid w:val="00A00A98"/>
    <w:rsid w:val="00A00C8C"/>
    <w:rsid w:val="00A00CA4"/>
    <w:rsid w:val="00A0166A"/>
    <w:rsid w:val="00A017BD"/>
    <w:rsid w:val="00A01A44"/>
    <w:rsid w:val="00A01D97"/>
    <w:rsid w:val="00A02063"/>
    <w:rsid w:val="00A027E8"/>
    <w:rsid w:val="00A03A41"/>
    <w:rsid w:val="00A03C11"/>
    <w:rsid w:val="00A0438A"/>
    <w:rsid w:val="00A0444E"/>
    <w:rsid w:val="00A045F9"/>
    <w:rsid w:val="00A04686"/>
    <w:rsid w:val="00A0472B"/>
    <w:rsid w:val="00A0473A"/>
    <w:rsid w:val="00A04827"/>
    <w:rsid w:val="00A04988"/>
    <w:rsid w:val="00A052DE"/>
    <w:rsid w:val="00A05622"/>
    <w:rsid w:val="00A0579F"/>
    <w:rsid w:val="00A05E26"/>
    <w:rsid w:val="00A05E63"/>
    <w:rsid w:val="00A062B0"/>
    <w:rsid w:val="00A068A3"/>
    <w:rsid w:val="00A06DDE"/>
    <w:rsid w:val="00A074A1"/>
    <w:rsid w:val="00A0781B"/>
    <w:rsid w:val="00A07EE2"/>
    <w:rsid w:val="00A10117"/>
    <w:rsid w:val="00A11B63"/>
    <w:rsid w:val="00A11EB8"/>
    <w:rsid w:val="00A123CD"/>
    <w:rsid w:val="00A1278C"/>
    <w:rsid w:val="00A12857"/>
    <w:rsid w:val="00A1311F"/>
    <w:rsid w:val="00A13A64"/>
    <w:rsid w:val="00A14326"/>
    <w:rsid w:val="00A14603"/>
    <w:rsid w:val="00A14910"/>
    <w:rsid w:val="00A14E64"/>
    <w:rsid w:val="00A14F63"/>
    <w:rsid w:val="00A15314"/>
    <w:rsid w:val="00A15D73"/>
    <w:rsid w:val="00A16039"/>
    <w:rsid w:val="00A161EA"/>
    <w:rsid w:val="00A16E7E"/>
    <w:rsid w:val="00A1705C"/>
    <w:rsid w:val="00A17334"/>
    <w:rsid w:val="00A17465"/>
    <w:rsid w:val="00A17751"/>
    <w:rsid w:val="00A1779B"/>
    <w:rsid w:val="00A17B92"/>
    <w:rsid w:val="00A20333"/>
    <w:rsid w:val="00A20B08"/>
    <w:rsid w:val="00A20CBE"/>
    <w:rsid w:val="00A216B1"/>
    <w:rsid w:val="00A219B3"/>
    <w:rsid w:val="00A219BA"/>
    <w:rsid w:val="00A23518"/>
    <w:rsid w:val="00A23E18"/>
    <w:rsid w:val="00A23E7B"/>
    <w:rsid w:val="00A2400B"/>
    <w:rsid w:val="00A2445C"/>
    <w:rsid w:val="00A24ECB"/>
    <w:rsid w:val="00A2500E"/>
    <w:rsid w:val="00A251CC"/>
    <w:rsid w:val="00A2545F"/>
    <w:rsid w:val="00A25B7B"/>
    <w:rsid w:val="00A267FD"/>
    <w:rsid w:val="00A27224"/>
    <w:rsid w:val="00A272CA"/>
    <w:rsid w:val="00A2730B"/>
    <w:rsid w:val="00A27B3F"/>
    <w:rsid w:val="00A303AB"/>
    <w:rsid w:val="00A3056F"/>
    <w:rsid w:val="00A30574"/>
    <w:rsid w:val="00A31000"/>
    <w:rsid w:val="00A3220C"/>
    <w:rsid w:val="00A323E4"/>
    <w:rsid w:val="00A329CD"/>
    <w:rsid w:val="00A32A8C"/>
    <w:rsid w:val="00A33077"/>
    <w:rsid w:val="00A3328C"/>
    <w:rsid w:val="00A33859"/>
    <w:rsid w:val="00A33CB9"/>
    <w:rsid w:val="00A34189"/>
    <w:rsid w:val="00A3452A"/>
    <w:rsid w:val="00A34AB5"/>
    <w:rsid w:val="00A34C75"/>
    <w:rsid w:val="00A3522C"/>
    <w:rsid w:val="00A35839"/>
    <w:rsid w:val="00A35F3B"/>
    <w:rsid w:val="00A36015"/>
    <w:rsid w:val="00A361D1"/>
    <w:rsid w:val="00A36278"/>
    <w:rsid w:val="00A366A0"/>
    <w:rsid w:val="00A368B1"/>
    <w:rsid w:val="00A3798D"/>
    <w:rsid w:val="00A4029D"/>
    <w:rsid w:val="00A40526"/>
    <w:rsid w:val="00A406CF"/>
    <w:rsid w:val="00A4136E"/>
    <w:rsid w:val="00A416AA"/>
    <w:rsid w:val="00A41C41"/>
    <w:rsid w:val="00A41F24"/>
    <w:rsid w:val="00A42AB8"/>
    <w:rsid w:val="00A42B27"/>
    <w:rsid w:val="00A42B31"/>
    <w:rsid w:val="00A42DC5"/>
    <w:rsid w:val="00A42FE1"/>
    <w:rsid w:val="00A4314E"/>
    <w:rsid w:val="00A432C8"/>
    <w:rsid w:val="00A43C4F"/>
    <w:rsid w:val="00A43C73"/>
    <w:rsid w:val="00A43E84"/>
    <w:rsid w:val="00A4441F"/>
    <w:rsid w:val="00A447EF"/>
    <w:rsid w:val="00A44A46"/>
    <w:rsid w:val="00A44B2B"/>
    <w:rsid w:val="00A44DBC"/>
    <w:rsid w:val="00A45AFF"/>
    <w:rsid w:val="00A46476"/>
    <w:rsid w:val="00A4677A"/>
    <w:rsid w:val="00A46945"/>
    <w:rsid w:val="00A46FB8"/>
    <w:rsid w:val="00A470E2"/>
    <w:rsid w:val="00A47259"/>
    <w:rsid w:val="00A472DD"/>
    <w:rsid w:val="00A4742F"/>
    <w:rsid w:val="00A4772C"/>
    <w:rsid w:val="00A47BEB"/>
    <w:rsid w:val="00A47ED9"/>
    <w:rsid w:val="00A47FD7"/>
    <w:rsid w:val="00A47FEF"/>
    <w:rsid w:val="00A504B8"/>
    <w:rsid w:val="00A5143C"/>
    <w:rsid w:val="00A515D5"/>
    <w:rsid w:val="00A5185F"/>
    <w:rsid w:val="00A51881"/>
    <w:rsid w:val="00A51C36"/>
    <w:rsid w:val="00A51D26"/>
    <w:rsid w:val="00A51EA1"/>
    <w:rsid w:val="00A51EFE"/>
    <w:rsid w:val="00A524AD"/>
    <w:rsid w:val="00A52781"/>
    <w:rsid w:val="00A5340B"/>
    <w:rsid w:val="00A53664"/>
    <w:rsid w:val="00A537F6"/>
    <w:rsid w:val="00A5472A"/>
    <w:rsid w:val="00A549E9"/>
    <w:rsid w:val="00A54D4F"/>
    <w:rsid w:val="00A55ADD"/>
    <w:rsid w:val="00A56907"/>
    <w:rsid w:val="00A56D15"/>
    <w:rsid w:val="00A5722E"/>
    <w:rsid w:val="00A57929"/>
    <w:rsid w:val="00A60579"/>
    <w:rsid w:val="00A60F1F"/>
    <w:rsid w:val="00A61B58"/>
    <w:rsid w:val="00A61C17"/>
    <w:rsid w:val="00A61FA5"/>
    <w:rsid w:val="00A62163"/>
    <w:rsid w:val="00A6236D"/>
    <w:rsid w:val="00A62BDA"/>
    <w:rsid w:val="00A62BE7"/>
    <w:rsid w:val="00A62D12"/>
    <w:rsid w:val="00A638D1"/>
    <w:rsid w:val="00A63BD4"/>
    <w:rsid w:val="00A63BE6"/>
    <w:rsid w:val="00A63D5C"/>
    <w:rsid w:val="00A6449B"/>
    <w:rsid w:val="00A6452F"/>
    <w:rsid w:val="00A64E4D"/>
    <w:rsid w:val="00A65877"/>
    <w:rsid w:val="00A6687F"/>
    <w:rsid w:val="00A67567"/>
    <w:rsid w:val="00A6763D"/>
    <w:rsid w:val="00A676EB"/>
    <w:rsid w:val="00A70948"/>
    <w:rsid w:val="00A70D91"/>
    <w:rsid w:val="00A7124F"/>
    <w:rsid w:val="00A71698"/>
    <w:rsid w:val="00A7211C"/>
    <w:rsid w:val="00A72B0A"/>
    <w:rsid w:val="00A72BB5"/>
    <w:rsid w:val="00A72CD8"/>
    <w:rsid w:val="00A72DD8"/>
    <w:rsid w:val="00A735D0"/>
    <w:rsid w:val="00A73AF0"/>
    <w:rsid w:val="00A73C01"/>
    <w:rsid w:val="00A7466C"/>
    <w:rsid w:val="00A7472C"/>
    <w:rsid w:val="00A74B5C"/>
    <w:rsid w:val="00A7562C"/>
    <w:rsid w:val="00A75689"/>
    <w:rsid w:val="00A75BB5"/>
    <w:rsid w:val="00A75D00"/>
    <w:rsid w:val="00A75EE3"/>
    <w:rsid w:val="00A76580"/>
    <w:rsid w:val="00A76DF8"/>
    <w:rsid w:val="00A800B0"/>
    <w:rsid w:val="00A80175"/>
    <w:rsid w:val="00A804A5"/>
    <w:rsid w:val="00A804C2"/>
    <w:rsid w:val="00A8085A"/>
    <w:rsid w:val="00A80B1D"/>
    <w:rsid w:val="00A80FBA"/>
    <w:rsid w:val="00A81CB8"/>
    <w:rsid w:val="00A81EAE"/>
    <w:rsid w:val="00A820BC"/>
    <w:rsid w:val="00A8227A"/>
    <w:rsid w:val="00A82C97"/>
    <w:rsid w:val="00A83205"/>
    <w:rsid w:val="00A83735"/>
    <w:rsid w:val="00A84347"/>
    <w:rsid w:val="00A84592"/>
    <w:rsid w:val="00A84898"/>
    <w:rsid w:val="00A84EF6"/>
    <w:rsid w:val="00A857C1"/>
    <w:rsid w:val="00A85CFE"/>
    <w:rsid w:val="00A85DE1"/>
    <w:rsid w:val="00A86441"/>
    <w:rsid w:val="00A8680B"/>
    <w:rsid w:val="00A86A6C"/>
    <w:rsid w:val="00A87346"/>
    <w:rsid w:val="00A87AB4"/>
    <w:rsid w:val="00A87B38"/>
    <w:rsid w:val="00A87E49"/>
    <w:rsid w:val="00A9080D"/>
    <w:rsid w:val="00A9146F"/>
    <w:rsid w:val="00A9156F"/>
    <w:rsid w:val="00A91676"/>
    <w:rsid w:val="00A9178A"/>
    <w:rsid w:val="00A91872"/>
    <w:rsid w:val="00A920D8"/>
    <w:rsid w:val="00A92269"/>
    <w:rsid w:val="00A922B0"/>
    <w:rsid w:val="00A92DA6"/>
    <w:rsid w:val="00A92F75"/>
    <w:rsid w:val="00A9327C"/>
    <w:rsid w:val="00A9392E"/>
    <w:rsid w:val="00A93957"/>
    <w:rsid w:val="00A93CB1"/>
    <w:rsid w:val="00A94243"/>
    <w:rsid w:val="00A94D85"/>
    <w:rsid w:val="00A94E9D"/>
    <w:rsid w:val="00A94EFE"/>
    <w:rsid w:val="00A94F1E"/>
    <w:rsid w:val="00A95716"/>
    <w:rsid w:val="00A95786"/>
    <w:rsid w:val="00A957AC"/>
    <w:rsid w:val="00A95D37"/>
    <w:rsid w:val="00A964AD"/>
    <w:rsid w:val="00A96A8A"/>
    <w:rsid w:val="00A96B25"/>
    <w:rsid w:val="00A96C50"/>
    <w:rsid w:val="00A96DA5"/>
    <w:rsid w:val="00A971B8"/>
    <w:rsid w:val="00AA0201"/>
    <w:rsid w:val="00AA0393"/>
    <w:rsid w:val="00AA060B"/>
    <w:rsid w:val="00AA0640"/>
    <w:rsid w:val="00AA1D7B"/>
    <w:rsid w:val="00AA21BC"/>
    <w:rsid w:val="00AA22F5"/>
    <w:rsid w:val="00AA274D"/>
    <w:rsid w:val="00AA2B25"/>
    <w:rsid w:val="00AA2BFE"/>
    <w:rsid w:val="00AA2D64"/>
    <w:rsid w:val="00AA3610"/>
    <w:rsid w:val="00AA4664"/>
    <w:rsid w:val="00AA4698"/>
    <w:rsid w:val="00AA4D95"/>
    <w:rsid w:val="00AA4E06"/>
    <w:rsid w:val="00AA4FA8"/>
    <w:rsid w:val="00AA50A6"/>
    <w:rsid w:val="00AA543C"/>
    <w:rsid w:val="00AA5684"/>
    <w:rsid w:val="00AA68F8"/>
    <w:rsid w:val="00AA6984"/>
    <w:rsid w:val="00AA6CB7"/>
    <w:rsid w:val="00AA747B"/>
    <w:rsid w:val="00AA7BFB"/>
    <w:rsid w:val="00AA7D5A"/>
    <w:rsid w:val="00AB0296"/>
    <w:rsid w:val="00AB0424"/>
    <w:rsid w:val="00AB0BC0"/>
    <w:rsid w:val="00AB0C94"/>
    <w:rsid w:val="00AB100F"/>
    <w:rsid w:val="00AB108C"/>
    <w:rsid w:val="00AB186A"/>
    <w:rsid w:val="00AB1892"/>
    <w:rsid w:val="00AB1F31"/>
    <w:rsid w:val="00AB2FD9"/>
    <w:rsid w:val="00AB37BB"/>
    <w:rsid w:val="00AB3A4D"/>
    <w:rsid w:val="00AB46A5"/>
    <w:rsid w:val="00AB4706"/>
    <w:rsid w:val="00AB50A4"/>
    <w:rsid w:val="00AB50D7"/>
    <w:rsid w:val="00AB5259"/>
    <w:rsid w:val="00AB58F3"/>
    <w:rsid w:val="00AB6524"/>
    <w:rsid w:val="00AB6B84"/>
    <w:rsid w:val="00AB7A88"/>
    <w:rsid w:val="00AB7AD9"/>
    <w:rsid w:val="00AB7B97"/>
    <w:rsid w:val="00AC06CD"/>
    <w:rsid w:val="00AC08DC"/>
    <w:rsid w:val="00AC0EA2"/>
    <w:rsid w:val="00AC1511"/>
    <w:rsid w:val="00AC1664"/>
    <w:rsid w:val="00AC1876"/>
    <w:rsid w:val="00AC1ACB"/>
    <w:rsid w:val="00AC1BFE"/>
    <w:rsid w:val="00AC24CC"/>
    <w:rsid w:val="00AC282C"/>
    <w:rsid w:val="00AC2CBE"/>
    <w:rsid w:val="00AC324B"/>
    <w:rsid w:val="00AC3658"/>
    <w:rsid w:val="00AC3CAD"/>
    <w:rsid w:val="00AC3D0C"/>
    <w:rsid w:val="00AC3E21"/>
    <w:rsid w:val="00AC456D"/>
    <w:rsid w:val="00AC4B1E"/>
    <w:rsid w:val="00AC5613"/>
    <w:rsid w:val="00AC5824"/>
    <w:rsid w:val="00AC5F65"/>
    <w:rsid w:val="00AC68EE"/>
    <w:rsid w:val="00AC6CA2"/>
    <w:rsid w:val="00AC745F"/>
    <w:rsid w:val="00AC7F4E"/>
    <w:rsid w:val="00AD115E"/>
    <w:rsid w:val="00AD1340"/>
    <w:rsid w:val="00AD1BE9"/>
    <w:rsid w:val="00AD218A"/>
    <w:rsid w:val="00AD2600"/>
    <w:rsid w:val="00AD26DA"/>
    <w:rsid w:val="00AD2775"/>
    <w:rsid w:val="00AD279C"/>
    <w:rsid w:val="00AD37C9"/>
    <w:rsid w:val="00AD3A1F"/>
    <w:rsid w:val="00AD443A"/>
    <w:rsid w:val="00AD467E"/>
    <w:rsid w:val="00AD4C90"/>
    <w:rsid w:val="00AD502D"/>
    <w:rsid w:val="00AD5116"/>
    <w:rsid w:val="00AD56B0"/>
    <w:rsid w:val="00AD599D"/>
    <w:rsid w:val="00AD687C"/>
    <w:rsid w:val="00AD6960"/>
    <w:rsid w:val="00AD7586"/>
    <w:rsid w:val="00AD767E"/>
    <w:rsid w:val="00AD790F"/>
    <w:rsid w:val="00AD7CB4"/>
    <w:rsid w:val="00AE0799"/>
    <w:rsid w:val="00AE11FB"/>
    <w:rsid w:val="00AE16E4"/>
    <w:rsid w:val="00AE2C00"/>
    <w:rsid w:val="00AE331A"/>
    <w:rsid w:val="00AE395F"/>
    <w:rsid w:val="00AE3C4E"/>
    <w:rsid w:val="00AE4850"/>
    <w:rsid w:val="00AE4D72"/>
    <w:rsid w:val="00AE56F3"/>
    <w:rsid w:val="00AE591C"/>
    <w:rsid w:val="00AE5982"/>
    <w:rsid w:val="00AE5D03"/>
    <w:rsid w:val="00AE6375"/>
    <w:rsid w:val="00AE66C1"/>
    <w:rsid w:val="00AE68B3"/>
    <w:rsid w:val="00AE6A55"/>
    <w:rsid w:val="00AE6B56"/>
    <w:rsid w:val="00AE6C92"/>
    <w:rsid w:val="00AE6CEF"/>
    <w:rsid w:val="00AE7876"/>
    <w:rsid w:val="00AE7AD1"/>
    <w:rsid w:val="00AE7F98"/>
    <w:rsid w:val="00AE7FDB"/>
    <w:rsid w:val="00AF0A02"/>
    <w:rsid w:val="00AF0D00"/>
    <w:rsid w:val="00AF0D9C"/>
    <w:rsid w:val="00AF0F25"/>
    <w:rsid w:val="00AF0FBE"/>
    <w:rsid w:val="00AF11D3"/>
    <w:rsid w:val="00AF211A"/>
    <w:rsid w:val="00AF22C8"/>
    <w:rsid w:val="00AF243B"/>
    <w:rsid w:val="00AF24B7"/>
    <w:rsid w:val="00AF2D34"/>
    <w:rsid w:val="00AF315B"/>
    <w:rsid w:val="00AF329D"/>
    <w:rsid w:val="00AF3302"/>
    <w:rsid w:val="00AF3E04"/>
    <w:rsid w:val="00AF44C3"/>
    <w:rsid w:val="00AF4522"/>
    <w:rsid w:val="00AF4581"/>
    <w:rsid w:val="00AF477D"/>
    <w:rsid w:val="00AF4815"/>
    <w:rsid w:val="00AF4914"/>
    <w:rsid w:val="00AF5928"/>
    <w:rsid w:val="00AF5C73"/>
    <w:rsid w:val="00AF63E7"/>
    <w:rsid w:val="00AF6558"/>
    <w:rsid w:val="00AF681D"/>
    <w:rsid w:val="00AF68EB"/>
    <w:rsid w:val="00AF6DB4"/>
    <w:rsid w:val="00AF70CF"/>
    <w:rsid w:val="00AF76FF"/>
    <w:rsid w:val="00AF7771"/>
    <w:rsid w:val="00AF7819"/>
    <w:rsid w:val="00AF7D1D"/>
    <w:rsid w:val="00B0004D"/>
    <w:rsid w:val="00B0048E"/>
    <w:rsid w:val="00B007D7"/>
    <w:rsid w:val="00B0080D"/>
    <w:rsid w:val="00B00DE5"/>
    <w:rsid w:val="00B00DEC"/>
    <w:rsid w:val="00B00DF8"/>
    <w:rsid w:val="00B01070"/>
    <w:rsid w:val="00B0165A"/>
    <w:rsid w:val="00B01849"/>
    <w:rsid w:val="00B01F06"/>
    <w:rsid w:val="00B0211A"/>
    <w:rsid w:val="00B0227F"/>
    <w:rsid w:val="00B02EDB"/>
    <w:rsid w:val="00B02EF6"/>
    <w:rsid w:val="00B0331F"/>
    <w:rsid w:val="00B0377D"/>
    <w:rsid w:val="00B03C68"/>
    <w:rsid w:val="00B0455F"/>
    <w:rsid w:val="00B04D61"/>
    <w:rsid w:val="00B05089"/>
    <w:rsid w:val="00B05343"/>
    <w:rsid w:val="00B05686"/>
    <w:rsid w:val="00B05D29"/>
    <w:rsid w:val="00B06656"/>
    <w:rsid w:val="00B06676"/>
    <w:rsid w:val="00B071B5"/>
    <w:rsid w:val="00B07206"/>
    <w:rsid w:val="00B0753F"/>
    <w:rsid w:val="00B075A4"/>
    <w:rsid w:val="00B10845"/>
    <w:rsid w:val="00B10D64"/>
    <w:rsid w:val="00B11A57"/>
    <w:rsid w:val="00B11BE0"/>
    <w:rsid w:val="00B121D4"/>
    <w:rsid w:val="00B12804"/>
    <w:rsid w:val="00B1289D"/>
    <w:rsid w:val="00B133E3"/>
    <w:rsid w:val="00B135A1"/>
    <w:rsid w:val="00B1374F"/>
    <w:rsid w:val="00B1413A"/>
    <w:rsid w:val="00B141E8"/>
    <w:rsid w:val="00B14255"/>
    <w:rsid w:val="00B14753"/>
    <w:rsid w:val="00B147F5"/>
    <w:rsid w:val="00B14968"/>
    <w:rsid w:val="00B14B02"/>
    <w:rsid w:val="00B156D1"/>
    <w:rsid w:val="00B15B22"/>
    <w:rsid w:val="00B15EDC"/>
    <w:rsid w:val="00B16057"/>
    <w:rsid w:val="00B171A5"/>
    <w:rsid w:val="00B1747E"/>
    <w:rsid w:val="00B17687"/>
    <w:rsid w:val="00B17BC8"/>
    <w:rsid w:val="00B202E3"/>
    <w:rsid w:val="00B2081D"/>
    <w:rsid w:val="00B2099E"/>
    <w:rsid w:val="00B20C97"/>
    <w:rsid w:val="00B20C98"/>
    <w:rsid w:val="00B213A3"/>
    <w:rsid w:val="00B21B00"/>
    <w:rsid w:val="00B225C8"/>
    <w:rsid w:val="00B22694"/>
    <w:rsid w:val="00B22E20"/>
    <w:rsid w:val="00B23068"/>
    <w:rsid w:val="00B23594"/>
    <w:rsid w:val="00B2365F"/>
    <w:rsid w:val="00B2377B"/>
    <w:rsid w:val="00B23A35"/>
    <w:rsid w:val="00B242BA"/>
    <w:rsid w:val="00B243F7"/>
    <w:rsid w:val="00B248FC"/>
    <w:rsid w:val="00B24B85"/>
    <w:rsid w:val="00B24D70"/>
    <w:rsid w:val="00B24E76"/>
    <w:rsid w:val="00B25109"/>
    <w:rsid w:val="00B2539F"/>
    <w:rsid w:val="00B253CF"/>
    <w:rsid w:val="00B25791"/>
    <w:rsid w:val="00B2583D"/>
    <w:rsid w:val="00B2599A"/>
    <w:rsid w:val="00B260B4"/>
    <w:rsid w:val="00B26ADA"/>
    <w:rsid w:val="00B26D6A"/>
    <w:rsid w:val="00B271AD"/>
    <w:rsid w:val="00B27C2A"/>
    <w:rsid w:val="00B27D9E"/>
    <w:rsid w:val="00B27E76"/>
    <w:rsid w:val="00B2B51E"/>
    <w:rsid w:val="00B3028C"/>
    <w:rsid w:val="00B309E5"/>
    <w:rsid w:val="00B30BB2"/>
    <w:rsid w:val="00B30EAA"/>
    <w:rsid w:val="00B32283"/>
    <w:rsid w:val="00B325CC"/>
    <w:rsid w:val="00B3295C"/>
    <w:rsid w:val="00B32A30"/>
    <w:rsid w:val="00B32B1A"/>
    <w:rsid w:val="00B336B0"/>
    <w:rsid w:val="00B33C2B"/>
    <w:rsid w:val="00B34204"/>
    <w:rsid w:val="00B352AE"/>
    <w:rsid w:val="00B362ED"/>
    <w:rsid w:val="00B3663B"/>
    <w:rsid w:val="00B36DC7"/>
    <w:rsid w:val="00B3708E"/>
    <w:rsid w:val="00B37FB5"/>
    <w:rsid w:val="00B40012"/>
    <w:rsid w:val="00B4035A"/>
    <w:rsid w:val="00B40449"/>
    <w:rsid w:val="00B4069C"/>
    <w:rsid w:val="00B40837"/>
    <w:rsid w:val="00B40AE6"/>
    <w:rsid w:val="00B40BCD"/>
    <w:rsid w:val="00B40DEC"/>
    <w:rsid w:val="00B41079"/>
    <w:rsid w:val="00B41C99"/>
    <w:rsid w:val="00B422C3"/>
    <w:rsid w:val="00B425B6"/>
    <w:rsid w:val="00B42CB6"/>
    <w:rsid w:val="00B42FC9"/>
    <w:rsid w:val="00B43A66"/>
    <w:rsid w:val="00B43B03"/>
    <w:rsid w:val="00B441F8"/>
    <w:rsid w:val="00B44395"/>
    <w:rsid w:val="00B4440C"/>
    <w:rsid w:val="00B44A93"/>
    <w:rsid w:val="00B44C7C"/>
    <w:rsid w:val="00B44CD6"/>
    <w:rsid w:val="00B44F39"/>
    <w:rsid w:val="00B452E7"/>
    <w:rsid w:val="00B45B48"/>
    <w:rsid w:val="00B45EB3"/>
    <w:rsid w:val="00B45F74"/>
    <w:rsid w:val="00B46B46"/>
    <w:rsid w:val="00B46E95"/>
    <w:rsid w:val="00B4734A"/>
    <w:rsid w:val="00B500EF"/>
    <w:rsid w:val="00B50DA9"/>
    <w:rsid w:val="00B51096"/>
    <w:rsid w:val="00B5165E"/>
    <w:rsid w:val="00B51813"/>
    <w:rsid w:val="00B52AE9"/>
    <w:rsid w:val="00B53969"/>
    <w:rsid w:val="00B53BBB"/>
    <w:rsid w:val="00B53ED4"/>
    <w:rsid w:val="00B542E6"/>
    <w:rsid w:val="00B545C6"/>
    <w:rsid w:val="00B547A9"/>
    <w:rsid w:val="00B5494C"/>
    <w:rsid w:val="00B54E9F"/>
    <w:rsid w:val="00B55173"/>
    <w:rsid w:val="00B55552"/>
    <w:rsid w:val="00B567E5"/>
    <w:rsid w:val="00B56DDB"/>
    <w:rsid w:val="00B57304"/>
    <w:rsid w:val="00B6022C"/>
    <w:rsid w:val="00B60B58"/>
    <w:rsid w:val="00B60BE1"/>
    <w:rsid w:val="00B618F9"/>
    <w:rsid w:val="00B62998"/>
    <w:rsid w:val="00B6358B"/>
    <w:rsid w:val="00B63611"/>
    <w:rsid w:val="00B636FA"/>
    <w:rsid w:val="00B6398B"/>
    <w:rsid w:val="00B64953"/>
    <w:rsid w:val="00B64D09"/>
    <w:rsid w:val="00B64D87"/>
    <w:rsid w:val="00B65004"/>
    <w:rsid w:val="00B65298"/>
    <w:rsid w:val="00B654D2"/>
    <w:rsid w:val="00B658A8"/>
    <w:rsid w:val="00B65BC2"/>
    <w:rsid w:val="00B65CDC"/>
    <w:rsid w:val="00B66196"/>
    <w:rsid w:val="00B670CD"/>
    <w:rsid w:val="00B67282"/>
    <w:rsid w:val="00B6775B"/>
    <w:rsid w:val="00B707ED"/>
    <w:rsid w:val="00B70A84"/>
    <w:rsid w:val="00B70A8A"/>
    <w:rsid w:val="00B70B4E"/>
    <w:rsid w:val="00B711BF"/>
    <w:rsid w:val="00B7139C"/>
    <w:rsid w:val="00B7159F"/>
    <w:rsid w:val="00B715B7"/>
    <w:rsid w:val="00B71BB4"/>
    <w:rsid w:val="00B71D87"/>
    <w:rsid w:val="00B71F5E"/>
    <w:rsid w:val="00B71FDE"/>
    <w:rsid w:val="00B72102"/>
    <w:rsid w:val="00B7240C"/>
    <w:rsid w:val="00B7255C"/>
    <w:rsid w:val="00B72E97"/>
    <w:rsid w:val="00B72F60"/>
    <w:rsid w:val="00B73213"/>
    <w:rsid w:val="00B73437"/>
    <w:rsid w:val="00B73D95"/>
    <w:rsid w:val="00B74978"/>
    <w:rsid w:val="00B74AF1"/>
    <w:rsid w:val="00B75337"/>
    <w:rsid w:val="00B75A51"/>
    <w:rsid w:val="00B76200"/>
    <w:rsid w:val="00B768AB"/>
    <w:rsid w:val="00B76939"/>
    <w:rsid w:val="00B76E55"/>
    <w:rsid w:val="00B7788C"/>
    <w:rsid w:val="00B77BD0"/>
    <w:rsid w:val="00B77C11"/>
    <w:rsid w:val="00B77D8A"/>
    <w:rsid w:val="00B77F64"/>
    <w:rsid w:val="00B8000A"/>
    <w:rsid w:val="00B80C34"/>
    <w:rsid w:val="00B80F42"/>
    <w:rsid w:val="00B81236"/>
    <w:rsid w:val="00B8190E"/>
    <w:rsid w:val="00B81C68"/>
    <w:rsid w:val="00B82359"/>
    <w:rsid w:val="00B823B8"/>
    <w:rsid w:val="00B82682"/>
    <w:rsid w:val="00B8286E"/>
    <w:rsid w:val="00B82CE4"/>
    <w:rsid w:val="00B83489"/>
    <w:rsid w:val="00B83C2D"/>
    <w:rsid w:val="00B83C89"/>
    <w:rsid w:val="00B83D2B"/>
    <w:rsid w:val="00B83E82"/>
    <w:rsid w:val="00B84657"/>
    <w:rsid w:val="00B84778"/>
    <w:rsid w:val="00B848FE"/>
    <w:rsid w:val="00B85533"/>
    <w:rsid w:val="00B857DE"/>
    <w:rsid w:val="00B85F56"/>
    <w:rsid w:val="00B873AE"/>
    <w:rsid w:val="00B91108"/>
    <w:rsid w:val="00B919B3"/>
    <w:rsid w:val="00B91AC4"/>
    <w:rsid w:val="00B91F53"/>
    <w:rsid w:val="00B93140"/>
    <w:rsid w:val="00B935C6"/>
    <w:rsid w:val="00B938E3"/>
    <w:rsid w:val="00B947B9"/>
    <w:rsid w:val="00B94EC3"/>
    <w:rsid w:val="00B95078"/>
    <w:rsid w:val="00B95E2F"/>
    <w:rsid w:val="00B96031"/>
    <w:rsid w:val="00B963B2"/>
    <w:rsid w:val="00B967A0"/>
    <w:rsid w:val="00B96A5F"/>
    <w:rsid w:val="00B96B82"/>
    <w:rsid w:val="00B970E5"/>
    <w:rsid w:val="00B97152"/>
    <w:rsid w:val="00B9790D"/>
    <w:rsid w:val="00B97B09"/>
    <w:rsid w:val="00B97F8D"/>
    <w:rsid w:val="00BA0F6F"/>
    <w:rsid w:val="00BA197B"/>
    <w:rsid w:val="00BA1D2D"/>
    <w:rsid w:val="00BA1D5F"/>
    <w:rsid w:val="00BA2139"/>
    <w:rsid w:val="00BA2431"/>
    <w:rsid w:val="00BA2882"/>
    <w:rsid w:val="00BA2FE5"/>
    <w:rsid w:val="00BA3472"/>
    <w:rsid w:val="00BA46AA"/>
    <w:rsid w:val="00BA57FB"/>
    <w:rsid w:val="00BA5A18"/>
    <w:rsid w:val="00BA618B"/>
    <w:rsid w:val="00BA6778"/>
    <w:rsid w:val="00BA6810"/>
    <w:rsid w:val="00BA6B6D"/>
    <w:rsid w:val="00BA6EE5"/>
    <w:rsid w:val="00BA73DE"/>
    <w:rsid w:val="00BA7B29"/>
    <w:rsid w:val="00BA7C98"/>
    <w:rsid w:val="00BA7FC8"/>
    <w:rsid w:val="00BB0A5D"/>
    <w:rsid w:val="00BB1729"/>
    <w:rsid w:val="00BB1D13"/>
    <w:rsid w:val="00BB1ED0"/>
    <w:rsid w:val="00BB1F95"/>
    <w:rsid w:val="00BB2331"/>
    <w:rsid w:val="00BB2C68"/>
    <w:rsid w:val="00BB37BD"/>
    <w:rsid w:val="00BB3D37"/>
    <w:rsid w:val="00BB4E24"/>
    <w:rsid w:val="00BB4E27"/>
    <w:rsid w:val="00BB51EF"/>
    <w:rsid w:val="00BB52A6"/>
    <w:rsid w:val="00BB575E"/>
    <w:rsid w:val="00BB59E9"/>
    <w:rsid w:val="00BB5DB4"/>
    <w:rsid w:val="00BB6074"/>
    <w:rsid w:val="00BB61EC"/>
    <w:rsid w:val="00BB6435"/>
    <w:rsid w:val="00BB6AA5"/>
    <w:rsid w:val="00BB6C12"/>
    <w:rsid w:val="00BB74AF"/>
    <w:rsid w:val="00BB7F48"/>
    <w:rsid w:val="00BC0497"/>
    <w:rsid w:val="00BC0710"/>
    <w:rsid w:val="00BC0C61"/>
    <w:rsid w:val="00BC1122"/>
    <w:rsid w:val="00BC1CDA"/>
    <w:rsid w:val="00BC2006"/>
    <w:rsid w:val="00BC235C"/>
    <w:rsid w:val="00BC25DD"/>
    <w:rsid w:val="00BC29C3"/>
    <w:rsid w:val="00BC2E55"/>
    <w:rsid w:val="00BC31A5"/>
    <w:rsid w:val="00BC37C2"/>
    <w:rsid w:val="00BC43B0"/>
    <w:rsid w:val="00BC48A4"/>
    <w:rsid w:val="00BC4C2C"/>
    <w:rsid w:val="00BC4F36"/>
    <w:rsid w:val="00BC5750"/>
    <w:rsid w:val="00BC5BB7"/>
    <w:rsid w:val="00BC6029"/>
    <w:rsid w:val="00BC67F0"/>
    <w:rsid w:val="00BC695F"/>
    <w:rsid w:val="00BC6B63"/>
    <w:rsid w:val="00BC6CAA"/>
    <w:rsid w:val="00BC6EB7"/>
    <w:rsid w:val="00BC6F84"/>
    <w:rsid w:val="00BC71D8"/>
    <w:rsid w:val="00BC754E"/>
    <w:rsid w:val="00BC790E"/>
    <w:rsid w:val="00BC7BC4"/>
    <w:rsid w:val="00BD00B1"/>
    <w:rsid w:val="00BD09F8"/>
    <w:rsid w:val="00BD0BA6"/>
    <w:rsid w:val="00BD21F7"/>
    <w:rsid w:val="00BD2876"/>
    <w:rsid w:val="00BD2950"/>
    <w:rsid w:val="00BD2CDF"/>
    <w:rsid w:val="00BD3244"/>
    <w:rsid w:val="00BD3684"/>
    <w:rsid w:val="00BD3B3B"/>
    <w:rsid w:val="00BD3D41"/>
    <w:rsid w:val="00BD3DD4"/>
    <w:rsid w:val="00BD4484"/>
    <w:rsid w:val="00BD4AA0"/>
    <w:rsid w:val="00BD53D9"/>
    <w:rsid w:val="00BD5403"/>
    <w:rsid w:val="00BD5476"/>
    <w:rsid w:val="00BD59C0"/>
    <w:rsid w:val="00BD5D56"/>
    <w:rsid w:val="00BD5F82"/>
    <w:rsid w:val="00BD600F"/>
    <w:rsid w:val="00BD65AF"/>
    <w:rsid w:val="00BD6B14"/>
    <w:rsid w:val="00BD716C"/>
    <w:rsid w:val="00BD71DD"/>
    <w:rsid w:val="00BD7403"/>
    <w:rsid w:val="00BD7B55"/>
    <w:rsid w:val="00BD7BB0"/>
    <w:rsid w:val="00BD7DC7"/>
    <w:rsid w:val="00BD7F27"/>
    <w:rsid w:val="00BE00FB"/>
    <w:rsid w:val="00BE0108"/>
    <w:rsid w:val="00BE0293"/>
    <w:rsid w:val="00BE080C"/>
    <w:rsid w:val="00BE0FB7"/>
    <w:rsid w:val="00BE189E"/>
    <w:rsid w:val="00BE1EC5"/>
    <w:rsid w:val="00BE2361"/>
    <w:rsid w:val="00BE3CEA"/>
    <w:rsid w:val="00BE3D81"/>
    <w:rsid w:val="00BE4124"/>
    <w:rsid w:val="00BE4259"/>
    <w:rsid w:val="00BE4904"/>
    <w:rsid w:val="00BE4B49"/>
    <w:rsid w:val="00BE4D91"/>
    <w:rsid w:val="00BE625D"/>
    <w:rsid w:val="00BE689B"/>
    <w:rsid w:val="00BE6982"/>
    <w:rsid w:val="00BE6ACC"/>
    <w:rsid w:val="00BE714A"/>
    <w:rsid w:val="00BE7C05"/>
    <w:rsid w:val="00BE7F77"/>
    <w:rsid w:val="00BF0041"/>
    <w:rsid w:val="00BF0204"/>
    <w:rsid w:val="00BF0264"/>
    <w:rsid w:val="00BF13BE"/>
    <w:rsid w:val="00BF1540"/>
    <w:rsid w:val="00BF1971"/>
    <w:rsid w:val="00BF1B11"/>
    <w:rsid w:val="00BF2C63"/>
    <w:rsid w:val="00BF359D"/>
    <w:rsid w:val="00BF3E72"/>
    <w:rsid w:val="00BF3F92"/>
    <w:rsid w:val="00BF4663"/>
    <w:rsid w:val="00BF4835"/>
    <w:rsid w:val="00BF4A15"/>
    <w:rsid w:val="00BF51E2"/>
    <w:rsid w:val="00BF541D"/>
    <w:rsid w:val="00BF5882"/>
    <w:rsid w:val="00BF621F"/>
    <w:rsid w:val="00BF692E"/>
    <w:rsid w:val="00BF6A5C"/>
    <w:rsid w:val="00BF6ABF"/>
    <w:rsid w:val="00BF7414"/>
    <w:rsid w:val="00BF79EB"/>
    <w:rsid w:val="00C0013E"/>
    <w:rsid w:val="00C004E8"/>
    <w:rsid w:val="00C0131D"/>
    <w:rsid w:val="00C01444"/>
    <w:rsid w:val="00C01676"/>
    <w:rsid w:val="00C016EA"/>
    <w:rsid w:val="00C02552"/>
    <w:rsid w:val="00C025CD"/>
    <w:rsid w:val="00C0261E"/>
    <w:rsid w:val="00C028D2"/>
    <w:rsid w:val="00C02945"/>
    <w:rsid w:val="00C033B9"/>
    <w:rsid w:val="00C035A0"/>
    <w:rsid w:val="00C03E42"/>
    <w:rsid w:val="00C0403E"/>
    <w:rsid w:val="00C04EDD"/>
    <w:rsid w:val="00C05138"/>
    <w:rsid w:val="00C05516"/>
    <w:rsid w:val="00C05CD9"/>
    <w:rsid w:val="00C0669A"/>
    <w:rsid w:val="00C06A71"/>
    <w:rsid w:val="00C06B83"/>
    <w:rsid w:val="00C06C4E"/>
    <w:rsid w:val="00C07576"/>
    <w:rsid w:val="00C10187"/>
    <w:rsid w:val="00C10D40"/>
    <w:rsid w:val="00C1200E"/>
    <w:rsid w:val="00C1249A"/>
    <w:rsid w:val="00C12C69"/>
    <w:rsid w:val="00C12C8F"/>
    <w:rsid w:val="00C13549"/>
    <w:rsid w:val="00C1384C"/>
    <w:rsid w:val="00C14918"/>
    <w:rsid w:val="00C14E30"/>
    <w:rsid w:val="00C14F40"/>
    <w:rsid w:val="00C15928"/>
    <w:rsid w:val="00C16107"/>
    <w:rsid w:val="00C16332"/>
    <w:rsid w:val="00C1686F"/>
    <w:rsid w:val="00C1696B"/>
    <w:rsid w:val="00C16C68"/>
    <w:rsid w:val="00C17118"/>
    <w:rsid w:val="00C20766"/>
    <w:rsid w:val="00C20B2E"/>
    <w:rsid w:val="00C21933"/>
    <w:rsid w:val="00C223C7"/>
    <w:rsid w:val="00C22D34"/>
    <w:rsid w:val="00C232DD"/>
    <w:rsid w:val="00C23DA5"/>
    <w:rsid w:val="00C23DD5"/>
    <w:rsid w:val="00C248A4"/>
    <w:rsid w:val="00C249C0"/>
    <w:rsid w:val="00C25543"/>
    <w:rsid w:val="00C255C8"/>
    <w:rsid w:val="00C25D16"/>
    <w:rsid w:val="00C26278"/>
    <w:rsid w:val="00C26744"/>
    <w:rsid w:val="00C2728A"/>
    <w:rsid w:val="00C2784E"/>
    <w:rsid w:val="00C27968"/>
    <w:rsid w:val="00C27A3F"/>
    <w:rsid w:val="00C27E0A"/>
    <w:rsid w:val="00C30073"/>
    <w:rsid w:val="00C309B7"/>
    <w:rsid w:val="00C30A7B"/>
    <w:rsid w:val="00C30CDD"/>
    <w:rsid w:val="00C30D46"/>
    <w:rsid w:val="00C3107B"/>
    <w:rsid w:val="00C31148"/>
    <w:rsid w:val="00C312AA"/>
    <w:rsid w:val="00C31365"/>
    <w:rsid w:val="00C31467"/>
    <w:rsid w:val="00C31842"/>
    <w:rsid w:val="00C31892"/>
    <w:rsid w:val="00C31A4E"/>
    <w:rsid w:val="00C3217F"/>
    <w:rsid w:val="00C323CF"/>
    <w:rsid w:val="00C328DD"/>
    <w:rsid w:val="00C32E9B"/>
    <w:rsid w:val="00C32F5D"/>
    <w:rsid w:val="00C3446D"/>
    <w:rsid w:val="00C34B86"/>
    <w:rsid w:val="00C34E91"/>
    <w:rsid w:val="00C362C7"/>
    <w:rsid w:val="00C362FB"/>
    <w:rsid w:val="00C3634A"/>
    <w:rsid w:val="00C36727"/>
    <w:rsid w:val="00C36C3D"/>
    <w:rsid w:val="00C36D70"/>
    <w:rsid w:val="00C36DAE"/>
    <w:rsid w:val="00C373AD"/>
    <w:rsid w:val="00C37554"/>
    <w:rsid w:val="00C37A18"/>
    <w:rsid w:val="00C37DB1"/>
    <w:rsid w:val="00C40829"/>
    <w:rsid w:val="00C411FD"/>
    <w:rsid w:val="00C41FA9"/>
    <w:rsid w:val="00C4201C"/>
    <w:rsid w:val="00C42388"/>
    <w:rsid w:val="00C42D50"/>
    <w:rsid w:val="00C42F9A"/>
    <w:rsid w:val="00C43B99"/>
    <w:rsid w:val="00C43EF5"/>
    <w:rsid w:val="00C44895"/>
    <w:rsid w:val="00C4526B"/>
    <w:rsid w:val="00C45A10"/>
    <w:rsid w:val="00C45C7B"/>
    <w:rsid w:val="00C462AA"/>
    <w:rsid w:val="00C462D8"/>
    <w:rsid w:val="00C468C6"/>
    <w:rsid w:val="00C46C65"/>
    <w:rsid w:val="00C46D1D"/>
    <w:rsid w:val="00C4731C"/>
    <w:rsid w:val="00C478DA"/>
    <w:rsid w:val="00C479B6"/>
    <w:rsid w:val="00C50135"/>
    <w:rsid w:val="00C51744"/>
    <w:rsid w:val="00C5188F"/>
    <w:rsid w:val="00C51961"/>
    <w:rsid w:val="00C51CBD"/>
    <w:rsid w:val="00C527A5"/>
    <w:rsid w:val="00C5290D"/>
    <w:rsid w:val="00C52AE4"/>
    <w:rsid w:val="00C53615"/>
    <w:rsid w:val="00C537D3"/>
    <w:rsid w:val="00C542E1"/>
    <w:rsid w:val="00C543B4"/>
    <w:rsid w:val="00C543DC"/>
    <w:rsid w:val="00C54412"/>
    <w:rsid w:val="00C54FF2"/>
    <w:rsid w:val="00C55B60"/>
    <w:rsid w:val="00C564FC"/>
    <w:rsid w:val="00C568C5"/>
    <w:rsid w:val="00C56FB9"/>
    <w:rsid w:val="00C57101"/>
    <w:rsid w:val="00C571A7"/>
    <w:rsid w:val="00C57210"/>
    <w:rsid w:val="00C57348"/>
    <w:rsid w:val="00C57429"/>
    <w:rsid w:val="00C60C11"/>
    <w:rsid w:val="00C62D51"/>
    <w:rsid w:val="00C63368"/>
    <w:rsid w:val="00C63A8C"/>
    <w:rsid w:val="00C63BFE"/>
    <w:rsid w:val="00C64F15"/>
    <w:rsid w:val="00C653AC"/>
    <w:rsid w:val="00C65B2F"/>
    <w:rsid w:val="00C65CBB"/>
    <w:rsid w:val="00C6669B"/>
    <w:rsid w:val="00C6687E"/>
    <w:rsid w:val="00C66D46"/>
    <w:rsid w:val="00C66E72"/>
    <w:rsid w:val="00C6735D"/>
    <w:rsid w:val="00C67772"/>
    <w:rsid w:val="00C678B7"/>
    <w:rsid w:val="00C678C0"/>
    <w:rsid w:val="00C67AD7"/>
    <w:rsid w:val="00C703F8"/>
    <w:rsid w:val="00C70501"/>
    <w:rsid w:val="00C7138A"/>
    <w:rsid w:val="00C72072"/>
    <w:rsid w:val="00C7266C"/>
    <w:rsid w:val="00C7269E"/>
    <w:rsid w:val="00C72BFB"/>
    <w:rsid w:val="00C736F6"/>
    <w:rsid w:val="00C737E4"/>
    <w:rsid w:val="00C737EC"/>
    <w:rsid w:val="00C73B8A"/>
    <w:rsid w:val="00C7463C"/>
    <w:rsid w:val="00C748BF"/>
    <w:rsid w:val="00C7534C"/>
    <w:rsid w:val="00C75BD6"/>
    <w:rsid w:val="00C75FF5"/>
    <w:rsid w:val="00C7664C"/>
    <w:rsid w:val="00C76869"/>
    <w:rsid w:val="00C76B8D"/>
    <w:rsid w:val="00C771BC"/>
    <w:rsid w:val="00C77503"/>
    <w:rsid w:val="00C77F7E"/>
    <w:rsid w:val="00C802F3"/>
    <w:rsid w:val="00C803D7"/>
    <w:rsid w:val="00C8070D"/>
    <w:rsid w:val="00C80B94"/>
    <w:rsid w:val="00C816E9"/>
    <w:rsid w:val="00C81F9B"/>
    <w:rsid w:val="00C8230D"/>
    <w:rsid w:val="00C8292F"/>
    <w:rsid w:val="00C829F3"/>
    <w:rsid w:val="00C82A3E"/>
    <w:rsid w:val="00C834E3"/>
    <w:rsid w:val="00C83555"/>
    <w:rsid w:val="00C83626"/>
    <w:rsid w:val="00C83A9C"/>
    <w:rsid w:val="00C83E6F"/>
    <w:rsid w:val="00C83FA0"/>
    <w:rsid w:val="00C8430D"/>
    <w:rsid w:val="00C845D1"/>
    <w:rsid w:val="00C846FA"/>
    <w:rsid w:val="00C84969"/>
    <w:rsid w:val="00C84E12"/>
    <w:rsid w:val="00C84EEF"/>
    <w:rsid w:val="00C84FC8"/>
    <w:rsid w:val="00C8503C"/>
    <w:rsid w:val="00C85D2F"/>
    <w:rsid w:val="00C86245"/>
    <w:rsid w:val="00C8638F"/>
    <w:rsid w:val="00C868F3"/>
    <w:rsid w:val="00C8706F"/>
    <w:rsid w:val="00C875CD"/>
    <w:rsid w:val="00C87822"/>
    <w:rsid w:val="00C87BAD"/>
    <w:rsid w:val="00C901C0"/>
    <w:rsid w:val="00C90484"/>
    <w:rsid w:val="00C9084F"/>
    <w:rsid w:val="00C9096E"/>
    <w:rsid w:val="00C91027"/>
    <w:rsid w:val="00C91BA2"/>
    <w:rsid w:val="00C91EB9"/>
    <w:rsid w:val="00C91FBD"/>
    <w:rsid w:val="00C9250E"/>
    <w:rsid w:val="00C932CA"/>
    <w:rsid w:val="00C93AD9"/>
    <w:rsid w:val="00C93C3C"/>
    <w:rsid w:val="00C94456"/>
    <w:rsid w:val="00C9476E"/>
    <w:rsid w:val="00C94CC0"/>
    <w:rsid w:val="00C94EA5"/>
    <w:rsid w:val="00C950E9"/>
    <w:rsid w:val="00C9547D"/>
    <w:rsid w:val="00C95912"/>
    <w:rsid w:val="00C95AE7"/>
    <w:rsid w:val="00C95C1B"/>
    <w:rsid w:val="00C95C62"/>
    <w:rsid w:val="00C96475"/>
    <w:rsid w:val="00CA0005"/>
    <w:rsid w:val="00CA01F8"/>
    <w:rsid w:val="00CA1024"/>
    <w:rsid w:val="00CA1462"/>
    <w:rsid w:val="00CA1515"/>
    <w:rsid w:val="00CA2A0F"/>
    <w:rsid w:val="00CA3126"/>
    <w:rsid w:val="00CA3142"/>
    <w:rsid w:val="00CA3413"/>
    <w:rsid w:val="00CA369E"/>
    <w:rsid w:val="00CA3C1D"/>
    <w:rsid w:val="00CA3F2C"/>
    <w:rsid w:val="00CA5881"/>
    <w:rsid w:val="00CA5B13"/>
    <w:rsid w:val="00CA5C84"/>
    <w:rsid w:val="00CA5D03"/>
    <w:rsid w:val="00CA6430"/>
    <w:rsid w:val="00CA647E"/>
    <w:rsid w:val="00CA64E4"/>
    <w:rsid w:val="00CA6671"/>
    <w:rsid w:val="00CA6CC5"/>
    <w:rsid w:val="00CA6FBF"/>
    <w:rsid w:val="00CA701D"/>
    <w:rsid w:val="00CA760E"/>
    <w:rsid w:val="00CA7FBA"/>
    <w:rsid w:val="00CB0749"/>
    <w:rsid w:val="00CB0AAE"/>
    <w:rsid w:val="00CB104B"/>
    <w:rsid w:val="00CB121B"/>
    <w:rsid w:val="00CB1A8D"/>
    <w:rsid w:val="00CB1CFA"/>
    <w:rsid w:val="00CB1FF3"/>
    <w:rsid w:val="00CB2449"/>
    <w:rsid w:val="00CB2541"/>
    <w:rsid w:val="00CB2936"/>
    <w:rsid w:val="00CB2A2E"/>
    <w:rsid w:val="00CB2D14"/>
    <w:rsid w:val="00CB37A7"/>
    <w:rsid w:val="00CB3AF0"/>
    <w:rsid w:val="00CB434C"/>
    <w:rsid w:val="00CB468B"/>
    <w:rsid w:val="00CB4E8E"/>
    <w:rsid w:val="00CB509A"/>
    <w:rsid w:val="00CB57FE"/>
    <w:rsid w:val="00CB5A86"/>
    <w:rsid w:val="00CB67DE"/>
    <w:rsid w:val="00CB6A9B"/>
    <w:rsid w:val="00CB7B80"/>
    <w:rsid w:val="00CB7C8D"/>
    <w:rsid w:val="00CB7D27"/>
    <w:rsid w:val="00CB7ECF"/>
    <w:rsid w:val="00CB7F23"/>
    <w:rsid w:val="00CC1433"/>
    <w:rsid w:val="00CC1A82"/>
    <w:rsid w:val="00CC240E"/>
    <w:rsid w:val="00CC2677"/>
    <w:rsid w:val="00CC27D0"/>
    <w:rsid w:val="00CC3632"/>
    <w:rsid w:val="00CC39D2"/>
    <w:rsid w:val="00CC3A2A"/>
    <w:rsid w:val="00CC49D2"/>
    <w:rsid w:val="00CC5370"/>
    <w:rsid w:val="00CC58DE"/>
    <w:rsid w:val="00CC5D5F"/>
    <w:rsid w:val="00CC66CA"/>
    <w:rsid w:val="00CC6B30"/>
    <w:rsid w:val="00CC6EA0"/>
    <w:rsid w:val="00CC71E0"/>
    <w:rsid w:val="00CC74BC"/>
    <w:rsid w:val="00CC75C5"/>
    <w:rsid w:val="00CD060F"/>
    <w:rsid w:val="00CD07F6"/>
    <w:rsid w:val="00CD081A"/>
    <w:rsid w:val="00CD0D46"/>
    <w:rsid w:val="00CD1B26"/>
    <w:rsid w:val="00CD1E74"/>
    <w:rsid w:val="00CD1FB1"/>
    <w:rsid w:val="00CD3374"/>
    <w:rsid w:val="00CD36DB"/>
    <w:rsid w:val="00CD3ACC"/>
    <w:rsid w:val="00CD3F52"/>
    <w:rsid w:val="00CD4A48"/>
    <w:rsid w:val="00CD4E7C"/>
    <w:rsid w:val="00CD662F"/>
    <w:rsid w:val="00CD6923"/>
    <w:rsid w:val="00CD7287"/>
    <w:rsid w:val="00CD74D0"/>
    <w:rsid w:val="00CD7816"/>
    <w:rsid w:val="00CD791C"/>
    <w:rsid w:val="00CD7C51"/>
    <w:rsid w:val="00CE0028"/>
    <w:rsid w:val="00CE00C5"/>
    <w:rsid w:val="00CE0192"/>
    <w:rsid w:val="00CE0421"/>
    <w:rsid w:val="00CE06A7"/>
    <w:rsid w:val="00CE168B"/>
    <w:rsid w:val="00CE1B1C"/>
    <w:rsid w:val="00CE1FBA"/>
    <w:rsid w:val="00CE2844"/>
    <w:rsid w:val="00CE2C93"/>
    <w:rsid w:val="00CE2CB0"/>
    <w:rsid w:val="00CE3683"/>
    <w:rsid w:val="00CE43B1"/>
    <w:rsid w:val="00CE453B"/>
    <w:rsid w:val="00CE4999"/>
    <w:rsid w:val="00CE537C"/>
    <w:rsid w:val="00CE57B8"/>
    <w:rsid w:val="00CE5D13"/>
    <w:rsid w:val="00CE5DAA"/>
    <w:rsid w:val="00CE60A8"/>
    <w:rsid w:val="00CE6473"/>
    <w:rsid w:val="00CE6A6A"/>
    <w:rsid w:val="00CE70DA"/>
    <w:rsid w:val="00CE7DCA"/>
    <w:rsid w:val="00CE7FD1"/>
    <w:rsid w:val="00CF0540"/>
    <w:rsid w:val="00CF0CD4"/>
    <w:rsid w:val="00CF1426"/>
    <w:rsid w:val="00CF1B0D"/>
    <w:rsid w:val="00CF1D76"/>
    <w:rsid w:val="00CF1E02"/>
    <w:rsid w:val="00CF1E1F"/>
    <w:rsid w:val="00CF2696"/>
    <w:rsid w:val="00CF29C4"/>
    <w:rsid w:val="00CF2C71"/>
    <w:rsid w:val="00CF2D55"/>
    <w:rsid w:val="00CF338F"/>
    <w:rsid w:val="00CF361D"/>
    <w:rsid w:val="00CF3981"/>
    <w:rsid w:val="00CF3A39"/>
    <w:rsid w:val="00CF3CD8"/>
    <w:rsid w:val="00CF3D3A"/>
    <w:rsid w:val="00CF3D80"/>
    <w:rsid w:val="00CF3F6C"/>
    <w:rsid w:val="00CF43EB"/>
    <w:rsid w:val="00CF4AD9"/>
    <w:rsid w:val="00CF4E5E"/>
    <w:rsid w:val="00CF5239"/>
    <w:rsid w:val="00CF5320"/>
    <w:rsid w:val="00CF5335"/>
    <w:rsid w:val="00CF546F"/>
    <w:rsid w:val="00CF5D30"/>
    <w:rsid w:val="00CF60C5"/>
    <w:rsid w:val="00CF669A"/>
    <w:rsid w:val="00CF6855"/>
    <w:rsid w:val="00CF6B47"/>
    <w:rsid w:val="00CF7683"/>
    <w:rsid w:val="00CF7D47"/>
    <w:rsid w:val="00CF7EA1"/>
    <w:rsid w:val="00D00462"/>
    <w:rsid w:val="00D005ED"/>
    <w:rsid w:val="00D0091C"/>
    <w:rsid w:val="00D0097F"/>
    <w:rsid w:val="00D00D21"/>
    <w:rsid w:val="00D00E1B"/>
    <w:rsid w:val="00D01255"/>
    <w:rsid w:val="00D01B60"/>
    <w:rsid w:val="00D02036"/>
    <w:rsid w:val="00D02282"/>
    <w:rsid w:val="00D02283"/>
    <w:rsid w:val="00D026BA"/>
    <w:rsid w:val="00D02D4B"/>
    <w:rsid w:val="00D03104"/>
    <w:rsid w:val="00D03643"/>
    <w:rsid w:val="00D04532"/>
    <w:rsid w:val="00D0480F"/>
    <w:rsid w:val="00D0578C"/>
    <w:rsid w:val="00D059ED"/>
    <w:rsid w:val="00D05B9F"/>
    <w:rsid w:val="00D05F39"/>
    <w:rsid w:val="00D05FC2"/>
    <w:rsid w:val="00D06B5A"/>
    <w:rsid w:val="00D06E94"/>
    <w:rsid w:val="00D07841"/>
    <w:rsid w:val="00D07950"/>
    <w:rsid w:val="00D07C8A"/>
    <w:rsid w:val="00D1001C"/>
    <w:rsid w:val="00D10152"/>
    <w:rsid w:val="00D109A5"/>
    <w:rsid w:val="00D10F40"/>
    <w:rsid w:val="00D11412"/>
    <w:rsid w:val="00D11D83"/>
    <w:rsid w:val="00D125D6"/>
    <w:rsid w:val="00D13EE1"/>
    <w:rsid w:val="00D13F42"/>
    <w:rsid w:val="00D1433B"/>
    <w:rsid w:val="00D14369"/>
    <w:rsid w:val="00D14FFD"/>
    <w:rsid w:val="00D1564F"/>
    <w:rsid w:val="00D159A5"/>
    <w:rsid w:val="00D16456"/>
    <w:rsid w:val="00D1647D"/>
    <w:rsid w:val="00D16848"/>
    <w:rsid w:val="00D16B4B"/>
    <w:rsid w:val="00D16B59"/>
    <w:rsid w:val="00D16C21"/>
    <w:rsid w:val="00D16D14"/>
    <w:rsid w:val="00D172A3"/>
    <w:rsid w:val="00D173FF"/>
    <w:rsid w:val="00D174D9"/>
    <w:rsid w:val="00D17585"/>
    <w:rsid w:val="00D17645"/>
    <w:rsid w:val="00D17892"/>
    <w:rsid w:val="00D2093F"/>
    <w:rsid w:val="00D2098B"/>
    <w:rsid w:val="00D223CD"/>
    <w:rsid w:val="00D227F3"/>
    <w:rsid w:val="00D22921"/>
    <w:rsid w:val="00D23224"/>
    <w:rsid w:val="00D23354"/>
    <w:rsid w:val="00D23683"/>
    <w:rsid w:val="00D239DF"/>
    <w:rsid w:val="00D242E1"/>
    <w:rsid w:val="00D254F2"/>
    <w:rsid w:val="00D255C9"/>
    <w:rsid w:val="00D25BC6"/>
    <w:rsid w:val="00D25C44"/>
    <w:rsid w:val="00D25F74"/>
    <w:rsid w:val="00D26B33"/>
    <w:rsid w:val="00D26E20"/>
    <w:rsid w:val="00D26EE0"/>
    <w:rsid w:val="00D26FF9"/>
    <w:rsid w:val="00D27721"/>
    <w:rsid w:val="00D27D70"/>
    <w:rsid w:val="00D307DD"/>
    <w:rsid w:val="00D30EB0"/>
    <w:rsid w:val="00D31006"/>
    <w:rsid w:val="00D311C0"/>
    <w:rsid w:val="00D31519"/>
    <w:rsid w:val="00D3173F"/>
    <w:rsid w:val="00D31A70"/>
    <w:rsid w:val="00D31EE4"/>
    <w:rsid w:val="00D3234F"/>
    <w:rsid w:val="00D32448"/>
    <w:rsid w:val="00D3249A"/>
    <w:rsid w:val="00D33327"/>
    <w:rsid w:val="00D33AC8"/>
    <w:rsid w:val="00D33EC8"/>
    <w:rsid w:val="00D3450F"/>
    <w:rsid w:val="00D35243"/>
    <w:rsid w:val="00D35435"/>
    <w:rsid w:val="00D354B9"/>
    <w:rsid w:val="00D3553D"/>
    <w:rsid w:val="00D35984"/>
    <w:rsid w:val="00D359CE"/>
    <w:rsid w:val="00D361D2"/>
    <w:rsid w:val="00D3646B"/>
    <w:rsid w:val="00D369C4"/>
    <w:rsid w:val="00D37030"/>
    <w:rsid w:val="00D372FF"/>
    <w:rsid w:val="00D3755A"/>
    <w:rsid w:val="00D37A48"/>
    <w:rsid w:val="00D40051"/>
    <w:rsid w:val="00D40585"/>
    <w:rsid w:val="00D408F4"/>
    <w:rsid w:val="00D40967"/>
    <w:rsid w:val="00D40B4C"/>
    <w:rsid w:val="00D414A8"/>
    <w:rsid w:val="00D418F9"/>
    <w:rsid w:val="00D41971"/>
    <w:rsid w:val="00D41A39"/>
    <w:rsid w:val="00D41F34"/>
    <w:rsid w:val="00D42740"/>
    <w:rsid w:val="00D42ABC"/>
    <w:rsid w:val="00D42B31"/>
    <w:rsid w:val="00D42BA0"/>
    <w:rsid w:val="00D432DC"/>
    <w:rsid w:val="00D43B4B"/>
    <w:rsid w:val="00D44186"/>
    <w:rsid w:val="00D44610"/>
    <w:rsid w:val="00D4480B"/>
    <w:rsid w:val="00D44A82"/>
    <w:rsid w:val="00D44C0B"/>
    <w:rsid w:val="00D44FB5"/>
    <w:rsid w:val="00D4506D"/>
    <w:rsid w:val="00D45943"/>
    <w:rsid w:val="00D47083"/>
    <w:rsid w:val="00D470E2"/>
    <w:rsid w:val="00D47E40"/>
    <w:rsid w:val="00D47F91"/>
    <w:rsid w:val="00D50808"/>
    <w:rsid w:val="00D5150F"/>
    <w:rsid w:val="00D517B8"/>
    <w:rsid w:val="00D5189B"/>
    <w:rsid w:val="00D51F11"/>
    <w:rsid w:val="00D52083"/>
    <w:rsid w:val="00D520B2"/>
    <w:rsid w:val="00D5211F"/>
    <w:rsid w:val="00D53248"/>
    <w:rsid w:val="00D5371C"/>
    <w:rsid w:val="00D53B4B"/>
    <w:rsid w:val="00D53BA5"/>
    <w:rsid w:val="00D53E69"/>
    <w:rsid w:val="00D5423F"/>
    <w:rsid w:val="00D54267"/>
    <w:rsid w:val="00D543D5"/>
    <w:rsid w:val="00D54C8C"/>
    <w:rsid w:val="00D54CA8"/>
    <w:rsid w:val="00D54E29"/>
    <w:rsid w:val="00D55225"/>
    <w:rsid w:val="00D554F6"/>
    <w:rsid w:val="00D55C22"/>
    <w:rsid w:val="00D55D03"/>
    <w:rsid w:val="00D56667"/>
    <w:rsid w:val="00D57B27"/>
    <w:rsid w:val="00D57B9E"/>
    <w:rsid w:val="00D57E51"/>
    <w:rsid w:val="00D60376"/>
    <w:rsid w:val="00D6040C"/>
    <w:rsid w:val="00D604E9"/>
    <w:rsid w:val="00D6094F"/>
    <w:rsid w:val="00D60C72"/>
    <w:rsid w:val="00D6118D"/>
    <w:rsid w:val="00D614E7"/>
    <w:rsid w:val="00D624C1"/>
    <w:rsid w:val="00D6333E"/>
    <w:rsid w:val="00D635FE"/>
    <w:rsid w:val="00D63691"/>
    <w:rsid w:val="00D6430F"/>
    <w:rsid w:val="00D6496C"/>
    <w:rsid w:val="00D64A39"/>
    <w:rsid w:val="00D65331"/>
    <w:rsid w:val="00D653A5"/>
    <w:rsid w:val="00D65404"/>
    <w:rsid w:val="00D6635E"/>
    <w:rsid w:val="00D666B0"/>
    <w:rsid w:val="00D66E05"/>
    <w:rsid w:val="00D66E81"/>
    <w:rsid w:val="00D67F04"/>
    <w:rsid w:val="00D7003E"/>
    <w:rsid w:val="00D7019F"/>
    <w:rsid w:val="00D70D0E"/>
    <w:rsid w:val="00D71514"/>
    <w:rsid w:val="00D71527"/>
    <w:rsid w:val="00D728CD"/>
    <w:rsid w:val="00D72998"/>
    <w:rsid w:val="00D72C02"/>
    <w:rsid w:val="00D7350C"/>
    <w:rsid w:val="00D7376B"/>
    <w:rsid w:val="00D73CBA"/>
    <w:rsid w:val="00D73E9E"/>
    <w:rsid w:val="00D73EAF"/>
    <w:rsid w:val="00D749D5"/>
    <w:rsid w:val="00D74B42"/>
    <w:rsid w:val="00D74B50"/>
    <w:rsid w:val="00D74B76"/>
    <w:rsid w:val="00D75022"/>
    <w:rsid w:val="00D751EC"/>
    <w:rsid w:val="00D759E7"/>
    <w:rsid w:val="00D75AE5"/>
    <w:rsid w:val="00D75B1A"/>
    <w:rsid w:val="00D75F5B"/>
    <w:rsid w:val="00D764FF"/>
    <w:rsid w:val="00D768E0"/>
    <w:rsid w:val="00D76DAC"/>
    <w:rsid w:val="00D77960"/>
    <w:rsid w:val="00D77AD8"/>
    <w:rsid w:val="00D80A02"/>
    <w:rsid w:val="00D80E88"/>
    <w:rsid w:val="00D8105D"/>
    <w:rsid w:val="00D81692"/>
    <w:rsid w:val="00D81966"/>
    <w:rsid w:val="00D8216B"/>
    <w:rsid w:val="00D83925"/>
    <w:rsid w:val="00D83D89"/>
    <w:rsid w:val="00D84834"/>
    <w:rsid w:val="00D84F2A"/>
    <w:rsid w:val="00D8555D"/>
    <w:rsid w:val="00D85C34"/>
    <w:rsid w:val="00D8641C"/>
    <w:rsid w:val="00D865BA"/>
    <w:rsid w:val="00D86662"/>
    <w:rsid w:val="00D86761"/>
    <w:rsid w:val="00D870B0"/>
    <w:rsid w:val="00D8716A"/>
    <w:rsid w:val="00D87C66"/>
    <w:rsid w:val="00D87CBD"/>
    <w:rsid w:val="00D9105F"/>
    <w:rsid w:val="00D91164"/>
    <w:rsid w:val="00D91F3E"/>
    <w:rsid w:val="00D91FA4"/>
    <w:rsid w:val="00D92B85"/>
    <w:rsid w:val="00D92E2B"/>
    <w:rsid w:val="00D92E30"/>
    <w:rsid w:val="00D9377A"/>
    <w:rsid w:val="00D9448F"/>
    <w:rsid w:val="00D9517B"/>
    <w:rsid w:val="00D95371"/>
    <w:rsid w:val="00D955AC"/>
    <w:rsid w:val="00D9587C"/>
    <w:rsid w:val="00D95CAA"/>
    <w:rsid w:val="00D96736"/>
    <w:rsid w:val="00D96BFC"/>
    <w:rsid w:val="00D97CC9"/>
    <w:rsid w:val="00D97F4F"/>
    <w:rsid w:val="00DA0A71"/>
    <w:rsid w:val="00DA0AA0"/>
    <w:rsid w:val="00DA1304"/>
    <w:rsid w:val="00DA1D7F"/>
    <w:rsid w:val="00DA21FE"/>
    <w:rsid w:val="00DA2288"/>
    <w:rsid w:val="00DA3086"/>
    <w:rsid w:val="00DA3928"/>
    <w:rsid w:val="00DA3A45"/>
    <w:rsid w:val="00DA3B10"/>
    <w:rsid w:val="00DA41AC"/>
    <w:rsid w:val="00DA4629"/>
    <w:rsid w:val="00DA4B90"/>
    <w:rsid w:val="00DA56C6"/>
    <w:rsid w:val="00DA5A12"/>
    <w:rsid w:val="00DA5D9B"/>
    <w:rsid w:val="00DA6490"/>
    <w:rsid w:val="00DA6501"/>
    <w:rsid w:val="00DA6E00"/>
    <w:rsid w:val="00DA705E"/>
    <w:rsid w:val="00DA7B9D"/>
    <w:rsid w:val="00DB0A15"/>
    <w:rsid w:val="00DB0B34"/>
    <w:rsid w:val="00DB0F35"/>
    <w:rsid w:val="00DB1779"/>
    <w:rsid w:val="00DB1992"/>
    <w:rsid w:val="00DB1BE7"/>
    <w:rsid w:val="00DB1DE6"/>
    <w:rsid w:val="00DB22D3"/>
    <w:rsid w:val="00DB263F"/>
    <w:rsid w:val="00DB2658"/>
    <w:rsid w:val="00DB2D69"/>
    <w:rsid w:val="00DB3BA1"/>
    <w:rsid w:val="00DB3BB2"/>
    <w:rsid w:val="00DB53C0"/>
    <w:rsid w:val="00DB572D"/>
    <w:rsid w:val="00DB59C0"/>
    <w:rsid w:val="00DB5D10"/>
    <w:rsid w:val="00DB6B6E"/>
    <w:rsid w:val="00DB6BF8"/>
    <w:rsid w:val="00DB73C1"/>
    <w:rsid w:val="00DB74E2"/>
    <w:rsid w:val="00DB79F4"/>
    <w:rsid w:val="00DB7CEF"/>
    <w:rsid w:val="00DC036E"/>
    <w:rsid w:val="00DC0ED1"/>
    <w:rsid w:val="00DC1883"/>
    <w:rsid w:val="00DC1A24"/>
    <w:rsid w:val="00DC20A5"/>
    <w:rsid w:val="00DC2DE5"/>
    <w:rsid w:val="00DC3589"/>
    <w:rsid w:val="00DC4780"/>
    <w:rsid w:val="00DC4AC0"/>
    <w:rsid w:val="00DC4B5B"/>
    <w:rsid w:val="00DC4EAE"/>
    <w:rsid w:val="00DC59A3"/>
    <w:rsid w:val="00DC5A04"/>
    <w:rsid w:val="00DC5F76"/>
    <w:rsid w:val="00DC6139"/>
    <w:rsid w:val="00DC6224"/>
    <w:rsid w:val="00DC6547"/>
    <w:rsid w:val="00DC6788"/>
    <w:rsid w:val="00DC6B9F"/>
    <w:rsid w:val="00DC782B"/>
    <w:rsid w:val="00DC79AB"/>
    <w:rsid w:val="00DD0073"/>
    <w:rsid w:val="00DD036E"/>
    <w:rsid w:val="00DD0E8B"/>
    <w:rsid w:val="00DD17FA"/>
    <w:rsid w:val="00DD2D83"/>
    <w:rsid w:val="00DD408D"/>
    <w:rsid w:val="00DD42FB"/>
    <w:rsid w:val="00DD4340"/>
    <w:rsid w:val="00DD4BA6"/>
    <w:rsid w:val="00DD4D01"/>
    <w:rsid w:val="00DD55E6"/>
    <w:rsid w:val="00DD56DF"/>
    <w:rsid w:val="00DD579C"/>
    <w:rsid w:val="00DD5C97"/>
    <w:rsid w:val="00DD61EC"/>
    <w:rsid w:val="00DD69E4"/>
    <w:rsid w:val="00DD6A6A"/>
    <w:rsid w:val="00DD6EF4"/>
    <w:rsid w:val="00DD74DA"/>
    <w:rsid w:val="00DE020B"/>
    <w:rsid w:val="00DE03F2"/>
    <w:rsid w:val="00DE0671"/>
    <w:rsid w:val="00DE07A4"/>
    <w:rsid w:val="00DE0A71"/>
    <w:rsid w:val="00DE1784"/>
    <w:rsid w:val="00DE1929"/>
    <w:rsid w:val="00DE1B43"/>
    <w:rsid w:val="00DE2A26"/>
    <w:rsid w:val="00DE3195"/>
    <w:rsid w:val="00DE4790"/>
    <w:rsid w:val="00DE4AE2"/>
    <w:rsid w:val="00DE4FEB"/>
    <w:rsid w:val="00DE509D"/>
    <w:rsid w:val="00DE5225"/>
    <w:rsid w:val="00DE5E38"/>
    <w:rsid w:val="00DE60E0"/>
    <w:rsid w:val="00DE6301"/>
    <w:rsid w:val="00DE65AE"/>
    <w:rsid w:val="00DE6A04"/>
    <w:rsid w:val="00DE6F34"/>
    <w:rsid w:val="00DE7413"/>
    <w:rsid w:val="00DE79B3"/>
    <w:rsid w:val="00DF03F8"/>
    <w:rsid w:val="00DF09B6"/>
    <w:rsid w:val="00DF0A3E"/>
    <w:rsid w:val="00DF0C3C"/>
    <w:rsid w:val="00DF1F91"/>
    <w:rsid w:val="00DF1FCA"/>
    <w:rsid w:val="00DF24D7"/>
    <w:rsid w:val="00DF2EE8"/>
    <w:rsid w:val="00DF39EE"/>
    <w:rsid w:val="00DF3A63"/>
    <w:rsid w:val="00DF3FBD"/>
    <w:rsid w:val="00DF4287"/>
    <w:rsid w:val="00DF4DAB"/>
    <w:rsid w:val="00DF5824"/>
    <w:rsid w:val="00DF5A11"/>
    <w:rsid w:val="00DF609C"/>
    <w:rsid w:val="00DF69C2"/>
    <w:rsid w:val="00E00215"/>
    <w:rsid w:val="00E00644"/>
    <w:rsid w:val="00E00B0E"/>
    <w:rsid w:val="00E00D2C"/>
    <w:rsid w:val="00E00FE1"/>
    <w:rsid w:val="00E018F8"/>
    <w:rsid w:val="00E01A8F"/>
    <w:rsid w:val="00E027BE"/>
    <w:rsid w:val="00E02919"/>
    <w:rsid w:val="00E02C2F"/>
    <w:rsid w:val="00E02CCE"/>
    <w:rsid w:val="00E03888"/>
    <w:rsid w:val="00E04F5E"/>
    <w:rsid w:val="00E05028"/>
    <w:rsid w:val="00E05128"/>
    <w:rsid w:val="00E054AC"/>
    <w:rsid w:val="00E05B2C"/>
    <w:rsid w:val="00E05B5B"/>
    <w:rsid w:val="00E060DF"/>
    <w:rsid w:val="00E06176"/>
    <w:rsid w:val="00E06E49"/>
    <w:rsid w:val="00E071CD"/>
    <w:rsid w:val="00E078F5"/>
    <w:rsid w:val="00E104A0"/>
    <w:rsid w:val="00E10D7A"/>
    <w:rsid w:val="00E11AAA"/>
    <w:rsid w:val="00E12028"/>
    <w:rsid w:val="00E12EF9"/>
    <w:rsid w:val="00E1351B"/>
    <w:rsid w:val="00E13800"/>
    <w:rsid w:val="00E139DE"/>
    <w:rsid w:val="00E140EC"/>
    <w:rsid w:val="00E141BE"/>
    <w:rsid w:val="00E166CD"/>
    <w:rsid w:val="00E17778"/>
    <w:rsid w:val="00E17783"/>
    <w:rsid w:val="00E17B24"/>
    <w:rsid w:val="00E17F22"/>
    <w:rsid w:val="00E17F87"/>
    <w:rsid w:val="00E200B1"/>
    <w:rsid w:val="00E205BA"/>
    <w:rsid w:val="00E206F7"/>
    <w:rsid w:val="00E20BA7"/>
    <w:rsid w:val="00E22B5F"/>
    <w:rsid w:val="00E22C80"/>
    <w:rsid w:val="00E22D59"/>
    <w:rsid w:val="00E23B2A"/>
    <w:rsid w:val="00E23B95"/>
    <w:rsid w:val="00E243E0"/>
    <w:rsid w:val="00E24A0A"/>
    <w:rsid w:val="00E24E86"/>
    <w:rsid w:val="00E25A7A"/>
    <w:rsid w:val="00E269EE"/>
    <w:rsid w:val="00E26F02"/>
    <w:rsid w:val="00E270AF"/>
    <w:rsid w:val="00E271D3"/>
    <w:rsid w:val="00E2DAC9"/>
    <w:rsid w:val="00E305F0"/>
    <w:rsid w:val="00E30759"/>
    <w:rsid w:val="00E30789"/>
    <w:rsid w:val="00E31A6E"/>
    <w:rsid w:val="00E31BE2"/>
    <w:rsid w:val="00E32324"/>
    <w:rsid w:val="00E3271B"/>
    <w:rsid w:val="00E33274"/>
    <w:rsid w:val="00E33299"/>
    <w:rsid w:val="00E33DC8"/>
    <w:rsid w:val="00E35271"/>
    <w:rsid w:val="00E356BA"/>
    <w:rsid w:val="00E3590B"/>
    <w:rsid w:val="00E35938"/>
    <w:rsid w:val="00E359E0"/>
    <w:rsid w:val="00E36B09"/>
    <w:rsid w:val="00E36F9D"/>
    <w:rsid w:val="00E3765B"/>
    <w:rsid w:val="00E37E73"/>
    <w:rsid w:val="00E40996"/>
    <w:rsid w:val="00E40E9C"/>
    <w:rsid w:val="00E4107B"/>
    <w:rsid w:val="00E419C1"/>
    <w:rsid w:val="00E42181"/>
    <w:rsid w:val="00E42328"/>
    <w:rsid w:val="00E4240B"/>
    <w:rsid w:val="00E42942"/>
    <w:rsid w:val="00E42BD9"/>
    <w:rsid w:val="00E43760"/>
    <w:rsid w:val="00E437EF"/>
    <w:rsid w:val="00E438A1"/>
    <w:rsid w:val="00E446B5"/>
    <w:rsid w:val="00E447A0"/>
    <w:rsid w:val="00E44890"/>
    <w:rsid w:val="00E4492C"/>
    <w:rsid w:val="00E44D07"/>
    <w:rsid w:val="00E458FC"/>
    <w:rsid w:val="00E46232"/>
    <w:rsid w:val="00E46573"/>
    <w:rsid w:val="00E465B2"/>
    <w:rsid w:val="00E46673"/>
    <w:rsid w:val="00E46991"/>
    <w:rsid w:val="00E46F6A"/>
    <w:rsid w:val="00E47047"/>
    <w:rsid w:val="00E472E9"/>
    <w:rsid w:val="00E47B49"/>
    <w:rsid w:val="00E47EC4"/>
    <w:rsid w:val="00E50378"/>
    <w:rsid w:val="00E50507"/>
    <w:rsid w:val="00E50947"/>
    <w:rsid w:val="00E50C34"/>
    <w:rsid w:val="00E510A5"/>
    <w:rsid w:val="00E51890"/>
    <w:rsid w:val="00E52378"/>
    <w:rsid w:val="00E52715"/>
    <w:rsid w:val="00E52EA7"/>
    <w:rsid w:val="00E53667"/>
    <w:rsid w:val="00E53BA3"/>
    <w:rsid w:val="00E53F8A"/>
    <w:rsid w:val="00E53FA6"/>
    <w:rsid w:val="00E54817"/>
    <w:rsid w:val="00E54C0B"/>
    <w:rsid w:val="00E55605"/>
    <w:rsid w:val="00E55F3E"/>
    <w:rsid w:val="00E56A08"/>
    <w:rsid w:val="00E56ED7"/>
    <w:rsid w:val="00E571C9"/>
    <w:rsid w:val="00E572F1"/>
    <w:rsid w:val="00E5769C"/>
    <w:rsid w:val="00E57E3F"/>
    <w:rsid w:val="00E601E5"/>
    <w:rsid w:val="00E60468"/>
    <w:rsid w:val="00E604D9"/>
    <w:rsid w:val="00E60518"/>
    <w:rsid w:val="00E6052C"/>
    <w:rsid w:val="00E6089E"/>
    <w:rsid w:val="00E61E27"/>
    <w:rsid w:val="00E62002"/>
    <w:rsid w:val="00E622E2"/>
    <w:rsid w:val="00E63661"/>
    <w:rsid w:val="00E6387D"/>
    <w:rsid w:val="00E63887"/>
    <w:rsid w:val="00E63C9E"/>
    <w:rsid w:val="00E63CC9"/>
    <w:rsid w:val="00E6470F"/>
    <w:rsid w:val="00E64F59"/>
    <w:rsid w:val="00E6524D"/>
    <w:rsid w:val="00E65575"/>
    <w:rsid w:val="00E65F00"/>
    <w:rsid w:val="00E6630F"/>
    <w:rsid w:val="00E667F7"/>
    <w:rsid w:val="00E66C70"/>
    <w:rsid w:val="00E676D9"/>
    <w:rsid w:val="00E6797F"/>
    <w:rsid w:val="00E701CF"/>
    <w:rsid w:val="00E706CA"/>
    <w:rsid w:val="00E70748"/>
    <w:rsid w:val="00E70962"/>
    <w:rsid w:val="00E70B42"/>
    <w:rsid w:val="00E70F77"/>
    <w:rsid w:val="00E7115F"/>
    <w:rsid w:val="00E711AA"/>
    <w:rsid w:val="00E716F9"/>
    <w:rsid w:val="00E7177E"/>
    <w:rsid w:val="00E71B7F"/>
    <w:rsid w:val="00E71BC7"/>
    <w:rsid w:val="00E71F6D"/>
    <w:rsid w:val="00E72047"/>
    <w:rsid w:val="00E725D7"/>
    <w:rsid w:val="00E72962"/>
    <w:rsid w:val="00E72C82"/>
    <w:rsid w:val="00E730BE"/>
    <w:rsid w:val="00E7369D"/>
    <w:rsid w:val="00E73B9E"/>
    <w:rsid w:val="00E73CD7"/>
    <w:rsid w:val="00E73DC9"/>
    <w:rsid w:val="00E74265"/>
    <w:rsid w:val="00E7433D"/>
    <w:rsid w:val="00E74E31"/>
    <w:rsid w:val="00E74F16"/>
    <w:rsid w:val="00E75639"/>
    <w:rsid w:val="00E758E5"/>
    <w:rsid w:val="00E76DCF"/>
    <w:rsid w:val="00E77575"/>
    <w:rsid w:val="00E77864"/>
    <w:rsid w:val="00E7787C"/>
    <w:rsid w:val="00E77F4D"/>
    <w:rsid w:val="00E80894"/>
    <w:rsid w:val="00E8090B"/>
    <w:rsid w:val="00E80AF7"/>
    <w:rsid w:val="00E8108E"/>
    <w:rsid w:val="00E81288"/>
    <w:rsid w:val="00E818D0"/>
    <w:rsid w:val="00E818D1"/>
    <w:rsid w:val="00E81989"/>
    <w:rsid w:val="00E81B54"/>
    <w:rsid w:val="00E81FB0"/>
    <w:rsid w:val="00E83531"/>
    <w:rsid w:val="00E846AF"/>
    <w:rsid w:val="00E84B04"/>
    <w:rsid w:val="00E84CEA"/>
    <w:rsid w:val="00E85A8F"/>
    <w:rsid w:val="00E8634A"/>
    <w:rsid w:val="00E879BC"/>
    <w:rsid w:val="00E89543"/>
    <w:rsid w:val="00E9072B"/>
    <w:rsid w:val="00E90CE5"/>
    <w:rsid w:val="00E91280"/>
    <w:rsid w:val="00E91D3C"/>
    <w:rsid w:val="00E9237F"/>
    <w:rsid w:val="00E92CC5"/>
    <w:rsid w:val="00E92CDC"/>
    <w:rsid w:val="00E92D5B"/>
    <w:rsid w:val="00E938E5"/>
    <w:rsid w:val="00E93A3E"/>
    <w:rsid w:val="00E93E34"/>
    <w:rsid w:val="00E945F6"/>
    <w:rsid w:val="00E95308"/>
    <w:rsid w:val="00E95394"/>
    <w:rsid w:val="00E95795"/>
    <w:rsid w:val="00E95B47"/>
    <w:rsid w:val="00E95C92"/>
    <w:rsid w:val="00E95D96"/>
    <w:rsid w:val="00E95F28"/>
    <w:rsid w:val="00E96368"/>
    <w:rsid w:val="00E96C95"/>
    <w:rsid w:val="00E97215"/>
    <w:rsid w:val="00EA172D"/>
    <w:rsid w:val="00EA1772"/>
    <w:rsid w:val="00EA17BE"/>
    <w:rsid w:val="00EA193D"/>
    <w:rsid w:val="00EA1970"/>
    <w:rsid w:val="00EA1BBE"/>
    <w:rsid w:val="00EA1C1E"/>
    <w:rsid w:val="00EA1E2F"/>
    <w:rsid w:val="00EA3328"/>
    <w:rsid w:val="00EA34B0"/>
    <w:rsid w:val="00EA40A1"/>
    <w:rsid w:val="00EA42B3"/>
    <w:rsid w:val="00EA5251"/>
    <w:rsid w:val="00EA545E"/>
    <w:rsid w:val="00EA55A6"/>
    <w:rsid w:val="00EA55CC"/>
    <w:rsid w:val="00EA58B1"/>
    <w:rsid w:val="00EA5E33"/>
    <w:rsid w:val="00EA60CF"/>
    <w:rsid w:val="00EA6364"/>
    <w:rsid w:val="00EA6597"/>
    <w:rsid w:val="00EA683D"/>
    <w:rsid w:val="00EA68E9"/>
    <w:rsid w:val="00EA6D0B"/>
    <w:rsid w:val="00EA7354"/>
    <w:rsid w:val="00EA77CB"/>
    <w:rsid w:val="00EA7B5B"/>
    <w:rsid w:val="00EB0111"/>
    <w:rsid w:val="00EB05EF"/>
    <w:rsid w:val="00EB23B1"/>
    <w:rsid w:val="00EB32E2"/>
    <w:rsid w:val="00EB336C"/>
    <w:rsid w:val="00EB3F68"/>
    <w:rsid w:val="00EB4770"/>
    <w:rsid w:val="00EB4DA8"/>
    <w:rsid w:val="00EB4E82"/>
    <w:rsid w:val="00EB4F11"/>
    <w:rsid w:val="00EB5259"/>
    <w:rsid w:val="00EB545D"/>
    <w:rsid w:val="00EB5ED3"/>
    <w:rsid w:val="00EB61A8"/>
    <w:rsid w:val="00EB69EF"/>
    <w:rsid w:val="00EB774B"/>
    <w:rsid w:val="00EB7C2D"/>
    <w:rsid w:val="00EC0123"/>
    <w:rsid w:val="00EC0389"/>
    <w:rsid w:val="00EC072D"/>
    <w:rsid w:val="00EC10DC"/>
    <w:rsid w:val="00EC1493"/>
    <w:rsid w:val="00EC224A"/>
    <w:rsid w:val="00EC2448"/>
    <w:rsid w:val="00EC2C15"/>
    <w:rsid w:val="00EC3158"/>
    <w:rsid w:val="00EC319B"/>
    <w:rsid w:val="00EC33D5"/>
    <w:rsid w:val="00EC36C3"/>
    <w:rsid w:val="00EC38DB"/>
    <w:rsid w:val="00EC39A0"/>
    <w:rsid w:val="00EC3B3C"/>
    <w:rsid w:val="00EC3FF6"/>
    <w:rsid w:val="00EC4190"/>
    <w:rsid w:val="00EC475E"/>
    <w:rsid w:val="00EC4989"/>
    <w:rsid w:val="00EC4C64"/>
    <w:rsid w:val="00EC52DE"/>
    <w:rsid w:val="00EC5CD1"/>
    <w:rsid w:val="00EC6498"/>
    <w:rsid w:val="00EC666D"/>
    <w:rsid w:val="00EC69FC"/>
    <w:rsid w:val="00EC7336"/>
    <w:rsid w:val="00EC7B30"/>
    <w:rsid w:val="00EC7C72"/>
    <w:rsid w:val="00ED0173"/>
    <w:rsid w:val="00ED0FBD"/>
    <w:rsid w:val="00ED162C"/>
    <w:rsid w:val="00ED1630"/>
    <w:rsid w:val="00ED1D4C"/>
    <w:rsid w:val="00ED2989"/>
    <w:rsid w:val="00ED2BE6"/>
    <w:rsid w:val="00ED30C7"/>
    <w:rsid w:val="00ED344C"/>
    <w:rsid w:val="00ED3DCB"/>
    <w:rsid w:val="00ED470A"/>
    <w:rsid w:val="00ED4F4C"/>
    <w:rsid w:val="00ED510F"/>
    <w:rsid w:val="00ED5946"/>
    <w:rsid w:val="00ED5AE2"/>
    <w:rsid w:val="00ED5E44"/>
    <w:rsid w:val="00ED5E5A"/>
    <w:rsid w:val="00ED65EC"/>
    <w:rsid w:val="00ED6AD4"/>
    <w:rsid w:val="00ED725D"/>
    <w:rsid w:val="00ED763B"/>
    <w:rsid w:val="00ED7890"/>
    <w:rsid w:val="00ED78B9"/>
    <w:rsid w:val="00ED7A98"/>
    <w:rsid w:val="00ED7BE9"/>
    <w:rsid w:val="00EE0810"/>
    <w:rsid w:val="00EE106B"/>
    <w:rsid w:val="00EE135D"/>
    <w:rsid w:val="00EE1C8B"/>
    <w:rsid w:val="00EE1EDF"/>
    <w:rsid w:val="00EE1FF5"/>
    <w:rsid w:val="00EE2E32"/>
    <w:rsid w:val="00EE2F6A"/>
    <w:rsid w:val="00EE30FC"/>
    <w:rsid w:val="00EE38AD"/>
    <w:rsid w:val="00EE3A84"/>
    <w:rsid w:val="00EE46CA"/>
    <w:rsid w:val="00EE4BAA"/>
    <w:rsid w:val="00EE4DC2"/>
    <w:rsid w:val="00EE4FC1"/>
    <w:rsid w:val="00EE50D9"/>
    <w:rsid w:val="00EE5B6B"/>
    <w:rsid w:val="00EE5E0E"/>
    <w:rsid w:val="00EE64A3"/>
    <w:rsid w:val="00EE6981"/>
    <w:rsid w:val="00EE69BF"/>
    <w:rsid w:val="00EE6A41"/>
    <w:rsid w:val="00EE6B08"/>
    <w:rsid w:val="00EE6DF3"/>
    <w:rsid w:val="00EE703B"/>
    <w:rsid w:val="00EEC297"/>
    <w:rsid w:val="00EF0372"/>
    <w:rsid w:val="00EF0737"/>
    <w:rsid w:val="00EF0933"/>
    <w:rsid w:val="00EF0B81"/>
    <w:rsid w:val="00EF182C"/>
    <w:rsid w:val="00EF19C9"/>
    <w:rsid w:val="00EF1BEA"/>
    <w:rsid w:val="00EF1D26"/>
    <w:rsid w:val="00EF28B7"/>
    <w:rsid w:val="00EF3203"/>
    <w:rsid w:val="00EF33A1"/>
    <w:rsid w:val="00EF3D2D"/>
    <w:rsid w:val="00EF4C4B"/>
    <w:rsid w:val="00EF4F12"/>
    <w:rsid w:val="00EF54E1"/>
    <w:rsid w:val="00EF54EF"/>
    <w:rsid w:val="00EF5731"/>
    <w:rsid w:val="00EF58E0"/>
    <w:rsid w:val="00EF602A"/>
    <w:rsid w:val="00EF6457"/>
    <w:rsid w:val="00EF6BB4"/>
    <w:rsid w:val="00EF6BBC"/>
    <w:rsid w:val="00EF7684"/>
    <w:rsid w:val="00EF7CE6"/>
    <w:rsid w:val="00EF7D3C"/>
    <w:rsid w:val="00EF7ED2"/>
    <w:rsid w:val="00F00087"/>
    <w:rsid w:val="00F00128"/>
    <w:rsid w:val="00F00B89"/>
    <w:rsid w:val="00F00CB5"/>
    <w:rsid w:val="00F01651"/>
    <w:rsid w:val="00F01C11"/>
    <w:rsid w:val="00F01F8C"/>
    <w:rsid w:val="00F02282"/>
    <w:rsid w:val="00F02C92"/>
    <w:rsid w:val="00F02D46"/>
    <w:rsid w:val="00F03A07"/>
    <w:rsid w:val="00F04206"/>
    <w:rsid w:val="00F04910"/>
    <w:rsid w:val="00F051EC"/>
    <w:rsid w:val="00F052A9"/>
    <w:rsid w:val="00F052EB"/>
    <w:rsid w:val="00F05BC7"/>
    <w:rsid w:val="00F05E7B"/>
    <w:rsid w:val="00F070EC"/>
    <w:rsid w:val="00F075F3"/>
    <w:rsid w:val="00F07F12"/>
    <w:rsid w:val="00F07F1B"/>
    <w:rsid w:val="00F10037"/>
    <w:rsid w:val="00F1042A"/>
    <w:rsid w:val="00F10A41"/>
    <w:rsid w:val="00F117C9"/>
    <w:rsid w:val="00F11B55"/>
    <w:rsid w:val="00F125D1"/>
    <w:rsid w:val="00F12C7D"/>
    <w:rsid w:val="00F12EA7"/>
    <w:rsid w:val="00F132AD"/>
    <w:rsid w:val="00F13369"/>
    <w:rsid w:val="00F14CEF"/>
    <w:rsid w:val="00F157C1"/>
    <w:rsid w:val="00F158A5"/>
    <w:rsid w:val="00F15FA8"/>
    <w:rsid w:val="00F160DF"/>
    <w:rsid w:val="00F16254"/>
    <w:rsid w:val="00F16969"/>
    <w:rsid w:val="00F17C09"/>
    <w:rsid w:val="00F17E60"/>
    <w:rsid w:val="00F20578"/>
    <w:rsid w:val="00F207B5"/>
    <w:rsid w:val="00F207F8"/>
    <w:rsid w:val="00F2083E"/>
    <w:rsid w:val="00F2157E"/>
    <w:rsid w:val="00F21BC6"/>
    <w:rsid w:val="00F21D49"/>
    <w:rsid w:val="00F22216"/>
    <w:rsid w:val="00F2287A"/>
    <w:rsid w:val="00F23115"/>
    <w:rsid w:val="00F23ABF"/>
    <w:rsid w:val="00F23AC8"/>
    <w:rsid w:val="00F23F4E"/>
    <w:rsid w:val="00F2476C"/>
    <w:rsid w:val="00F24907"/>
    <w:rsid w:val="00F24ADE"/>
    <w:rsid w:val="00F24D22"/>
    <w:rsid w:val="00F25261"/>
    <w:rsid w:val="00F2531D"/>
    <w:rsid w:val="00F257BF"/>
    <w:rsid w:val="00F2624B"/>
    <w:rsid w:val="00F263D3"/>
    <w:rsid w:val="00F268E1"/>
    <w:rsid w:val="00F269FD"/>
    <w:rsid w:val="00F26C3D"/>
    <w:rsid w:val="00F26F95"/>
    <w:rsid w:val="00F275ED"/>
    <w:rsid w:val="00F27A26"/>
    <w:rsid w:val="00F27EC5"/>
    <w:rsid w:val="00F3048E"/>
    <w:rsid w:val="00F30961"/>
    <w:rsid w:val="00F309DA"/>
    <w:rsid w:val="00F30FA4"/>
    <w:rsid w:val="00F3111F"/>
    <w:rsid w:val="00F31233"/>
    <w:rsid w:val="00F312FA"/>
    <w:rsid w:val="00F3149C"/>
    <w:rsid w:val="00F3189B"/>
    <w:rsid w:val="00F324BD"/>
    <w:rsid w:val="00F3253D"/>
    <w:rsid w:val="00F32D44"/>
    <w:rsid w:val="00F33598"/>
    <w:rsid w:val="00F33BDB"/>
    <w:rsid w:val="00F351DB"/>
    <w:rsid w:val="00F354C4"/>
    <w:rsid w:val="00F35D6F"/>
    <w:rsid w:val="00F36C3B"/>
    <w:rsid w:val="00F36F10"/>
    <w:rsid w:val="00F402BF"/>
    <w:rsid w:val="00F403D8"/>
    <w:rsid w:val="00F41655"/>
    <w:rsid w:val="00F4177F"/>
    <w:rsid w:val="00F422F4"/>
    <w:rsid w:val="00F4254A"/>
    <w:rsid w:val="00F4284A"/>
    <w:rsid w:val="00F42AA9"/>
    <w:rsid w:val="00F42B14"/>
    <w:rsid w:val="00F43373"/>
    <w:rsid w:val="00F4358D"/>
    <w:rsid w:val="00F4382D"/>
    <w:rsid w:val="00F44150"/>
    <w:rsid w:val="00F443A4"/>
    <w:rsid w:val="00F4458F"/>
    <w:rsid w:val="00F45616"/>
    <w:rsid w:val="00F4573C"/>
    <w:rsid w:val="00F45981"/>
    <w:rsid w:val="00F459BC"/>
    <w:rsid w:val="00F46096"/>
    <w:rsid w:val="00F4726A"/>
    <w:rsid w:val="00F47955"/>
    <w:rsid w:val="00F47B59"/>
    <w:rsid w:val="00F47CC5"/>
    <w:rsid w:val="00F50590"/>
    <w:rsid w:val="00F50A82"/>
    <w:rsid w:val="00F50E06"/>
    <w:rsid w:val="00F513D4"/>
    <w:rsid w:val="00F51622"/>
    <w:rsid w:val="00F51762"/>
    <w:rsid w:val="00F51DFF"/>
    <w:rsid w:val="00F521DE"/>
    <w:rsid w:val="00F529AC"/>
    <w:rsid w:val="00F52DD7"/>
    <w:rsid w:val="00F53045"/>
    <w:rsid w:val="00F539EB"/>
    <w:rsid w:val="00F53B58"/>
    <w:rsid w:val="00F53D7B"/>
    <w:rsid w:val="00F540BA"/>
    <w:rsid w:val="00F54895"/>
    <w:rsid w:val="00F54A29"/>
    <w:rsid w:val="00F552E6"/>
    <w:rsid w:val="00F558AE"/>
    <w:rsid w:val="00F561E1"/>
    <w:rsid w:val="00F56412"/>
    <w:rsid w:val="00F56624"/>
    <w:rsid w:val="00F56B68"/>
    <w:rsid w:val="00F56B9E"/>
    <w:rsid w:val="00F56C87"/>
    <w:rsid w:val="00F56D44"/>
    <w:rsid w:val="00F5716D"/>
    <w:rsid w:val="00F57569"/>
    <w:rsid w:val="00F577E5"/>
    <w:rsid w:val="00F613FB"/>
    <w:rsid w:val="00F614DB"/>
    <w:rsid w:val="00F61A73"/>
    <w:rsid w:val="00F62DD7"/>
    <w:rsid w:val="00F630C9"/>
    <w:rsid w:val="00F63534"/>
    <w:rsid w:val="00F63D4E"/>
    <w:rsid w:val="00F64240"/>
    <w:rsid w:val="00F647F4"/>
    <w:rsid w:val="00F6501A"/>
    <w:rsid w:val="00F6566E"/>
    <w:rsid w:val="00F657F9"/>
    <w:rsid w:val="00F65ADE"/>
    <w:rsid w:val="00F66009"/>
    <w:rsid w:val="00F6654B"/>
    <w:rsid w:val="00F667C6"/>
    <w:rsid w:val="00F6687B"/>
    <w:rsid w:val="00F66BE8"/>
    <w:rsid w:val="00F67427"/>
    <w:rsid w:val="00F676BC"/>
    <w:rsid w:val="00F67F35"/>
    <w:rsid w:val="00F70236"/>
    <w:rsid w:val="00F703B5"/>
    <w:rsid w:val="00F70F75"/>
    <w:rsid w:val="00F714CF"/>
    <w:rsid w:val="00F71A54"/>
    <w:rsid w:val="00F71E1E"/>
    <w:rsid w:val="00F7202E"/>
    <w:rsid w:val="00F72AE7"/>
    <w:rsid w:val="00F72AE8"/>
    <w:rsid w:val="00F72B13"/>
    <w:rsid w:val="00F730F9"/>
    <w:rsid w:val="00F743CF"/>
    <w:rsid w:val="00F74546"/>
    <w:rsid w:val="00F74AAE"/>
    <w:rsid w:val="00F74CF9"/>
    <w:rsid w:val="00F74F82"/>
    <w:rsid w:val="00F756D3"/>
    <w:rsid w:val="00F76938"/>
    <w:rsid w:val="00F769F8"/>
    <w:rsid w:val="00F76C8B"/>
    <w:rsid w:val="00F76F75"/>
    <w:rsid w:val="00F772F0"/>
    <w:rsid w:val="00F7755C"/>
    <w:rsid w:val="00F777A9"/>
    <w:rsid w:val="00F7784B"/>
    <w:rsid w:val="00F778B0"/>
    <w:rsid w:val="00F77966"/>
    <w:rsid w:val="00F8037C"/>
    <w:rsid w:val="00F803F5"/>
    <w:rsid w:val="00F80F6B"/>
    <w:rsid w:val="00F810FD"/>
    <w:rsid w:val="00F811F0"/>
    <w:rsid w:val="00F81CBB"/>
    <w:rsid w:val="00F81EAF"/>
    <w:rsid w:val="00F82A1F"/>
    <w:rsid w:val="00F82B47"/>
    <w:rsid w:val="00F82B60"/>
    <w:rsid w:val="00F837BA"/>
    <w:rsid w:val="00F8386F"/>
    <w:rsid w:val="00F83979"/>
    <w:rsid w:val="00F83D04"/>
    <w:rsid w:val="00F84550"/>
    <w:rsid w:val="00F84676"/>
    <w:rsid w:val="00F854B3"/>
    <w:rsid w:val="00F858AD"/>
    <w:rsid w:val="00F85F89"/>
    <w:rsid w:val="00F874C4"/>
    <w:rsid w:val="00F9044A"/>
    <w:rsid w:val="00F90D38"/>
    <w:rsid w:val="00F91CDD"/>
    <w:rsid w:val="00F92536"/>
    <w:rsid w:val="00F92618"/>
    <w:rsid w:val="00F9294E"/>
    <w:rsid w:val="00F93616"/>
    <w:rsid w:val="00F941CC"/>
    <w:rsid w:val="00F9426C"/>
    <w:rsid w:val="00F9448B"/>
    <w:rsid w:val="00F94797"/>
    <w:rsid w:val="00F94D6D"/>
    <w:rsid w:val="00F94FDA"/>
    <w:rsid w:val="00F96424"/>
    <w:rsid w:val="00F96917"/>
    <w:rsid w:val="00F97147"/>
    <w:rsid w:val="00F97DB9"/>
    <w:rsid w:val="00F97E87"/>
    <w:rsid w:val="00FA0228"/>
    <w:rsid w:val="00FA0B8C"/>
    <w:rsid w:val="00FA1D3F"/>
    <w:rsid w:val="00FA2405"/>
    <w:rsid w:val="00FA24A0"/>
    <w:rsid w:val="00FA2C59"/>
    <w:rsid w:val="00FA3B13"/>
    <w:rsid w:val="00FA3EEE"/>
    <w:rsid w:val="00FA43FE"/>
    <w:rsid w:val="00FA4CF6"/>
    <w:rsid w:val="00FA4EF2"/>
    <w:rsid w:val="00FA54F1"/>
    <w:rsid w:val="00FA57B2"/>
    <w:rsid w:val="00FA6053"/>
    <w:rsid w:val="00FA6128"/>
    <w:rsid w:val="00FA6B77"/>
    <w:rsid w:val="00FA6BF1"/>
    <w:rsid w:val="00FA7519"/>
    <w:rsid w:val="00FA75C6"/>
    <w:rsid w:val="00FA7894"/>
    <w:rsid w:val="00FA7C78"/>
    <w:rsid w:val="00FA7CA5"/>
    <w:rsid w:val="00FB1118"/>
    <w:rsid w:val="00FB13B6"/>
    <w:rsid w:val="00FB19BC"/>
    <w:rsid w:val="00FB1BDB"/>
    <w:rsid w:val="00FB1E0D"/>
    <w:rsid w:val="00FB20BF"/>
    <w:rsid w:val="00FB214D"/>
    <w:rsid w:val="00FB241F"/>
    <w:rsid w:val="00FB24CE"/>
    <w:rsid w:val="00FB2563"/>
    <w:rsid w:val="00FB2697"/>
    <w:rsid w:val="00FB2984"/>
    <w:rsid w:val="00FB3175"/>
    <w:rsid w:val="00FB39D4"/>
    <w:rsid w:val="00FB3AB2"/>
    <w:rsid w:val="00FB3C76"/>
    <w:rsid w:val="00FB4158"/>
    <w:rsid w:val="00FB4359"/>
    <w:rsid w:val="00FB482E"/>
    <w:rsid w:val="00FB49E0"/>
    <w:rsid w:val="00FB4CFD"/>
    <w:rsid w:val="00FB51D7"/>
    <w:rsid w:val="00FB609A"/>
    <w:rsid w:val="00FB6A10"/>
    <w:rsid w:val="00FB6D47"/>
    <w:rsid w:val="00FB7067"/>
    <w:rsid w:val="00FB798B"/>
    <w:rsid w:val="00FB7B6B"/>
    <w:rsid w:val="00FB7DF6"/>
    <w:rsid w:val="00FC0514"/>
    <w:rsid w:val="00FC098A"/>
    <w:rsid w:val="00FC133A"/>
    <w:rsid w:val="00FC15B6"/>
    <w:rsid w:val="00FC3814"/>
    <w:rsid w:val="00FC3B7E"/>
    <w:rsid w:val="00FC3DD5"/>
    <w:rsid w:val="00FC48B5"/>
    <w:rsid w:val="00FC4CC9"/>
    <w:rsid w:val="00FC5E29"/>
    <w:rsid w:val="00FC601D"/>
    <w:rsid w:val="00FC6677"/>
    <w:rsid w:val="00FC6DCB"/>
    <w:rsid w:val="00FC7533"/>
    <w:rsid w:val="00FC7587"/>
    <w:rsid w:val="00FC7B0A"/>
    <w:rsid w:val="00FD03A5"/>
    <w:rsid w:val="00FD0D3E"/>
    <w:rsid w:val="00FD0E5B"/>
    <w:rsid w:val="00FD138E"/>
    <w:rsid w:val="00FD1935"/>
    <w:rsid w:val="00FD2635"/>
    <w:rsid w:val="00FD2674"/>
    <w:rsid w:val="00FD37BE"/>
    <w:rsid w:val="00FD3FF0"/>
    <w:rsid w:val="00FD4B26"/>
    <w:rsid w:val="00FD4B62"/>
    <w:rsid w:val="00FD4B74"/>
    <w:rsid w:val="00FD5332"/>
    <w:rsid w:val="00FD58DF"/>
    <w:rsid w:val="00FD5B6D"/>
    <w:rsid w:val="00FD5B6F"/>
    <w:rsid w:val="00FD604D"/>
    <w:rsid w:val="00FD6123"/>
    <w:rsid w:val="00FD6182"/>
    <w:rsid w:val="00FD68B8"/>
    <w:rsid w:val="00FD79B4"/>
    <w:rsid w:val="00FD7F90"/>
    <w:rsid w:val="00FE0039"/>
    <w:rsid w:val="00FE0131"/>
    <w:rsid w:val="00FE04C1"/>
    <w:rsid w:val="00FE0635"/>
    <w:rsid w:val="00FE093C"/>
    <w:rsid w:val="00FE1285"/>
    <w:rsid w:val="00FE16AC"/>
    <w:rsid w:val="00FE1D9B"/>
    <w:rsid w:val="00FE240D"/>
    <w:rsid w:val="00FE26A7"/>
    <w:rsid w:val="00FE2A6B"/>
    <w:rsid w:val="00FE2C3E"/>
    <w:rsid w:val="00FE2F14"/>
    <w:rsid w:val="00FE344F"/>
    <w:rsid w:val="00FE3734"/>
    <w:rsid w:val="00FE3B76"/>
    <w:rsid w:val="00FE44FA"/>
    <w:rsid w:val="00FE4544"/>
    <w:rsid w:val="00FE484C"/>
    <w:rsid w:val="00FE4984"/>
    <w:rsid w:val="00FE4D48"/>
    <w:rsid w:val="00FE50CD"/>
    <w:rsid w:val="00FE56FD"/>
    <w:rsid w:val="00FE59BF"/>
    <w:rsid w:val="00FE5AC0"/>
    <w:rsid w:val="00FE61C0"/>
    <w:rsid w:val="00FE68A2"/>
    <w:rsid w:val="00FE6978"/>
    <w:rsid w:val="00FE69B8"/>
    <w:rsid w:val="00FE6BCE"/>
    <w:rsid w:val="00FE7EA1"/>
    <w:rsid w:val="00FF00A2"/>
    <w:rsid w:val="00FF093E"/>
    <w:rsid w:val="00FF1108"/>
    <w:rsid w:val="00FF1494"/>
    <w:rsid w:val="00FF16A6"/>
    <w:rsid w:val="00FF197B"/>
    <w:rsid w:val="00FF1CC4"/>
    <w:rsid w:val="00FF1D6A"/>
    <w:rsid w:val="00FF29E8"/>
    <w:rsid w:val="00FF2DBE"/>
    <w:rsid w:val="00FF362E"/>
    <w:rsid w:val="00FF378A"/>
    <w:rsid w:val="00FF3C04"/>
    <w:rsid w:val="00FF4A78"/>
    <w:rsid w:val="00FF4CB3"/>
    <w:rsid w:val="00FF4E13"/>
    <w:rsid w:val="00FF5564"/>
    <w:rsid w:val="00FF59CF"/>
    <w:rsid w:val="00FF6D78"/>
    <w:rsid w:val="00FF6DA3"/>
    <w:rsid w:val="010CCAAF"/>
    <w:rsid w:val="011FE432"/>
    <w:rsid w:val="012F4168"/>
    <w:rsid w:val="01582C87"/>
    <w:rsid w:val="015E0EFD"/>
    <w:rsid w:val="01612F3E"/>
    <w:rsid w:val="01701AE5"/>
    <w:rsid w:val="0191279E"/>
    <w:rsid w:val="019170AD"/>
    <w:rsid w:val="01C28915"/>
    <w:rsid w:val="01E5376E"/>
    <w:rsid w:val="01ECC111"/>
    <w:rsid w:val="01F38D90"/>
    <w:rsid w:val="021A321E"/>
    <w:rsid w:val="021D4566"/>
    <w:rsid w:val="022C6889"/>
    <w:rsid w:val="024387A6"/>
    <w:rsid w:val="02710CD9"/>
    <w:rsid w:val="0285041E"/>
    <w:rsid w:val="02D2E04D"/>
    <w:rsid w:val="02F6A9FA"/>
    <w:rsid w:val="031424F2"/>
    <w:rsid w:val="03337E2C"/>
    <w:rsid w:val="033EB205"/>
    <w:rsid w:val="0360A6AC"/>
    <w:rsid w:val="0367C874"/>
    <w:rsid w:val="038FF635"/>
    <w:rsid w:val="039AC6EC"/>
    <w:rsid w:val="039F1145"/>
    <w:rsid w:val="03A138C2"/>
    <w:rsid w:val="03DBAAEE"/>
    <w:rsid w:val="03E70A32"/>
    <w:rsid w:val="03F24B5E"/>
    <w:rsid w:val="03FFF19C"/>
    <w:rsid w:val="0402583F"/>
    <w:rsid w:val="04118682"/>
    <w:rsid w:val="0411F68D"/>
    <w:rsid w:val="042829C1"/>
    <w:rsid w:val="04321848"/>
    <w:rsid w:val="0433F6C7"/>
    <w:rsid w:val="0443C055"/>
    <w:rsid w:val="0455EDDD"/>
    <w:rsid w:val="045D13CE"/>
    <w:rsid w:val="04715758"/>
    <w:rsid w:val="0473F2DC"/>
    <w:rsid w:val="04792F18"/>
    <w:rsid w:val="0479F9D6"/>
    <w:rsid w:val="04943FDB"/>
    <w:rsid w:val="04A168AD"/>
    <w:rsid w:val="04B7C8E8"/>
    <w:rsid w:val="0508EAB4"/>
    <w:rsid w:val="050FEC21"/>
    <w:rsid w:val="05354ECA"/>
    <w:rsid w:val="0547F6DA"/>
    <w:rsid w:val="057E9E5D"/>
    <w:rsid w:val="05918055"/>
    <w:rsid w:val="05BD3B8C"/>
    <w:rsid w:val="05DA5465"/>
    <w:rsid w:val="05E2EF14"/>
    <w:rsid w:val="0606374D"/>
    <w:rsid w:val="061E7A29"/>
    <w:rsid w:val="0649B4D7"/>
    <w:rsid w:val="065314D8"/>
    <w:rsid w:val="06557AFD"/>
    <w:rsid w:val="066C31A1"/>
    <w:rsid w:val="0681EC9A"/>
    <w:rsid w:val="071B9948"/>
    <w:rsid w:val="076B5739"/>
    <w:rsid w:val="07745F2A"/>
    <w:rsid w:val="07C15F51"/>
    <w:rsid w:val="07C7E1F3"/>
    <w:rsid w:val="07C814C4"/>
    <w:rsid w:val="08121300"/>
    <w:rsid w:val="0829F390"/>
    <w:rsid w:val="08441147"/>
    <w:rsid w:val="087CB7B9"/>
    <w:rsid w:val="088DB92E"/>
    <w:rsid w:val="08942C51"/>
    <w:rsid w:val="08CF5289"/>
    <w:rsid w:val="093D7368"/>
    <w:rsid w:val="094E3542"/>
    <w:rsid w:val="095F49A7"/>
    <w:rsid w:val="099A4974"/>
    <w:rsid w:val="099E9F28"/>
    <w:rsid w:val="09A18606"/>
    <w:rsid w:val="09DE38B1"/>
    <w:rsid w:val="09DFABD0"/>
    <w:rsid w:val="09E149FF"/>
    <w:rsid w:val="09E6AFC6"/>
    <w:rsid w:val="0A05C2B2"/>
    <w:rsid w:val="0A0C21DE"/>
    <w:rsid w:val="0A2AEA55"/>
    <w:rsid w:val="0A326F98"/>
    <w:rsid w:val="0A617986"/>
    <w:rsid w:val="0A85336D"/>
    <w:rsid w:val="0A882000"/>
    <w:rsid w:val="0AAD19E9"/>
    <w:rsid w:val="0AE8B663"/>
    <w:rsid w:val="0AFDA8F2"/>
    <w:rsid w:val="0B11522C"/>
    <w:rsid w:val="0B4B81C2"/>
    <w:rsid w:val="0B4E9314"/>
    <w:rsid w:val="0B508248"/>
    <w:rsid w:val="0B552BEA"/>
    <w:rsid w:val="0B8E0E78"/>
    <w:rsid w:val="0BBB3195"/>
    <w:rsid w:val="0BC053D9"/>
    <w:rsid w:val="0BCF5ADE"/>
    <w:rsid w:val="0BD09F31"/>
    <w:rsid w:val="0BD557EE"/>
    <w:rsid w:val="0C0B3EB1"/>
    <w:rsid w:val="0C53C23E"/>
    <w:rsid w:val="0C703A6A"/>
    <w:rsid w:val="0C708870"/>
    <w:rsid w:val="0CA117E3"/>
    <w:rsid w:val="0CA65374"/>
    <w:rsid w:val="0CC42509"/>
    <w:rsid w:val="0CC68F4B"/>
    <w:rsid w:val="0CD2D02A"/>
    <w:rsid w:val="0CE498A6"/>
    <w:rsid w:val="0CEC357E"/>
    <w:rsid w:val="0CF24612"/>
    <w:rsid w:val="0CF622AD"/>
    <w:rsid w:val="0D335784"/>
    <w:rsid w:val="0D33BB19"/>
    <w:rsid w:val="0D5CD983"/>
    <w:rsid w:val="0D74C20D"/>
    <w:rsid w:val="0DBB407F"/>
    <w:rsid w:val="0DC3F753"/>
    <w:rsid w:val="0DD35098"/>
    <w:rsid w:val="0DE501A3"/>
    <w:rsid w:val="0DE8CAE1"/>
    <w:rsid w:val="0DED21CB"/>
    <w:rsid w:val="0DEF43E4"/>
    <w:rsid w:val="0E0793B9"/>
    <w:rsid w:val="0E17B939"/>
    <w:rsid w:val="0E2B32E6"/>
    <w:rsid w:val="0E32695E"/>
    <w:rsid w:val="0E4CC255"/>
    <w:rsid w:val="0E56961F"/>
    <w:rsid w:val="0E5D8C71"/>
    <w:rsid w:val="0E5E3A95"/>
    <w:rsid w:val="0E7791C3"/>
    <w:rsid w:val="0E91EF76"/>
    <w:rsid w:val="0ECAC17D"/>
    <w:rsid w:val="0EE45BE4"/>
    <w:rsid w:val="0EF09DEF"/>
    <w:rsid w:val="0EF6EF8A"/>
    <w:rsid w:val="0EF78739"/>
    <w:rsid w:val="0F0F24F6"/>
    <w:rsid w:val="0F160B48"/>
    <w:rsid w:val="0F22C407"/>
    <w:rsid w:val="0F25A810"/>
    <w:rsid w:val="0F4B5B17"/>
    <w:rsid w:val="0F6C3B54"/>
    <w:rsid w:val="0F8142A5"/>
    <w:rsid w:val="0F9EAF2C"/>
    <w:rsid w:val="0FB5D067"/>
    <w:rsid w:val="0FB69089"/>
    <w:rsid w:val="0FE2DAD0"/>
    <w:rsid w:val="101927A0"/>
    <w:rsid w:val="1019B9DB"/>
    <w:rsid w:val="101E7C57"/>
    <w:rsid w:val="102CBD06"/>
    <w:rsid w:val="1045E143"/>
    <w:rsid w:val="1056E477"/>
    <w:rsid w:val="10894419"/>
    <w:rsid w:val="109B3F52"/>
    <w:rsid w:val="10B93CF0"/>
    <w:rsid w:val="10DF37C0"/>
    <w:rsid w:val="10F0AF20"/>
    <w:rsid w:val="10F6E964"/>
    <w:rsid w:val="10FC51CC"/>
    <w:rsid w:val="111B4C37"/>
    <w:rsid w:val="11355DF8"/>
    <w:rsid w:val="113BA913"/>
    <w:rsid w:val="11899F0B"/>
    <w:rsid w:val="118CE4C4"/>
    <w:rsid w:val="11958742"/>
    <w:rsid w:val="119D2214"/>
    <w:rsid w:val="11B1E165"/>
    <w:rsid w:val="11D42DE3"/>
    <w:rsid w:val="121DEC21"/>
    <w:rsid w:val="1220AF74"/>
    <w:rsid w:val="122CF3E8"/>
    <w:rsid w:val="124C0262"/>
    <w:rsid w:val="126D04EE"/>
    <w:rsid w:val="128CD49D"/>
    <w:rsid w:val="12A0C440"/>
    <w:rsid w:val="12AC07FD"/>
    <w:rsid w:val="12B8748A"/>
    <w:rsid w:val="12D9D872"/>
    <w:rsid w:val="12DBC7ED"/>
    <w:rsid w:val="12F2AA7B"/>
    <w:rsid w:val="13552918"/>
    <w:rsid w:val="1362DF7C"/>
    <w:rsid w:val="13755581"/>
    <w:rsid w:val="137B8CEC"/>
    <w:rsid w:val="1399E726"/>
    <w:rsid w:val="139D6DF2"/>
    <w:rsid w:val="13B2CC16"/>
    <w:rsid w:val="13B6687B"/>
    <w:rsid w:val="13C1A90D"/>
    <w:rsid w:val="13C2582C"/>
    <w:rsid w:val="13C56644"/>
    <w:rsid w:val="13D1A55D"/>
    <w:rsid w:val="13F32248"/>
    <w:rsid w:val="13FDF520"/>
    <w:rsid w:val="141E07E9"/>
    <w:rsid w:val="14353E5B"/>
    <w:rsid w:val="14378FC1"/>
    <w:rsid w:val="143A0030"/>
    <w:rsid w:val="143AF984"/>
    <w:rsid w:val="144206CD"/>
    <w:rsid w:val="14565ED4"/>
    <w:rsid w:val="145B3393"/>
    <w:rsid w:val="14B3AF56"/>
    <w:rsid w:val="14EFEC73"/>
    <w:rsid w:val="1504F6D7"/>
    <w:rsid w:val="150AA1A7"/>
    <w:rsid w:val="151AB9A2"/>
    <w:rsid w:val="153EB7CE"/>
    <w:rsid w:val="154E2D09"/>
    <w:rsid w:val="157219D7"/>
    <w:rsid w:val="1597DDE0"/>
    <w:rsid w:val="15BC69A7"/>
    <w:rsid w:val="15FCC48F"/>
    <w:rsid w:val="1666B0FD"/>
    <w:rsid w:val="1679142A"/>
    <w:rsid w:val="16830BE5"/>
    <w:rsid w:val="168568D2"/>
    <w:rsid w:val="1685CB85"/>
    <w:rsid w:val="168E2008"/>
    <w:rsid w:val="169D02C0"/>
    <w:rsid w:val="16CF5AFC"/>
    <w:rsid w:val="171C2FB7"/>
    <w:rsid w:val="17225851"/>
    <w:rsid w:val="172ED512"/>
    <w:rsid w:val="175C3836"/>
    <w:rsid w:val="1780A737"/>
    <w:rsid w:val="179E06FC"/>
    <w:rsid w:val="17AB0BF7"/>
    <w:rsid w:val="17D1AEBE"/>
    <w:rsid w:val="1821DBA5"/>
    <w:rsid w:val="185EB748"/>
    <w:rsid w:val="1861CD45"/>
    <w:rsid w:val="1869688B"/>
    <w:rsid w:val="18AAB5E5"/>
    <w:rsid w:val="18B40409"/>
    <w:rsid w:val="18B84995"/>
    <w:rsid w:val="18C3FCF5"/>
    <w:rsid w:val="18C40521"/>
    <w:rsid w:val="18CEE17F"/>
    <w:rsid w:val="18DAE8EC"/>
    <w:rsid w:val="18EB5936"/>
    <w:rsid w:val="192E66C6"/>
    <w:rsid w:val="1943EC2C"/>
    <w:rsid w:val="1967A3EC"/>
    <w:rsid w:val="1968F521"/>
    <w:rsid w:val="19C25A04"/>
    <w:rsid w:val="19CC0FCA"/>
    <w:rsid w:val="19D9C8C0"/>
    <w:rsid w:val="19F65FE2"/>
    <w:rsid w:val="1A20E76D"/>
    <w:rsid w:val="1A40146A"/>
    <w:rsid w:val="1A4420DC"/>
    <w:rsid w:val="1A45FB4B"/>
    <w:rsid w:val="1A4713CA"/>
    <w:rsid w:val="1A5542F9"/>
    <w:rsid w:val="1A63F407"/>
    <w:rsid w:val="1A73F81C"/>
    <w:rsid w:val="1A73FFEE"/>
    <w:rsid w:val="1A75926C"/>
    <w:rsid w:val="1A7ABE84"/>
    <w:rsid w:val="1A996FD4"/>
    <w:rsid w:val="1AA78935"/>
    <w:rsid w:val="1AA7EE6D"/>
    <w:rsid w:val="1AC79415"/>
    <w:rsid w:val="1AC94B1E"/>
    <w:rsid w:val="1ACBB835"/>
    <w:rsid w:val="1AE17265"/>
    <w:rsid w:val="1AF22128"/>
    <w:rsid w:val="1B421B1A"/>
    <w:rsid w:val="1B6A7F88"/>
    <w:rsid w:val="1B7D4DBA"/>
    <w:rsid w:val="1B7FB579"/>
    <w:rsid w:val="1B8829A5"/>
    <w:rsid w:val="1BC34F24"/>
    <w:rsid w:val="1BCB6EB1"/>
    <w:rsid w:val="1BF58B5B"/>
    <w:rsid w:val="1C01CD38"/>
    <w:rsid w:val="1C02B9BF"/>
    <w:rsid w:val="1C15228C"/>
    <w:rsid w:val="1C261F79"/>
    <w:rsid w:val="1C38F87F"/>
    <w:rsid w:val="1C71AAF0"/>
    <w:rsid w:val="1C9974B0"/>
    <w:rsid w:val="1CCE38FB"/>
    <w:rsid w:val="1CEEEA53"/>
    <w:rsid w:val="1CFAD94F"/>
    <w:rsid w:val="1D12A30A"/>
    <w:rsid w:val="1D301E34"/>
    <w:rsid w:val="1D37D1D9"/>
    <w:rsid w:val="1D399593"/>
    <w:rsid w:val="1D4433A9"/>
    <w:rsid w:val="1DD19FDD"/>
    <w:rsid w:val="1DD28996"/>
    <w:rsid w:val="1DF15CD5"/>
    <w:rsid w:val="1E17E437"/>
    <w:rsid w:val="1E27FBB1"/>
    <w:rsid w:val="1E2F3221"/>
    <w:rsid w:val="1E3B9E1E"/>
    <w:rsid w:val="1E514287"/>
    <w:rsid w:val="1E589F23"/>
    <w:rsid w:val="1E7FA5B2"/>
    <w:rsid w:val="1ECC5D74"/>
    <w:rsid w:val="1ED53CE1"/>
    <w:rsid w:val="1ED58DAE"/>
    <w:rsid w:val="1ED894D1"/>
    <w:rsid w:val="1EE7C036"/>
    <w:rsid w:val="1F18D2BE"/>
    <w:rsid w:val="1F22496E"/>
    <w:rsid w:val="1F6F2C12"/>
    <w:rsid w:val="1FA41C50"/>
    <w:rsid w:val="1FA5FA79"/>
    <w:rsid w:val="1FADFE80"/>
    <w:rsid w:val="1FDFE7D1"/>
    <w:rsid w:val="1FE899C0"/>
    <w:rsid w:val="2008671D"/>
    <w:rsid w:val="20184930"/>
    <w:rsid w:val="201D9E03"/>
    <w:rsid w:val="20429249"/>
    <w:rsid w:val="205D9D9E"/>
    <w:rsid w:val="20814308"/>
    <w:rsid w:val="20C09D1B"/>
    <w:rsid w:val="20DBABA5"/>
    <w:rsid w:val="20F199F7"/>
    <w:rsid w:val="21886213"/>
    <w:rsid w:val="219282AF"/>
    <w:rsid w:val="219F76F2"/>
    <w:rsid w:val="21B11F1E"/>
    <w:rsid w:val="21B8C8BC"/>
    <w:rsid w:val="2204668C"/>
    <w:rsid w:val="22050F64"/>
    <w:rsid w:val="22129C54"/>
    <w:rsid w:val="226E0B90"/>
    <w:rsid w:val="22818111"/>
    <w:rsid w:val="22952E2C"/>
    <w:rsid w:val="22A0A787"/>
    <w:rsid w:val="22F44D3D"/>
    <w:rsid w:val="233EAF6D"/>
    <w:rsid w:val="234657E1"/>
    <w:rsid w:val="236DC7C7"/>
    <w:rsid w:val="238A361D"/>
    <w:rsid w:val="238BB3A6"/>
    <w:rsid w:val="23B1E8C6"/>
    <w:rsid w:val="23C17999"/>
    <w:rsid w:val="23C93556"/>
    <w:rsid w:val="23CE2184"/>
    <w:rsid w:val="23E4107B"/>
    <w:rsid w:val="23F9E971"/>
    <w:rsid w:val="245D6449"/>
    <w:rsid w:val="2470AF1C"/>
    <w:rsid w:val="2492226F"/>
    <w:rsid w:val="24941D3A"/>
    <w:rsid w:val="24C6E56A"/>
    <w:rsid w:val="24C8580A"/>
    <w:rsid w:val="24CADD28"/>
    <w:rsid w:val="24EE19CE"/>
    <w:rsid w:val="2500EC3A"/>
    <w:rsid w:val="253310BD"/>
    <w:rsid w:val="253E139C"/>
    <w:rsid w:val="25648D70"/>
    <w:rsid w:val="25669141"/>
    <w:rsid w:val="256D2DF1"/>
    <w:rsid w:val="257A9762"/>
    <w:rsid w:val="259FD185"/>
    <w:rsid w:val="25A50465"/>
    <w:rsid w:val="25B97BED"/>
    <w:rsid w:val="25D399F7"/>
    <w:rsid w:val="260B9F8B"/>
    <w:rsid w:val="262661D8"/>
    <w:rsid w:val="263D4104"/>
    <w:rsid w:val="26464B77"/>
    <w:rsid w:val="26656D32"/>
    <w:rsid w:val="2668ED14"/>
    <w:rsid w:val="26E077D9"/>
    <w:rsid w:val="27243FD8"/>
    <w:rsid w:val="27526C63"/>
    <w:rsid w:val="27546E46"/>
    <w:rsid w:val="27873B5F"/>
    <w:rsid w:val="27878488"/>
    <w:rsid w:val="2787FC53"/>
    <w:rsid w:val="27A3FEFB"/>
    <w:rsid w:val="27B16302"/>
    <w:rsid w:val="280315C1"/>
    <w:rsid w:val="281631CB"/>
    <w:rsid w:val="28729547"/>
    <w:rsid w:val="287380D4"/>
    <w:rsid w:val="28887A51"/>
    <w:rsid w:val="288DCC8E"/>
    <w:rsid w:val="2893FAF7"/>
    <w:rsid w:val="289E9F6D"/>
    <w:rsid w:val="28AACF87"/>
    <w:rsid w:val="28B093BD"/>
    <w:rsid w:val="28D250C2"/>
    <w:rsid w:val="29002803"/>
    <w:rsid w:val="290D0B5A"/>
    <w:rsid w:val="2921C4CE"/>
    <w:rsid w:val="292C8E73"/>
    <w:rsid w:val="293E9858"/>
    <w:rsid w:val="2943493F"/>
    <w:rsid w:val="2955328A"/>
    <w:rsid w:val="29856642"/>
    <w:rsid w:val="2998AD75"/>
    <w:rsid w:val="2A168DC7"/>
    <w:rsid w:val="2A338CE1"/>
    <w:rsid w:val="2A49640F"/>
    <w:rsid w:val="2A64E954"/>
    <w:rsid w:val="2A9C816B"/>
    <w:rsid w:val="2AC67531"/>
    <w:rsid w:val="2B10AF09"/>
    <w:rsid w:val="2B19F7FA"/>
    <w:rsid w:val="2B2DF72D"/>
    <w:rsid w:val="2B7EFEEF"/>
    <w:rsid w:val="2B83A8B8"/>
    <w:rsid w:val="2B865CBB"/>
    <w:rsid w:val="2BD889B9"/>
    <w:rsid w:val="2BDAF2FD"/>
    <w:rsid w:val="2BE1D484"/>
    <w:rsid w:val="2BEDD74B"/>
    <w:rsid w:val="2BF80B0A"/>
    <w:rsid w:val="2C0FE100"/>
    <w:rsid w:val="2C307B83"/>
    <w:rsid w:val="2C5B5526"/>
    <w:rsid w:val="2C6BFA24"/>
    <w:rsid w:val="2C78F478"/>
    <w:rsid w:val="2C799E49"/>
    <w:rsid w:val="2CF3CEDE"/>
    <w:rsid w:val="2D0A271C"/>
    <w:rsid w:val="2D0C139D"/>
    <w:rsid w:val="2D11D4DD"/>
    <w:rsid w:val="2D23CEA6"/>
    <w:rsid w:val="2D31C1D7"/>
    <w:rsid w:val="2D3892FC"/>
    <w:rsid w:val="2D5E6DA1"/>
    <w:rsid w:val="2D76B8C6"/>
    <w:rsid w:val="2D8F2B3E"/>
    <w:rsid w:val="2DB5EB45"/>
    <w:rsid w:val="2DC5D11B"/>
    <w:rsid w:val="2DD0802D"/>
    <w:rsid w:val="2DD540CE"/>
    <w:rsid w:val="2DF0024A"/>
    <w:rsid w:val="2DF70640"/>
    <w:rsid w:val="2E00557F"/>
    <w:rsid w:val="2E16626F"/>
    <w:rsid w:val="2E1D420A"/>
    <w:rsid w:val="2E6051C6"/>
    <w:rsid w:val="2E63BACD"/>
    <w:rsid w:val="2E71A8C2"/>
    <w:rsid w:val="2E782C74"/>
    <w:rsid w:val="2ECE5E3A"/>
    <w:rsid w:val="2F077E82"/>
    <w:rsid w:val="2F64B818"/>
    <w:rsid w:val="2F70EEAD"/>
    <w:rsid w:val="2FA37209"/>
    <w:rsid w:val="2FA9200A"/>
    <w:rsid w:val="2FCCAA82"/>
    <w:rsid w:val="2FD52830"/>
    <w:rsid w:val="2FE27C4B"/>
    <w:rsid w:val="301703DD"/>
    <w:rsid w:val="304845A1"/>
    <w:rsid w:val="307839C5"/>
    <w:rsid w:val="30A724ED"/>
    <w:rsid w:val="30CB2E32"/>
    <w:rsid w:val="30D336EE"/>
    <w:rsid w:val="310EACB4"/>
    <w:rsid w:val="311875D2"/>
    <w:rsid w:val="315D6229"/>
    <w:rsid w:val="317B81B9"/>
    <w:rsid w:val="317ED225"/>
    <w:rsid w:val="319B4C87"/>
    <w:rsid w:val="319E5C50"/>
    <w:rsid w:val="319F31F9"/>
    <w:rsid w:val="31A58ADE"/>
    <w:rsid w:val="31B88C1D"/>
    <w:rsid w:val="31E3CDB6"/>
    <w:rsid w:val="31E6CF3B"/>
    <w:rsid w:val="31EAA311"/>
    <w:rsid w:val="32057538"/>
    <w:rsid w:val="3220A674"/>
    <w:rsid w:val="322AA898"/>
    <w:rsid w:val="322D7F9C"/>
    <w:rsid w:val="322EEA07"/>
    <w:rsid w:val="32444034"/>
    <w:rsid w:val="32B0EDB0"/>
    <w:rsid w:val="32ECA11D"/>
    <w:rsid w:val="332A6AEE"/>
    <w:rsid w:val="3339DC1E"/>
    <w:rsid w:val="335BB40D"/>
    <w:rsid w:val="3361EE9C"/>
    <w:rsid w:val="336ED3EE"/>
    <w:rsid w:val="33A043D9"/>
    <w:rsid w:val="33A13FF8"/>
    <w:rsid w:val="33A688A1"/>
    <w:rsid w:val="33B11FAA"/>
    <w:rsid w:val="33B65021"/>
    <w:rsid w:val="33EEEC71"/>
    <w:rsid w:val="33FE2F59"/>
    <w:rsid w:val="3411156E"/>
    <w:rsid w:val="341950C0"/>
    <w:rsid w:val="3422A814"/>
    <w:rsid w:val="3424EC9D"/>
    <w:rsid w:val="3425EADD"/>
    <w:rsid w:val="342A58F5"/>
    <w:rsid w:val="342E6BB0"/>
    <w:rsid w:val="345FB33C"/>
    <w:rsid w:val="345FFCB9"/>
    <w:rsid w:val="346676CF"/>
    <w:rsid w:val="3468B38D"/>
    <w:rsid w:val="34A2D59E"/>
    <w:rsid w:val="34C82251"/>
    <w:rsid w:val="34CCA2FC"/>
    <w:rsid w:val="34D6D924"/>
    <w:rsid w:val="34DA9B08"/>
    <w:rsid w:val="34DEFACB"/>
    <w:rsid w:val="34E7CA20"/>
    <w:rsid w:val="350BA1BA"/>
    <w:rsid w:val="354C1F2B"/>
    <w:rsid w:val="3557E2F9"/>
    <w:rsid w:val="35AB4C76"/>
    <w:rsid w:val="35E223C5"/>
    <w:rsid w:val="3608E18D"/>
    <w:rsid w:val="363BF19D"/>
    <w:rsid w:val="3684FF4B"/>
    <w:rsid w:val="36A9A325"/>
    <w:rsid w:val="36AF7D6D"/>
    <w:rsid w:val="36CDA2F3"/>
    <w:rsid w:val="37007747"/>
    <w:rsid w:val="37025B2A"/>
    <w:rsid w:val="370F044F"/>
    <w:rsid w:val="37326685"/>
    <w:rsid w:val="375D0627"/>
    <w:rsid w:val="375F9180"/>
    <w:rsid w:val="37728E00"/>
    <w:rsid w:val="377F0A71"/>
    <w:rsid w:val="37870E34"/>
    <w:rsid w:val="37905300"/>
    <w:rsid w:val="37963316"/>
    <w:rsid w:val="37A54341"/>
    <w:rsid w:val="37AD9DAF"/>
    <w:rsid w:val="37B3693B"/>
    <w:rsid w:val="37DB657A"/>
    <w:rsid w:val="37FA9AE2"/>
    <w:rsid w:val="38070236"/>
    <w:rsid w:val="381EBDD0"/>
    <w:rsid w:val="3864D7D6"/>
    <w:rsid w:val="3865456F"/>
    <w:rsid w:val="38738823"/>
    <w:rsid w:val="3874578D"/>
    <w:rsid w:val="3880FE5C"/>
    <w:rsid w:val="38D18D8C"/>
    <w:rsid w:val="38D47759"/>
    <w:rsid w:val="38E3E305"/>
    <w:rsid w:val="3901C02D"/>
    <w:rsid w:val="39057340"/>
    <w:rsid w:val="390B50E1"/>
    <w:rsid w:val="392CCA70"/>
    <w:rsid w:val="39408566"/>
    <w:rsid w:val="395257B5"/>
    <w:rsid w:val="39826F6F"/>
    <w:rsid w:val="398BC9F2"/>
    <w:rsid w:val="39929E77"/>
    <w:rsid w:val="3993EF8A"/>
    <w:rsid w:val="39A8E20E"/>
    <w:rsid w:val="39B5C843"/>
    <w:rsid w:val="39B89461"/>
    <w:rsid w:val="39BB1025"/>
    <w:rsid w:val="3A20F20A"/>
    <w:rsid w:val="3A28AFF8"/>
    <w:rsid w:val="3A59D921"/>
    <w:rsid w:val="3A5D2E81"/>
    <w:rsid w:val="3A7A19F4"/>
    <w:rsid w:val="3A89E306"/>
    <w:rsid w:val="3A9910B7"/>
    <w:rsid w:val="3AB648B1"/>
    <w:rsid w:val="3AC31C5F"/>
    <w:rsid w:val="3AF2B3C7"/>
    <w:rsid w:val="3AF81151"/>
    <w:rsid w:val="3AFD6AAF"/>
    <w:rsid w:val="3AFFF49B"/>
    <w:rsid w:val="3B10F657"/>
    <w:rsid w:val="3B1B2598"/>
    <w:rsid w:val="3B360FE8"/>
    <w:rsid w:val="3B4E6562"/>
    <w:rsid w:val="3B4EBF71"/>
    <w:rsid w:val="3BB3A9C1"/>
    <w:rsid w:val="3BD6AEB6"/>
    <w:rsid w:val="3BECE816"/>
    <w:rsid w:val="3C2AC660"/>
    <w:rsid w:val="3C4918C1"/>
    <w:rsid w:val="3C6FF8E3"/>
    <w:rsid w:val="3C714899"/>
    <w:rsid w:val="3C962F0C"/>
    <w:rsid w:val="3CAF6ADD"/>
    <w:rsid w:val="3CC75C33"/>
    <w:rsid w:val="3CEBCA26"/>
    <w:rsid w:val="3CF7DCB8"/>
    <w:rsid w:val="3D19DB26"/>
    <w:rsid w:val="3D6C2C4F"/>
    <w:rsid w:val="3D70D5B6"/>
    <w:rsid w:val="3D72FD74"/>
    <w:rsid w:val="3D74E257"/>
    <w:rsid w:val="3D866AFA"/>
    <w:rsid w:val="3DAF9CC9"/>
    <w:rsid w:val="3DD99C44"/>
    <w:rsid w:val="3E070969"/>
    <w:rsid w:val="3E19AA1C"/>
    <w:rsid w:val="3E1C10D3"/>
    <w:rsid w:val="3E291FA9"/>
    <w:rsid w:val="3E30F7BB"/>
    <w:rsid w:val="3E3E962B"/>
    <w:rsid w:val="3E521836"/>
    <w:rsid w:val="3E619557"/>
    <w:rsid w:val="3E6DB4F6"/>
    <w:rsid w:val="3E6F9682"/>
    <w:rsid w:val="3EA627B0"/>
    <w:rsid w:val="3EB5C62D"/>
    <w:rsid w:val="3F1480E0"/>
    <w:rsid w:val="3F47A162"/>
    <w:rsid w:val="3F49C36D"/>
    <w:rsid w:val="3F4A11D1"/>
    <w:rsid w:val="3F4B052D"/>
    <w:rsid w:val="3F528A1B"/>
    <w:rsid w:val="3F52AFCC"/>
    <w:rsid w:val="3F5876C6"/>
    <w:rsid w:val="3F5E1823"/>
    <w:rsid w:val="3FDDDC81"/>
    <w:rsid w:val="40091FDE"/>
    <w:rsid w:val="40190F1F"/>
    <w:rsid w:val="4028951B"/>
    <w:rsid w:val="4054967E"/>
    <w:rsid w:val="4054F496"/>
    <w:rsid w:val="40585524"/>
    <w:rsid w:val="40656219"/>
    <w:rsid w:val="406D572C"/>
    <w:rsid w:val="4076100D"/>
    <w:rsid w:val="40A94F63"/>
    <w:rsid w:val="40C9BAE0"/>
    <w:rsid w:val="4104F66A"/>
    <w:rsid w:val="41051C5D"/>
    <w:rsid w:val="4123B5E4"/>
    <w:rsid w:val="41596177"/>
    <w:rsid w:val="41620CA3"/>
    <w:rsid w:val="417498E1"/>
    <w:rsid w:val="4188D385"/>
    <w:rsid w:val="419F3E32"/>
    <w:rsid w:val="41B7B365"/>
    <w:rsid w:val="41DE88FA"/>
    <w:rsid w:val="41EFB3D3"/>
    <w:rsid w:val="4244A861"/>
    <w:rsid w:val="42482AAB"/>
    <w:rsid w:val="4249979A"/>
    <w:rsid w:val="424E6338"/>
    <w:rsid w:val="42651310"/>
    <w:rsid w:val="42859CFC"/>
    <w:rsid w:val="4286272C"/>
    <w:rsid w:val="4288B9A2"/>
    <w:rsid w:val="42994759"/>
    <w:rsid w:val="42D835A5"/>
    <w:rsid w:val="42E41E08"/>
    <w:rsid w:val="42FEE848"/>
    <w:rsid w:val="4396CA2D"/>
    <w:rsid w:val="43A65B8D"/>
    <w:rsid w:val="43BE87CB"/>
    <w:rsid w:val="43D3C6A8"/>
    <w:rsid w:val="44156748"/>
    <w:rsid w:val="441BEF30"/>
    <w:rsid w:val="442E670D"/>
    <w:rsid w:val="443EE9F4"/>
    <w:rsid w:val="4440317B"/>
    <w:rsid w:val="44445095"/>
    <w:rsid w:val="44594A3D"/>
    <w:rsid w:val="445A5E37"/>
    <w:rsid w:val="445B5BDD"/>
    <w:rsid w:val="4461B5B1"/>
    <w:rsid w:val="4475AFC8"/>
    <w:rsid w:val="44789393"/>
    <w:rsid w:val="447A2CE1"/>
    <w:rsid w:val="447A8ECF"/>
    <w:rsid w:val="44812828"/>
    <w:rsid w:val="448A1C65"/>
    <w:rsid w:val="4491CC53"/>
    <w:rsid w:val="44966F80"/>
    <w:rsid w:val="44A7EEF5"/>
    <w:rsid w:val="44A9C5C0"/>
    <w:rsid w:val="44C239B4"/>
    <w:rsid w:val="44E7421D"/>
    <w:rsid w:val="4516F4D4"/>
    <w:rsid w:val="45196543"/>
    <w:rsid w:val="452A9F51"/>
    <w:rsid w:val="452E3365"/>
    <w:rsid w:val="4538A8A1"/>
    <w:rsid w:val="4542FEFC"/>
    <w:rsid w:val="454AA5B3"/>
    <w:rsid w:val="45723F40"/>
    <w:rsid w:val="45C2ECF3"/>
    <w:rsid w:val="45CB0D42"/>
    <w:rsid w:val="45E89B2D"/>
    <w:rsid w:val="45EA395C"/>
    <w:rsid w:val="460FA149"/>
    <w:rsid w:val="462EE2CA"/>
    <w:rsid w:val="463BF90E"/>
    <w:rsid w:val="463F15A4"/>
    <w:rsid w:val="469334A0"/>
    <w:rsid w:val="46986DE8"/>
    <w:rsid w:val="469D6AC8"/>
    <w:rsid w:val="46A7DD97"/>
    <w:rsid w:val="46C5D903"/>
    <w:rsid w:val="472ADFF8"/>
    <w:rsid w:val="4748F5BC"/>
    <w:rsid w:val="474E606E"/>
    <w:rsid w:val="47670C23"/>
    <w:rsid w:val="47A36E9D"/>
    <w:rsid w:val="47E13EF9"/>
    <w:rsid w:val="480E097C"/>
    <w:rsid w:val="481A7EA3"/>
    <w:rsid w:val="4824EBAC"/>
    <w:rsid w:val="48402FD5"/>
    <w:rsid w:val="488E2EB5"/>
    <w:rsid w:val="48921A87"/>
    <w:rsid w:val="48BAAB30"/>
    <w:rsid w:val="48C32C7E"/>
    <w:rsid w:val="48E4393D"/>
    <w:rsid w:val="48ECA14A"/>
    <w:rsid w:val="48F3B5DA"/>
    <w:rsid w:val="491E25E1"/>
    <w:rsid w:val="4954994B"/>
    <w:rsid w:val="495DB592"/>
    <w:rsid w:val="4979F3BF"/>
    <w:rsid w:val="49C4C336"/>
    <w:rsid w:val="49EC36AC"/>
    <w:rsid w:val="4A079F48"/>
    <w:rsid w:val="4A9A6AB7"/>
    <w:rsid w:val="4AAF2067"/>
    <w:rsid w:val="4AB4E8FF"/>
    <w:rsid w:val="4AE0F53D"/>
    <w:rsid w:val="4AF43000"/>
    <w:rsid w:val="4B0F6F98"/>
    <w:rsid w:val="4B1FEC4C"/>
    <w:rsid w:val="4B204061"/>
    <w:rsid w:val="4B324230"/>
    <w:rsid w:val="4B4F85E3"/>
    <w:rsid w:val="4B58445C"/>
    <w:rsid w:val="4B61AC12"/>
    <w:rsid w:val="4B6847D2"/>
    <w:rsid w:val="4B6A7D79"/>
    <w:rsid w:val="4B6B6FCC"/>
    <w:rsid w:val="4B8EFFBB"/>
    <w:rsid w:val="4B9063D2"/>
    <w:rsid w:val="4B9154A9"/>
    <w:rsid w:val="4B93A238"/>
    <w:rsid w:val="4BBA0E79"/>
    <w:rsid w:val="4BE180C4"/>
    <w:rsid w:val="4BEC22E8"/>
    <w:rsid w:val="4BF00527"/>
    <w:rsid w:val="4BFBF33B"/>
    <w:rsid w:val="4C043FCA"/>
    <w:rsid w:val="4C1831CA"/>
    <w:rsid w:val="4C28464A"/>
    <w:rsid w:val="4C499A9A"/>
    <w:rsid w:val="4C67F35F"/>
    <w:rsid w:val="4C8CE84F"/>
    <w:rsid w:val="4CA4456C"/>
    <w:rsid w:val="4CC327EB"/>
    <w:rsid w:val="4CDBD35D"/>
    <w:rsid w:val="4D1D31F9"/>
    <w:rsid w:val="4D3CBBE7"/>
    <w:rsid w:val="4D4014EB"/>
    <w:rsid w:val="4D51B963"/>
    <w:rsid w:val="4D5E9717"/>
    <w:rsid w:val="4D85FF6B"/>
    <w:rsid w:val="4D9D8531"/>
    <w:rsid w:val="4D9F397A"/>
    <w:rsid w:val="4DB04238"/>
    <w:rsid w:val="4DB1453C"/>
    <w:rsid w:val="4DD19D75"/>
    <w:rsid w:val="4E4D5AA9"/>
    <w:rsid w:val="4E544AB6"/>
    <w:rsid w:val="4E5709EC"/>
    <w:rsid w:val="4E9876F2"/>
    <w:rsid w:val="4EA12E30"/>
    <w:rsid w:val="4EB3AB4E"/>
    <w:rsid w:val="4ED5B396"/>
    <w:rsid w:val="4EDE3543"/>
    <w:rsid w:val="4EEA8038"/>
    <w:rsid w:val="4EEB818A"/>
    <w:rsid w:val="4EEDF57D"/>
    <w:rsid w:val="4F350C6A"/>
    <w:rsid w:val="4F3C4039"/>
    <w:rsid w:val="4FBD7149"/>
    <w:rsid w:val="4FF89D9E"/>
    <w:rsid w:val="4FFA86D8"/>
    <w:rsid w:val="5006B259"/>
    <w:rsid w:val="5017A4E9"/>
    <w:rsid w:val="501846F9"/>
    <w:rsid w:val="5038FA2C"/>
    <w:rsid w:val="503AD8A1"/>
    <w:rsid w:val="503BB8F5"/>
    <w:rsid w:val="504318B9"/>
    <w:rsid w:val="50440DAD"/>
    <w:rsid w:val="507F0FA5"/>
    <w:rsid w:val="50B2A594"/>
    <w:rsid w:val="50BA690C"/>
    <w:rsid w:val="5101AB47"/>
    <w:rsid w:val="5102306B"/>
    <w:rsid w:val="51386632"/>
    <w:rsid w:val="51468C91"/>
    <w:rsid w:val="51491C47"/>
    <w:rsid w:val="5163D468"/>
    <w:rsid w:val="516FCEBE"/>
    <w:rsid w:val="5172C3C5"/>
    <w:rsid w:val="517619C9"/>
    <w:rsid w:val="5186D6F3"/>
    <w:rsid w:val="51AAA4F6"/>
    <w:rsid w:val="51D9307A"/>
    <w:rsid w:val="51F30DB8"/>
    <w:rsid w:val="521D613A"/>
    <w:rsid w:val="524C923A"/>
    <w:rsid w:val="52696E57"/>
    <w:rsid w:val="526AA95B"/>
    <w:rsid w:val="52BDFA80"/>
    <w:rsid w:val="52FA605B"/>
    <w:rsid w:val="530AA688"/>
    <w:rsid w:val="532188A7"/>
    <w:rsid w:val="536502AB"/>
    <w:rsid w:val="53795E94"/>
    <w:rsid w:val="539F77C7"/>
    <w:rsid w:val="53EF1571"/>
    <w:rsid w:val="54132C9F"/>
    <w:rsid w:val="541669F8"/>
    <w:rsid w:val="5421CBAC"/>
    <w:rsid w:val="54241B5C"/>
    <w:rsid w:val="543253E1"/>
    <w:rsid w:val="5448703A"/>
    <w:rsid w:val="5453E89A"/>
    <w:rsid w:val="5479546C"/>
    <w:rsid w:val="54AC4511"/>
    <w:rsid w:val="54AFE59A"/>
    <w:rsid w:val="54D1F876"/>
    <w:rsid w:val="54D846D2"/>
    <w:rsid w:val="554D5560"/>
    <w:rsid w:val="55563B84"/>
    <w:rsid w:val="55569242"/>
    <w:rsid w:val="555C4C02"/>
    <w:rsid w:val="555EA44B"/>
    <w:rsid w:val="5566E5C5"/>
    <w:rsid w:val="5589EFD0"/>
    <w:rsid w:val="55B0C017"/>
    <w:rsid w:val="55BBD44F"/>
    <w:rsid w:val="55E863E8"/>
    <w:rsid w:val="560F3DE6"/>
    <w:rsid w:val="561B2CA4"/>
    <w:rsid w:val="56457B37"/>
    <w:rsid w:val="564D201B"/>
    <w:rsid w:val="565739EE"/>
    <w:rsid w:val="565DF5C8"/>
    <w:rsid w:val="569C00F3"/>
    <w:rsid w:val="56A627BC"/>
    <w:rsid w:val="56BE071C"/>
    <w:rsid w:val="56C24C3A"/>
    <w:rsid w:val="56CF57D3"/>
    <w:rsid w:val="570A3DFF"/>
    <w:rsid w:val="57150F0E"/>
    <w:rsid w:val="572B2B6F"/>
    <w:rsid w:val="572DA69F"/>
    <w:rsid w:val="573EABDA"/>
    <w:rsid w:val="574082F6"/>
    <w:rsid w:val="575A35BC"/>
    <w:rsid w:val="5781B03D"/>
    <w:rsid w:val="578AC00E"/>
    <w:rsid w:val="57BAC994"/>
    <w:rsid w:val="57E14E51"/>
    <w:rsid w:val="57E5D730"/>
    <w:rsid w:val="57EC4179"/>
    <w:rsid w:val="580356F0"/>
    <w:rsid w:val="5803ADAE"/>
    <w:rsid w:val="58063849"/>
    <w:rsid w:val="581107F5"/>
    <w:rsid w:val="5819EE9C"/>
    <w:rsid w:val="58220544"/>
    <w:rsid w:val="58311328"/>
    <w:rsid w:val="5839E027"/>
    <w:rsid w:val="583A7151"/>
    <w:rsid w:val="587A9A4D"/>
    <w:rsid w:val="58961798"/>
    <w:rsid w:val="58AABFF8"/>
    <w:rsid w:val="58CA9C32"/>
    <w:rsid w:val="590046BC"/>
    <w:rsid w:val="59077D83"/>
    <w:rsid w:val="59643B0E"/>
    <w:rsid w:val="597DAD58"/>
    <w:rsid w:val="59894247"/>
    <w:rsid w:val="5999248C"/>
    <w:rsid w:val="59ADD80C"/>
    <w:rsid w:val="59BC882B"/>
    <w:rsid w:val="59F102F9"/>
    <w:rsid w:val="59FD1E7E"/>
    <w:rsid w:val="5A0AB4E5"/>
    <w:rsid w:val="5A4E0E7F"/>
    <w:rsid w:val="5A61B1E7"/>
    <w:rsid w:val="5A624753"/>
    <w:rsid w:val="5A7C835E"/>
    <w:rsid w:val="5AC87449"/>
    <w:rsid w:val="5ACA0DBE"/>
    <w:rsid w:val="5AF5F2DA"/>
    <w:rsid w:val="5B13E37B"/>
    <w:rsid w:val="5B1AF301"/>
    <w:rsid w:val="5B25B634"/>
    <w:rsid w:val="5B2E60F4"/>
    <w:rsid w:val="5B35A874"/>
    <w:rsid w:val="5B4D8939"/>
    <w:rsid w:val="5B61CE16"/>
    <w:rsid w:val="5B81EBFF"/>
    <w:rsid w:val="5B82ACA6"/>
    <w:rsid w:val="5BB4661E"/>
    <w:rsid w:val="5BB6A510"/>
    <w:rsid w:val="5BBBB287"/>
    <w:rsid w:val="5BE4820B"/>
    <w:rsid w:val="5BE4D52B"/>
    <w:rsid w:val="5C11567A"/>
    <w:rsid w:val="5C26DDB1"/>
    <w:rsid w:val="5C4DE6E6"/>
    <w:rsid w:val="5C514B7D"/>
    <w:rsid w:val="5C5C1236"/>
    <w:rsid w:val="5C73AE8B"/>
    <w:rsid w:val="5C8F5200"/>
    <w:rsid w:val="5C9B62D3"/>
    <w:rsid w:val="5CA58267"/>
    <w:rsid w:val="5CB56B18"/>
    <w:rsid w:val="5CC1D872"/>
    <w:rsid w:val="5CCCBFAA"/>
    <w:rsid w:val="5CEFD44C"/>
    <w:rsid w:val="5D246F8E"/>
    <w:rsid w:val="5D26D8CB"/>
    <w:rsid w:val="5D293126"/>
    <w:rsid w:val="5D46838C"/>
    <w:rsid w:val="5D570BEA"/>
    <w:rsid w:val="5D783310"/>
    <w:rsid w:val="5D8241D2"/>
    <w:rsid w:val="5D824AEF"/>
    <w:rsid w:val="5D8F79DB"/>
    <w:rsid w:val="5E00A231"/>
    <w:rsid w:val="5E16C05C"/>
    <w:rsid w:val="5E640949"/>
    <w:rsid w:val="5E6C7156"/>
    <w:rsid w:val="5E79ADC8"/>
    <w:rsid w:val="5E99C8E7"/>
    <w:rsid w:val="5EA4073E"/>
    <w:rsid w:val="5EB59725"/>
    <w:rsid w:val="5EF2EE89"/>
    <w:rsid w:val="5EF60448"/>
    <w:rsid w:val="5F027007"/>
    <w:rsid w:val="5F09D223"/>
    <w:rsid w:val="5F1B8B55"/>
    <w:rsid w:val="5F2D1998"/>
    <w:rsid w:val="5F3A05EF"/>
    <w:rsid w:val="5F4DA7DF"/>
    <w:rsid w:val="5F7F9EEE"/>
    <w:rsid w:val="5F89A197"/>
    <w:rsid w:val="5F9D1951"/>
    <w:rsid w:val="5FC20EEA"/>
    <w:rsid w:val="6000A502"/>
    <w:rsid w:val="600705D9"/>
    <w:rsid w:val="600A4F5B"/>
    <w:rsid w:val="600BCF64"/>
    <w:rsid w:val="601708FD"/>
    <w:rsid w:val="6027F1EC"/>
    <w:rsid w:val="6039BB32"/>
    <w:rsid w:val="604C6DE6"/>
    <w:rsid w:val="605916A8"/>
    <w:rsid w:val="60AFAD15"/>
    <w:rsid w:val="60B04237"/>
    <w:rsid w:val="60BF5455"/>
    <w:rsid w:val="60BFE085"/>
    <w:rsid w:val="60C27A20"/>
    <w:rsid w:val="60C52164"/>
    <w:rsid w:val="60DA3DF6"/>
    <w:rsid w:val="60DFAD84"/>
    <w:rsid w:val="60E00240"/>
    <w:rsid w:val="60E0D33B"/>
    <w:rsid w:val="60EF1911"/>
    <w:rsid w:val="60EF8147"/>
    <w:rsid w:val="60F2769F"/>
    <w:rsid w:val="60F53926"/>
    <w:rsid w:val="60F77123"/>
    <w:rsid w:val="60FAEAB6"/>
    <w:rsid w:val="6105E8D4"/>
    <w:rsid w:val="611AAEC4"/>
    <w:rsid w:val="61286AB4"/>
    <w:rsid w:val="612CF878"/>
    <w:rsid w:val="6148B64E"/>
    <w:rsid w:val="617D2340"/>
    <w:rsid w:val="6186547E"/>
    <w:rsid w:val="6190A130"/>
    <w:rsid w:val="6198FEC8"/>
    <w:rsid w:val="6199D4D7"/>
    <w:rsid w:val="61A691A8"/>
    <w:rsid w:val="61AD013E"/>
    <w:rsid w:val="61C22116"/>
    <w:rsid w:val="61E5267F"/>
    <w:rsid w:val="61F5388A"/>
    <w:rsid w:val="61FA735E"/>
    <w:rsid w:val="62059D08"/>
    <w:rsid w:val="6215E365"/>
    <w:rsid w:val="6218689A"/>
    <w:rsid w:val="62722CD4"/>
    <w:rsid w:val="629159DA"/>
    <w:rsid w:val="62A0F086"/>
    <w:rsid w:val="62A904AB"/>
    <w:rsid w:val="62BE1C54"/>
    <w:rsid w:val="630A0DAB"/>
    <w:rsid w:val="63152DB9"/>
    <w:rsid w:val="633C7298"/>
    <w:rsid w:val="63537AC6"/>
    <w:rsid w:val="63671E7F"/>
    <w:rsid w:val="637B2675"/>
    <w:rsid w:val="638F4C2A"/>
    <w:rsid w:val="63AA385A"/>
    <w:rsid w:val="63B32D7B"/>
    <w:rsid w:val="63BD1CE7"/>
    <w:rsid w:val="63D5DF9D"/>
    <w:rsid w:val="63E8C3A7"/>
    <w:rsid w:val="6449E903"/>
    <w:rsid w:val="6466A2CE"/>
    <w:rsid w:val="6478A5A1"/>
    <w:rsid w:val="64911F57"/>
    <w:rsid w:val="64C7CAFC"/>
    <w:rsid w:val="64DFEEFF"/>
    <w:rsid w:val="64F50FBA"/>
    <w:rsid w:val="651921E5"/>
    <w:rsid w:val="653173E5"/>
    <w:rsid w:val="65547673"/>
    <w:rsid w:val="657A6C0F"/>
    <w:rsid w:val="659D5875"/>
    <w:rsid w:val="65B61098"/>
    <w:rsid w:val="65B72917"/>
    <w:rsid w:val="65BFA74F"/>
    <w:rsid w:val="660AC1A4"/>
    <w:rsid w:val="660D339F"/>
    <w:rsid w:val="66173887"/>
    <w:rsid w:val="66268A8C"/>
    <w:rsid w:val="663DB05E"/>
    <w:rsid w:val="663E3F48"/>
    <w:rsid w:val="664FA2CF"/>
    <w:rsid w:val="665C4853"/>
    <w:rsid w:val="66A7A4F9"/>
    <w:rsid w:val="66A7D449"/>
    <w:rsid w:val="66B84C45"/>
    <w:rsid w:val="66D45CEB"/>
    <w:rsid w:val="66FF492F"/>
    <w:rsid w:val="671F5ED3"/>
    <w:rsid w:val="67256F16"/>
    <w:rsid w:val="6725DCAF"/>
    <w:rsid w:val="674F8319"/>
    <w:rsid w:val="6763D2E5"/>
    <w:rsid w:val="67677D4F"/>
    <w:rsid w:val="6768DA97"/>
    <w:rsid w:val="676DB1F7"/>
    <w:rsid w:val="677FD7B3"/>
    <w:rsid w:val="6781F66D"/>
    <w:rsid w:val="67914E66"/>
    <w:rsid w:val="67A5D13F"/>
    <w:rsid w:val="67A809B6"/>
    <w:rsid w:val="67B698E7"/>
    <w:rsid w:val="67C828A1"/>
    <w:rsid w:val="67CD82E0"/>
    <w:rsid w:val="67F7CA16"/>
    <w:rsid w:val="68046CDF"/>
    <w:rsid w:val="68139ED2"/>
    <w:rsid w:val="681F0BC3"/>
    <w:rsid w:val="685EF275"/>
    <w:rsid w:val="68690ADB"/>
    <w:rsid w:val="686D6D5D"/>
    <w:rsid w:val="686E3DD1"/>
    <w:rsid w:val="688341E6"/>
    <w:rsid w:val="68CE6DDC"/>
    <w:rsid w:val="68D97B79"/>
    <w:rsid w:val="68DD6FBB"/>
    <w:rsid w:val="68F47190"/>
    <w:rsid w:val="6924AA01"/>
    <w:rsid w:val="692CB115"/>
    <w:rsid w:val="693730E0"/>
    <w:rsid w:val="693AB134"/>
    <w:rsid w:val="6947365E"/>
    <w:rsid w:val="6964CFCF"/>
    <w:rsid w:val="699EF0D8"/>
    <w:rsid w:val="69A461F1"/>
    <w:rsid w:val="69A63B53"/>
    <w:rsid w:val="69D0F638"/>
    <w:rsid w:val="69D9BA02"/>
    <w:rsid w:val="69E50B24"/>
    <w:rsid w:val="6A2C218F"/>
    <w:rsid w:val="6A47EEEB"/>
    <w:rsid w:val="6A512672"/>
    <w:rsid w:val="6A68079B"/>
    <w:rsid w:val="6A7800F9"/>
    <w:rsid w:val="6A7D9029"/>
    <w:rsid w:val="6A8D3F4F"/>
    <w:rsid w:val="6AF0D1B2"/>
    <w:rsid w:val="6AF3EDD6"/>
    <w:rsid w:val="6B159A17"/>
    <w:rsid w:val="6B2FB095"/>
    <w:rsid w:val="6B72E068"/>
    <w:rsid w:val="6B8D44EB"/>
    <w:rsid w:val="6BC30387"/>
    <w:rsid w:val="6BD831CF"/>
    <w:rsid w:val="6BD9C2E6"/>
    <w:rsid w:val="6BDBA449"/>
    <w:rsid w:val="6BE5B193"/>
    <w:rsid w:val="6BE8D386"/>
    <w:rsid w:val="6BF5F084"/>
    <w:rsid w:val="6BFD2CBD"/>
    <w:rsid w:val="6C032B86"/>
    <w:rsid w:val="6C225B1C"/>
    <w:rsid w:val="6C233CA7"/>
    <w:rsid w:val="6C2CC38F"/>
    <w:rsid w:val="6C2E3514"/>
    <w:rsid w:val="6C34EDBD"/>
    <w:rsid w:val="6C4E8379"/>
    <w:rsid w:val="6C5C6186"/>
    <w:rsid w:val="6C9EB269"/>
    <w:rsid w:val="6C9EB800"/>
    <w:rsid w:val="6CA5EEC7"/>
    <w:rsid w:val="6CAF8471"/>
    <w:rsid w:val="6CB25A83"/>
    <w:rsid w:val="6CBB5AD4"/>
    <w:rsid w:val="6CF29FA2"/>
    <w:rsid w:val="6D11010F"/>
    <w:rsid w:val="6D1D6846"/>
    <w:rsid w:val="6D1F0138"/>
    <w:rsid w:val="6D3FEC3C"/>
    <w:rsid w:val="6D4050F8"/>
    <w:rsid w:val="6D5EC1BE"/>
    <w:rsid w:val="6D749DA0"/>
    <w:rsid w:val="6D922018"/>
    <w:rsid w:val="6DB29179"/>
    <w:rsid w:val="6DBC57D1"/>
    <w:rsid w:val="6DDC5911"/>
    <w:rsid w:val="6DF80D39"/>
    <w:rsid w:val="6E0BC0C1"/>
    <w:rsid w:val="6E166326"/>
    <w:rsid w:val="6E18E058"/>
    <w:rsid w:val="6E377154"/>
    <w:rsid w:val="6E3DC927"/>
    <w:rsid w:val="6E65566C"/>
    <w:rsid w:val="6E73C375"/>
    <w:rsid w:val="6E7B15FB"/>
    <w:rsid w:val="6EA19BEA"/>
    <w:rsid w:val="6EA54F0E"/>
    <w:rsid w:val="6EC85658"/>
    <w:rsid w:val="6ED81A9A"/>
    <w:rsid w:val="6EDA5896"/>
    <w:rsid w:val="6EEE9F36"/>
    <w:rsid w:val="6F2B0047"/>
    <w:rsid w:val="6F858400"/>
    <w:rsid w:val="6F8C9405"/>
    <w:rsid w:val="6F9228B2"/>
    <w:rsid w:val="6FB3A152"/>
    <w:rsid w:val="6FCF7BE0"/>
    <w:rsid w:val="6FEB02F7"/>
    <w:rsid w:val="6FF1F363"/>
    <w:rsid w:val="6FF5A177"/>
    <w:rsid w:val="7022401D"/>
    <w:rsid w:val="70492A3D"/>
    <w:rsid w:val="704D7915"/>
    <w:rsid w:val="706F2E5E"/>
    <w:rsid w:val="7074B31B"/>
    <w:rsid w:val="70754AE4"/>
    <w:rsid w:val="70943F55"/>
    <w:rsid w:val="70971F09"/>
    <w:rsid w:val="70D36935"/>
    <w:rsid w:val="70D9504C"/>
    <w:rsid w:val="712EA3B9"/>
    <w:rsid w:val="7151A57C"/>
    <w:rsid w:val="7156747D"/>
    <w:rsid w:val="716AA13F"/>
    <w:rsid w:val="71BE2408"/>
    <w:rsid w:val="71D13330"/>
    <w:rsid w:val="71D93AC6"/>
    <w:rsid w:val="71E6B811"/>
    <w:rsid w:val="7201D2B2"/>
    <w:rsid w:val="72325171"/>
    <w:rsid w:val="7237FC41"/>
    <w:rsid w:val="7259B599"/>
    <w:rsid w:val="7273D7B5"/>
    <w:rsid w:val="72742342"/>
    <w:rsid w:val="727A7735"/>
    <w:rsid w:val="7288DD46"/>
    <w:rsid w:val="728ED571"/>
    <w:rsid w:val="72945DE8"/>
    <w:rsid w:val="72A7198B"/>
    <w:rsid w:val="72B2DA57"/>
    <w:rsid w:val="72CD168E"/>
    <w:rsid w:val="72E6D459"/>
    <w:rsid w:val="72F4E798"/>
    <w:rsid w:val="72FF8134"/>
    <w:rsid w:val="7333B57D"/>
    <w:rsid w:val="7338F3DB"/>
    <w:rsid w:val="73484095"/>
    <w:rsid w:val="736A5D00"/>
    <w:rsid w:val="738B179C"/>
    <w:rsid w:val="739985C0"/>
    <w:rsid w:val="73CF1DF1"/>
    <w:rsid w:val="73DCBF0A"/>
    <w:rsid w:val="73ECC879"/>
    <w:rsid w:val="73ECF4FF"/>
    <w:rsid w:val="73F980BB"/>
    <w:rsid w:val="741A4C90"/>
    <w:rsid w:val="7423B188"/>
    <w:rsid w:val="74257674"/>
    <w:rsid w:val="7430EFCF"/>
    <w:rsid w:val="743711C7"/>
    <w:rsid w:val="74448730"/>
    <w:rsid w:val="745B0A70"/>
    <w:rsid w:val="746B90C0"/>
    <w:rsid w:val="74AB782D"/>
    <w:rsid w:val="74C43596"/>
    <w:rsid w:val="74C82FD0"/>
    <w:rsid w:val="74D50BC6"/>
    <w:rsid w:val="75018E9E"/>
    <w:rsid w:val="750FE946"/>
    <w:rsid w:val="7515C02E"/>
    <w:rsid w:val="7534C2A6"/>
    <w:rsid w:val="754CD7B4"/>
    <w:rsid w:val="7579E76E"/>
    <w:rsid w:val="7597279E"/>
    <w:rsid w:val="759A16E3"/>
    <w:rsid w:val="75A5FFEA"/>
    <w:rsid w:val="75B33924"/>
    <w:rsid w:val="75CE53C7"/>
    <w:rsid w:val="75DD3D0D"/>
    <w:rsid w:val="760BFE9B"/>
    <w:rsid w:val="7610C3C3"/>
    <w:rsid w:val="764352D7"/>
    <w:rsid w:val="76479E17"/>
    <w:rsid w:val="7664B374"/>
    <w:rsid w:val="766B56D6"/>
    <w:rsid w:val="76850C56"/>
    <w:rsid w:val="76B01D44"/>
    <w:rsid w:val="76C80040"/>
    <w:rsid w:val="76C971C5"/>
    <w:rsid w:val="76C99E6F"/>
    <w:rsid w:val="76CF3707"/>
    <w:rsid w:val="76F4FDC2"/>
    <w:rsid w:val="776B6056"/>
    <w:rsid w:val="776EF5F8"/>
    <w:rsid w:val="777E9185"/>
    <w:rsid w:val="778F347E"/>
    <w:rsid w:val="779BF31B"/>
    <w:rsid w:val="77A00B20"/>
    <w:rsid w:val="77A1BCED"/>
    <w:rsid w:val="77A23FFB"/>
    <w:rsid w:val="77CB6A73"/>
    <w:rsid w:val="77D46FD7"/>
    <w:rsid w:val="77D737A8"/>
    <w:rsid w:val="77FEF674"/>
    <w:rsid w:val="7800388A"/>
    <w:rsid w:val="78206C4C"/>
    <w:rsid w:val="782A5B73"/>
    <w:rsid w:val="782FC5C2"/>
    <w:rsid w:val="7873E74F"/>
    <w:rsid w:val="7897F9A2"/>
    <w:rsid w:val="78A37553"/>
    <w:rsid w:val="78A8A849"/>
    <w:rsid w:val="78C0AEE1"/>
    <w:rsid w:val="78FE77BE"/>
    <w:rsid w:val="79167F7B"/>
    <w:rsid w:val="7916DB7C"/>
    <w:rsid w:val="793A2BF4"/>
    <w:rsid w:val="793E3895"/>
    <w:rsid w:val="79441BE6"/>
    <w:rsid w:val="794941B6"/>
    <w:rsid w:val="79674E5E"/>
    <w:rsid w:val="799C9A47"/>
    <w:rsid w:val="79AD4F55"/>
    <w:rsid w:val="79C817FB"/>
    <w:rsid w:val="79CA5C1A"/>
    <w:rsid w:val="79F207E0"/>
    <w:rsid w:val="79F903DF"/>
    <w:rsid w:val="7A089F0B"/>
    <w:rsid w:val="7A101D23"/>
    <w:rsid w:val="7A21F93E"/>
    <w:rsid w:val="7A4217FF"/>
    <w:rsid w:val="7A44E349"/>
    <w:rsid w:val="7A478A9A"/>
    <w:rsid w:val="7A51FDAD"/>
    <w:rsid w:val="7AC2432C"/>
    <w:rsid w:val="7AC31640"/>
    <w:rsid w:val="7AF8A7D7"/>
    <w:rsid w:val="7AFF4076"/>
    <w:rsid w:val="7B05786E"/>
    <w:rsid w:val="7B3ABC2C"/>
    <w:rsid w:val="7B3C9EA9"/>
    <w:rsid w:val="7B40F924"/>
    <w:rsid w:val="7B45E0E1"/>
    <w:rsid w:val="7B475539"/>
    <w:rsid w:val="7B55C3B5"/>
    <w:rsid w:val="7B7950C6"/>
    <w:rsid w:val="7B8326D9"/>
    <w:rsid w:val="7B9AED75"/>
    <w:rsid w:val="7BA76CCF"/>
    <w:rsid w:val="7BB90442"/>
    <w:rsid w:val="7C032630"/>
    <w:rsid w:val="7C0BC252"/>
    <w:rsid w:val="7C252460"/>
    <w:rsid w:val="7C3F6EDD"/>
    <w:rsid w:val="7C5960B9"/>
    <w:rsid w:val="7C5A1D06"/>
    <w:rsid w:val="7C645AB3"/>
    <w:rsid w:val="7C6A65F4"/>
    <w:rsid w:val="7C6DF682"/>
    <w:rsid w:val="7C9D51CB"/>
    <w:rsid w:val="7CE9C6EB"/>
    <w:rsid w:val="7CF75D7E"/>
    <w:rsid w:val="7D1690B7"/>
    <w:rsid w:val="7D17A12C"/>
    <w:rsid w:val="7D2A0E44"/>
    <w:rsid w:val="7D2C8BEC"/>
    <w:rsid w:val="7D2D7271"/>
    <w:rsid w:val="7D40C84A"/>
    <w:rsid w:val="7D5CCAEC"/>
    <w:rsid w:val="7D917224"/>
    <w:rsid w:val="7D9ECC83"/>
    <w:rsid w:val="7E06D3E9"/>
    <w:rsid w:val="7E292CF1"/>
    <w:rsid w:val="7E560335"/>
    <w:rsid w:val="7E5840C9"/>
    <w:rsid w:val="7E5BBE54"/>
    <w:rsid w:val="7E827409"/>
    <w:rsid w:val="7E8C7F65"/>
    <w:rsid w:val="7EBB90ED"/>
    <w:rsid w:val="7EBCC32A"/>
    <w:rsid w:val="7EE24288"/>
    <w:rsid w:val="7EF1230D"/>
    <w:rsid w:val="7F0AA5EA"/>
    <w:rsid w:val="7F10C3C5"/>
    <w:rsid w:val="7F633D01"/>
    <w:rsid w:val="7F795360"/>
    <w:rsid w:val="7F7B65EE"/>
    <w:rsid w:val="7FA86370"/>
    <w:rsid w:val="7FAE283D"/>
    <w:rsid w:val="7FF3DA98"/>
    <w:rsid w:val="7FF441D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7D3D4"/>
  <w15:chartTrackingRefBased/>
  <w15:docId w15:val="{E53EB3DE-72E9-4257-9AD6-0A22CB93B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D322D" w:themeColor="text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00787"/>
    <w:rPr>
      <w:sz w:val="22"/>
    </w:rPr>
  </w:style>
  <w:style w:type="paragraph" w:styleId="Titolo1">
    <w:name w:val="heading 1"/>
    <w:basedOn w:val="Normale"/>
    <w:next w:val="Normale"/>
    <w:link w:val="Titolo1Carattere"/>
    <w:uiPriority w:val="1"/>
    <w:qFormat/>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Titolo2">
    <w:name w:val="heading 2"/>
    <w:basedOn w:val="Normale"/>
    <w:next w:val="Normale"/>
    <w:link w:val="Titolo2Carattere"/>
    <w:autoRedefine/>
    <w:uiPriority w:val="1"/>
    <w:unhideWhenUsed/>
    <w:qFormat/>
    <w:rsid w:val="00A32A8C"/>
    <w:pPr>
      <w:keepNext/>
      <w:keepLines/>
      <w:spacing w:before="240" w:after="0"/>
      <w:outlineLvl w:val="1"/>
    </w:pPr>
    <w:rPr>
      <w:rFonts w:asciiTheme="majorHAnsi" w:eastAsiaTheme="majorEastAsia" w:hAnsiTheme="majorHAnsi" w:cstheme="majorBidi"/>
      <w:caps/>
      <w:color w:val="3F251D" w:themeColor="accent1"/>
      <w:szCs w:val="22"/>
      <w:u w:val="single"/>
    </w:rPr>
  </w:style>
  <w:style w:type="paragraph" w:styleId="Titolo3">
    <w:name w:val="heading 3"/>
    <w:basedOn w:val="Normale"/>
    <w:next w:val="Normale"/>
    <w:link w:val="Titolo3Carattere"/>
    <w:autoRedefine/>
    <w:uiPriority w:val="1"/>
    <w:unhideWhenUsed/>
    <w:qFormat/>
    <w:rsid w:val="006F5FED"/>
    <w:pPr>
      <w:keepNext/>
      <w:keepLines/>
      <w:spacing w:before="200" w:after="0"/>
      <w:outlineLvl w:val="2"/>
    </w:pPr>
    <w:rPr>
      <w:rFonts w:asciiTheme="majorHAnsi" w:eastAsiaTheme="majorEastAsia" w:hAnsiTheme="majorHAnsi" w:cstheme="majorBidi"/>
      <w:color w:val="3F251D" w:themeColor="accent1"/>
      <w:szCs w:val="22"/>
      <w:u w:val="single"/>
    </w:rPr>
  </w:style>
  <w:style w:type="paragraph" w:styleId="Titolo4">
    <w:name w:val="heading 4"/>
    <w:basedOn w:val="Normale"/>
    <w:next w:val="Normale"/>
    <w:link w:val="Titolo4Carattere"/>
    <w:autoRedefine/>
    <w:uiPriority w:val="9"/>
    <w:unhideWhenUsed/>
    <w:qFormat/>
    <w:rsid w:val="005D3E1D"/>
    <w:pPr>
      <w:keepNext/>
      <w:keepLines/>
      <w:spacing w:before="200" w:after="0"/>
      <w:outlineLvl w:val="3"/>
    </w:pPr>
    <w:rPr>
      <w:rFonts w:asciiTheme="majorHAnsi" w:eastAsiaTheme="majorEastAsia" w:hAnsiTheme="majorHAnsi" w:cstheme="majorBidi"/>
      <w:b/>
      <w:i/>
      <w:iCs/>
      <w:color w:val="3F251D" w:themeColor="accent1"/>
    </w:rPr>
  </w:style>
  <w:style w:type="paragraph" w:styleId="Titolo5">
    <w:name w:val="heading 5"/>
    <w:basedOn w:val="Normale"/>
    <w:next w:val="Normale"/>
    <w:link w:val="Titolo5Carattere"/>
    <w:uiPriority w:val="9"/>
    <w:semiHidden/>
    <w:unhideWhenUsed/>
    <w:qFormat/>
    <w:pPr>
      <w:keepNext/>
      <w:keepLines/>
      <w:spacing w:before="200" w:after="0"/>
      <w:outlineLvl w:val="4"/>
    </w:pPr>
    <w:rPr>
      <w:rFonts w:asciiTheme="majorHAnsi" w:eastAsiaTheme="majorEastAsia" w:hAnsiTheme="majorHAnsi" w:cstheme="majorBidi"/>
      <w:color w:val="1F120E" w:themeColor="accent1" w:themeShade="80"/>
    </w:rPr>
  </w:style>
  <w:style w:type="paragraph" w:styleId="Titolo6">
    <w:name w:val="heading 6"/>
    <w:basedOn w:val="Normale"/>
    <w:next w:val="Normale"/>
    <w:link w:val="Titolo6Carattere"/>
    <w:uiPriority w:val="9"/>
    <w:semiHidden/>
    <w:unhideWhenUsed/>
    <w:qFormat/>
    <w:pPr>
      <w:keepNext/>
      <w:keepLines/>
      <w:spacing w:before="200" w:after="0"/>
      <w:outlineLvl w:val="5"/>
    </w:pPr>
    <w:rPr>
      <w:rFonts w:asciiTheme="majorHAnsi" w:eastAsiaTheme="majorEastAsia" w:hAnsiTheme="majorHAnsi" w:cstheme="majorBidi"/>
      <w:i/>
      <w:iCs/>
      <w:color w:val="1F120E"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Sfondochiaro">
    <w:name w:val="Light Shading"/>
    <w:basedOn w:val="Tabellanormale"/>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zionicontatto">
    <w:name w:val="Informazioni contatto"/>
    <w:basedOn w:val="Normale"/>
    <w:uiPriority w:val="99"/>
    <w:qFormat/>
    <w:pPr>
      <w:spacing w:before="0" w:after="0"/>
      <w:jc w:val="center"/>
    </w:pPr>
  </w:style>
  <w:style w:type="character" w:customStyle="1" w:styleId="Titolo1Carattere">
    <w:name w:val="Titolo 1 Carattere"/>
    <w:basedOn w:val="Carpredefinitoparagrafo"/>
    <w:link w:val="Titolo1"/>
    <w:uiPriority w:val="1"/>
    <w:rPr>
      <w:rFonts w:asciiTheme="majorHAnsi" w:eastAsiaTheme="majorEastAsia" w:hAnsiTheme="majorHAnsi" w:cstheme="majorBidi"/>
      <w:color w:val="3F251D" w:themeColor="accent1"/>
      <w:sz w:val="30"/>
      <w:szCs w:val="30"/>
    </w:rPr>
  </w:style>
  <w:style w:type="character" w:customStyle="1" w:styleId="Titolo2Carattere">
    <w:name w:val="Titolo 2 Carattere"/>
    <w:basedOn w:val="Carpredefinitoparagrafo"/>
    <w:link w:val="Titolo2"/>
    <w:uiPriority w:val="1"/>
    <w:rPr>
      <w:rFonts w:asciiTheme="majorHAnsi" w:eastAsiaTheme="majorEastAsia" w:hAnsiTheme="majorHAnsi" w:cstheme="majorBidi"/>
      <w:caps/>
      <w:color w:val="3F251D" w:themeColor="accent1"/>
      <w:sz w:val="22"/>
      <w:szCs w:val="22"/>
      <w:u w:val="single"/>
    </w:rPr>
  </w:style>
  <w:style w:type="character" w:customStyle="1" w:styleId="Titolo3Carattere">
    <w:name w:val="Titolo 3 Carattere"/>
    <w:basedOn w:val="Carpredefinitoparagrafo"/>
    <w:link w:val="Titolo3"/>
    <w:uiPriority w:val="1"/>
    <w:rsid w:val="006F5FED"/>
    <w:rPr>
      <w:rFonts w:asciiTheme="majorHAnsi" w:eastAsiaTheme="majorEastAsia" w:hAnsiTheme="majorHAnsi" w:cstheme="majorBidi"/>
      <w:color w:val="3F251D" w:themeColor="accent1"/>
      <w:sz w:val="22"/>
      <w:szCs w:val="22"/>
      <w:u w:val="single"/>
    </w:rPr>
  </w:style>
  <w:style w:type="character" w:customStyle="1" w:styleId="Titolo4Carattere">
    <w:name w:val="Titolo 4 Carattere"/>
    <w:basedOn w:val="Carpredefinitoparagrafo"/>
    <w:link w:val="Titolo4"/>
    <w:uiPriority w:val="9"/>
    <w:rsid w:val="005D3E1D"/>
    <w:rPr>
      <w:rFonts w:asciiTheme="majorHAnsi" w:eastAsiaTheme="majorEastAsia" w:hAnsiTheme="majorHAnsi" w:cstheme="majorBidi"/>
      <w:b/>
      <w:i/>
      <w:iCs/>
      <w:color w:val="3F251D" w:themeColor="accent1"/>
      <w:sz w:val="22"/>
    </w:rPr>
  </w:style>
  <w:style w:type="character" w:customStyle="1" w:styleId="Titolo5Carattere">
    <w:name w:val="Titolo 5 Carattere"/>
    <w:basedOn w:val="Carpredefinitoparagrafo"/>
    <w:link w:val="Titolo5"/>
    <w:uiPriority w:val="9"/>
    <w:semiHidden/>
    <w:rPr>
      <w:rFonts w:asciiTheme="majorHAnsi" w:eastAsiaTheme="majorEastAsia" w:hAnsiTheme="majorHAnsi" w:cstheme="majorBidi"/>
      <w:color w:val="1F120E" w:themeColor="accent1" w:themeShade="80"/>
    </w:rPr>
  </w:style>
  <w:style w:type="character" w:customStyle="1" w:styleId="Titolo6Carattere">
    <w:name w:val="Titolo 6 Carattere"/>
    <w:basedOn w:val="Carpredefinitoparagrafo"/>
    <w:link w:val="Titolo6"/>
    <w:uiPriority w:val="9"/>
    <w:semiHidden/>
    <w:rPr>
      <w:rFonts w:asciiTheme="majorHAnsi" w:eastAsiaTheme="majorEastAsia" w:hAnsiTheme="majorHAnsi" w:cstheme="majorBidi"/>
      <w:i/>
      <w:iCs/>
      <w:color w:val="1F120E" w:themeColor="accent1" w:themeShade="7F"/>
    </w:rPr>
  </w:style>
  <w:style w:type="paragraph" w:styleId="Puntoelenco">
    <w:name w:val="List Bullet"/>
    <w:basedOn w:val="Normale"/>
    <w:uiPriority w:val="1"/>
    <w:unhideWhenUsed/>
    <w:qFormat/>
  </w:style>
  <w:style w:type="paragraph" w:styleId="Numeroelenco">
    <w:name w:val="List Number"/>
    <w:basedOn w:val="Normale"/>
    <w:uiPriority w:val="1"/>
    <w:unhideWhenUsed/>
    <w:qFormat/>
    <w:pPr>
      <w:numPr>
        <w:numId w:val="6"/>
      </w:numPr>
      <w:contextualSpacing/>
    </w:pPr>
  </w:style>
  <w:style w:type="paragraph" w:styleId="Titolo">
    <w:name w:val="Title"/>
    <w:basedOn w:val="Normale"/>
    <w:next w:val="Normale"/>
    <w:link w:val="TitoloCarattere"/>
    <w:uiPriority w:val="10"/>
    <w:unhideWhenUsed/>
    <w:qFormat/>
    <w:pPr>
      <w:spacing w:before="48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3F251D" w:themeColor="accent1"/>
      <w:kern w:val="28"/>
      <w:sz w:val="60"/>
      <w:szCs w:val="60"/>
    </w:rPr>
  </w:style>
  <w:style w:type="paragraph" w:styleId="Sottotitolo">
    <w:name w:val="Subtitle"/>
    <w:basedOn w:val="Normale"/>
    <w:next w:val="Normale"/>
    <w:link w:val="SottotitoloCarattere"/>
    <w:uiPriority w:val="11"/>
    <w:unhideWhenUsed/>
    <w:qFormat/>
    <w:pPr>
      <w:numPr>
        <w:ilvl w:val="1"/>
      </w:numPr>
      <w:spacing w:before="0" w:after="480"/>
      <w:jc w:val="center"/>
    </w:pPr>
    <w:rPr>
      <w:rFonts w:asciiTheme="majorHAnsi" w:eastAsiaTheme="majorEastAsia" w:hAnsiTheme="majorHAnsi" w:cstheme="majorBidi"/>
      <w:caps/>
      <w:sz w:val="26"/>
      <w:szCs w:val="26"/>
    </w:rPr>
  </w:style>
  <w:style w:type="character" w:customStyle="1" w:styleId="SottotitoloCarattere">
    <w:name w:val="Sottotitolo Carattere"/>
    <w:basedOn w:val="Carpredefinitoparagrafo"/>
    <w:link w:val="Sottotitolo"/>
    <w:uiPriority w:val="11"/>
    <w:rPr>
      <w:rFonts w:asciiTheme="majorHAnsi" w:eastAsiaTheme="majorEastAsia" w:hAnsiTheme="majorHAnsi" w:cstheme="majorBidi"/>
      <w:caps/>
      <w:sz w:val="26"/>
      <w:szCs w:val="26"/>
    </w:rPr>
  </w:style>
  <w:style w:type="character" w:styleId="Enfasicorsivo">
    <w:name w:val="Emphasis"/>
    <w:basedOn w:val="Carpredefinitoparagrafo"/>
    <w:uiPriority w:val="10"/>
    <w:unhideWhenUsed/>
    <w:qFormat/>
    <w:rPr>
      <w:i w:val="0"/>
      <w:iCs w:val="0"/>
      <w:color w:val="2F1B15" w:themeColor="accent1" w:themeShade="BF"/>
    </w:rPr>
  </w:style>
  <w:style w:type="paragraph" w:styleId="Nessunaspaziatura">
    <w:name w:val="No Spacing"/>
    <w:link w:val="NessunaspaziaturaCarattere"/>
    <w:uiPriority w:val="1"/>
    <w:unhideWhenUsed/>
    <w:qFormat/>
    <w:pPr>
      <w:spacing w:before="0" w:after="0" w:line="240" w:lineRule="auto"/>
    </w:pPr>
    <w:rPr>
      <w:color w:val="auto"/>
    </w:rPr>
  </w:style>
  <w:style w:type="character" w:customStyle="1" w:styleId="NessunaspaziaturaCarattere">
    <w:name w:val="Nessuna spaziatura Carattere"/>
    <w:basedOn w:val="Carpredefinitoparagrafo"/>
    <w:link w:val="Nessunaspaziatura"/>
    <w:uiPriority w:val="1"/>
    <w:rPr>
      <w:rFonts w:asciiTheme="minorHAnsi" w:eastAsiaTheme="minorEastAsia" w:hAnsiTheme="minorHAnsi" w:cstheme="minorBidi"/>
      <w:color w:val="auto"/>
    </w:rPr>
  </w:style>
  <w:style w:type="paragraph" w:styleId="Citazione">
    <w:name w:val="Quote"/>
    <w:basedOn w:val="Normale"/>
    <w:next w:val="Normale"/>
    <w:link w:val="CitazioneCarattere"/>
    <w:uiPriority w:val="10"/>
    <w:unhideWhenUsed/>
    <w:qFormat/>
    <w:pPr>
      <w:spacing w:after="480"/>
      <w:jc w:val="center"/>
    </w:pPr>
    <w:rPr>
      <w:i/>
      <w:iCs/>
      <w:color w:val="3F251D" w:themeColor="accent1"/>
      <w:sz w:val="26"/>
      <w:szCs w:val="26"/>
      <w14:textFill>
        <w14:solidFill>
          <w14:schemeClr w14:val="accent1">
            <w14:alpha w14:val="30000"/>
          </w14:schemeClr>
        </w14:solidFill>
      </w14:textFill>
    </w:rPr>
  </w:style>
  <w:style w:type="character" w:customStyle="1" w:styleId="CitazioneCarattere">
    <w:name w:val="Citazione Carattere"/>
    <w:basedOn w:val="Carpredefinitoparagrafo"/>
    <w:link w:val="Citazione"/>
    <w:uiPriority w:val="10"/>
    <w:rPr>
      <w:i/>
      <w:iCs/>
      <w:color w:val="3F251D" w:themeColor="accent1"/>
      <w:sz w:val="26"/>
      <w:szCs w:val="26"/>
      <w14:textFill>
        <w14:solidFill>
          <w14:schemeClr w14:val="accent1">
            <w14:alpha w14:val="30000"/>
          </w14:schemeClr>
        </w14:solidFill>
      </w14:textFill>
    </w:rPr>
  </w:style>
  <w:style w:type="paragraph" w:styleId="Titolosommario">
    <w:name w:val="TOC Heading"/>
    <w:basedOn w:val="Titolo1"/>
    <w:next w:val="Normale"/>
    <w:uiPriority w:val="39"/>
    <w:unhideWhenUsed/>
    <w:qFormat/>
    <w:pPr>
      <w:spacing w:before="0"/>
      <w:outlineLvl w:val="9"/>
    </w:pPr>
  </w:style>
  <w:style w:type="paragraph" w:styleId="Pidipagina">
    <w:name w:val="footer"/>
    <w:basedOn w:val="Normale"/>
    <w:link w:val="PidipaginaCarattere"/>
    <w:uiPriority w:val="99"/>
    <w:unhideWhenUsed/>
    <w:pPr>
      <w:spacing w:before="0" w:after="0" w:line="240" w:lineRule="auto"/>
      <w:jc w:val="right"/>
    </w:pPr>
    <w:rPr>
      <w:caps/>
      <w:sz w:val="16"/>
      <w:szCs w:val="16"/>
    </w:rPr>
  </w:style>
  <w:style w:type="character" w:customStyle="1" w:styleId="PidipaginaCarattere">
    <w:name w:val="Piè di pagina Carattere"/>
    <w:basedOn w:val="Carpredefinitoparagrafo"/>
    <w:link w:val="Pidipagina"/>
    <w:uiPriority w:val="99"/>
    <w:rPr>
      <w:caps/>
      <w:sz w:val="16"/>
      <w:szCs w:val="16"/>
    </w:rPr>
  </w:style>
  <w:style w:type="paragraph" w:styleId="Sommario3">
    <w:name w:val="toc 3"/>
    <w:basedOn w:val="Normale"/>
    <w:next w:val="Normale"/>
    <w:autoRedefine/>
    <w:uiPriority w:val="39"/>
    <w:unhideWhenUsed/>
    <w:pPr>
      <w:spacing w:after="100"/>
      <w:ind w:left="400"/>
    </w:pPr>
    <w:rPr>
      <w:i/>
      <w:iCs/>
    </w:rPr>
  </w:style>
  <w:style w:type="character" w:styleId="Collegamentoipertestuale">
    <w:name w:val="Hyperlink"/>
    <w:basedOn w:val="Carpredefinitoparagrafo"/>
    <w:uiPriority w:val="99"/>
    <w:unhideWhenUsed/>
    <w:rPr>
      <w:color w:val="993E21" w:themeColor="hyperlink"/>
      <w:u w:val="single"/>
    </w:rPr>
  </w:style>
  <w:style w:type="paragraph" w:styleId="Sommario1">
    <w:name w:val="toc 1"/>
    <w:basedOn w:val="Normale"/>
    <w:next w:val="Normale"/>
    <w:autoRedefine/>
    <w:uiPriority w:val="39"/>
    <w:unhideWhenUsed/>
    <w:rsid w:val="00DE4FEB"/>
    <w:pPr>
      <w:tabs>
        <w:tab w:val="right" w:leader="dot" w:pos="8630"/>
      </w:tabs>
      <w:spacing w:after="100"/>
    </w:pPr>
  </w:style>
  <w:style w:type="paragraph" w:styleId="Sommario2">
    <w:name w:val="toc 2"/>
    <w:basedOn w:val="Normale"/>
    <w:next w:val="Normale"/>
    <w:autoRedefine/>
    <w:uiPriority w:val="39"/>
    <w:unhideWhenUsed/>
    <w:pPr>
      <w:spacing w:after="100"/>
      <w:ind w:left="200"/>
    </w:pPr>
  </w:style>
  <w:style w:type="paragraph" w:styleId="Testofumetto">
    <w:name w:val="Balloon Text"/>
    <w:basedOn w:val="Normale"/>
    <w:link w:val="TestofumettoCarattere"/>
    <w:uiPriority w:val="99"/>
    <w:semiHidden/>
    <w:unhideWhenUse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paragraph" w:styleId="Bibliografia">
    <w:name w:val="Bibliography"/>
    <w:basedOn w:val="Normale"/>
    <w:next w:val="Normale"/>
    <w:uiPriority w:val="39"/>
    <w:unhideWhenUsed/>
  </w:style>
  <w:style w:type="paragraph" w:styleId="Intestazione">
    <w:name w:val="header"/>
    <w:basedOn w:val="Normale"/>
    <w:link w:val="IntestazioneCarattere"/>
    <w:uiPriority w:val="99"/>
    <w:unhideWhenUsed/>
    <w:pPr>
      <w:spacing w:before="0" w:after="0" w:line="240" w:lineRule="auto"/>
    </w:pPr>
  </w:style>
  <w:style w:type="character" w:customStyle="1" w:styleId="IntestazioneCarattere">
    <w:name w:val="Intestazione Carattere"/>
    <w:basedOn w:val="Carpredefinitoparagrafo"/>
    <w:link w:val="Intestazione"/>
    <w:uiPriority w:val="99"/>
  </w:style>
  <w:style w:type="paragraph" w:styleId="Rientronormale">
    <w:name w:val="Normal Indent"/>
    <w:basedOn w:val="Normale"/>
    <w:uiPriority w:val="99"/>
    <w:unhideWhenUsed/>
    <w:pPr>
      <w:ind w:left="720"/>
    </w:pPr>
  </w:style>
  <w:style w:type="character" w:styleId="Testosegnaposto">
    <w:name w:val="Placeholder Text"/>
    <w:basedOn w:val="Carpredefinitoparagrafo"/>
    <w:uiPriority w:val="99"/>
    <w:semiHidden/>
    <w:rPr>
      <w:color w:val="808080"/>
    </w:rPr>
  </w:style>
  <w:style w:type="table" w:customStyle="1" w:styleId="Tabelladellarelazione">
    <w:name w:val="Tabella della relazione"/>
    <w:basedOn w:val="Tabellanormale"/>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gliatabella">
    <w:name w:val="Table Grid"/>
    <w:basedOn w:val="Tabellanormale"/>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e">
    <w:name w:val="Revision"/>
    <w:hidden/>
    <w:uiPriority w:val="99"/>
    <w:semiHidden/>
    <w:rsid w:val="000176E7"/>
    <w:pPr>
      <w:spacing w:before="0" w:after="0" w:line="240" w:lineRule="auto"/>
    </w:pPr>
  </w:style>
  <w:style w:type="character" w:styleId="Menzionenonrisolta">
    <w:name w:val="Unresolved Mention"/>
    <w:basedOn w:val="Carpredefinitoparagrafo"/>
    <w:uiPriority w:val="99"/>
    <w:semiHidden/>
    <w:unhideWhenUsed/>
    <w:rsid w:val="006E30B1"/>
    <w:rPr>
      <w:color w:val="605E5C"/>
      <w:shd w:val="clear" w:color="auto" w:fill="E1DFDD"/>
    </w:rPr>
  </w:style>
  <w:style w:type="paragraph" w:customStyle="1" w:styleId="sans">
    <w:name w:val="sans"/>
    <w:basedOn w:val="Normale"/>
    <w:rsid w:val="004E7E9A"/>
    <w:pPr>
      <w:spacing w:before="100" w:beforeAutospacing="1" w:after="100" w:afterAutospacing="1" w:line="240" w:lineRule="auto"/>
    </w:pPr>
    <w:rPr>
      <w:rFonts w:ascii="Times New Roman" w:eastAsia="Times New Roman" w:hAnsi="Times New Roman" w:cs="Times New Roman"/>
      <w:color w:val="auto"/>
      <w:sz w:val="24"/>
      <w:szCs w:val="24"/>
      <w:lang w:val="it-IT" w:eastAsia="it-IT"/>
    </w:rPr>
  </w:style>
  <w:style w:type="paragraph" w:styleId="Paragrafoelenco">
    <w:name w:val="List Paragraph"/>
    <w:basedOn w:val="Normale"/>
    <w:uiPriority w:val="34"/>
    <w:qFormat/>
    <w:rsid w:val="000E6B83"/>
    <w:pPr>
      <w:ind w:left="720"/>
      <w:contextualSpacing/>
    </w:pPr>
  </w:style>
  <w:style w:type="paragraph" w:styleId="Didascalia">
    <w:name w:val="caption"/>
    <w:basedOn w:val="Normale"/>
    <w:next w:val="Normale"/>
    <w:uiPriority w:val="2"/>
    <w:unhideWhenUsed/>
    <w:qFormat/>
    <w:rsid w:val="00D60376"/>
    <w:pPr>
      <w:spacing w:before="0" w:line="240" w:lineRule="auto"/>
    </w:pPr>
    <w:rPr>
      <w:i/>
      <w:iCs/>
      <w:sz w:val="18"/>
      <w:szCs w:val="18"/>
    </w:rPr>
  </w:style>
  <w:style w:type="table" w:styleId="Tabellaelenco3-colore5">
    <w:name w:val="List Table 3 Accent 5"/>
    <w:basedOn w:val="Tabellanormale"/>
    <w:uiPriority w:val="48"/>
    <w:rsid w:val="00D60376"/>
    <w:pPr>
      <w:spacing w:after="0" w:line="240" w:lineRule="auto"/>
    </w:pPr>
    <w:tblPr>
      <w:tblStyleRowBandSize w:val="1"/>
      <w:tblStyleColBandSize w:val="1"/>
      <w:tblBorders>
        <w:top w:val="single" w:sz="4" w:space="0" w:color="864F3D" w:themeColor="accent5"/>
        <w:left w:val="single" w:sz="4" w:space="0" w:color="864F3D" w:themeColor="accent5"/>
        <w:bottom w:val="single" w:sz="4" w:space="0" w:color="864F3D" w:themeColor="accent5"/>
        <w:right w:val="single" w:sz="4" w:space="0" w:color="864F3D" w:themeColor="accent5"/>
      </w:tblBorders>
    </w:tblPr>
    <w:tblStylePr w:type="firstRow">
      <w:rPr>
        <w:b/>
        <w:bCs/>
        <w:color w:val="FFFFFF" w:themeColor="background1"/>
      </w:rPr>
      <w:tblPr/>
      <w:tcPr>
        <w:shd w:val="clear" w:color="auto" w:fill="864F3D" w:themeFill="accent5"/>
      </w:tcPr>
    </w:tblStylePr>
    <w:tblStylePr w:type="lastRow">
      <w:rPr>
        <w:b/>
        <w:bCs/>
      </w:rPr>
      <w:tblPr/>
      <w:tcPr>
        <w:tcBorders>
          <w:top w:val="double" w:sz="4" w:space="0" w:color="864F3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64F3D" w:themeColor="accent5"/>
          <w:right w:val="single" w:sz="4" w:space="0" w:color="864F3D" w:themeColor="accent5"/>
        </w:tcBorders>
      </w:tcPr>
    </w:tblStylePr>
    <w:tblStylePr w:type="band1Horz">
      <w:tblPr/>
      <w:tcPr>
        <w:tcBorders>
          <w:top w:val="single" w:sz="4" w:space="0" w:color="864F3D" w:themeColor="accent5"/>
          <w:bottom w:val="single" w:sz="4" w:space="0" w:color="864F3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64F3D" w:themeColor="accent5"/>
          <w:left w:val="nil"/>
        </w:tcBorders>
      </w:tcPr>
    </w:tblStylePr>
    <w:tblStylePr w:type="swCell">
      <w:tblPr/>
      <w:tcPr>
        <w:tcBorders>
          <w:top w:val="double" w:sz="4" w:space="0" w:color="864F3D" w:themeColor="accent5"/>
          <w:right w:val="nil"/>
        </w:tcBorders>
      </w:tcPr>
    </w:tblStylePr>
  </w:style>
  <w:style w:type="character" w:styleId="Collegamentovisitato">
    <w:name w:val="FollowedHyperlink"/>
    <w:basedOn w:val="Carpredefinitoparagrafo"/>
    <w:uiPriority w:val="99"/>
    <w:semiHidden/>
    <w:unhideWhenUsed/>
    <w:rsid w:val="00B2099E"/>
    <w:rPr>
      <w:color w:val="956400" w:themeColor="followedHyperlink"/>
      <w:u w:val="single"/>
    </w:rPr>
  </w:style>
  <w:style w:type="character" w:styleId="Rimandocommento">
    <w:name w:val="annotation reference"/>
    <w:basedOn w:val="Carpredefinitoparagrafo"/>
    <w:uiPriority w:val="99"/>
    <w:semiHidden/>
    <w:unhideWhenUsed/>
    <w:rsid w:val="003047CA"/>
    <w:rPr>
      <w:sz w:val="16"/>
      <w:szCs w:val="16"/>
    </w:rPr>
  </w:style>
  <w:style w:type="paragraph" w:styleId="Testocommento">
    <w:name w:val="annotation text"/>
    <w:basedOn w:val="Normale"/>
    <w:link w:val="TestocommentoCarattere"/>
    <w:uiPriority w:val="99"/>
    <w:unhideWhenUsed/>
    <w:rsid w:val="003047CA"/>
    <w:pPr>
      <w:spacing w:line="240" w:lineRule="auto"/>
    </w:pPr>
  </w:style>
  <w:style w:type="character" w:customStyle="1" w:styleId="TestocommentoCarattere">
    <w:name w:val="Testo commento Carattere"/>
    <w:basedOn w:val="Carpredefinitoparagrafo"/>
    <w:link w:val="Testocommento"/>
    <w:uiPriority w:val="99"/>
    <w:rsid w:val="003047CA"/>
  </w:style>
  <w:style w:type="paragraph" w:styleId="Soggettocommento">
    <w:name w:val="annotation subject"/>
    <w:basedOn w:val="Testocommento"/>
    <w:next w:val="Testocommento"/>
    <w:link w:val="SoggettocommentoCarattere"/>
    <w:uiPriority w:val="99"/>
    <w:semiHidden/>
    <w:unhideWhenUsed/>
    <w:rsid w:val="003047CA"/>
    <w:rPr>
      <w:b/>
      <w:bCs/>
    </w:rPr>
  </w:style>
  <w:style w:type="character" w:customStyle="1" w:styleId="SoggettocommentoCarattere">
    <w:name w:val="Soggetto commento Carattere"/>
    <w:basedOn w:val="TestocommentoCarattere"/>
    <w:link w:val="Soggettocommento"/>
    <w:uiPriority w:val="99"/>
    <w:semiHidden/>
    <w:rsid w:val="003047CA"/>
    <w:rPr>
      <w:b/>
      <w:bCs/>
    </w:rPr>
  </w:style>
  <w:style w:type="table" w:styleId="Tabellaelenco4-colore5">
    <w:name w:val="List Table 4 Accent 5"/>
    <w:basedOn w:val="Tabellanormale"/>
    <w:uiPriority w:val="49"/>
    <w:rsid w:val="00676D05"/>
    <w:pPr>
      <w:spacing w:after="0" w:line="240" w:lineRule="auto"/>
    </w:pPr>
    <w:tblPr>
      <w:tblStyleRowBandSize w:val="1"/>
      <w:tblStyleColBandSize w:val="1"/>
      <w:tblBorders>
        <w:top w:val="single" w:sz="4" w:space="0" w:color="C38E7D" w:themeColor="accent5" w:themeTint="99"/>
        <w:left w:val="single" w:sz="4" w:space="0" w:color="C38E7D" w:themeColor="accent5" w:themeTint="99"/>
        <w:bottom w:val="single" w:sz="4" w:space="0" w:color="C38E7D" w:themeColor="accent5" w:themeTint="99"/>
        <w:right w:val="single" w:sz="4" w:space="0" w:color="C38E7D" w:themeColor="accent5" w:themeTint="99"/>
        <w:insideH w:val="single" w:sz="4" w:space="0" w:color="C38E7D" w:themeColor="accent5" w:themeTint="99"/>
      </w:tblBorders>
    </w:tblPr>
    <w:tblStylePr w:type="firstRow">
      <w:rPr>
        <w:b/>
        <w:bCs/>
        <w:color w:val="FFFFFF" w:themeColor="background1"/>
      </w:rPr>
      <w:tblPr/>
      <w:tcPr>
        <w:tcBorders>
          <w:top w:val="single" w:sz="4" w:space="0" w:color="864F3D" w:themeColor="accent5"/>
          <w:left w:val="single" w:sz="4" w:space="0" w:color="864F3D" w:themeColor="accent5"/>
          <w:bottom w:val="single" w:sz="4" w:space="0" w:color="864F3D" w:themeColor="accent5"/>
          <w:right w:val="single" w:sz="4" w:space="0" w:color="864F3D" w:themeColor="accent5"/>
          <w:insideH w:val="nil"/>
        </w:tcBorders>
        <w:shd w:val="clear" w:color="auto" w:fill="864F3D" w:themeFill="accent5"/>
      </w:tcPr>
    </w:tblStylePr>
    <w:tblStylePr w:type="lastRow">
      <w:rPr>
        <w:b/>
        <w:bCs/>
      </w:rPr>
      <w:tblPr/>
      <w:tcPr>
        <w:tcBorders>
          <w:top w:val="double" w:sz="4" w:space="0" w:color="C38E7D" w:themeColor="accent5" w:themeTint="99"/>
        </w:tcBorders>
      </w:tcPr>
    </w:tblStylePr>
    <w:tblStylePr w:type="firstCol">
      <w:rPr>
        <w:b/>
        <w:bCs/>
      </w:rPr>
    </w:tblStylePr>
    <w:tblStylePr w:type="lastCol">
      <w:rPr>
        <w:b/>
        <w:bCs/>
      </w:rPr>
    </w:tblStylePr>
    <w:tblStylePr w:type="band1Vert">
      <w:tblPr/>
      <w:tcPr>
        <w:shd w:val="clear" w:color="auto" w:fill="EBD9D3" w:themeFill="accent5" w:themeFillTint="33"/>
      </w:tcPr>
    </w:tblStylePr>
    <w:tblStylePr w:type="band1Horz">
      <w:tblPr/>
      <w:tcPr>
        <w:shd w:val="clear" w:color="auto" w:fill="EBD9D3" w:themeFill="accent5" w:themeFillTint="33"/>
      </w:tcPr>
    </w:tblStylePr>
  </w:style>
  <w:style w:type="paragraph" w:styleId="Testonotaapidipagina">
    <w:name w:val="footnote text"/>
    <w:basedOn w:val="Normale"/>
    <w:link w:val="TestonotaapidipaginaCarattere"/>
    <w:uiPriority w:val="99"/>
    <w:semiHidden/>
    <w:unhideWhenUsed/>
    <w:rsid w:val="00DD17FA"/>
    <w:pPr>
      <w:spacing w:before="0" w:after="0" w:line="240" w:lineRule="auto"/>
    </w:pPr>
    <w:rPr>
      <w:sz w:val="20"/>
    </w:rPr>
  </w:style>
  <w:style w:type="character" w:customStyle="1" w:styleId="TestonotaapidipaginaCarattere">
    <w:name w:val="Testo nota a piè di pagina Carattere"/>
    <w:basedOn w:val="Carpredefinitoparagrafo"/>
    <w:link w:val="Testonotaapidipagina"/>
    <w:uiPriority w:val="99"/>
    <w:semiHidden/>
    <w:rsid w:val="00DD17FA"/>
  </w:style>
  <w:style w:type="character" w:styleId="Rimandonotaapidipagina">
    <w:name w:val="footnote reference"/>
    <w:basedOn w:val="Carpredefinitoparagrafo"/>
    <w:uiPriority w:val="99"/>
    <w:semiHidden/>
    <w:unhideWhenUsed/>
    <w:rsid w:val="00DD17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0647">
      <w:bodyDiv w:val="1"/>
      <w:marLeft w:val="0"/>
      <w:marRight w:val="0"/>
      <w:marTop w:val="0"/>
      <w:marBottom w:val="0"/>
      <w:divBdr>
        <w:top w:val="none" w:sz="0" w:space="0" w:color="auto"/>
        <w:left w:val="none" w:sz="0" w:space="0" w:color="auto"/>
        <w:bottom w:val="none" w:sz="0" w:space="0" w:color="auto"/>
        <w:right w:val="none" w:sz="0" w:space="0" w:color="auto"/>
      </w:divBdr>
    </w:div>
    <w:div w:id="151601786">
      <w:bodyDiv w:val="1"/>
      <w:marLeft w:val="0"/>
      <w:marRight w:val="0"/>
      <w:marTop w:val="0"/>
      <w:marBottom w:val="0"/>
      <w:divBdr>
        <w:top w:val="none" w:sz="0" w:space="0" w:color="auto"/>
        <w:left w:val="none" w:sz="0" w:space="0" w:color="auto"/>
        <w:bottom w:val="none" w:sz="0" w:space="0" w:color="auto"/>
        <w:right w:val="none" w:sz="0" w:space="0" w:color="auto"/>
      </w:divBdr>
    </w:div>
    <w:div w:id="473913492">
      <w:bodyDiv w:val="1"/>
      <w:marLeft w:val="0"/>
      <w:marRight w:val="0"/>
      <w:marTop w:val="0"/>
      <w:marBottom w:val="0"/>
      <w:divBdr>
        <w:top w:val="none" w:sz="0" w:space="0" w:color="auto"/>
        <w:left w:val="none" w:sz="0" w:space="0" w:color="auto"/>
        <w:bottom w:val="none" w:sz="0" w:space="0" w:color="auto"/>
        <w:right w:val="none" w:sz="0" w:space="0" w:color="auto"/>
      </w:divBdr>
    </w:div>
    <w:div w:id="620767401">
      <w:bodyDiv w:val="1"/>
      <w:marLeft w:val="0"/>
      <w:marRight w:val="0"/>
      <w:marTop w:val="0"/>
      <w:marBottom w:val="0"/>
      <w:divBdr>
        <w:top w:val="none" w:sz="0" w:space="0" w:color="auto"/>
        <w:left w:val="none" w:sz="0" w:space="0" w:color="auto"/>
        <w:bottom w:val="none" w:sz="0" w:space="0" w:color="auto"/>
        <w:right w:val="none" w:sz="0" w:space="0" w:color="auto"/>
      </w:divBdr>
      <w:divsChild>
        <w:div w:id="1194808094">
          <w:marLeft w:val="0"/>
          <w:marRight w:val="0"/>
          <w:marTop w:val="0"/>
          <w:marBottom w:val="0"/>
          <w:divBdr>
            <w:top w:val="none" w:sz="0" w:space="0" w:color="auto"/>
            <w:left w:val="none" w:sz="0" w:space="0" w:color="auto"/>
            <w:bottom w:val="none" w:sz="0" w:space="0" w:color="auto"/>
            <w:right w:val="none" w:sz="0" w:space="0" w:color="auto"/>
          </w:divBdr>
        </w:div>
        <w:div w:id="1345472284">
          <w:marLeft w:val="0"/>
          <w:marRight w:val="0"/>
          <w:marTop w:val="0"/>
          <w:marBottom w:val="0"/>
          <w:divBdr>
            <w:top w:val="none" w:sz="0" w:space="0" w:color="auto"/>
            <w:left w:val="none" w:sz="0" w:space="0" w:color="auto"/>
            <w:bottom w:val="none" w:sz="0" w:space="0" w:color="auto"/>
            <w:right w:val="none" w:sz="0" w:space="0" w:color="auto"/>
          </w:divBdr>
        </w:div>
      </w:divsChild>
    </w:div>
    <w:div w:id="910119347">
      <w:bodyDiv w:val="1"/>
      <w:marLeft w:val="0"/>
      <w:marRight w:val="0"/>
      <w:marTop w:val="0"/>
      <w:marBottom w:val="0"/>
      <w:divBdr>
        <w:top w:val="none" w:sz="0" w:space="0" w:color="auto"/>
        <w:left w:val="none" w:sz="0" w:space="0" w:color="auto"/>
        <w:bottom w:val="none" w:sz="0" w:space="0" w:color="auto"/>
        <w:right w:val="none" w:sz="0" w:space="0" w:color="auto"/>
      </w:divBdr>
    </w:div>
    <w:div w:id="983507650">
      <w:bodyDiv w:val="1"/>
      <w:marLeft w:val="0"/>
      <w:marRight w:val="0"/>
      <w:marTop w:val="0"/>
      <w:marBottom w:val="0"/>
      <w:divBdr>
        <w:top w:val="none" w:sz="0" w:space="0" w:color="auto"/>
        <w:left w:val="none" w:sz="0" w:space="0" w:color="auto"/>
        <w:bottom w:val="none" w:sz="0" w:space="0" w:color="auto"/>
        <w:right w:val="none" w:sz="0" w:space="0" w:color="auto"/>
      </w:divBdr>
    </w:div>
    <w:div w:id="1168401612">
      <w:bodyDiv w:val="1"/>
      <w:marLeft w:val="0"/>
      <w:marRight w:val="0"/>
      <w:marTop w:val="0"/>
      <w:marBottom w:val="0"/>
      <w:divBdr>
        <w:top w:val="none" w:sz="0" w:space="0" w:color="auto"/>
        <w:left w:val="none" w:sz="0" w:space="0" w:color="auto"/>
        <w:bottom w:val="none" w:sz="0" w:space="0" w:color="auto"/>
        <w:right w:val="none" w:sz="0" w:space="0" w:color="auto"/>
      </w:divBdr>
      <w:divsChild>
        <w:div w:id="1106195916">
          <w:marLeft w:val="0"/>
          <w:marRight w:val="0"/>
          <w:marTop w:val="0"/>
          <w:marBottom w:val="0"/>
          <w:divBdr>
            <w:top w:val="none" w:sz="0" w:space="0" w:color="auto"/>
            <w:left w:val="none" w:sz="0" w:space="0" w:color="auto"/>
            <w:bottom w:val="none" w:sz="0" w:space="0" w:color="auto"/>
            <w:right w:val="none" w:sz="0" w:space="0" w:color="auto"/>
          </w:divBdr>
        </w:div>
        <w:div w:id="2011592687">
          <w:marLeft w:val="0"/>
          <w:marRight w:val="0"/>
          <w:marTop w:val="0"/>
          <w:marBottom w:val="0"/>
          <w:divBdr>
            <w:top w:val="none" w:sz="0" w:space="0" w:color="auto"/>
            <w:left w:val="none" w:sz="0" w:space="0" w:color="auto"/>
            <w:bottom w:val="none" w:sz="0" w:space="0" w:color="auto"/>
            <w:right w:val="none" w:sz="0" w:space="0" w:color="auto"/>
          </w:divBdr>
        </w:div>
      </w:divsChild>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6.png"/><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5.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s://www.fasar.it/" TargetMode="External"/><Relationship Id="rId20" Type="http://schemas.openxmlformats.org/officeDocument/2006/relationships/image" Target="media/image6.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customXml" Target="../customXml/item5.xml"/><Relationship Id="rId15" Type="http://schemas.openxmlformats.org/officeDocument/2006/relationships/hyperlink" Target="https://www.radioastrolab.it/" TargetMode="External"/><Relationship Id="rId23" Type="http://schemas.openxmlformats.org/officeDocument/2006/relationships/image" Target="media/image9.png"/><Relationship Id="rId28" Type="http://schemas.microsoft.com/office/2011/relationships/commentsExtended" Target="commentsExtended.xml"/><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progettorio.com/" TargetMode="External"/><Relationship Id="rId22" Type="http://schemas.openxmlformats.org/officeDocument/2006/relationships/image" Target="media/image8.png"/><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image" Target="media/image17.png"/><Relationship Id="rId8" Type="http://schemas.openxmlformats.org/officeDocument/2006/relationships/settings" Target="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2" Type="http://schemas.openxmlformats.org/officeDocument/2006/relationships/hyperlink" Target="https://it.wikipedia.org/wiki/MD5" TargetMode="External"/><Relationship Id="rId1" Type="http://schemas.openxmlformats.org/officeDocument/2006/relationships/hyperlink" Target="https://it.wikipedia.org/wiki/Funzione_crittografica_di_has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eder\AppData\Roaming\Microsoft\Templates\Tesina%20con%20foto.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5EFCEE-9A4E-4B9E-B82E-246854D7E1D0}">
  <we:reference id="wa104099688" version="1.3.0.0" store="it-IT" storeType="OMEX"/>
  <we:alternateReferences>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A. A. 2022 - 2023</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04927536A57204B91C83BDA17DBBCF8" ma:contentTypeVersion="14" ma:contentTypeDescription="Creare un nuovo documento." ma:contentTypeScope="" ma:versionID="1c00cf36673830fae26192901ab15e1a">
  <xsd:schema xmlns:xsd="http://www.w3.org/2001/XMLSchema" xmlns:xs="http://www.w3.org/2001/XMLSchema" xmlns:p="http://schemas.microsoft.com/office/2006/metadata/properties" xmlns:ns3="c8330e18-63fb-4c44-93e4-14c80b87e3b5" xmlns:ns4="5b9525df-f969-4303-a3f4-34c91133c298" targetNamespace="http://schemas.microsoft.com/office/2006/metadata/properties" ma:root="true" ma:fieldsID="645493fa9ec4f094e74eaadf97de46d1" ns3:_="" ns4:_="">
    <xsd:import namespace="c8330e18-63fb-4c44-93e4-14c80b87e3b5"/>
    <xsd:import namespace="5b9525df-f969-4303-a3f4-34c91133c29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330e18-63fb-4c44-93e4-14c80b87e3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b9525df-f969-4303-a3f4-34c91133c298" elementFormDefault="qualified">
    <xsd:import namespace="http://schemas.microsoft.com/office/2006/documentManagement/types"/>
    <xsd:import namespace="http://schemas.microsoft.com/office/infopath/2007/PartnerControls"/>
    <xsd:element name="SharedWithUsers" ma:index="12"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ondiviso con dettagli" ma:internalName="SharedWithDetails" ma:readOnly="true">
      <xsd:simpleType>
        <xsd:restriction base="dms:Note">
          <xsd:maxLength value="255"/>
        </xsd:restriction>
      </xsd:simpleType>
    </xsd:element>
    <xsd:element name="SharingHintHash" ma:index="14"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13A111-CBA0-4D34-B594-E2514733CF5C}">
  <ds:schemaRefs>
    <ds:schemaRef ds:uri="http://schemas.microsoft.com/sharepoint/v3/contenttype/forms"/>
  </ds:schemaRefs>
</ds:datastoreItem>
</file>

<file path=customXml/itemProps3.xml><?xml version="1.0" encoding="utf-8"?>
<ds:datastoreItem xmlns:ds="http://schemas.openxmlformats.org/officeDocument/2006/customXml" ds:itemID="{C6C23626-1FD6-43AC-B0FB-49E40DEB2F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330e18-63fb-4c44-93e4-14c80b87e3b5"/>
    <ds:schemaRef ds:uri="5b9525df-f969-4303-a3f4-34c91133c2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32CC3B-DDFE-40A2-9B84-390472E5A361}">
  <ds:schemaRefs>
    <ds:schemaRef ds:uri="http://schemas.openxmlformats.org/officeDocument/2006/bibliography"/>
  </ds:schemaRefs>
</ds:datastoreItem>
</file>

<file path=customXml/itemProps5.xml><?xml version="1.0" encoding="utf-8"?>
<ds:datastoreItem xmlns:ds="http://schemas.openxmlformats.org/officeDocument/2006/customXml" ds:itemID="{85AC35D8-8520-4876-B39E-4BD7317D64F6}">
  <ds:schemaRefs>
    <ds:schemaRef ds:uri="c8330e18-63fb-4c44-93e4-14c80b87e3b5"/>
    <ds:schemaRef ds:uri="http://schemas.openxmlformats.org/package/2006/metadata/core-properties"/>
    <ds:schemaRef ds:uri="http://purl.org/dc/elements/1.1/"/>
    <ds:schemaRef ds:uri="http://schemas.microsoft.com/office/2006/metadata/properties"/>
    <ds:schemaRef ds:uri="http://www.w3.org/XML/1998/namespace"/>
    <ds:schemaRef ds:uri="http://purl.org/dc/dcmitype/"/>
    <ds:schemaRef ds:uri="http://schemas.microsoft.com/office/2006/documentManagement/types"/>
    <ds:schemaRef ds:uri="http://purl.org/dc/terms/"/>
    <ds:schemaRef ds:uri="http://schemas.microsoft.com/office/infopath/2007/PartnerControls"/>
    <ds:schemaRef ds:uri="5b9525df-f969-4303-a3f4-34c91133c298"/>
  </ds:schemaRefs>
</ds:datastoreItem>
</file>

<file path=docProps/app.xml><?xml version="1.0" encoding="utf-8"?>
<Properties xmlns="http://schemas.openxmlformats.org/officeDocument/2006/extended-properties" xmlns:vt="http://schemas.openxmlformats.org/officeDocument/2006/docPropsVTypes">
  <Template>Tesina con foto.dotx</Template>
  <TotalTime>0</TotalTime>
  <Pages>54</Pages>
  <Words>8847</Words>
  <Characters>50431</Characters>
  <Application>Microsoft Office Word</Application>
  <DocSecurity>0</DocSecurity>
  <Lines>420</Lines>
  <Paragraphs>118</Paragraphs>
  <ScaleCrop>false</ScaleCrop>
  <HeadingPairs>
    <vt:vector size="2" baseType="variant">
      <vt:variant>
        <vt:lpstr>Titolo</vt:lpstr>
      </vt:variant>
      <vt:variant>
        <vt:i4>1</vt:i4>
      </vt:variant>
    </vt:vector>
  </HeadingPairs>
  <TitlesOfParts>
    <vt:vector size="1" baseType="lpstr">
      <vt:lpstr>Sviluppo di un database per la prevenzione di disastri naturali</vt:lpstr>
    </vt:vector>
  </TitlesOfParts>
  <Company/>
  <LinksUpToDate>false</LinksUpToDate>
  <CharactersWithSpaces>59160</CharactersWithSpaces>
  <SharedDoc>false</SharedDoc>
  <HLinks>
    <vt:vector size="258" baseType="variant">
      <vt:variant>
        <vt:i4>1179726</vt:i4>
      </vt:variant>
      <vt:variant>
        <vt:i4>237</vt:i4>
      </vt:variant>
      <vt:variant>
        <vt:i4>0</vt:i4>
      </vt:variant>
      <vt:variant>
        <vt:i4>5</vt:i4>
      </vt:variant>
      <vt:variant>
        <vt:lpwstr>https://www.fasar.it/</vt:lpwstr>
      </vt:variant>
      <vt:variant>
        <vt:lpwstr/>
      </vt:variant>
      <vt:variant>
        <vt:i4>65631</vt:i4>
      </vt:variant>
      <vt:variant>
        <vt:i4>234</vt:i4>
      </vt:variant>
      <vt:variant>
        <vt:i4>0</vt:i4>
      </vt:variant>
      <vt:variant>
        <vt:i4>5</vt:i4>
      </vt:variant>
      <vt:variant>
        <vt:lpwstr>https://www.radioastrolab.it/</vt:lpwstr>
      </vt:variant>
      <vt:variant>
        <vt:lpwstr/>
      </vt:variant>
      <vt:variant>
        <vt:i4>4259933</vt:i4>
      </vt:variant>
      <vt:variant>
        <vt:i4>231</vt:i4>
      </vt:variant>
      <vt:variant>
        <vt:i4>0</vt:i4>
      </vt:variant>
      <vt:variant>
        <vt:i4>5</vt:i4>
      </vt:variant>
      <vt:variant>
        <vt:lpwstr>https://www.progettorio.com/</vt:lpwstr>
      </vt:variant>
      <vt:variant>
        <vt:lpwstr/>
      </vt:variant>
      <vt:variant>
        <vt:i4>1835067</vt:i4>
      </vt:variant>
      <vt:variant>
        <vt:i4>224</vt:i4>
      </vt:variant>
      <vt:variant>
        <vt:i4>0</vt:i4>
      </vt:variant>
      <vt:variant>
        <vt:i4>5</vt:i4>
      </vt:variant>
      <vt:variant>
        <vt:lpwstr/>
      </vt:variant>
      <vt:variant>
        <vt:lpwstr>_Toc121995254</vt:lpwstr>
      </vt:variant>
      <vt:variant>
        <vt:i4>1835067</vt:i4>
      </vt:variant>
      <vt:variant>
        <vt:i4>218</vt:i4>
      </vt:variant>
      <vt:variant>
        <vt:i4>0</vt:i4>
      </vt:variant>
      <vt:variant>
        <vt:i4>5</vt:i4>
      </vt:variant>
      <vt:variant>
        <vt:lpwstr/>
      </vt:variant>
      <vt:variant>
        <vt:lpwstr>_Toc121995253</vt:lpwstr>
      </vt:variant>
      <vt:variant>
        <vt:i4>1835067</vt:i4>
      </vt:variant>
      <vt:variant>
        <vt:i4>212</vt:i4>
      </vt:variant>
      <vt:variant>
        <vt:i4>0</vt:i4>
      </vt:variant>
      <vt:variant>
        <vt:i4>5</vt:i4>
      </vt:variant>
      <vt:variant>
        <vt:lpwstr/>
      </vt:variant>
      <vt:variant>
        <vt:lpwstr>_Toc121995252</vt:lpwstr>
      </vt:variant>
      <vt:variant>
        <vt:i4>1835067</vt:i4>
      </vt:variant>
      <vt:variant>
        <vt:i4>206</vt:i4>
      </vt:variant>
      <vt:variant>
        <vt:i4>0</vt:i4>
      </vt:variant>
      <vt:variant>
        <vt:i4>5</vt:i4>
      </vt:variant>
      <vt:variant>
        <vt:lpwstr/>
      </vt:variant>
      <vt:variant>
        <vt:lpwstr>_Toc121995251</vt:lpwstr>
      </vt:variant>
      <vt:variant>
        <vt:i4>1835067</vt:i4>
      </vt:variant>
      <vt:variant>
        <vt:i4>200</vt:i4>
      </vt:variant>
      <vt:variant>
        <vt:i4>0</vt:i4>
      </vt:variant>
      <vt:variant>
        <vt:i4>5</vt:i4>
      </vt:variant>
      <vt:variant>
        <vt:lpwstr/>
      </vt:variant>
      <vt:variant>
        <vt:lpwstr>_Toc121995250</vt:lpwstr>
      </vt:variant>
      <vt:variant>
        <vt:i4>1900603</vt:i4>
      </vt:variant>
      <vt:variant>
        <vt:i4>194</vt:i4>
      </vt:variant>
      <vt:variant>
        <vt:i4>0</vt:i4>
      </vt:variant>
      <vt:variant>
        <vt:i4>5</vt:i4>
      </vt:variant>
      <vt:variant>
        <vt:lpwstr/>
      </vt:variant>
      <vt:variant>
        <vt:lpwstr>_Toc121995249</vt:lpwstr>
      </vt:variant>
      <vt:variant>
        <vt:i4>1900603</vt:i4>
      </vt:variant>
      <vt:variant>
        <vt:i4>188</vt:i4>
      </vt:variant>
      <vt:variant>
        <vt:i4>0</vt:i4>
      </vt:variant>
      <vt:variant>
        <vt:i4>5</vt:i4>
      </vt:variant>
      <vt:variant>
        <vt:lpwstr/>
      </vt:variant>
      <vt:variant>
        <vt:lpwstr>_Toc121995248</vt:lpwstr>
      </vt:variant>
      <vt:variant>
        <vt:i4>1900603</vt:i4>
      </vt:variant>
      <vt:variant>
        <vt:i4>182</vt:i4>
      </vt:variant>
      <vt:variant>
        <vt:i4>0</vt:i4>
      </vt:variant>
      <vt:variant>
        <vt:i4>5</vt:i4>
      </vt:variant>
      <vt:variant>
        <vt:lpwstr/>
      </vt:variant>
      <vt:variant>
        <vt:lpwstr>_Toc121995247</vt:lpwstr>
      </vt:variant>
      <vt:variant>
        <vt:i4>1900603</vt:i4>
      </vt:variant>
      <vt:variant>
        <vt:i4>176</vt:i4>
      </vt:variant>
      <vt:variant>
        <vt:i4>0</vt:i4>
      </vt:variant>
      <vt:variant>
        <vt:i4>5</vt:i4>
      </vt:variant>
      <vt:variant>
        <vt:lpwstr/>
      </vt:variant>
      <vt:variant>
        <vt:lpwstr>_Toc121995246</vt:lpwstr>
      </vt:variant>
      <vt:variant>
        <vt:i4>1900603</vt:i4>
      </vt:variant>
      <vt:variant>
        <vt:i4>170</vt:i4>
      </vt:variant>
      <vt:variant>
        <vt:i4>0</vt:i4>
      </vt:variant>
      <vt:variant>
        <vt:i4>5</vt:i4>
      </vt:variant>
      <vt:variant>
        <vt:lpwstr/>
      </vt:variant>
      <vt:variant>
        <vt:lpwstr>_Toc121995245</vt:lpwstr>
      </vt:variant>
      <vt:variant>
        <vt:i4>1900603</vt:i4>
      </vt:variant>
      <vt:variant>
        <vt:i4>164</vt:i4>
      </vt:variant>
      <vt:variant>
        <vt:i4>0</vt:i4>
      </vt:variant>
      <vt:variant>
        <vt:i4>5</vt:i4>
      </vt:variant>
      <vt:variant>
        <vt:lpwstr/>
      </vt:variant>
      <vt:variant>
        <vt:lpwstr>_Toc121995244</vt:lpwstr>
      </vt:variant>
      <vt:variant>
        <vt:i4>1900603</vt:i4>
      </vt:variant>
      <vt:variant>
        <vt:i4>158</vt:i4>
      </vt:variant>
      <vt:variant>
        <vt:i4>0</vt:i4>
      </vt:variant>
      <vt:variant>
        <vt:i4>5</vt:i4>
      </vt:variant>
      <vt:variant>
        <vt:lpwstr/>
      </vt:variant>
      <vt:variant>
        <vt:lpwstr>_Toc121995243</vt:lpwstr>
      </vt:variant>
      <vt:variant>
        <vt:i4>1900603</vt:i4>
      </vt:variant>
      <vt:variant>
        <vt:i4>152</vt:i4>
      </vt:variant>
      <vt:variant>
        <vt:i4>0</vt:i4>
      </vt:variant>
      <vt:variant>
        <vt:i4>5</vt:i4>
      </vt:variant>
      <vt:variant>
        <vt:lpwstr/>
      </vt:variant>
      <vt:variant>
        <vt:lpwstr>_Toc121995242</vt:lpwstr>
      </vt:variant>
      <vt:variant>
        <vt:i4>1900603</vt:i4>
      </vt:variant>
      <vt:variant>
        <vt:i4>146</vt:i4>
      </vt:variant>
      <vt:variant>
        <vt:i4>0</vt:i4>
      </vt:variant>
      <vt:variant>
        <vt:i4>5</vt:i4>
      </vt:variant>
      <vt:variant>
        <vt:lpwstr/>
      </vt:variant>
      <vt:variant>
        <vt:lpwstr>_Toc121995241</vt:lpwstr>
      </vt:variant>
      <vt:variant>
        <vt:i4>1900603</vt:i4>
      </vt:variant>
      <vt:variant>
        <vt:i4>140</vt:i4>
      </vt:variant>
      <vt:variant>
        <vt:i4>0</vt:i4>
      </vt:variant>
      <vt:variant>
        <vt:i4>5</vt:i4>
      </vt:variant>
      <vt:variant>
        <vt:lpwstr/>
      </vt:variant>
      <vt:variant>
        <vt:lpwstr>_Toc121995240</vt:lpwstr>
      </vt:variant>
      <vt:variant>
        <vt:i4>1703995</vt:i4>
      </vt:variant>
      <vt:variant>
        <vt:i4>134</vt:i4>
      </vt:variant>
      <vt:variant>
        <vt:i4>0</vt:i4>
      </vt:variant>
      <vt:variant>
        <vt:i4>5</vt:i4>
      </vt:variant>
      <vt:variant>
        <vt:lpwstr/>
      </vt:variant>
      <vt:variant>
        <vt:lpwstr>_Toc121995239</vt:lpwstr>
      </vt:variant>
      <vt:variant>
        <vt:i4>1703995</vt:i4>
      </vt:variant>
      <vt:variant>
        <vt:i4>128</vt:i4>
      </vt:variant>
      <vt:variant>
        <vt:i4>0</vt:i4>
      </vt:variant>
      <vt:variant>
        <vt:i4>5</vt:i4>
      </vt:variant>
      <vt:variant>
        <vt:lpwstr/>
      </vt:variant>
      <vt:variant>
        <vt:lpwstr>_Toc121995238</vt:lpwstr>
      </vt:variant>
      <vt:variant>
        <vt:i4>1703995</vt:i4>
      </vt:variant>
      <vt:variant>
        <vt:i4>122</vt:i4>
      </vt:variant>
      <vt:variant>
        <vt:i4>0</vt:i4>
      </vt:variant>
      <vt:variant>
        <vt:i4>5</vt:i4>
      </vt:variant>
      <vt:variant>
        <vt:lpwstr/>
      </vt:variant>
      <vt:variant>
        <vt:lpwstr>_Toc121995237</vt:lpwstr>
      </vt:variant>
      <vt:variant>
        <vt:i4>1703995</vt:i4>
      </vt:variant>
      <vt:variant>
        <vt:i4>116</vt:i4>
      </vt:variant>
      <vt:variant>
        <vt:i4>0</vt:i4>
      </vt:variant>
      <vt:variant>
        <vt:i4>5</vt:i4>
      </vt:variant>
      <vt:variant>
        <vt:lpwstr/>
      </vt:variant>
      <vt:variant>
        <vt:lpwstr>_Toc121995236</vt:lpwstr>
      </vt:variant>
      <vt:variant>
        <vt:i4>1703995</vt:i4>
      </vt:variant>
      <vt:variant>
        <vt:i4>110</vt:i4>
      </vt:variant>
      <vt:variant>
        <vt:i4>0</vt:i4>
      </vt:variant>
      <vt:variant>
        <vt:i4>5</vt:i4>
      </vt:variant>
      <vt:variant>
        <vt:lpwstr/>
      </vt:variant>
      <vt:variant>
        <vt:lpwstr>_Toc121995235</vt:lpwstr>
      </vt:variant>
      <vt:variant>
        <vt:i4>1703995</vt:i4>
      </vt:variant>
      <vt:variant>
        <vt:i4>104</vt:i4>
      </vt:variant>
      <vt:variant>
        <vt:i4>0</vt:i4>
      </vt:variant>
      <vt:variant>
        <vt:i4>5</vt:i4>
      </vt:variant>
      <vt:variant>
        <vt:lpwstr/>
      </vt:variant>
      <vt:variant>
        <vt:lpwstr>_Toc121995234</vt:lpwstr>
      </vt:variant>
      <vt:variant>
        <vt:i4>1703995</vt:i4>
      </vt:variant>
      <vt:variant>
        <vt:i4>98</vt:i4>
      </vt:variant>
      <vt:variant>
        <vt:i4>0</vt:i4>
      </vt:variant>
      <vt:variant>
        <vt:i4>5</vt:i4>
      </vt:variant>
      <vt:variant>
        <vt:lpwstr/>
      </vt:variant>
      <vt:variant>
        <vt:lpwstr>_Toc121995233</vt:lpwstr>
      </vt:variant>
      <vt:variant>
        <vt:i4>1703995</vt:i4>
      </vt:variant>
      <vt:variant>
        <vt:i4>92</vt:i4>
      </vt:variant>
      <vt:variant>
        <vt:i4>0</vt:i4>
      </vt:variant>
      <vt:variant>
        <vt:i4>5</vt:i4>
      </vt:variant>
      <vt:variant>
        <vt:lpwstr/>
      </vt:variant>
      <vt:variant>
        <vt:lpwstr>_Toc121995232</vt:lpwstr>
      </vt:variant>
      <vt:variant>
        <vt:i4>1703995</vt:i4>
      </vt:variant>
      <vt:variant>
        <vt:i4>86</vt:i4>
      </vt:variant>
      <vt:variant>
        <vt:i4>0</vt:i4>
      </vt:variant>
      <vt:variant>
        <vt:i4>5</vt:i4>
      </vt:variant>
      <vt:variant>
        <vt:lpwstr/>
      </vt:variant>
      <vt:variant>
        <vt:lpwstr>_Toc121995231</vt:lpwstr>
      </vt:variant>
      <vt:variant>
        <vt:i4>1703995</vt:i4>
      </vt:variant>
      <vt:variant>
        <vt:i4>80</vt:i4>
      </vt:variant>
      <vt:variant>
        <vt:i4>0</vt:i4>
      </vt:variant>
      <vt:variant>
        <vt:i4>5</vt:i4>
      </vt:variant>
      <vt:variant>
        <vt:lpwstr/>
      </vt:variant>
      <vt:variant>
        <vt:lpwstr>_Toc121995230</vt:lpwstr>
      </vt:variant>
      <vt:variant>
        <vt:i4>1769531</vt:i4>
      </vt:variant>
      <vt:variant>
        <vt:i4>74</vt:i4>
      </vt:variant>
      <vt:variant>
        <vt:i4>0</vt:i4>
      </vt:variant>
      <vt:variant>
        <vt:i4>5</vt:i4>
      </vt:variant>
      <vt:variant>
        <vt:lpwstr/>
      </vt:variant>
      <vt:variant>
        <vt:lpwstr>_Toc121995229</vt:lpwstr>
      </vt:variant>
      <vt:variant>
        <vt:i4>1769531</vt:i4>
      </vt:variant>
      <vt:variant>
        <vt:i4>68</vt:i4>
      </vt:variant>
      <vt:variant>
        <vt:i4>0</vt:i4>
      </vt:variant>
      <vt:variant>
        <vt:i4>5</vt:i4>
      </vt:variant>
      <vt:variant>
        <vt:lpwstr/>
      </vt:variant>
      <vt:variant>
        <vt:lpwstr>_Toc121995228</vt:lpwstr>
      </vt:variant>
      <vt:variant>
        <vt:i4>1769531</vt:i4>
      </vt:variant>
      <vt:variant>
        <vt:i4>62</vt:i4>
      </vt:variant>
      <vt:variant>
        <vt:i4>0</vt:i4>
      </vt:variant>
      <vt:variant>
        <vt:i4>5</vt:i4>
      </vt:variant>
      <vt:variant>
        <vt:lpwstr/>
      </vt:variant>
      <vt:variant>
        <vt:lpwstr>_Toc121995227</vt:lpwstr>
      </vt:variant>
      <vt:variant>
        <vt:i4>1769531</vt:i4>
      </vt:variant>
      <vt:variant>
        <vt:i4>56</vt:i4>
      </vt:variant>
      <vt:variant>
        <vt:i4>0</vt:i4>
      </vt:variant>
      <vt:variant>
        <vt:i4>5</vt:i4>
      </vt:variant>
      <vt:variant>
        <vt:lpwstr/>
      </vt:variant>
      <vt:variant>
        <vt:lpwstr>_Toc121995226</vt:lpwstr>
      </vt:variant>
      <vt:variant>
        <vt:i4>1769531</vt:i4>
      </vt:variant>
      <vt:variant>
        <vt:i4>50</vt:i4>
      </vt:variant>
      <vt:variant>
        <vt:i4>0</vt:i4>
      </vt:variant>
      <vt:variant>
        <vt:i4>5</vt:i4>
      </vt:variant>
      <vt:variant>
        <vt:lpwstr/>
      </vt:variant>
      <vt:variant>
        <vt:lpwstr>_Toc121995225</vt:lpwstr>
      </vt:variant>
      <vt:variant>
        <vt:i4>1769531</vt:i4>
      </vt:variant>
      <vt:variant>
        <vt:i4>44</vt:i4>
      </vt:variant>
      <vt:variant>
        <vt:i4>0</vt:i4>
      </vt:variant>
      <vt:variant>
        <vt:i4>5</vt:i4>
      </vt:variant>
      <vt:variant>
        <vt:lpwstr/>
      </vt:variant>
      <vt:variant>
        <vt:lpwstr>_Toc121995224</vt:lpwstr>
      </vt:variant>
      <vt:variant>
        <vt:i4>1769531</vt:i4>
      </vt:variant>
      <vt:variant>
        <vt:i4>38</vt:i4>
      </vt:variant>
      <vt:variant>
        <vt:i4>0</vt:i4>
      </vt:variant>
      <vt:variant>
        <vt:i4>5</vt:i4>
      </vt:variant>
      <vt:variant>
        <vt:lpwstr/>
      </vt:variant>
      <vt:variant>
        <vt:lpwstr>_Toc121995223</vt:lpwstr>
      </vt:variant>
      <vt:variant>
        <vt:i4>1769531</vt:i4>
      </vt:variant>
      <vt:variant>
        <vt:i4>32</vt:i4>
      </vt:variant>
      <vt:variant>
        <vt:i4>0</vt:i4>
      </vt:variant>
      <vt:variant>
        <vt:i4>5</vt:i4>
      </vt:variant>
      <vt:variant>
        <vt:lpwstr/>
      </vt:variant>
      <vt:variant>
        <vt:lpwstr>_Toc121995222</vt:lpwstr>
      </vt:variant>
      <vt:variant>
        <vt:i4>1769531</vt:i4>
      </vt:variant>
      <vt:variant>
        <vt:i4>26</vt:i4>
      </vt:variant>
      <vt:variant>
        <vt:i4>0</vt:i4>
      </vt:variant>
      <vt:variant>
        <vt:i4>5</vt:i4>
      </vt:variant>
      <vt:variant>
        <vt:lpwstr/>
      </vt:variant>
      <vt:variant>
        <vt:lpwstr>_Toc121995221</vt:lpwstr>
      </vt:variant>
      <vt:variant>
        <vt:i4>1769531</vt:i4>
      </vt:variant>
      <vt:variant>
        <vt:i4>20</vt:i4>
      </vt:variant>
      <vt:variant>
        <vt:i4>0</vt:i4>
      </vt:variant>
      <vt:variant>
        <vt:i4>5</vt:i4>
      </vt:variant>
      <vt:variant>
        <vt:lpwstr/>
      </vt:variant>
      <vt:variant>
        <vt:lpwstr>_Toc121995220</vt:lpwstr>
      </vt:variant>
      <vt:variant>
        <vt:i4>1572923</vt:i4>
      </vt:variant>
      <vt:variant>
        <vt:i4>14</vt:i4>
      </vt:variant>
      <vt:variant>
        <vt:i4>0</vt:i4>
      </vt:variant>
      <vt:variant>
        <vt:i4>5</vt:i4>
      </vt:variant>
      <vt:variant>
        <vt:lpwstr/>
      </vt:variant>
      <vt:variant>
        <vt:lpwstr>_Toc121995219</vt:lpwstr>
      </vt:variant>
      <vt:variant>
        <vt:i4>1572923</vt:i4>
      </vt:variant>
      <vt:variant>
        <vt:i4>8</vt:i4>
      </vt:variant>
      <vt:variant>
        <vt:i4>0</vt:i4>
      </vt:variant>
      <vt:variant>
        <vt:i4>5</vt:i4>
      </vt:variant>
      <vt:variant>
        <vt:lpwstr/>
      </vt:variant>
      <vt:variant>
        <vt:lpwstr>_Toc121995218</vt:lpwstr>
      </vt:variant>
      <vt:variant>
        <vt:i4>1572923</vt:i4>
      </vt:variant>
      <vt:variant>
        <vt:i4>2</vt:i4>
      </vt:variant>
      <vt:variant>
        <vt:i4>0</vt:i4>
      </vt:variant>
      <vt:variant>
        <vt:i4>5</vt:i4>
      </vt:variant>
      <vt:variant>
        <vt:lpwstr/>
      </vt:variant>
      <vt:variant>
        <vt:lpwstr>_Toc121995217</vt:lpwstr>
      </vt:variant>
      <vt:variant>
        <vt:i4>5439509</vt:i4>
      </vt:variant>
      <vt:variant>
        <vt:i4>3</vt:i4>
      </vt:variant>
      <vt:variant>
        <vt:i4>0</vt:i4>
      </vt:variant>
      <vt:variant>
        <vt:i4>5</vt:i4>
      </vt:variant>
      <vt:variant>
        <vt:lpwstr>https://it.wikipedia.org/wiki/MD5</vt:lpwstr>
      </vt:variant>
      <vt:variant>
        <vt:lpwstr/>
      </vt:variant>
      <vt:variant>
        <vt:i4>7340059</vt:i4>
      </vt:variant>
      <vt:variant>
        <vt:i4>0</vt:i4>
      </vt:variant>
      <vt:variant>
        <vt:i4>0</vt:i4>
      </vt:variant>
      <vt:variant>
        <vt:i4>5</vt:i4>
      </vt:variant>
      <vt:variant>
        <vt:lpwstr>https://it.wikipedia.org/wiki/Funzione_crittografica_di_hash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Sviluppo di un database per la prevenzione di disastri naturali</dc:title>
  <dc:subject/>
  <dc:creator>Arduini Federico – Pigliacampo Luca – Rossi Alan</dc:creator>
  <cp:keywords>Corso di Sistemi Informativi e Basi di Dati</cp:keywords>
  <cp:lastModifiedBy>ROSSI ALAN</cp:lastModifiedBy>
  <cp:revision>2</cp:revision>
  <cp:lastPrinted>2022-12-13T16:25:00Z</cp:lastPrinted>
  <dcterms:created xsi:type="dcterms:W3CDTF">2022-12-15T10:21:00Z</dcterms:created>
  <dcterms:modified xsi:type="dcterms:W3CDTF">2022-12-15T10:21:00Z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iddenCategoryTags">
    <vt:lpwstr/>
  </property>
  <property fmtid="{D5CDD505-2E9C-101B-9397-08002B2CF9AE}" pid="3" name="InternalTags">
    <vt:lpwstr/>
  </property>
  <property fmtid="{D5CDD505-2E9C-101B-9397-08002B2CF9AE}" pid="4" name="CampaignTags">
    <vt:lpwstr/>
  </property>
  <property fmtid="{D5CDD505-2E9C-101B-9397-08002B2CF9AE}" pid="5" name="ContentTypeId">
    <vt:lpwstr>0x010100504927536A57204B91C83BDA17DBBCF8</vt:lpwstr>
  </property>
  <property fmtid="{D5CDD505-2E9C-101B-9397-08002B2CF9AE}" pid="6" name="FeatureTags">
    <vt:lpwstr/>
  </property>
  <property fmtid="{D5CDD505-2E9C-101B-9397-08002B2CF9AE}" pid="7" name="LocalizationTags">
    <vt:lpwstr/>
  </property>
  <property fmtid="{D5CDD505-2E9C-101B-9397-08002B2CF9AE}" pid="8" name="HiddenCategoryTagsTaxHTField0">
    <vt:lpwstr/>
  </property>
  <property fmtid="{D5CDD505-2E9C-101B-9397-08002B2CF9AE}" pid="9" name="CategoryTags">
    <vt:lpwstr/>
  </property>
  <property fmtid="{D5CDD505-2E9C-101B-9397-08002B2CF9AE}" pid="10" name="ScenarioTags">
    <vt:lpwstr/>
  </property>
  <property fmtid="{D5CDD505-2E9C-101B-9397-08002B2CF9AE}" pid="11" name="LocMarketGroupTiers">
    <vt:lpwstr/>
  </property>
  <property fmtid="{D5CDD505-2E9C-101B-9397-08002B2CF9AE}" pid="12" name="CategoryTagsTaxHTField0">
    <vt:lpwstr/>
  </property>
</Properties>
</file>